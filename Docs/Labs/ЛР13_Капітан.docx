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AC79" w14:textId="77777777" w:rsidR="00CD58E3" w:rsidRPr="00FC0C15" w:rsidRDefault="00CD58E3" w:rsidP="00CD58E3">
      <w:pPr>
        <w:keepNext/>
        <w:tabs>
          <w:tab w:val="center" w:pos="4819"/>
        </w:tabs>
        <w:spacing w:after="12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  <w:t>3</w:t>
      </w:r>
    </w:p>
    <w:p w14:paraId="237F77E0" w14:textId="77777777" w:rsidR="00CD58E3" w:rsidRPr="00C3270A" w:rsidRDefault="00CD58E3" w:rsidP="00CD58E3">
      <w:pPr>
        <w:keepNext/>
        <w:spacing w:after="12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</w:pP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Pr="00FC0C15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Програмування задач з використанням лінійних списків : стека, черги.</w:t>
      </w:r>
    </w:p>
    <w:p w14:paraId="6C267EA6" w14:textId="77777777" w:rsidR="00CD58E3" w:rsidRPr="00D131C8" w:rsidRDefault="00CD58E3" w:rsidP="00CD58E3">
      <w:pPr>
        <w:pStyle w:val="1Header"/>
        <w:spacing w:after="120"/>
        <w:contextualSpacing/>
        <w:rPr>
          <w:b w:val="0"/>
          <w:bCs w:val="0"/>
          <w:lang w:val="en-US"/>
        </w:rPr>
      </w:pPr>
      <w:r w:rsidRPr="00EB4B2D">
        <w:t>Мета:</w:t>
      </w:r>
    </w:p>
    <w:p w14:paraId="1BD5A1F0" w14:textId="77777777" w:rsidR="00CD58E3" w:rsidRPr="00884EEF" w:rsidRDefault="00CD58E3" w:rsidP="00CD58E3">
      <w:pPr>
        <w:pStyle w:val="1Normal"/>
        <w:spacing w:after="120"/>
        <w:contextualSpacing/>
        <w:rPr>
          <w:lang w:eastAsia="ru-RU"/>
        </w:rPr>
      </w:pPr>
      <w:r w:rsidRPr="00884EEF">
        <w:rPr>
          <w:lang w:eastAsia="ru-RU"/>
        </w:rPr>
        <w:t>Ознайомлення з динамічною структурою даних -. стек, черга</w:t>
      </w:r>
      <w:r>
        <w:rPr>
          <w:lang w:val="en-US" w:eastAsia="ru-RU"/>
        </w:rPr>
        <w:t xml:space="preserve">. </w:t>
      </w:r>
      <w:r w:rsidRPr="00884EEF">
        <w:rPr>
          <w:lang w:eastAsia="ru-RU"/>
        </w:rPr>
        <w:t>Отримання навиків роботи з змінними вказівного типу.</w:t>
      </w:r>
      <w:r>
        <w:rPr>
          <w:lang w:val="en-US" w:eastAsia="ru-RU"/>
        </w:rPr>
        <w:t xml:space="preserve"> </w:t>
      </w:r>
      <w:r w:rsidRPr="00884EEF">
        <w:rPr>
          <w:lang w:eastAsia="ru-RU"/>
        </w:rPr>
        <w:t>Ознайомлення з можливістю виконання операції</w:t>
      </w:r>
      <w:r>
        <w:rPr>
          <w:lang w:eastAsia="ru-RU"/>
        </w:rPr>
        <w:t xml:space="preserve">, </w:t>
      </w:r>
      <w:r w:rsidRPr="00884EEF">
        <w:rPr>
          <w:lang w:eastAsia="ru-RU"/>
        </w:rPr>
        <w:t>включення елементів в стек, чергу та їх  виключення зі вказаного списку.</w:t>
      </w:r>
    </w:p>
    <w:p w14:paraId="6DB242EF" w14:textId="77777777" w:rsidR="00CD58E3" w:rsidRDefault="00CD58E3" w:rsidP="00CD58E3">
      <w:pPr>
        <w:pStyle w:val="1Header"/>
        <w:spacing w:after="120"/>
        <w:contextualSpacing/>
      </w:pPr>
      <w:r>
        <w:t xml:space="preserve">Задача 1. Варіант 5. </w:t>
      </w:r>
    </w:p>
    <w:p w14:paraId="6ABEC75A" w14:textId="77777777" w:rsidR="00CD58E3" w:rsidRDefault="00CD58E3" w:rsidP="00CD58E3">
      <w:pPr>
        <w:pStyle w:val="1Header"/>
        <w:spacing w:after="120"/>
        <w:contextualSpacing/>
        <w:rPr>
          <w:lang w:val="en-US"/>
        </w:rPr>
      </w:pPr>
      <w:r>
        <w:t xml:space="preserve">Умова: </w:t>
      </w:r>
    </w:p>
    <w:p w14:paraId="33F2C3B4" w14:textId="77777777" w:rsidR="00CD58E3" w:rsidRPr="002347B0" w:rsidRDefault="00CD58E3" w:rsidP="00CD58E3">
      <w:pPr>
        <w:pStyle w:val="1Normal"/>
        <w:rPr>
          <w:b/>
          <w:lang w:eastAsia="ru-RU"/>
        </w:rPr>
      </w:pPr>
      <w:r w:rsidRPr="002347B0">
        <w:rPr>
          <w:lang w:eastAsia="ru-RU"/>
        </w:rPr>
        <w:t>Створити чергу із символів. Прочитати чергу на екран. Скласти процедуру включення елементу в чергу.</w:t>
      </w:r>
    </w:p>
    <w:p w14:paraId="034A9B79" w14:textId="77777777" w:rsidR="00CD58E3" w:rsidRPr="00D131C8" w:rsidRDefault="00CD58E3" w:rsidP="00CD58E3">
      <w:pPr>
        <w:pStyle w:val="1Header"/>
        <w:spacing w:after="120"/>
        <w:contextualSpacing/>
      </w:pPr>
      <w:r w:rsidRPr="00D026C2">
        <w:t>Формалізація задачі</w:t>
      </w:r>
      <w:r>
        <w:t>:</w:t>
      </w:r>
    </w:p>
    <w:p w14:paraId="1B8D6718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Функція push:</w:t>
      </w:r>
    </w:p>
    <w:p w14:paraId="1AB8B5B3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1) Вхідні дані: Посилання на вказівник на вершину стеку Top, ціле число digit.</w:t>
      </w:r>
    </w:p>
    <w:p w14:paraId="3B1F4D6C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2) Вихідні дані: Оновлений стек із доданим новим вузлом у вершині.</w:t>
      </w:r>
    </w:p>
    <w:p w14:paraId="3AEA0752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3) Типи даних: StackNode*&amp;, int.</w:t>
      </w:r>
    </w:p>
    <w:p w14:paraId="3F279B86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4) Тестування: Перевірити роботу програм для всіх віток алгоритму.</w:t>
      </w:r>
    </w:p>
    <w:p w14:paraId="6D862923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</w:p>
    <w:p w14:paraId="4EE50C2A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Функція pop:</w:t>
      </w:r>
    </w:p>
    <w:p w14:paraId="44108930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1) Вхідні дані: Посилання на вказівник на вершину стеку Top.</w:t>
      </w:r>
    </w:p>
    <w:p w14:paraId="496BDFC9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2) Вихідні дані: Значення видаленого елемента (цифра) або -1, якщо стек порожній.</w:t>
      </w:r>
    </w:p>
    <w:p w14:paraId="4A750AB2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3) Типи даних: StackNode*&amp;, повертає int.</w:t>
      </w:r>
    </w:p>
    <w:p w14:paraId="07281EFE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4) Тестування: Перевірити роботу програм для всіх віток алгоритму.</w:t>
      </w:r>
    </w:p>
    <w:p w14:paraId="29399EF6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</w:p>
    <w:p w14:paraId="22940F0C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Функція is_empty:</w:t>
      </w:r>
    </w:p>
    <w:p w14:paraId="2512045F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1) Вхідні дані: Вказівник на вершину стеку Top.</w:t>
      </w:r>
    </w:p>
    <w:p w14:paraId="3F3E6F27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2) Вихідні дані: Логічне значення true (якщо стек порожній) або false.</w:t>
      </w:r>
    </w:p>
    <w:p w14:paraId="593AFF50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3) Типи даних: StackNode*, повертає bool.</w:t>
      </w:r>
    </w:p>
    <w:p w14:paraId="4761793A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4) Тестування: Перевірити роботу програм для всіх віток алгоритму.</w:t>
      </w:r>
    </w:p>
    <w:p w14:paraId="017485C2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</w:p>
    <w:p w14:paraId="6E3C153A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Функція print_stack:</w:t>
      </w:r>
    </w:p>
    <w:p w14:paraId="1207434B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1) Вхідні дані: Вказівник на вершину стеку Top.</w:t>
      </w:r>
    </w:p>
    <w:p w14:paraId="3BAD3E95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2) Вихідні дані: Виведення вмісту стеку в консоль у правильному порядку (рекурсивно).</w:t>
      </w:r>
    </w:p>
    <w:p w14:paraId="0046A5A9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3) Типи даних: StackNode*.</w:t>
      </w:r>
    </w:p>
    <w:p w14:paraId="314DFB78" w14:textId="4CAC0E70" w:rsid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4) Тестування: Перевірити роботу програм для всіх віток алгоритму.</w:t>
      </w:r>
    </w:p>
    <w:p w14:paraId="7FB2B959" w14:textId="77777777" w:rsidR="008D0EE1" w:rsidRDefault="008D0EE1">
      <w:pPr>
        <w:rPr>
          <w:rFonts w:ascii="Times New Roman" w:hAnsi="Times New Roman"/>
          <w:i/>
          <w:iCs/>
          <w:sz w:val="28"/>
        </w:rPr>
      </w:pPr>
      <w:r>
        <w:rPr>
          <w:i/>
          <w:iCs/>
        </w:rPr>
        <w:br w:type="page"/>
      </w:r>
    </w:p>
    <w:p w14:paraId="13A0B71B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lastRenderedPageBreak/>
        <w:t>Функція clear_stack:</w:t>
      </w:r>
    </w:p>
    <w:p w14:paraId="179D3BDC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1) Вхідні дані: Посилання на вказівник на вершину стеку Top.</w:t>
      </w:r>
    </w:p>
    <w:p w14:paraId="060E317B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2) Вихідні дані: Порожній стек (пам'ять звільнена, Top = NULL).</w:t>
      </w:r>
    </w:p>
    <w:p w14:paraId="698CE4E4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3) Типи даних: StackNode*&amp;.</w:t>
      </w:r>
    </w:p>
    <w:p w14:paraId="5D35FB48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4) Тестування: Перевірити роботу програм для всіх віток алгоритму.</w:t>
      </w:r>
    </w:p>
    <w:p w14:paraId="7AF5EE0B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</w:p>
    <w:p w14:paraId="47BA039F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Функція fill_stack_from_string:</w:t>
      </w:r>
    </w:p>
    <w:p w14:paraId="4629CCB1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1) Вхідні дані: Посилання на вказівник на вершину стеку Top, вхідний рядок символів number.</w:t>
      </w:r>
    </w:p>
    <w:p w14:paraId="4C9E8BA6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2) Вихідні дані: Стек, заповнений цифрами, що були зчитані з рядка.</w:t>
      </w:r>
    </w:p>
    <w:p w14:paraId="796047FA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3) Типи даних: StackNode*&amp;, const char*.</w:t>
      </w:r>
    </w:p>
    <w:p w14:paraId="7DB63881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4) Тестування: Перевірити роботу програм для всіх віток алгоритму.</w:t>
      </w:r>
    </w:p>
    <w:p w14:paraId="52A2A246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</w:p>
    <w:p w14:paraId="4438498C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Функція add_stacks:</w:t>
      </w:r>
    </w:p>
    <w:p w14:paraId="3E6A4BD6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1) Вхідні дані: Вказівники на стеки доданків A та B, посилання на вказівник стеку результату Result.</w:t>
      </w:r>
    </w:p>
    <w:p w14:paraId="0EEC31A1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2) Вихідні дані: Стек Result, що містить результат арифметичного додавання двох чисел.</w:t>
      </w:r>
    </w:p>
    <w:p w14:paraId="16389BA6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3) Типи даних: StackNode*, StackNode*, StackNode*&amp;.</w:t>
      </w:r>
    </w:p>
    <w:p w14:paraId="14B7DE96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4) Тестування: Перевірити роботу програм для всіх віток алгоритму.</w:t>
      </w:r>
    </w:p>
    <w:p w14:paraId="6CE2EB91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</w:p>
    <w:p w14:paraId="58741A07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Функція main:</w:t>
      </w:r>
    </w:p>
    <w:p w14:paraId="79175E39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1) Вхідні дані: Введені користувачем рядки символів (числа).</w:t>
      </w:r>
    </w:p>
    <w:p w14:paraId="1086AF30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2) Вихідні дані: Результат візуалізації стеків та сума двох великих чисел у консолі.</w:t>
      </w:r>
    </w:p>
    <w:p w14:paraId="19FB8F4B" w14:textId="77777777" w:rsidR="008D0EE1" w:rsidRPr="008D0EE1" w:rsidRDefault="008D0EE1" w:rsidP="008D0EE1">
      <w:pPr>
        <w:pStyle w:val="1Normal"/>
        <w:spacing w:after="120"/>
        <w:contextualSpacing/>
        <w:rPr>
          <w:i/>
          <w:iCs/>
        </w:rPr>
      </w:pPr>
      <w:r w:rsidRPr="008D0EE1">
        <w:rPr>
          <w:i/>
          <w:iCs/>
        </w:rPr>
        <w:t>3) Типи даних: Стандартні потоки cin/cout, char[], StackNode*.</w:t>
      </w:r>
    </w:p>
    <w:p w14:paraId="3153C279" w14:textId="1C0D84BB" w:rsidR="00CD58E3" w:rsidRPr="00DF5D50" w:rsidRDefault="008D0EE1" w:rsidP="008D0EE1">
      <w:pPr>
        <w:pStyle w:val="1Normal"/>
        <w:spacing w:after="120"/>
        <w:contextualSpacing/>
        <w:rPr>
          <w:b/>
          <w:bCs/>
          <w:i/>
          <w:iCs/>
          <w:lang w:val="en-US"/>
        </w:rPr>
      </w:pPr>
      <w:r w:rsidRPr="008D0EE1">
        <w:rPr>
          <w:i/>
          <w:iCs/>
        </w:rPr>
        <w:t>4) Тестування: Перевірити роботу програм для всіх віток алгоритму.</w:t>
      </w:r>
    </w:p>
    <w:p w14:paraId="7558617D" w14:textId="041BDEB3" w:rsidR="00CD58E3" w:rsidRDefault="008D0EE1" w:rsidP="00CD58E3">
      <w:pPr>
        <w:pStyle w:val="1Header"/>
        <w:spacing w:after="120"/>
        <w:contextualSpacing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F1AD620" wp14:editId="7F918820">
            <wp:simplePos x="0" y="0"/>
            <wp:positionH relativeFrom="column">
              <wp:posOffset>4207510</wp:posOffset>
            </wp:positionH>
            <wp:positionV relativeFrom="paragraph">
              <wp:posOffset>582930</wp:posOffset>
            </wp:positionV>
            <wp:extent cx="1490345" cy="3187700"/>
            <wp:effectExtent l="0" t="0" r="0" b="0"/>
            <wp:wrapTopAndBottom/>
            <wp:docPr id="89221670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9871AC5" wp14:editId="24C5D3E6">
            <wp:simplePos x="0" y="0"/>
            <wp:positionH relativeFrom="column">
              <wp:posOffset>1894840</wp:posOffset>
            </wp:positionH>
            <wp:positionV relativeFrom="paragraph">
              <wp:posOffset>232410</wp:posOffset>
            </wp:positionV>
            <wp:extent cx="1879600" cy="3333750"/>
            <wp:effectExtent l="0" t="0" r="6350" b="0"/>
            <wp:wrapTopAndBottom/>
            <wp:docPr id="72129092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FA0FFBB" wp14:editId="5D884225">
            <wp:simplePos x="0" y="0"/>
            <wp:positionH relativeFrom="column">
              <wp:posOffset>-35560</wp:posOffset>
            </wp:positionH>
            <wp:positionV relativeFrom="paragraph">
              <wp:posOffset>709930</wp:posOffset>
            </wp:positionV>
            <wp:extent cx="1447800" cy="1981200"/>
            <wp:effectExtent l="0" t="0" r="0" b="0"/>
            <wp:wrapTopAndBottom/>
            <wp:docPr id="155995431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58E3">
        <w:t>Алгоритм:</w:t>
      </w:r>
      <w:r w:rsidRPr="008D0EE1">
        <w:rPr>
          <w:noProof/>
        </w:rPr>
        <w:t xml:space="preserve"> </w:t>
      </w:r>
    </w:p>
    <w:p w14:paraId="5AA0E7D4" w14:textId="40FEA565" w:rsidR="00CD58E3" w:rsidRDefault="008D0EE1" w:rsidP="00CD58E3">
      <w:pPr>
        <w:pStyle w:val="1Normal"/>
        <w:spacing w:after="120"/>
        <w:contextualSpacing/>
      </w:pPr>
      <w:r>
        <w:rPr>
          <w:noProof/>
        </w:rPr>
        <w:lastRenderedPageBreak/>
        <w:drawing>
          <wp:inline distT="0" distB="0" distL="0" distR="0" wp14:anchorId="43957AB1" wp14:editId="70BE3F48">
            <wp:extent cx="1818231" cy="8275320"/>
            <wp:effectExtent l="0" t="0" r="0" b="0"/>
            <wp:docPr id="166512611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807" cy="83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90B5E3" wp14:editId="20FE1E68">
            <wp:extent cx="1314450" cy="1041400"/>
            <wp:effectExtent l="0" t="0" r="0" b="6350"/>
            <wp:docPr id="186135589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E9A49" wp14:editId="61D2BB64">
            <wp:extent cx="2393950" cy="3333750"/>
            <wp:effectExtent l="0" t="0" r="6350" b="0"/>
            <wp:docPr id="154256861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91ADAC" wp14:editId="37E3C399">
            <wp:extent cx="1612900" cy="2051050"/>
            <wp:effectExtent l="0" t="0" r="6350" b="6350"/>
            <wp:docPr id="195663351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08071" wp14:editId="448FD78C">
            <wp:extent cx="1631046" cy="6934200"/>
            <wp:effectExtent l="0" t="0" r="7620" b="0"/>
            <wp:docPr id="144746023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864" cy="695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8DC0" w14:textId="77777777" w:rsidR="00CD58E3" w:rsidRDefault="00CD58E3" w:rsidP="00CD58E3">
      <w:pPr>
        <w:pStyle w:val="1Header"/>
        <w:spacing w:after="120"/>
        <w:contextualSpacing/>
        <w:rPr>
          <w:lang w:val="en-US"/>
        </w:rPr>
      </w:pPr>
      <w:r w:rsidRPr="00EB4B2D">
        <w:t>Код:</w:t>
      </w:r>
    </w:p>
    <w:p w14:paraId="664CE181" w14:textId="77777777" w:rsidR="00CD58E3" w:rsidRDefault="00CD58E3" w:rsidP="00CD58E3">
      <w:pPr>
        <w:pStyle w:val="1Header"/>
        <w:rPr>
          <w:lang w:val="en-US"/>
        </w:rPr>
      </w:pPr>
      <w:proofErr w:type="spellStart"/>
      <w:r>
        <w:rPr>
          <w:lang w:val="en-US"/>
        </w:rPr>
        <w:t>Stack.h</w:t>
      </w:r>
      <w:proofErr w:type="spellEnd"/>
      <w:r>
        <w:rPr>
          <w:lang w:val="en-US"/>
        </w:rPr>
        <w:t>:</w:t>
      </w:r>
    </w:p>
    <w:p w14:paraId="2E73FB2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32764F6C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FD1B6A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14:paraId="2B59FFE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14:paraId="36BA76D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&lt;iomanip&gt;</w:t>
      </w:r>
    </w:p>
    <w:p w14:paraId="2A6CF11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&lt;cstring&gt;</w:t>
      </w:r>
    </w:p>
    <w:p w14:paraId="306AC06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A64D5B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14:paraId="596879B8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8125B5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</w:p>
    <w:p w14:paraId="1345F33E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D91499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digit;  </w:t>
      </w:r>
    </w:p>
    <w:p w14:paraId="49C03AC8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Next;</w:t>
      </w:r>
    </w:p>
    <w:p w14:paraId="6E9BF547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14:paraId="701D90D6" w14:textId="77777777" w:rsidR="00CD58E3" w:rsidRDefault="00CD58E3" w:rsidP="00CD58E3">
      <w:pPr>
        <w:pStyle w:val="1Header"/>
        <w:rPr>
          <w:highlight w:val="white"/>
          <w:lang w:val="en-US"/>
        </w:rPr>
      </w:pPr>
      <w:proofErr w:type="spellStart"/>
      <w:r>
        <w:rPr>
          <w:highlight w:val="white"/>
          <w:lang w:val="en-US"/>
        </w:rPr>
        <w:lastRenderedPageBreak/>
        <w:t>StackOps.h</w:t>
      </w:r>
      <w:proofErr w:type="spellEnd"/>
      <w:r>
        <w:rPr>
          <w:highlight w:val="white"/>
          <w:lang w:val="en-US"/>
        </w:rPr>
        <w:t>:</w:t>
      </w:r>
    </w:p>
    <w:p w14:paraId="394A5F3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7534D750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73519B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"Stack.h"</w:t>
      </w:r>
    </w:p>
    <w:p w14:paraId="1B275812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F6A69EE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push(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digit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06E9C90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E7916A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pop(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66601EB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2646FB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is_empty(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21E5CB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1D73917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print_stack(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8B5EDB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66D4E7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clear_stack(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A67DBB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D649CAC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fill_stack_from_string(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number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7DB5E3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5BADEEB" w14:textId="77777777" w:rsidR="00CD58E3" w:rsidRDefault="00CD58E3" w:rsidP="00CD58E3">
      <w:pPr>
        <w:pStyle w:val="1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add_stacks(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5D069CFC" w14:textId="77777777" w:rsidR="00CD58E3" w:rsidRDefault="00CD58E3" w:rsidP="00CD58E3">
      <w:pPr>
        <w:pStyle w:val="1Header"/>
        <w:rPr>
          <w:highlight w:val="white"/>
          <w:lang w:val="en-US"/>
        </w:rPr>
      </w:pPr>
      <w:r>
        <w:rPr>
          <w:highlight w:val="white"/>
          <w:lang w:val="en-US"/>
        </w:rPr>
        <w:t>StackOps.cpp:</w:t>
      </w:r>
    </w:p>
    <w:p w14:paraId="61C1518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"StackOps.h"</w:t>
      </w:r>
    </w:p>
    <w:p w14:paraId="50627E8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D9D58A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push(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digit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86028A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C03C0D2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708F65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node-&gt;digit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digit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DDEDDA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node-&gt;Next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9E9B05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node;</w:t>
      </w:r>
    </w:p>
    <w:p w14:paraId="651F230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68F44B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14D034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pop(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283243E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C121E9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E2C45F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-1;</w:t>
      </w:r>
    </w:p>
    <w:p w14:paraId="53842CA7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0B1F76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val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-&gt;digit;</w:t>
      </w:r>
    </w:p>
    <w:p w14:paraId="166D2A7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buff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50327B0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-&gt;Next;</w:t>
      </w:r>
    </w:p>
    <w:p w14:paraId="151692E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buff;</w:t>
      </w:r>
    </w:p>
    <w:p w14:paraId="1E0FA86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val;</w:t>
      </w:r>
    </w:p>
    <w:p w14:paraId="59BB44A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045124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4DB31A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is_empty(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80D3AF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E9C403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B577A8E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460582DC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C7A13A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print_stack(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24FDBE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5CB52E7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DC5B3B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148BB3A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777DB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91E6E8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7F823E5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29DF2D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-&gt;Next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079B8C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print_stack(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-&gt;Next);</w:t>
      </w:r>
    </w:p>
    <w:p w14:paraId="18B3B877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1B869D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-&gt;digit;</w:t>
      </w:r>
    </w:p>
    <w:p w14:paraId="5AC181A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4C9792A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DE1BFD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clear_stack(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88AB87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CD44B3B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756FCA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pop(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F26C9C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E1721C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8784E6C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lastRenderedPageBreak/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fill_stack_from_string(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number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A6571C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40CBCD3E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58DA27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len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)strlen(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number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059E41AB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349E47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len; i++)</w:t>
      </w:r>
    </w:p>
    <w:p w14:paraId="64CE443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581B67B7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number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number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E66B5BE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push(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number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[i]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55700D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65C7B7CE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9E33E2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DD4B36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add_stacks(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3F3C16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94F425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0B1E198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3286F2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pA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13C99B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pB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CE1A8AB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81081F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carry = 0;</w:t>
      </w:r>
    </w:p>
    <w:p w14:paraId="6C568C0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F47350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(pA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|| pB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|| carry != 0)</w:t>
      </w:r>
    </w:p>
    <w:p w14:paraId="79C9F57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53DB4267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digitA = 0, digitB = 0;</w:t>
      </w:r>
    </w:p>
    <w:p w14:paraId="1D8F57A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F21E97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(pA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30697F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{</w:t>
      </w:r>
    </w:p>
    <w:p w14:paraId="5F00530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digitA = pA-&gt;digit;</w:t>
      </w:r>
    </w:p>
    <w:p w14:paraId="2A7E99F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pA = pA-&gt;Next;</w:t>
      </w:r>
    </w:p>
    <w:p w14:paraId="55E4C7A8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44CC63B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(pB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019CAE7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{</w:t>
      </w:r>
    </w:p>
    <w:p w14:paraId="2889E9F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digitB = pB-&gt;digit;</w:t>
      </w:r>
    </w:p>
    <w:p w14:paraId="4DE09D4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pB = pB-&gt;Next;</w:t>
      </w:r>
    </w:p>
    <w:p w14:paraId="3CFEF87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1C8E221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3BE2BF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sum = digitA + digitB + carry;</w:t>
      </w:r>
    </w:p>
    <w:p w14:paraId="01AA50C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carry = sum / 10;</w:t>
      </w:r>
    </w:p>
    <w:p w14:paraId="7DE9507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remainder = sum % 10;</w:t>
      </w:r>
    </w:p>
    <w:p w14:paraId="7AC08FD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85C044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push(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 remainder);</w:t>
      </w:r>
    </w:p>
    <w:p w14:paraId="0D1DD0EC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4BE4A422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D79813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reversed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9602002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7B8C990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push(reversed, pop(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));</w:t>
      </w:r>
    </w:p>
    <w:p w14:paraId="6719752C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6B10D5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reversed;</w:t>
      </w:r>
    </w:p>
    <w:p w14:paraId="6159EC8B" w14:textId="77777777" w:rsidR="00CD58E3" w:rsidRPr="00D44FE6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1D468D6" w14:textId="77777777" w:rsidR="00CD58E3" w:rsidRDefault="00CD58E3" w:rsidP="00CD58E3">
      <w:pPr>
        <w:pStyle w:val="1Header"/>
        <w:rPr>
          <w:lang w:val="en-US"/>
        </w:rPr>
      </w:pPr>
      <w:r>
        <w:rPr>
          <w:lang w:val="en-US"/>
        </w:rPr>
        <w:t>Main.cpp:</w:t>
      </w:r>
    </w:p>
    <w:p w14:paraId="5CC6B980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"StackOps.h"</w:t>
      </w:r>
    </w:p>
    <w:p w14:paraId="4EC7429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D523B3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</w:t>
      </w:r>
    </w:p>
    <w:p w14:paraId="66B6E587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190547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SetConsoleOutputCP(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CP_UTF8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906478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0F3EE00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numA[256], numB[256];</w:t>
      </w:r>
    </w:p>
    <w:p w14:paraId="18FE408E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CFF5728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"=== Додавання великих чисел через стеки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1ABF95F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2E9D98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"\nВведіть перше число: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04A3ED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numA;</w:t>
      </w:r>
    </w:p>
    <w:p w14:paraId="5B58DC0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AFDB4E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друге число: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2131E1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numB;</w:t>
      </w:r>
    </w:p>
    <w:p w14:paraId="627686D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820A7C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stackA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7D1287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stackB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09B598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stackRes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5885EA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BA550F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fill_stack_from_string(stackA, numA);</w:t>
      </w:r>
    </w:p>
    <w:p w14:paraId="501F0092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fill_stack_from_string(stackB, numB);</w:t>
      </w:r>
    </w:p>
    <w:p w14:paraId="5065C4C5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B3A8A5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"\n--- Стек A (число 1)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3FD9FE1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"Вершина (молодший розряд) -&gt; Дно (старший розряд):"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28F604D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12453F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StackNode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tmp = stackA;</w:t>
      </w:r>
    </w:p>
    <w:p w14:paraId="69B61CD8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(tmp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A7D7CD0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0B29FD8D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 [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tmp-&gt;digit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64F0B05C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tmp = tmp-&gt;Next;</w:t>
      </w:r>
    </w:p>
    <w:p w14:paraId="00AAA4B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2D7E04E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68E040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"\n--- Стек B (число 2)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213C7EA8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"Вершина (молодший розряд) -&gt; Дно (старший розряд):"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28D3BE90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E425162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tmp = stackB;</w:t>
      </w:r>
    </w:p>
    <w:p w14:paraId="313909D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(tmp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43B9D3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2E0B9A48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 [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tmp-&gt;digit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0E2A785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tmp = tmp-&gt;Next;</w:t>
      </w:r>
    </w:p>
    <w:p w14:paraId="0E56DC86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3556C86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D52514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add_stacks(stackA, stackB, stackRes);</w:t>
      </w:r>
    </w:p>
    <w:p w14:paraId="3A0536C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5129720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"\n--- Стек Result (сума)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653CA0FB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"Вершина (молодший розряд) -&gt; Дно (старший розряд):"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61F8AED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C58A9B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tmp = stackRes;</w:t>
      </w:r>
    </w:p>
    <w:p w14:paraId="107417D2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(tmp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0C27F32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50968BF0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 [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tmp-&gt;digit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3A8349C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tmp = tmp-&gt;Next;</w:t>
      </w:r>
    </w:p>
    <w:p w14:paraId="59B358F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50683872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94A42E8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40F5A1C9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A4C7E4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print_stack(stackA);</w:t>
      </w:r>
    </w:p>
    <w:p w14:paraId="53943C1C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78D2D65C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"+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B767F9B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print_stack(stackB);</w:t>
      </w:r>
    </w:p>
    <w:p w14:paraId="1C0A44A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50F7E732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16D5C07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print_stack(stackRes);</w:t>
      </w:r>
    </w:p>
    <w:p w14:paraId="6B7063D7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51B30D24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5D0BF66B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EF946A1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clear_stack(stackA);</w:t>
      </w:r>
    </w:p>
    <w:p w14:paraId="2C176D9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clear_stack(stackB);</w:t>
      </w:r>
    </w:p>
    <w:p w14:paraId="19D36723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clear_stack(stackRes);</w:t>
      </w:r>
    </w:p>
    <w:p w14:paraId="5E286F2C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03DD36F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0;</w:t>
      </w:r>
    </w:p>
    <w:p w14:paraId="6EE52B1A" w14:textId="77777777" w:rsidR="00CD58E3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8B38638" w14:textId="77777777" w:rsidR="00CD58E3" w:rsidRPr="002A143B" w:rsidRDefault="00CD58E3" w:rsidP="00CD5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A310343" w14:textId="77777777" w:rsidR="00CD58E3" w:rsidRDefault="00CD58E3" w:rsidP="00CD58E3">
      <w:pPr>
        <w:pStyle w:val="1Header"/>
        <w:spacing w:after="120"/>
        <w:contextualSpacing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82"/>
        <w:gridCol w:w="7326"/>
        <w:gridCol w:w="1968"/>
      </w:tblGrid>
      <w:tr w:rsidR="00CD58E3" w14:paraId="602F27B8" w14:textId="77777777" w:rsidTr="00415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5556F0EA" w14:textId="77777777" w:rsidR="00CD58E3" w:rsidRPr="007D32A8" w:rsidRDefault="00CD58E3" w:rsidP="00D026C8">
            <w:pPr>
              <w:spacing w:after="120"/>
              <w:contextualSpacing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7326" w:type="dxa"/>
          </w:tcPr>
          <w:p w14:paraId="0365171B" w14:textId="77777777" w:rsidR="00CD58E3" w:rsidRPr="007D32A8" w:rsidRDefault="00CD58E3" w:rsidP="00D026C8">
            <w:pPr>
              <w:spacing w:after="1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1968" w:type="dxa"/>
          </w:tcPr>
          <w:p w14:paraId="58340EF8" w14:textId="77777777" w:rsidR="00CD58E3" w:rsidRPr="007D32A8" w:rsidRDefault="00CD58E3" w:rsidP="00D026C8">
            <w:pPr>
              <w:spacing w:after="1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CD58E3" w14:paraId="7B326FB6" w14:textId="77777777" w:rsidTr="00415A6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0C139FB4" w14:textId="77777777" w:rsidR="00CD58E3" w:rsidRPr="00577B08" w:rsidRDefault="00CD58E3" w:rsidP="00D026C8">
            <w:pPr>
              <w:pStyle w:val="ListParagraph"/>
              <w:numPr>
                <w:ilvl w:val="0"/>
                <w:numId w:val="11"/>
              </w:numPr>
              <w:spacing w:after="120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326" w:type="dxa"/>
          </w:tcPr>
          <w:p w14:paraId="0E7B8DE0" w14:textId="77777777" w:rsidR="00CD58E3" w:rsidRDefault="00415A6A" w:rsidP="00D026C8">
            <w:p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A6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4CDF98E" wp14:editId="217CEB6B">
                  <wp:extent cx="4508500" cy="865003"/>
                  <wp:effectExtent l="0" t="0" r="6350" b="0"/>
                  <wp:docPr id="810171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1710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670" cy="873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27868" w14:textId="793E348A" w:rsidR="00415A6A" w:rsidRDefault="00415A6A" w:rsidP="00D026C8">
            <w:p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15A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2728E4A" wp14:editId="5FC985F9">
                  <wp:extent cx="4503810" cy="1242168"/>
                  <wp:effectExtent l="0" t="0" r="0" b="0"/>
                  <wp:docPr id="1897916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9161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810" cy="124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8" w:type="dxa"/>
          </w:tcPr>
          <w:p w14:paraId="76321A93" w14:textId="77777777" w:rsidR="00CD58E3" w:rsidRPr="00990071" w:rsidRDefault="00CD58E3" w:rsidP="00D026C8">
            <w:p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206AE0" w14:textId="77777777" w:rsidR="009561EC" w:rsidRDefault="009561EC" w:rsidP="0045329C">
      <w:pPr>
        <w:pStyle w:val="1Normal"/>
        <w:spacing w:after="120"/>
        <w:contextualSpacing/>
        <w:jc w:val="left"/>
        <w:rPr>
          <w:lang w:eastAsia="ru-RU"/>
        </w:rPr>
      </w:pPr>
    </w:p>
    <w:p w14:paraId="54B10C88" w14:textId="2EAB2FAC" w:rsidR="00DF5D50" w:rsidRDefault="007F33E6" w:rsidP="0045329C">
      <w:pPr>
        <w:pStyle w:val="1Header"/>
        <w:spacing w:after="120"/>
        <w:contextualSpacing/>
        <w:jc w:val="left"/>
      </w:pPr>
      <w:r>
        <w:t xml:space="preserve">Задача 2. </w:t>
      </w:r>
      <w:r w:rsidR="00DF5D50">
        <w:t xml:space="preserve">Варіант </w:t>
      </w:r>
      <w:r>
        <w:t>12</w:t>
      </w:r>
      <w:r w:rsidR="00DF5D50">
        <w:t>.</w:t>
      </w:r>
    </w:p>
    <w:p w14:paraId="273AB2AC" w14:textId="77777777" w:rsidR="00DF5D50" w:rsidRDefault="00DF5D50" w:rsidP="0045329C">
      <w:pPr>
        <w:pStyle w:val="1Header"/>
        <w:spacing w:after="120"/>
        <w:contextualSpacing/>
        <w:jc w:val="left"/>
        <w:rPr>
          <w:lang w:val="en-US"/>
        </w:rPr>
      </w:pPr>
      <w:r>
        <w:t xml:space="preserve">Умова: </w:t>
      </w:r>
    </w:p>
    <w:p w14:paraId="2B99F90E" w14:textId="77777777" w:rsidR="00FC0C15" w:rsidRPr="006B6B2D" w:rsidRDefault="00FC0C15" w:rsidP="0045329C">
      <w:pPr>
        <w:spacing w:after="120" w:line="24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B2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тупиковій відстійній колії залізничного вузла розміщено більше десятка плацкартних та купейних вагонів  що містять інформацію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3"/>
        <w:gridCol w:w="2726"/>
        <w:gridCol w:w="2725"/>
        <w:gridCol w:w="2725"/>
      </w:tblGrid>
      <w:tr w:rsidR="00FC0C15" w:rsidRPr="006B6B2D" w14:paraId="69677812" w14:textId="77777777" w:rsidTr="00AB30E1">
        <w:tc>
          <w:tcPr>
            <w:tcW w:w="754" w:type="pct"/>
            <w:tcBorders>
              <w:right w:val="single" w:sz="4" w:space="0" w:color="auto"/>
            </w:tcBorders>
            <w:vAlign w:val="center"/>
          </w:tcPr>
          <w:p w14:paraId="4CF451AC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6B2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вагону (купе/ плацкарт)</w:t>
            </w:r>
          </w:p>
        </w:tc>
        <w:tc>
          <w:tcPr>
            <w:tcW w:w="1415" w:type="pct"/>
            <w:tcBorders>
              <w:left w:val="single" w:sz="4" w:space="0" w:color="auto"/>
            </w:tcBorders>
            <w:vAlign w:val="center"/>
          </w:tcPr>
          <w:p w14:paraId="53EE072E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6B2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Кількість  місць</w:t>
            </w:r>
          </w:p>
          <w:p w14:paraId="6D96456D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6B2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(36/54)</w:t>
            </w:r>
          </w:p>
        </w:tc>
        <w:tc>
          <w:tcPr>
            <w:tcW w:w="1415" w:type="pct"/>
            <w:tcBorders>
              <w:left w:val="single" w:sz="4" w:space="0" w:color="auto"/>
            </w:tcBorders>
          </w:tcPr>
          <w:p w14:paraId="38F25F02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6B2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Наявність кондиціонера</w:t>
            </w:r>
          </w:p>
        </w:tc>
        <w:tc>
          <w:tcPr>
            <w:tcW w:w="1415" w:type="pct"/>
            <w:tcBorders>
              <w:left w:val="single" w:sz="4" w:space="0" w:color="auto"/>
            </w:tcBorders>
          </w:tcPr>
          <w:p w14:paraId="4533A5AB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6B2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Номер вагону </w:t>
            </w:r>
            <w:r w:rsidRPr="006B6B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(задається при формуванні составу поїзду)</w:t>
            </w:r>
          </w:p>
        </w:tc>
      </w:tr>
    </w:tbl>
    <w:p w14:paraId="41763A68" w14:textId="77777777" w:rsidR="00FC0C15" w:rsidRPr="006B6B2D" w:rsidRDefault="00FC0C15" w:rsidP="0045329C">
      <w:pPr>
        <w:spacing w:after="120" w:line="24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B2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 іншій тупиковій відстійній колії залізничного вузла розміщено  декілька вагонів-ресторанів та електровозів  що містять інформацію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73"/>
        <w:gridCol w:w="2477"/>
        <w:gridCol w:w="1991"/>
        <w:gridCol w:w="2688"/>
      </w:tblGrid>
      <w:tr w:rsidR="00FC0C15" w:rsidRPr="006B6B2D" w14:paraId="21FC8720" w14:textId="77777777" w:rsidTr="00A158F5">
        <w:tc>
          <w:tcPr>
            <w:tcW w:w="1284" w:type="pct"/>
            <w:tcBorders>
              <w:right w:val="single" w:sz="4" w:space="0" w:color="auto"/>
            </w:tcBorders>
            <w:vAlign w:val="center"/>
          </w:tcPr>
          <w:p w14:paraId="6FAB88E3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6B2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Тип вагону </w:t>
            </w:r>
            <w:r w:rsidRPr="006B6B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(ресторан/ електровоз)</w:t>
            </w:r>
          </w:p>
        </w:tc>
        <w:tc>
          <w:tcPr>
            <w:tcW w:w="1286" w:type="pct"/>
            <w:tcBorders>
              <w:left w:val="single" w:sz="4" w:space="0" w:color="auto"/>
            </w:tcBorders>
            <w:vAlign w:val="center"/>
          </w:tcPr>
          <w:p w14:paraId="22AF55E4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B6B2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Кількість  сидячих місць </w:t>
            </w:r>
            <w:r w:rsidRPr="006B6B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(одночасно- для ресторану)</w:t>
            </w:r>
          </w:p>
          <w:p w14:paraId="3B7ED52F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34" w:type="pct"/>
            <w:tcBorders>
              <w:left w:val="single" w:sz="4" w:space="0" w:color="auto"/>
            </w:tcBorders>
          </w:tcPr>
          <w:p w14:paraId="0BC53F40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6B2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Наявність кондиціонера</w:t>
            </w:r>
          </w:p>
        </w:tc>
        <w:tc>
          <w:tcPr>
            <w:tcW w:w="1396" w:type="pct"/>
            <w:tcBorders>
              <w:left w:val="single" w:sz="4" w:space="0" w:color="auto"/>
            </w:tcBorders>
          </w:tcPr>
          <w:p w14:paraId="29181F31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6B2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вагону</w:t>
            </w:r>
          </w:p>
          <w:p w14:paraId="1D716355" w14:textId="77777777" w:rsidR="00FC0C15" w:rsidRPr="006B6B2D" w:rsidRDefault="00FC0C15" w:rsidP="0045329C">
            <w:pPr>
              <w:spacing w:after="12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6B2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B6B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(задається при формуванні составу поїзду, для електровоза -0)</w:t>
            </w:r>
          </w:p>
        </w:tc>
      </w:tr>
    </w:tbl>
    <w:p w14:paraId="65D443F6" w14:textId="1D59E729" w:rsidR="00FC0C15" w:rsidRPr="006B6B2D" w:rsidRDefault="00425222" w:rsidP="0045329C">
      <w:pPr>
        <w:spacing w:after="120" w:line="24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B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C0C15" w:rsidRPr="006B6B2D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запитом користувача сформувати состави поїздів:1.Хмельницький –Харків  або 2.Хмельницький -Відень.</w:t>
      </w:r>
    </w:p>
    <w:p w14:paraId="1B402E6E" w14:textId="77777777" w:rsidR="00FC0C15" w:rsidRPr="006B6B2D" w:rsidRDefault="00FC0C15" w:rsidP="0045329C">
      <w:pPr>
        <w:spacing w:after="120" w:line="24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B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перший состав  входять усі плацкартні вагони та вагон ресторан. </w:t>
      </w:r>
    </w:p>
    <w:p w14:paraId="0841E152" w14:textId="77777777" w:rsidR="00FC0C15" w:rsidRPr="006B6B2D" w:rsidRDefault="00FC0C15" w:rsidP="0045329C">
      <w:pPr>
        <w:spacing w:after="120" w:line="24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B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другий состав  входять усі купейні вагони з кондиціонерами  та вагон ресторан. </w:t>
      </w:r>
    </w:p>
    <w:p w14:paraId="626DB278" w14:textId="77777777" w:rsidR="00FC0C15" w:rsidRPr="006B6B2D" w:rsidRDefault="00FC0C15" w:rsidP="0045329C">
      <w:pPr>
        <w:spacing w:after="120" w:line="24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B2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Забезпечити виконання операцій:</w:t>
      </w:r>
    </w:p>
    <w:p w14:paraId="2564A1D4" w14:textId="77777777" w:rsidR="00FC0C15" w:rsidRPr="006B6B2D" w:rsidRDefault="00FC0C15" w:rsidP="0045329C">
      <w:pPr>
        <w:numPr>
          <w:ilvl w:val="0"/>
          <w:numId w:val="16"/>
        </w:numPr>
        <w:spacing w:after="12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6B6B2D">
        <w:rPr>
          <w:rFonts w:ascii="Times New Roman" w:eastAsia="Calibri" w:hAnsi="Times New Roman" w:cs="Times New Roman"/>
          <w:sz w:val="28"/>
          <w:szCs w:val="28"/>
          <w:lang w:eastAsia="uk-UA"/>
        </w:rPr>
        <w:t>додавання нового вагону у будь-який список на проміжних станціях;</w:t>
      </w:r>
    </w:p>
    <w:p w14:paraId="20A0FBA3" w14:textId="77777777" w:rsidR="00FC0C15" w:rsidRPr="006B6B2D" w:rsidRDefault="00FC0C15" w:rsidP="0045329C">
      <w:pPr>
        <w:numPr>
          <w:ilvl w:val="0"/>
          <w:numId w:val="16"/>
        </w:numPr>
        <w:spacing w:after="120" w:line="240" w:lineRule="auto"/>
        <w:contextualSpacing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B6B2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uk-UA"/>
        </w:rPr>
        <w:t>Поїзд №1 їде на схід ;</w:t>
      </w:r>
    </w:p>
    <w:p w14:paraId="5AE269D7" w14:textId="05039D4C" w:rsidR="00FC0C15" w:rsidRPr="006B6B2D" w:rsidRDefault="00FC0C15" w:rsidP="0045329C">
      <w:pPr>
        <w:numPr>
          <w:ilvl w:val="0"/>
          <w:numId w:val="16"/>
        </w:numPr>
        <w:spacing w:after="120" w:line="240" w:lineRule="auto"/>
        <w:contextualSpacing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B6B2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uk-UA"/>
        </w:rPr>
        <w:t>Поїзд №2 їде на захід ;</w:t>
      </w:r>
    </w:p>
    <w:p w14:paraId="3B033DD7" w14:textId="77777777" w:rsidR="00FC0C15" w:rsidRPr="006B6B2D" w:rsidRDefault="00FC0C15" w:rsidP="0045329C">
      <w:pPr>
        <w:numPr>
          <w:ilvl w:val="0"/>
          <w:numId w:val="16"/>
        </w:numPr>
        <w:spacing w:after="12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6B6B2D">
        <w:rPr>
          <w:rFonts w:ascii="Times New Roman" w:eastAsia="Calibri" w:hAnsi="Times New Roman" w:cs="Times New Roman"/>
          <w:sz w:val="28"/>
          <w:szCs w:val="28"/>
          <w:lang w:eastAsia="uk-UA"/>
        </w:rPr>
        <w:t>Читання  списків на екран.</w:t>
      </w:r>
    </w:p>
    <w:p w14:paraId="066827B1" w14:textId="102E9E87" w:rsidR="00FC0C15" w:rsidRPr="006B6B2D" w:rsidRDefault="00FC0C15" w:rsidP="0045329C">
      <w:pPr>
        <w:numPr>
          <w:ilvl w:val="0"/>
          <w:numId w:val="16"/>
        </w:numPr>
        <w:spacing w:after="12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6B6B2D">
        <w:rPr>
          <w:rFonts w:ascii="Times New Roman" w:eastAsia="Calibri" w:hAnsi="Times New Roman" w:cs="Times New Roman"/>
          <w:sz w:val="28"/>
          <w:szCs w:val="28"/>
          <w:lang w:eastAsia="uk-UA"/>
        </w:rPr>
        <w:t>Перевірити чи можна в поїзді №1 перевести групу військових у заданій кількості</w:t>
      </w:r>
      <w:r w:rsidR="00951AC9" w:rsidRPr="0045329C">
        <w:rPr>
          <w:rFonts w:ascii="Times New Roman" w:eastAsia="Calibri" w:hAnsi="Times New Roman" w:cs="Times New Roman"/>
          <w:sz w:val="28"/>
          <w:szCs w:val="28"/>
          <w:lang w:val="ru-RU" w:eastAsia="uk-UA"/>
        </w:rPr>
        <w:t xml:space="preserve"> </w:t>
      </w:r>
      <w:r w:rsidRPr="006B6B2D">
        <w:rPr>
          <w:rFonts w:ascii="Times New Roman" w:eastAsia="Calibri" w:hAnsi="Times New Roman" w:cs="Times New Roman"/>
          <w:sz w:val="28"/>
          <w:szCs w:val="28"/>
          <w:lang w:eastAsia="uk-UA"/>
        </w:rPr>
        <w:t xml:space="preserve">- </w:t>
      </w:r>
      <w:r w:rsidRPr="006B6B2D">
        <w:rPr>
          <w:rFonts w:ascii="Times New Roman" w:eastAsia="Calibri" w:hAnsi="Times New Roman" w:cs="Times New Roman"/>
          <w:sz w:val="28"/>
          <w:szCs w:val="28"/>
          <w:lang w:val="en-US" w:eastAsia="uk-UA"/>
        </w:rPr>
        <w:t>N</w:t>
      </w:r>
      <w:r w:rsidRPr="006B6B2D">
        <w:rPr>
          <w:rFonts w:ascii="Times New Roman" w:eastAsia="Calibri" w:hAnsi="Times New Roman" w:cs="Times New Roman"/>
          <w:sz w:val="28"/>
          <w:szCs w:val="28"/>
          <w:lang w:eastAsia="uk-UA"/>
        </w:rPr>
        <w:t xml:space="preserve"> осіб.</w:t>
      </w:r>
    </w:p>
    <w:p w14:paraId="64C768D2" w14:textId="77777777" w:rsidR="00FC0C15" w:rsidRPr="006B6B2D" w:rsidRDefault="00FC0C15" w:rsidP="0045329C">
      <w:pPr>
        <w:numPr>
          <w:ilvl w:val="0"/>
          <w:numId w:val="16"/>
        </w:numPr>
        <w:spacing w:after="12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6B6B2D">
        <w:rPr>
          <w:rFonts w:ascii="Times New Roman" w:eastAsia="Calibri" w:hAnsi="Times New Roman" w:cs="Times New Roman"/>
          <w:sz w:val="28"/>
          <w:szCs w:val="28"/>
          <w:lang w:eastAsia="uk-UA"/>
        </w:rPr>
        <w:t>Визначення кількість осіб, скільки можна продати квитків в Хмельницькому для проїзду в поїзді №2.</w:t>
      </w:r>
      <w:r w:rsidRPr="006B6B2D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1E52E3A" w14:textId="77777777" w:rsidR="00DF5D50" w:rsidRPr="00C3270A" w:rsidRDefault="00DF5D50" w:rsidP="0045329C">
      <w:pPr>
        <w:pStyle w:val="1Normal"/>
        <w:spacing w:after="120"/>
        <w:contextualSpacing/>
        <w:jc w:val="left"/>
        <w:rPr>
          <w:lang w:eastAsia="ru-RU"/>
        </w:rPr>
      </w:pPr>
    </w:p>
    <w:p w14:paraId="202B3453" w14:textId="77777777" w:rsidR="00DF5D50" w:rsidRPr="00D131C8" w:rsidRDefault="00DF5D50" w:rsidP="0045329C">
      <w:pPr>
        <w:pStyle w:val="1Header"/>
        <w:spacing w:after="120"/>
        <w:contextualSpacing/>
        <w:jc w:val="left"/>
      </w:pPr>
      <w:r w:rsidRPr="00D026C2">
        <w:t>Формалізація задачі</w:t>
      </w:r>
      <w:r>
        <w:t>:</w:t>
      </w:r>
    </w:p>
    <w:p w14:paraId="3483120B" w14:textId="77777777" w:rsidR="00DF5D50" w:rsidRPr="00DF5D50" w:rsidRDefault="00DF5D50" w:rsidP="0045329C">
      <w:pPr>
        <w:pStyle w:val="1Normal"/>
        <w:spacing w:after="120"/>
        <w:contextualSpacing/>
        <w:jc w:val="left"/>
        <w:rPr>
          <w:b/>
          <w:bCs/>
          <w:i/>
          <w:iCs/>
        </w:rPr>
      </w:pPr>
      <w:r w:rsidRPr="00DF5D50">
        <w:rPr>
          <w:i/>
          <w:iCs/>
        </w:rPr>
        <w:t>1)</w:t>
      </w:r>
      <w:r w:rsidRPr="00DF5D50">
        <w:rPr>
          <w:i/>
          <w:iCs/>
        </w:rPr>
        <w:tab/>
        <w:t>Вхідні дані:.</w:t>
      </w:r>
    </w:p>
    <w:p w14:paraId="23580B30" w14:textId="77777777" w:rsidR="00DF5D50" w:rsidRPr="00DF5D50" w:rsidRDefault="00DF5D50" w:rsidP="0045329C">
      <w:pPr>
        <w:pStyle w:val="1Normal"/>
        <w:spacing w:after="120"/>
        <w:contextualSpacing/>
        <w:jc w:val="left"/>
        <w:rPr>
          <w:b/>
          <w:bCs/>
          <w:i/>
          <w:iCs/>
        </w:rPr>
      </w:pPr>
      <w:r w:rsidRPr="00DF5D50">
        <w:rPr>
          <w:i/>
          <w:iCs/>
        </w:rPr>
        <w:t>2)</w:t>
      </w:r>
      <w:r w:rsidRPr="00DF5D50">
        <w:rPr>
          <w:i/>
          <w:iCs/>
        </w:rPr>
        <w:tab/>
        <w:t>Вихідні дані:.</w:t>
      </w:r>
    </w:p>
    <w:p w14:paraId="03B1E617" w14:textId="77777777" w:rsidR="00DF5D50" w:rsidRPr="00DF5D50" w:rsidRDefault="00DF5D50" w:rsidP="0045329C">
      <w:pPr>
        <w:pStyle w:val="1Normal"/>
        <w:spacing w:after="120"/>
        <w:contextualSpacing/>
        <w:jc w:val="left"/>
        <w:rPr>
          <w:b/>
          <w:bCs/>
          <w:i/>
          <w:iCs/>
        </w:rPr>
      </w:pPr>
      <w:r w:rsidRPr="00DF5D50">
        <w:rPr>
          <w:i/>
          <w:iCs/>
        </w:rPr>
        <w:t>3)</w:t>
      </w:r>
      <w:r w:rsidRPr="00DF5D50">
        <w:rPr>
          <w:i/>
          <w:iCs/>
        </w:rPr>
        <w:tab/>
        <w:t>Типи даних: double, оскільки він забезпечує достатню точність для дробових і великих чисел.</w:t>
      </w:r>
    </w:p>
    <w:p w14:paraId="5AD4B5EE" w14:textId="77777777" w:rsidR="00DF5D50" w:rsidRPr="0045329C" w:rsidRDefault="00DF5D50" w:rsidP="0045329C">
      <w:pPr>
        <w:pStyle w:val="1Normal"/>
        <w:spacing w:after="120"/>
        <w:contextualSpacing/>
        <w:jc w:val="left"/>
        <w:rPr>
          <w:b/>
          <w:bCs/>
          <w:i/>
          <w:iCs/>
          <w:lang w:val="ru-RU"/>
        </w:rPr>
      </w:pPr>
      <w:r w:rsidRPr="00DF5D50">
        <w:rPr>
          <w:i/>
          <w:iCs/>
        </w:rPr>
        <w:t>4)</w:t>
      </w:r>
      <w:r w:rsidRPr="00DF5D50">
        <w:rPr>
          <w:i/>
          <w:iCs/>
        </w:rPr>
        <w:tab/>
        <w:t xml:space="preserve">Тестування: перевірити роботу програм </w:t>
      </w:r>
      <w:r w:rsidRPr="000B3B61">
        <w:rPr>
          <w:i/>
          <w:iCs/>
        </w:rPr>
        <w:t>для</w:t>
      </w:r>
      <w:r w:rsidRPr="00DF5D50">
        <w:rPr>
          <w:i/>
          <w:iCs/>
        </w:rPr>
        <w:t xml:space="preserve"> всіх віток алгоритму.</w:t>
      </w:r>
    </w:p>
    <w:p w14:paraId="773E34E6" w14:textId="77777777" w:rsidR="009327A1" w:rsidRDefault="009327A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lastRenderedPageBreak/>
        <w:br w:type="page"/>
      </w:r>
    </w:p>
    <w:p w14:paraId="2D54406E" w14:textId="3FBAAAFB" w:rsidR="00DF5D50" w:rsidRDefault="00DF5D50" w:rsidP="0045329C">
      <w:pPr>
        <w:pStyle w:val="1Header"/>
        <w:spacing w:after="120"/>
        <w:contextualSpacing/>
        <w:jc w:val="left"/>
      </w:pPr>
      <w:r>
        <w:lastRenderedPageBreak/>
        <w:t>Алгоритм:</w:t>
      </w:r>
    </w:p>
    <w:p w14:paraId="1438950E" w14:textId="496400FA" w:rsidR="00DF5D50" w:rsidRDefault="009327A1" w:rsidP="009327A1">
      <w:pPr>
        <w:pStyle w:val="1Normal"/>
        <w:spacing w:after="120"/>
        <w:ind w:firstLine="0"/>
        <w:contextualSpacing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44B3AC" wp14:editId="647BFC9A">
            <wp:extent cx="3667125" cy="1716648"/>
            <wp:effectExtent l="0" t="0" r="0" b="0"/>
            <wp:docPr id="590065728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05" cy="172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B415E9" wp14:editId="1ED82123">
            <wp:extent cx="4467225" cy="1036786"/>
            <wp:effectExtent l="0" t="0" r="0" b="0"/>
            <wp:docPr id="1591494435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477450" cy="103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DD57CB9" wp14:editId="308E31EB">
            <wp:extent cx="1304290" cy="2101914"/>
            <wp:effectExtent l="0" t="0" r="0" b="0"/>
            <wp:docPr id="8842562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735" cy="210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D2DEE69" wp14:editId="64578EBF">
            <wp:extent cx="1304290" cy="1265253"/>
            <wp:effectExtent l="0" t="0" r="0" b="0"/>
            <wp:docPr id="1166518500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295" cy="126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D6FE91D" wp14:editId="55DEEDD9">
            <wp:extent cx="6115050" cy="476250"/>
            <wp:effectExtent l="0" t="0" r="0" b="0"/>
            <wp:docPr id="1157724697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91EE7C4" wp14:editId="387F1279">
            <wp:extent cx="1004700" cy="2571750"/>
            <wp:effectExtent l="0" t="0" r="5080" b="0"/>
            <wp:docPr id="204823119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657" cy="259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0D5833" wp14:editId="29665530">
            <wp:extent cx="1252482" cy="3648075"/>
            <wp:effectExtent l="0" t="0" r="5080" b="0"/>
            <wp:docPr id="725022021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733" cy="366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006D989" wp14:editId="1AA43A89">
            <wp:extent cx="1192530" cy="1268597"/>
            <wp:effectExtent l="0" t="0" r="7620" b="8255"/>
            <wp:docPr id="1357840006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505" cy="127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A80B19" wp14:editId="3122AF1A">
            <wp:extent cx="1457541" cy="1285875"/>
            <wp:effectExtent l="0" t="0" r="9525" b="0"/>
            <wp:docPr id="1921591445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756" cy="128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F0D53F1" wp14:editId="12CF2DF4">
            <wp:extent cx="2058062" cy="4248150"/>
            <wp:effectExtent l="0" t="0" r="0" b="0"/>
            <wp:docPr id="185730193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375" cy="426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953D809" wp14:editId="50602097">
            <wp:extent cx="1572801" cy="3657600"/>
            <wp:effectExtent l="0" t="0" r="8890" b="0"/>
            <wp:docPr id="1270137294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77912" cy="36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29449B7" wp14:editId="3A03DF35">
            <wp:extent cx="1851007" cy="3448050"/>
            <wp:effectExtent l="0" t="0" r="0" b="0"/>
            <wp:docPr id="11611426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376" cy="345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BB5E2F" wp14:editId="77BE1424">
            <wp:extent cx="952500" cy="952500"/>
            <wp:effectExtent l="0" t="0" r="0" b="0"/>
            <wp:docPr id="1166882737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0E5AA2" wp14:editId="3C8BAD9D">
            <wp:extent cx="1762125" cy="3988320"/>
            <wp:effectExtent l="0" t="0" r="0" b="0"/>
            <wp:docPr id="1787901100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811" cy="400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9DB6969" wp14:editId="5FE08A4C">
            <wp:extent cx="3287163" cy="5019675"/>
            <wp:effectExtent l="0" t="0" r="8890" b="0"/>
            <wp:docPr id="1615942990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47" cy="502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2396" w14:textId="77777777" w:rsidR="009327A1" w:rsidRPr="009327A1" w:rsidRDefault="009327A1" w:rsidP="009327A1">
      <w:pPr>
        <w:pStyle w:val="1Normal"/>
        <w:spacing w:after="120"/>
        <w:ind w:firstLine="0"/>
        <w:contextualSpacing/>
        <w:jc w:val="left"/>
        <w:rPr>
          <w:lang w:val="en-US"/>
        </w:rPr>
      </w:pPr>
    </w:p>
    <w:p w14:paraId="59BAEC70" w14:textId="77777777" w:rsidR="00DF5D50" w:rsidRPr="0045329C" w:rsidRDefault="00DF5D50" w:rsidP="0045329C">
      <w:pPr>
        <w:pStyle w:val="1Header"/>
        <w:spacing w:after="120"/>
        <w:contextualSpacing/>
        <w:jc w:val="left"/>
        <w:rPr>
          <w:lang w:val="ru-RU"/>
        </w:rPr>
      </w:pPr>
      <w:r w:rsidRPr="00EB4B2D">
        <w:lastRenderedPageBreak/>
        <w:t>Код:</w:t>
      </w:r>
    </w:p>
    <w:p w14:paraId="730D60EC" w14:textId="5A02CCC7" w:rsidR="00DF5D50" w:rsidRPr="0045329C" w:rsidRDefault="00C158BA" w:rsidP="0045329C">
      <w:pPr>
        <w:pStyle w:val="1Header"/>
        <w:jc w:val="left"/>
        <w:rPr>
          <w:lang w:val="ru-RU"/>
        </w:rPr>
      </w:pPr>
      <w:r>
        <w:rPr>
          <w:lang w:val="en-US"/>
        </w:rPr>
        <w:t>Car</w:t>
      </w:r>
      <w:r w:rsidRPr="0045329C">
        <w:rPr>
          <w:lang w:val="ru-RU"/>
        </w:rPr>
        <w:t>.</w:t>
      </w:r>
      <w:r>
        <w:rPr>
          <w:lang w:val="en-US"/>
        </w:rPr>
        <w:t>h</w:t>
      </w:r>
      <w:r w:rsidRPr="0045329C">
        <w:rPr>
          <w:lang w:val="ru-RU"/>
        </w:rPr>
        <w:t>:</w:t>
      </w:r>
    </w:p>
    <w:p w14:paraId="67B18EA7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21BA8F76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D1E5FD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&lt;iostream&gt;</w:t>
      </w:r>
    </w:p>
    <w:p w14:paraId="614F508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&lt;stack&gt;</w:t>
      </w:r>
    </w:p>
    <w:p w14:paraId="3AD16FA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&lt;deque&gt;</w:t>
      </w:r>
    </w:p>
    <w:p w14:paraId="0FB582B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iomanip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14:paraId="41642B3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&lt;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Windows.h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&gt;</w:t>
      </w:r>
    </w:p>
    <w:p w14:paraId="3ADA2E6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F31F37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std;</w:t>
      </w:r>
    </w:p>
    <w:p w14:paraId="1A55E6D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C865C7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enum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Type</w:t>
      </w:r>
    </w:p>
    <w:p w14:paraId="7996133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0D6B80F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Engine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703E694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Open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255AA151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Coupe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20EB5B1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Dining</w:t>
      </w:r>
    </w:p>
    <w:p w14:paraId="00128A2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};</w:t>
      </w:r>
    </w:p>
    <w:p w14:paraId="624BADBF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C556A9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enum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Destination</w:t>
      </w:r>
    </w:p>
    <w:p w14:paraId="43E6905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7F3C855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KhmelEast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4FD440B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CC435F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Zhmerenka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2E569A5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Vinnytsia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4B6B1CF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Kyiv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6743467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Myrhorod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1AF3EE9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Poltava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1B14239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Kharkiv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6EA7304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EF4D3E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KhmelWest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3171841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AE5D51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Lviv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0E2C2ED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Stryi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500EC2F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Chop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6159EF5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Zakhon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523FE19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Budapest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77BEBA9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Viden</w:t>
      </w:r>
      <w:proofErr w:type="spellEnd"/>
    </w:p>
    <w:p w14:paraId="6B09376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};</w:t>
      </w:r>
    </w:p>
    <w:p w14:paraId="5B9F50B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9E7944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struct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</w:p>
    <w:p w14:paraId="142F686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79C58C7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Type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AA98E0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seats;</w:t>
      </w:r>
    </w:p>
    <w:p w14:paraId="45BAD81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bool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C00EEF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Destination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ADCD9F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};</w:t>
      </w:r>
    </w:p>
    <w:p w14:paraId="4457FEF1" w14:textId="77777777" w:rsidR="00C158BA" w:rsidRDefault="00C158BA" w:rsidP="0045329C">
      <w:pPr>
        <w:pStyle w:val="1Normal"/>
        <w:jc w:val="left"/>
        <w:rPr>
          <w:lang w:val="en-US" w:eastAsia="ru-RU"/>
        </w:rPr>
      </w:pPr>
    </w:p>
    <w:p w14:paraId="06AED2A9" w14:textId="3F23B1DA" w:rsidR="00C158BA" w:rsidRDefault="00C158BA" w:rsidP="0045329C">
      <w:pPr>
        <w:pStyle w:val="1Header"/>
        <w:jc w:val="left"/>
        <w:rPr>
          <w:lang w:val="en-US"/>
        </w:rPr>
      </w:pPr>
      <w:proofErr w:type="spellStart"/>
      <w:r>
        <w:rPr>
          <w:lang w:val="en-US"/>
        </w:rPr>
        <w:t>CarOps.h</w:t>
      </w:r>
      <w:proofErr w:type="spellEnd"/>
      <w:r>
        <w:rPr>
          <w:lang w:val="en-US"/>
        </w:rPr>
        <w:t>:</w:t>
      </w:r>
    </w:p>
    <w:p w14:paraId="505CF06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#pragma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once</w:t>
      </w:r>
    </w:p>
    <w:p w14:paraId="187F571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Car.h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683CE59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341DD8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menu();</w:t>
      </w:r>
    </w:p>
    <w:p w14:paraId="10DD4D6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create_car_1();</w:t>
      </w:r>
    </w:p>
    <w:p w14:paraId="14F03B5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create_car_2();</w:t>
      </w:r>
    </w:p>
    <w:p w14:paraId="34E39927" w14:textId="79757ADF" w:rsidR="00C158BA" w:rsidRDefault="00C158BA" w:rsidP="0045329C">
      <w:pPr>
        <w:pStyle w:val="1Normal"/>
        <w:jc w:val="left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ab/>
      </w:r>
    </w:p>
    <w:p w14:paraId="7A7F370A" w14:textId="2D3D865E" w:rsidR="00C158BA" w:rsidRDefault="00C158BA" w:rsidP="0045329C">
      <w:pPr>
        <w:pStyle w:val="1Header"/>
        <w:jc w:val="left"/>
        <w:rPr>
          <w:lang w:val="en-US"/>
        </w:rPr>
      </w:pPr>
      <w:r>
        <w:rPr>
          <w:lang w:val="en-US"/>
        </w:rPr>
        <w:t>CarOps.cpp:</w:t>
      </w:r>
    </w:p>
    <w:p w14:paraId="0E19B861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CarOps.h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0BC30E2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5018D8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79F852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menu() {</w:t>
      </w:r>
    </w:p>
    <w:p w14:paraId="7DC5095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k;</w:t>
      </w:r>
    </w:p>
    <w:p w14:paraId="0B03D0A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МЕНЮ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===\n"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C6786BB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"1 - Заповнити вагони 1 колії\n"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AA89066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Заповнити вагони 2 колії\n"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FB85213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Створити состав 1 потягу\n"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D318581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Створити состав 2 потягу\n"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FDBA791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"5 - Надрукувати вагони 1 колії\n"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8B82956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"6 - Надрукувати вагони 2 колії\n"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C16A2E7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"7 - Надрукувати вагони 1 потягу\n"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B746FE0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"8 - Надрукувати вагони 2 потягу\n"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CF4DD28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"9 - Потяг №1 їде\n"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8D5403F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"10 - Потяг №2 їде\n"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80E55F9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"11 - Додати вагон до 1 потягу\n"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9052E49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"12 - Додати вагон до 2 потягу\n"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6CD9809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"13 - Військові в потяг 1\n"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84E723B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"14 - Квитки в потяг 2\n"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480F68F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"0 -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Вихід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27F9D7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k;</w:t>
      </w:r>
    </w:p>
    <w:p w14:paraId="14C8F66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k;</w:t>
      </w:r>
    </w:p>
    <w:p w14:paraId="7CA1F09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6B98820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4C18CB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create_car_1()</w:t>
      </w:r>
    </w:p>
    <w:p w14:paraId="2040A65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6B3A519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758DC9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n, b = 1, d;</w:t>
      </w:r>
    </w:p>
    <w:p w14:paraId="6713FC8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str;</w:t>
      </w:r>
    </w:p>
    <w:p w14:paraId="04CC89B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(b) </w:t>
      </w:r>
    </w:p>
    <w:p w14:paraId="35CADDF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42B1E29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Введіть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тип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D4F560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 1 -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Плацкарт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(54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місця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)\n"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7A374A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 2 -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Купе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(36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місць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)\n"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4BFE48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n;</w:t>
      </w:r>
    </w:p>
    <w:p w14:paraId="10AF7E3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(n) {</w:t>
      </w:r>
    </w:p>
    <w:p w14:paraId="3789D60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1:</w:t>
      </w:r>
    </w:p>
    <w:p w14:paraId="3DE4A06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Open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6EABC2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54;</w:t>
      </w:r>
    </w:p>
    <w:p w14:paraId="76400B9C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станнцію призначення: 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20A66C5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setw(69)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"--- Маршрут: Хмельницький - Харків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"--- Маршрут: Хмельницький - Відень 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4155A3A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1 - Жмеренка"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7 - Львів\n"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233219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setw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(51)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2 -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Вінниця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8 -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Стрий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E9B578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setw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(48)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3 -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Київ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9 -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Чоп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8796AB9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4 - Миргород"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10 - Захонь\n"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5001A24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5 - Полтава"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11 - Будапешт\n"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FF7B63D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6 - Харків"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12 - Відень\n\n"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D170FDC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8C852A0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станцію призначення:"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8168697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d;</w:t>
      </w:r>
    </w:p>
    <w:p w14:paraId="633606C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(d)</w:t>
      </w:r>
    </w:p>
    <w:p w14:paraId="2AADE0E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6B9A8A2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1:</w:t>
      </w:r>
    </w:p>
    <w:p w14:paraId="22B32B3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Zhmerenka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E8E0BF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A6CD50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2:</w:t>
      </w:r>
    </w:p>
    <w:p w14:paraId="7C36058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Vinnytsia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F7FC40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390C15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3:</w:t>
      </w:r>
    </w:p>
    <w:p w14:paraId="0355532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Kyiv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B63323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78A534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4:</w:t>
      </w:r>
    </w:p>
    <w:p w14:paraId="00A9BFE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Myrhorod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B33FD7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48EFA4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5:</w:t>
      </w:r>
    </w:p>
    <w:p w14:paraId="5C24181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Poltava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FBC5B61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80A873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6:</w:t>
      </w:r>
    </w:p>
    <w:p w14:paraId="36F1D68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Kharkiv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6C0679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E53D91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7:</w:t>
      </w:r>
    </w:p>
    <w:p w14:paraId="01BB0B5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Lviv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FAFAC5F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174C48F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8:</w:t>
      </w:r>
    </w:p>
    <w:p w14:paraId="47A558B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Stryi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D49829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8234BA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9:</w:t>
      </w:r>
    </w:p>
    <w:p w14:paraId="7D19D7A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Chop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372EBE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AD196DF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10:</w:t>
      </w:r>
    </w:p>
    <w:p w14:paraId="6595D68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Zakhon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054F4D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642454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11:</w:t>
      </w:r>
    </w:p>
    <w:p w14:paraId="0768BF3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Budapest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87B5AB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F542D3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12:</w:t>
      </w:r>
    </w:p>
    <w:p w14:paraId="2B57982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Viden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A75161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8DC545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179CFA2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b = 0;</w:t>
      </w:r>
    </w:p>
    <w:p w14:paraId="7C3594D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E9CD54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2:</w:t>
      </w:r>
    </w:p>
    <w:p w14:paraId="51AFBDE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Coupe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E15BD21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36;</w:t>
      </w:r>
    </w:p>
    <w:p w14:paraId="0305964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Введіть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станнцію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призначення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\n\n"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861C10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left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setw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(69)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Маршрут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Хмельницький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Харків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---"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Маршрут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Хмельницький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Відень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---\n"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9364691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setw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(52)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1 -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Жмеренка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7 -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Львів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23DF52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setw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(51)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2 -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Вінниця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8 -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Стрий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DF34EA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setw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(48)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3 -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Київ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9 -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Чоп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A1DE8B9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4 - Миргород"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10 - Захонь\n"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875E743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5 - Полтава"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11 - Будапешт\n"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35B7F3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setw(50)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6 - Харків"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12 - Відень\n\n"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DDED178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816F3E2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станцію призначення:"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39718B7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d;</w:t>
      </w:r>
    </w:p>
    <w:p w14:paraId="669C08B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(d)</w:t>
      </w:r>
    </w:p>
    <w:p w14:paraId="0B07EF7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4A7B440F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1:</w:t>
      </w:r>
    </w:p>
    <w:p w14:paraId="75EECF6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Zhmerenka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596DDE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7CCF31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2:</w:t>
      </w:r>
    </w:p>
    <w:p w14:paraId="3C95937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Vinnytsia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147103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E464C4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3:</w:t>
      </w:r>
    </w:p>
    <w:p w14:paraId="59E9E78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Kyiv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D644A2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B7CF29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4:</w:t>
      </w:r>
    </w:p>
    <w:p w14:paraId="5374390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Myrhorod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CBD23D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F1444C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5:</w:t>
      </w:r>
    </w:p>
    <w:p w14:paraId="779F21B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Poltava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EDD55E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C35527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6:</w:t>
      </w:r>
    </w:p>
    <w:p w14:paraId="24A9670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Kharkiv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1E1B88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B70F61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7:</w:t>
      </w:r>
    </w:p>
    <w:p w14:paraId="579DFBD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Lviv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2D444D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462F4F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8:</w:t>
      </w:r>
    </w:p>
    <w:p w14:paraId="635C1B9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Stryi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F9B5FB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6B41D5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9:</w:t>
      </w:r>
    </w:p>
    <w:p w14:paraId="26D56F7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Chop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522D7B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4B96D8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10:</w:t>
      </w:r>
    </w:p>
    <w:p w14:paraId="58AABD4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Zakhon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92C880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C6BBE6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11:</w:t>
      </w:r>
    </w:p>
    <w:p w14:paraId="3C7435EF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Budapest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145D45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EF0B2A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12:</w:t>
      </w:r>
    </w:p>
    <w:p w14:paraId="7302735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Viden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010370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91B368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3408652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b = 0;</w:t>
      </w:r>
    </w:p>
    <w:p w14:paraId="411CC61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7E8E43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C879C6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987B20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b = 1;</w:t>
      </w:r>
    </w:p>
    <w:p w14:paraId="75C64AA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(b) {</w:t>
      </w:r>
    </w:p>
    <w:p w14:paraId="532ACFC5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"Чи наявний кондиціонер (y/n):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C71900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str;</w:t>
      </w:r>
    </w:p>
    <w:p w14:paraId="1BAE759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(str) {</w:t>
      </w:r>
    </w:p>
    <w:p w14:paraId="0EE20C0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'y'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10F4512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'Y'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07D9C1C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7EC824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b = 0;</w:t>
      </w:r>
    </w:p>
    <w:p w14:paraId="574ECF7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579AA6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'n'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278ADE4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'N'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157F023F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485EF4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b = 0;</w:t>
      </w:r>
    </w:p>
    <w:p w14:paraId="613A0A3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AA7483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default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4E89093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Некоректний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вибір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A34650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47142DF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C33F23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car;</w:t>
      </w:r>
    </w:p>
    <w:p w14:paraId="1FE0C6A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0D31F36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052634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create_car_2()</w:t>
      </w:r>
    </w:p>
    <w:p w14:paraId="03B72D28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254BF7E7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E721E6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B04315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n, b = 1;</w:t>
      </w:r>
    </w:p>
    <w:p w14:paraId="5AE51F1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str;</w:t>
      </w:r>
    </w:p>
    <w:p w14:paraId="22E651F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(b) {</w:t>
      </w:r>
    </w:p>
    <w:p w14:paraId="78E3CC7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Введіть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тип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628F475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 1 - Електровоз\n"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C3721EA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 2 - Ресторан\n"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A1D000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n;</w:t>
      </w:r>
    </w:p>
    <w:p w14:paraId="7597B7E1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(n)</w:t>
      </w:r>
    </w:p>
    <w:p w14:paraId="587625A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790504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1:</w:t>
      </w:r>
    </w:p>
    <w:p w14:paraId="0664023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Engine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5B4E23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4756948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b = 0;</w:t>
      </w:r>
    </w:p>
    <w:p w14:paraId="5F8D866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36A7C41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2:</w:t>
      </w:r>
    </w:p>
    <w:p w14:paraId="372DAB1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Dining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E099D9E" w14:textId="77777777" w:rsidR="00C158BA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к-ть місць: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1F0B7C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AC801A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b = 0;</w:t>
      </w:r>
    </w:p>
    <w:p w14:paraId="35F31BEA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A82A0BC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default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105D3AD2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Некоректний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вибір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3A63AB1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B267F2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EE9CA4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3A00B81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8A4199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b = 1;</w:t>
      </w:r>
    </w:p>
    <w:p w14:paraId="5A765C4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(b) {</w:t>
      </w:r>
    </w:p>
    <w:p w14:paraId="09BF8A0F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Чи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наявний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кондиціонер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(y/n):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42008A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str;</w:t>
      </w:r>
    </w:p>
    <w:p w14:paraId="2BF82EF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(str) {</w:t>
      </w:r>
    </w:p>
    <w:p w14:paraId="6B2F1DE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'y'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099A6AFB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'Y'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0406C6AD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30083C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b = 0;</w:t>
      </w:r>
    </w:p>
    <w:p w14:paraId="15CB8A10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C7C407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'n'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05C1AEA3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'N'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7255466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C7BD209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b = 0;</w:t>
      </w:r>
    </w:p>
    <w:p w14:paraId="453588A6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1C818EE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default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64712705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Некоректний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вибір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3F2CC5F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74974561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A4D978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car;</w:t>
      </w:r>
    </w:p>
    <w:p w14:paraId="3DBA97C4" w14:textId="77777777" w:rsidR="00C158BA" w:rsidRPr="0045329C" w:rsidRDefault="00C158BA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5AC691B7" w14:textId="2F27A11F" w:rsidR="00C158BA" w:rsidRDefault="0026542C" w:rsidP="0045329C">
      <w:pPr>
        <w:pStyle w:val="1Header"/>
        <w:jc w:val="left"/>
        <w:rPr>
          <w:lang w:val="en-US"/>
        </w:rPr>
      </w:pPr>
      <w:proofErr w:type="spellStart"/>
      <w:r>
        <w:rPr>
          <w:lang w:val="en-US"/>
        </w:rPr>
        <w:t>Siding.h</w:t>
      </w:r>
      <w:proofErr w:type="spellEnd"/>
      <w:r>
        <w:rPr>
          <w:lang w:val="en-US"/>
        </w:rPr>
        <w:t>:</w:t>
      </w:r>
    </w:p>
    <w:p w14:paraId="3ECDFA65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#pragma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once</w:t>
      </w:r>
    </w:p>
    <w:p w14:paraId="7F0BC9F5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24FB0F9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Car.h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4644E266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BAE47C2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fill_siding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803D31D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print_siding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6C6EEF16" w14:textId="77777777" w:rsidR="0026542C" w:rsidRDefault="0026542C" w:rsidP="0045329C">
      <w:pPr>
        <w:pStyle w:val="1Normal"/>
        <w:jc w:val="left"/>
        <w:rPr>
          <w:lang w:val="en-US" w:eastAsia="ru-RU"/>
        </w:rPr>
      </w:pPr>
    </w:p>
    <w:p w14:paraId="307A6F09" w14:textId="35DA81C7" w:rsidR="0026542C" w:rsidRDefault="0026542C" w:rsidP="0045329C">
      <w:pPr>
        <w:pStyle w:val="1Header"/>
        <w:jc w:val="left"/>
        <w:rPr>
          <w:lang w:val="en-US"/>
        </w:rPr>
      </w:pPr>
      <w:r>
        <w:rPr>
          <w:lang w:val="en-US"/>
        </w:rPr>
        <w:t>Siding.cpp:</w:t>
      </w:r>
    </w:p>
    <w:p w14:paraId="6D068EA0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Siding.h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2F9A7B46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477FCAD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fill_siding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A25674B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27F8780C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.push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22228FF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738B80CC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9D8FADC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print_siding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241CB84B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()) {</w:t>
      </w:r>
    </w:p>
    <w:p w14:paraId="7CD6DE13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Колія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порожня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A126E05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0139E0B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BA2D8DF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166CACA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string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typeNames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= {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Електровоз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Плацкарт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Купе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Ресторан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};</w:t>
      </w:r>
    </w:p>
    <w:p w14:paraId="2F7E70D0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string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stationNames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[] = {</w:t>
      </w:r>
    </w:p>
    <w:p w14:paraId="20BAB5B4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Хмельницький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Схід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)"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35D98193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Жмеринка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744CAD4E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"Вінниця"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3CA17F6C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"Київ"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1AA23644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"Миргород"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5C0894FC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"Полтава"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50486FEC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"Харків"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05FA8B8D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"Хмельницький (Захід)"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77C85964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"Львів"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5C1A41DE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"Стрий"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765DDB41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"Чоп"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09B14540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"Захонь"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70BA6CCF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"Будапешт"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3AED22C2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"Відень"</w:t>
      </w:r>
    </w:p>
    <w:p w14:paraId="365B3323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};</w:t>
      </w:r>
    </w:p>
    <w:p w14:paraId="63C58434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B6DAB77" w14:textId="77777777" w:rsidR="0026542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counter = 1;</w:t>
      </w:r>
    </w:p>
    <w:p w14:paraId="2957AF47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()) {</w:t>
      </w:r>
    </w:p>
    <w:p w14:paraId="23EBEF5E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.top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2D4AA1F2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counter++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".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typeNames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23338E9E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Місць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currentCar.seats</w:t>
      </w:r>
      <w:proofErr w:type="spellEnd"/>
    </w:p>
    <w:p w14:paraId="0BF304BD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Кондиціонер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?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так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ні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5098920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9DE4885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Open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||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Coupe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3F91037D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stationNames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14:paraId="393F9ED6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58BD5C12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38200B1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.pop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5D61848E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26B8DC9B" w14:textId="012717FA" w:rsidR="0026542C" w:rsidRPr="0026542C" w:rsidRDefault="0026542C" w:rsidP="0045329C">
      <w:pPr>
        <w:pStyle w:val="1Normal"/>
        <w:jc w:val="left"/>
        <w:rPr>
          <w:lang w:val="en-US" w:eastAsia="ru-RU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40A7C29C" w14:textId="14A779B5" w:rsidR="0026542C" w:rsidRDefault="0026542C" w:rsidP="0045329C">
      <w:pPr>
        <w:pStyle w:val="1Header"/>
        <w:jc w:val="left"/>
        <w:rPr>
          <w:lang w:val="en-US"/>
        </w:rPr>
      </w:pPr>
      <w:proofErr w:type="spellStart"/>
      <w:r>
        <w:rPr>
          <w:lang w:val="en-US"/>
        </w:rPr>
        <w:t>Train.h</w:t>
      </w:r>
      <w:proofErr w:type="spellEnd"/>
      <w:r>
        <w:rPr>
          <w:lang w:val="en-US"/>
        </w:rPr>
        <w:t>:</w:t>
      </w:r>
    </w:p>
    <w:p w14:paraId="35BCA6FD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#pragma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once</w:t>
      </w:r>
    </w:p>
    <w:p w14:paraId="215F03AA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51C5CBC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Car.h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3C1E792E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81BAE3A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form_train_2(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58F7E313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print_train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const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38CF416B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form_train_1(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20D86D5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train_depart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&amp;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trainStation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5BFA4E80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add_cars_1(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CA27C64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add_cars_2(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708AC46B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check_military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169E30A3" w14:textId="77777777" w:rsidR="0026542C" w:rsidRPr="0045329C" w:rsidRDefault="0026542C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calc_revenue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const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4C39055" w14:textId="77777777" w:rsidR="0026542C" w:rsidRDefault="0026542C" w:rsidP="0045329C">
      <w:pPr>
        <w:pStyle w:val="1Normal"/>
        <w:jc w:val="left"/>
        <w:rPr>
          <w:lang w:val="en-US" w:eastAsia="ru-RU"/>
        </w:rPr>
      </w:pPr>
    </w:p>
    <w:p w14:paraId="5DA38DAE" w14:textId="542D81F3" w:rsidR="0026542C" w:rsidRDefault="0026542C" w:rsidP="0045329C">
      <w:pPr>
        <w:pStyle w:val="1Header"/>
        <w:jc w:val="left"/>
        <w:rPr>
          <w:lang w:val="en-US"/>
        </w:rPr>
      </w:pPr>
      <w:r>
        <w:rPr>
          <w:lang w:val="en-US"/>
        </w:rPr>
        <w:t>Train.cpp:</w:t>
      </w:r>
    </w:p>
    <w:p w14:paraId="48C2078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Train.h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56A8398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CarOps.h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0EB5098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23B4D1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form_train_1(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48087AE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085F3E0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bool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hasEngine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hasDining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8DAFA5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.empty() ||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.empty())</w:t>
      </w:r>
    </w:p>
    <w:p w14:paraId="13C2C21C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19D723B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"Колія порожня! Неможливо сформувати состав!\n"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03414E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912C91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0B97C2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.empty())</w:t>
      </w:r>
    </w:p>
    <w:p w14:paraId="36DBE11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2C5821A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.top().type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Open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.top().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KhmelEast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.top().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Kharkiv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4C0FD0C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.push_back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.top());</w:t>
      </w:r>
    </w:p>
    <w:p w14:paraId="15C8EBE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.pop();</w:t>
      </w:r>
    </w:p>
    <w:p w14:paraId="580E208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3102DCA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hasEngine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|| !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hasDining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5D86F1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6B2B104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.top().type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Dining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!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hasDining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6E1BAFA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372FA23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.push_front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.top());</w:t>
      </w:r>
    </w:p>
    <w:p w14:paraId="396F097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hasDining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3CC2E1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7B112A3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.top().type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Engine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!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hasEngine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C8D04D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28FFF1B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.push_front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.top());</w:t>
      </w:r>
    </w:p>
    <w:p w14:paraId="7DE7EC9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hasEngine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56D30A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8F06CF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.pop();</w:t>
      </w:r>
    </w:p>
    <w:p w14:paraId="0A91ABC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7D89F93A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Склад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потягу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№1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сформовано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CA9FAB0" w14:textId="1E9CB9A0" w:rsidR="0026542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07B892D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form_train_2(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4EE7083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.clear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10322CD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bool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hasEngine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FEE592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bool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hasDining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5DEA6A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engineCar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9AC0FC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diningCar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8E677E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C9373C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.empty()) {</w:t>
      </w:r>
    </w:p>
    <w:p w14:paraId="0FCD410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.top();</w:t>
      </w:r>
    </w:p>
    <w:p w14:paraId="5043A78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Coupe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KhmelWest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Viden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4E7F53B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.push_back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5BB739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34F299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siding1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.pop();</w:t>
      </w:r>
    </w:p>
    <w:p w14:paraId="0EFBAB1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7DEBF3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75B4EA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.empty()) {</w:t>
      </w:r>
    </w:p>
    <w:p w14:paraId="34E4CE5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.top();</w:t>
      </w:r>
    </w:p>
    <w:p w14:paraId="48CD5EA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Engine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!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hasEngine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09B55EE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engineCar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=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E07624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hasEngine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C52B9E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1CB39B6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Dining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!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hasDining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315DA43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diningCar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=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072D8F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hasDining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0FA013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120CE56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siding2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.pop();</w:t>
      </w:r>
    </w:p>
    <w:p w14:paraId="13C9A57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hasEngine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hasDining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39DEA88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DF42BC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B3F721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C07BFA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051575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hasDining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7B8FA7D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.push_front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diningCar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51271F8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4F2377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hasEngine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3B46C8D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.push_front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engineCar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594B10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459601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3C7614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Склад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потягу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№2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сформовано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2EC2A0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09160A3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D92C37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2624E46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061D8A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print_train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const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04C1570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()) {</w:t>
      </w:r>
    </w:p>
    <w:p w14:paraId="0833C77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сформовано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578BF2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449421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9790B7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3B9233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string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typeNames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= {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Електровоз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Плацкарт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Купе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Ресторан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};</w:t>
      </w:r>
    </w:p>
    <w:p w14:paraId="308949D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string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stationNames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[] = {</w:t>
      </w:r>
    </w:p>
    <w:p w14:paraId="1DE30B9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Хмельницький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Схід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)"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2A412A3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Жмеринка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20FDC2A5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"Вінниця"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42210A09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"Київ"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088AC9CC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"Миргород"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4F6C585F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"Полтава"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0A87165F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"Харків"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7B71F687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"Хмельницький (Захід)"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5E0B85D6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"Львів"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7B1A590D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"Стрий"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3CD740A8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"Чоп"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28D84D77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"Захонь"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0D209F4E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"Будапешт"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378C3B58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"Відень"</w:t>
      </w:r>
    </w:p>
    <w:p w14:paraId="19CD67CD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};</w:t>
      </w:r>
    </w:p>
    <w:p w14:paraId="7813EC3A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F5A5539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counter = 1;</w:t>
      </w:r>
    </w:p>
    <w:p w14:paraId="378431C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const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&amp;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6575FFA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counter++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".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typeNames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7ADE50A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Місць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currentCar.seats</w:t>
      </w:r>
      <w:proofErr w:type="spellEnd"/>
    </w:p>
    <w:p w14:paraId="3DC941C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Кондиціонер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?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так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ні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6CEE509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D96285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Open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||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Coupe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54956A4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stationNames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14:paraId="031B81F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}</w:t>
      </w:r>
    </w:p>
    <w:p w14:paraId="51547AA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0F12CF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2F55B16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0582A6F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04B10B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ACD19E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968134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print_station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trainStation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78B7866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33ABAC1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trainStation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BF6525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13C2895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Zhmerenka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291C648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Жмеринка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148EA7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55831F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Vinnytsia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4380F2C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Вінниця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4EE51F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5CA9DB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Kyiv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49111F1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Київ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0E1A1B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B06FCA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Myrhorod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3618159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Миргород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502450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31E4C2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Poltava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4C5D03C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Полтава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766FAA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4AAC13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Kharkiv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15C25D8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Харків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C8BC18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88BAFE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Lviv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21E73D2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Львів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F21E91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2F8151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Stryi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524DBEE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Стрий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BA0F8C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97412B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Chop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34FE504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Чоп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B5A287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CCFC01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Zakhon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7909F2A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Захонь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DAF9E1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55141C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Budapest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3954820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Будапешт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A0DE6A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2560B1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Viden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39F3CE8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Відень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946660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CC54E1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default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3850EA7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Невідома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33FE70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58E741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D5A14C4" w14:textId="1508AF49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6A9C01A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train_depart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&amp;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trainStation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7DF95D6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6280450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())</w:t>
      </w:r>
    </w:p>
    <w:p w14:paraId="6DE501D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0585AA2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сформовано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3DE0BA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8723CA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18D4F4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trainStation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++;</w:t>
      </w:r>
    </w:p>
    <w:p w14:paraId="6527E9C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print_station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trainStation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74068F6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.back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().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trainStation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0D076DE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710FE3C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.pop_back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09A301B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D86C0F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print_train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5A4E57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62041976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251C126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add_cars_1(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256B9D4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()) {</w:t>
      </w:r>
    </w:p>
    <w:p w14:paraId="2C7CA746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сформовано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529E80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3B7D00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DB3805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A4E880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n;</w:t>
      </w:r>
    </w:p>
    <w:p w14:paraId="51C658D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Скільки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вагонів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додати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потягу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?\n"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14A8B6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n;</w:t>
      </w:r>
    </w:p>
    <w:p w14:paraId="63D2550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714648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string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typeNames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= {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Електровоз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Плацкарт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Купе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Ресторан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};</w:t>
      </w:r>
    </w:p>
    <w:p w14:paraId="046256D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string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stationNames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[] = {</w:t>
      </w:r>
    </w:p>
    <w:p w14:paraId="4BAADD0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Хмельницький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Схід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)"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74EE751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Жмеринка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7B0DDBFF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"Вінниця"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5DBDC922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"Київ"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54DA1529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"Миргород"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4D6AB0BE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"Полтава"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110B439D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"Харків"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782DA8A9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"Хмельницький (Захід)"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0AAC584E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"Львів"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10C45406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"Стрий"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56D819AF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"Чоп"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3B5E2E8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Захонь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272CF19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Будапешт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023C752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Відень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6466864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};</w:t>
      </w:r>
    </w:p>
    <w:p w14:paraId="4C3AEF7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0C02BC7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0051F8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Open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F98943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54;</w:t>
      </w:r>
    </w:p>
    <w:p w14:paraId="5B7B68C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86EC5B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Додавання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плацкартного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вагона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...\n\n"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CA33B1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Маршрут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Хмельницький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Харків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---\n"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D1EE41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1 -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Жмеринка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521B83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2 -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Вінниця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9A5496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3 -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Київ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4FF024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4 -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Миргород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607982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5 -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Полтава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C646CF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6 -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Харків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\n\n"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3B4983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241670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 = 0;</w:t>
      </w:r>
    </w:p>
    <w:p w14:paraId="12195B1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(d &lt; 1 || d &gt; 6) {</w:t>
      </w:r>
    </w:p>
    <w:p w14:paraId="71C8775D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"Оберіть станцію призначення: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2982E36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d;</w:t>
      </w:r>
    </w:p>
    <w:p w14:paraId="1331982D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(d &lt; 1 || d &gt; 6) {</w:t>
      </w:r>
    </w:p>
    <w:p w14:paraId="70A79F8E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"Некоректний вибір для цього маршруту!\n"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9A1070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6197FF9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1F3558D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C9D014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(d) {</w:t>
      </w:r>
    </w:p>
    <w:p w14:paraId="0E47A35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Zhmerenka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D53100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2: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Vinnytsia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69BF12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3: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Kyiv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77F5FF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4: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Myrhorod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C91C87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5: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Poltava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FC57F5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6: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Kharkiv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6B2DFE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274597A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3D70A7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ac;</w:t>
      </w:r>
    </w:p>
    <w:p w14:paraId="5BB8CD7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5BB0544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Чи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наявний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кондиціонер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(y/n):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69F260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ac;</w:t>
      </w:r>
    </w:p>
    <w:p w14:paraId="7281BCE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(ac ==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'y'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|| ac ==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'Y'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7638706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E3E4B0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6D163B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}</w:t>
      </w:r>
    </w:p>
    <w:p w14:paraId="09EB86C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(ac ==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'n'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|| ac ==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'N'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2B9D45B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B88991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26684E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4205D24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Некоректний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вибір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460123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24A83CA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52A7BD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.push_back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(car);</w:t>
      </w:r>
    </w:p>
    <w:p w14:paraId="29DE16B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81B218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Вагон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успішно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додано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потягу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№1:\n"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3E151B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typeNames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0607C88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Місць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car.seats</w:t>
      </w:r>
      <w:proofErr w:type="spellEnd"/>
    </w:p>
    <w:p w14:paraId="73A377C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Кондиціонер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?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так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ні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61368CE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stationNames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 (№"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+ 1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")\n\n"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4C8F0D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2BCAFC1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2535850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13D176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add_cars_2(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6FB7137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()) {</w:t>
      </w:r>
    </w:p>
    <w:p w14:paraId="5D73C38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сформовано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D201A1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39578E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84B6D76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0B32F4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n;</w:t>
      </w:r>
    </w:p>
    <w:p w14:paraId="6529370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Скільки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вагонів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додати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2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потягу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?\n"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930833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n;</w:t>
      </w:r>
    </w:p>
    <w:p w14:paraId="552600D6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DFAEC5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string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typeNames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[] = {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Електровоз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Плацкарт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Купе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Ресторан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};</w:t>
      </w:r>
    </w:p>
    <w:p w14:paraId="0E49438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string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stationNames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[] = {</w:t>
      </w:r>
    </w:p>
    <w:p w14:paraId="2BAFA8C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Хмельницький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Схід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)"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0CEA5F8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Жмеринка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16600009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"Вінниця"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7BEE1702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"Київ"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77F59B56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"Миргород"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24553CF0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"Полтава"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750F7F0D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"Харків"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6E8A1AF1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"Хмельницький (Захід)"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43388E41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"Львів"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6BB63372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"Стрий"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47E08277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"Чоп"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14:paraId="0AF9F85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Захонь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32B98ED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Будапешт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</w:t>
      </w:r>
    </w:p>
    <w:p w14:paraId="13A937B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Відень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62506310" w14:textId="5DCAC251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};</w:t>
      </w:r>
    </w:p>
    <w:p w14:paraId="0AE8FAD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26EAC31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74B5F2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Coupe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18D9F6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36;</w:t>
      </w:r>
    </w:p>
    <w:p w14:paraId="712801A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6D49DC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5B62FB7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"\nДодавання купейного вагона з кондиціонером...\n\n"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9515771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"--- Маршрут: Хмельницький - Відень 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09493B2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7 - Львів\n"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EF2E111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8 - Стрий\n"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6B11500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9 - Чоп\n"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27F9A4F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10 - Захонь\n"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44FA575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11 - Будапешт\n"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E8B74C2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12 - Відень\n\n"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70B2EF7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315703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d = 0;</w:t>
      </w:r>
    </w:p>
    <w:p w14:paraId="187E56C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(d &lt; 7 || d &gt; 12) {</w:t>
      </w:r>
    </w:p>
    <w:p w14:paraId="41D2F844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"Оберіть станцію призначення: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58B0D7C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d;</w:t>
      </w:r>
    </w:p>
    <w:p w14:paraId="52914482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(d &lt; 7 || d &gt; 12) {</w:t>
      </w:r>
    </w:p>
    <w:p w14:paraId="29FE0FBC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"Некоректний вибір для цього маршруту!\n"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2AE775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        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4A25087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9C392F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EEA6C6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(d) {</w:t>
      </w:r>
    </w:p>
    <w:p w14:paraId="724E186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7: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Lviv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90B88A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8: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Stryi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A86491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9: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Chop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CAF73D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10: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Zakhon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1FCC41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11: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Budapest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8FAB7C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12: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Viden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56889C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467AA49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A09BE5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.push_back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(car);</w:t>
      </w:r>
    </w:p>
    <w:p w14:paraId="12D7653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C52105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Вагон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успішно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додано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потягу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№2:\n"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349F05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typeNames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</w:t>
      </w:r>
    </w:p>
    <w:p w14:paraId="6696E4F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Місць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car.seats</w:t>
      </w:r>
      <w:proofErr w:type="spellEnd"/>
    </w:p>
    <w:p w14:paraId="45D9E47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Кондиціонер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car.hasAC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?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так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ні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31F81A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Станція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stationNames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 (№"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car.dest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+ 1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")\n\n"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ABEA3C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7E9D487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72F26C06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9271E2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check_military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4CBDE29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()) {</w:t>
      </w:r>
    </w:p>
    <w:p w14:paraId="2BAA9BD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№1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сформовано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B28560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57A023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4B4F65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D5B3E12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military_count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06929E8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Введіть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кількість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військових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D797C6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military_count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8A5599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A6A290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available_seats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25B5D0F5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4B1E1CC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Engine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Dining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5D43971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available_seats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+=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509786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575BB4D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7436991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D9CE006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available_seats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&gt;=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military_count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364B350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Місць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вистачить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Доступно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available_seats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E3D0D59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736130F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</w:t>
      </w:r>
    </w:p>
    <w:p w14:paraId="4085E68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"Місць не вистачить. Доступно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available_seats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потрібно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military_count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BE9150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7D91E96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0F77475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DF9CA0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calc_revenue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const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&gt;&amp;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22C9139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.empty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()) {</w:t>
      </w:r>
    </w:p>
    <w:p w14:paraId="17014A9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№2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не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сформовано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798632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C21454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36CB5A0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C80915E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double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ticket_price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B559F9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Введіть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вартість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одного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квитка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ED9030F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ticket_price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65712B1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574EBA3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total_seats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3180B62A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const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&amp; car : </w:t>
      </w: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train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31D93CF4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Engine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car.type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Dining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{</w:t>
      </w:r>
    </w:p>
    <w:p w14:paraId="7604325B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total_seats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+=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car.seats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A0CC579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7006289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64D108B8" w14:textId="77777777" w:rsid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2486ADD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double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potential_revenue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total_seats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*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ticket_price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F3868F7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21FACE9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Кількість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квитків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які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можливо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продати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total_seats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439571C" w14:textId="77777777" w:rsidR="000777C3" w:rsidRPr="0045329C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Потенціальний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прибуток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potential_revenue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8FC98B3" w14:textId="56CFBFA9" w:rsidR="000777C3" w:rsidRPr="000777C3" w:rsidRDefault="000777C3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4144A3AB" w14:textId="77777777" w:rsidR="00C158BA" w:rsidRDefault="00C158BA" w:rsidP="0045329C">
      <w:pPr>
        <w:pStyle w:val="1Header"/>
        <w:jc w:val="left"/>
        <w:rPr>
          <w:lang w:val="en-US"/>
        </w:rPr>
      </w:pPr>
    </w:p>
    <w:p w14:paraId="1921B7C3" w14:textId="61D7DA2C" w:rsidR="004D7402" w:rsidRDefault="004D7402" w:rsidP="0045329C">
      <w:pPr>
        <w:pStyle w:val="1Header"/>
        <w:jc w:val="left"/>
        <w:rPr>
          <w:lang w:val="en-US"/>
        </w:rPr>
      </w:pPr>
      <w:r>
        <w:rPr>
          <w:lang w:val="en-US"/>
        </w:rPr>
        <w:t>Main.cpp:</w:t>
      </w:r>
    </w:p>
    <w:p w14:paraId="137843DD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Siding.h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07D025C4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CarOps.h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574597AF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#include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Train.h</w:t>
      </w:r>
      <w:proofErr w:type="spellEnd"/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</w:p>
    <w:p w14:paraId="23D8F95B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5E2D74C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main()</w:t>
      </w:r>
    </w:p>
    <w:p w14:paraId="7A6A6422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5E907146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SetConsoleOutputCP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5329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  <w14:ligatures w14:val="standardContextual"/>
        </w:rPr>
        <w:t>CP_UTF8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66566D42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stack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&gt; siding1, siding2;</w:t>
      </w:r>
    </w:p>
    <w:p w14:paraId="1CAA6D39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deque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&gt; train1, train2;</w:t>
      </w:r>
    </w:p>
    <w:p w14:paraId="512CDAEE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n, b = 1, train1_Station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KhmelEast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train2_Station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KhmelWest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0D7B148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DB8E250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(b)</w:t>
      </w:r>
    </w:p>
    <w:p w14:paraId="28CED1A8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(menu())</w:t>
      </w:r>
    </w:p>
    <w:p w14:paraId="214DF585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6D0C0D7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0:</w:t>
      </w:r>
    </w:p>
    <w:p w14:paraId="5182C38F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b = 0;</w:t>
      </w:r>
    </w:p>
    <w:p w14:paraId="20951B6B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349A2E1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1:</w:t>
      </w:r>
    </w:p>
    <w:p w14:paraId="0AFA3E66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Введіть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вагонів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D388C6C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n;</w:t>
      </w:r>
    </w:p>
    <w:p w14:paraId="3D6FDC02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07580B3A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create_car_1();</w:t>
      </w:r>
    </w:p>
    <w:p w14:paraId="57B36305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fill_siding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(siding1, car);</w:t>
      </w:r>
    </w:p>
    <w:p w14:paraId="17EAA470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1FB32C90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7C15BEA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2:</w:t>
      </w:r>
    </w:p>
    <w:p w14:paraId="0FF0046A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Введіть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к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ть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вагонів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5E61946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&gt;&gt;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n;</w:t>
      </w:r>
    </w:p>
    <w:p w14:paraId="67643FD6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0BF1D16F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Car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car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create_car_2();</w:t>
      </w:r>
    </w:p>
    <w:p w14:paraId="56FC36E3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fill_siding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(siding2, car);</w:t>
      </w:r>
    </w:p>
    <w:p w14:paraId="24D278B6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396D9437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BDBE15D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3:</w:t>
      </w:r>
    </w:p>
    <w:p w14:paraId="7D618F63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form_train_1(siding1, siding2, train1);</w:t>
      </w:r>
    </w:p>
    <w:p w14:paraId="22C6CAAB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//</w:t>
      </w:r>
      <w:proofErr w:type="spellStart"/>
      <w:r w:rsidRPr="0045329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print_train</w:t>
      </w:r>
      <w:proofErr w:type="spellEnd"/>
      <w:r w:rsidRPr="0045329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(train1);</w:t>
      </w:r>
    </w:p>
    <w:p w14:paraId="3F59C5C8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2056451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4:</w:t>
      </w:r>
    </w:p>
    <w:p w14:paraId="53E66F63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form_train_2(train2, siding1, siding2);</w:t>
      </w:r>
    </w:p>
    <w:p w14:paraId="4A4BFB76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//</w:t>
      </w:r>
      <w:proofErr w:type="spellStart"/>
      <w:r w:rsidRPr="0045329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print_train</w:t>
      </w:r>
      <w:proofErr w:type="spellEnd"/>
      <w:r w:rsidRPr="0045329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(train2);</w:t>
      </w:r>
    </w:p>
    <w:p w14:paraId="5FFAB72E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0524D55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5:</w:t>
      </w:r>
    </w:p>
    <w:p w14:paraId="606D85C0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print_siding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(siding1);</w:t>
      </w:r>
    </w:p>
    <w:p w14:paraId="64B108B7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6A838E2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6:</w:t>
      </w:r>
    </w:p>
    <w:p w14:paraId="2E9B1F3A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print_siding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(siding2);</w:t>
      </w:r>
    </w:p>
    <w:p w14:paraId="1009C7EB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2473FA9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7:</w:t>
      </w:r>
    </w:p>
    <w:p w14:paraId="6262268F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print_train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(train1);</w:t>
      </w:r>
    </w:p>
    <w:p w14:paraId="6A6E38ED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18ADB67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8:</w:t>
      </w:r>
    </w:p>
    <w:p w14:paraId="670FC932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print_train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(train2);</w:t>
      </w:r>
    </w:p>
    <w:p w14:paraId="63A667A4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1E2EEAD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9:</w:t>
      </w:r>
    </w:p>
    <w:p w14:paraId="79EB0C21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train_depart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(train1, train1_Station);</w:t>
      </w:r>
    </w:p>
    <w:p w14:paraId="493D516A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(train1_Station == </w:t>
      </w:r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Kharkiv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06930FD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6E893FCF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№1 -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прибув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пункту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призначення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261E99A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train1_Station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KhmelEast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14B8719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(!train1.empty())</w:t>
      </w:r>
    </w:p>
    <w:p w14:paraId="698A8EDD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        train1.pop_back();</w:t>
      </w:r>
    </w:p>
    <w:p w14:paraId="0397AAC0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6C7E41E4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2B2C63B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10:</w:t>
      </w:r>
    </w:p>
    <w:p w14:paraId="5F6BAFC1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train_depart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(train2, train2_Station);</w:t>
      </w:r>
    </w:p>
    <w:p w14:paraId="414275A6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DA848C8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(train2_Station ==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Viden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2BFCF494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223F9607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  <w14:ligatures w14:val="standardContextual"/>
        </w:rPr>
        <w:t>&lt;&lt;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Потяг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№2 -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прибув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до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пункту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призначення</w:t>
      </w:r>
      <w:r w:rsidRPr="004532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!\n"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C6B5039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train2_Station = </w:t>
      </w:r>
      <w:proofErr w:type="spellStart"/>
      <w:r w:rsidRPr="0045329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  <w14:ligatures w14:val="standardContextual"/>
        </w:rPr>
        <w:t>KhmelWest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BF19810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while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(!train2.empty())</w:t>
      </w:r>
    </w:p>
    <w:p w14:paraId="3E63734E" w14:textId="77777777" w:rsidR="004D7402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train2.pop_back();</w:t>
      </w:r>
    </w:p>
    <w:p w14:paraId="084B5AD8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4DE8CC56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6F3DE19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11:</w:t>
      </w:r>
    </w:p>
    <w:p w14:paraId="049C63A4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add_cars_1(train1);</w:t>
      </w:r>
    </w:p>
    <w:p w14:paraId="7EA7361C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FD3BE77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12:</w:t>
      </w:r>
    </w:p>
    <w:p w14:paraId="293EC375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add_cars_2(train2);</w:t>
      </w:r>
    </w:p>
    <w:p w14:paraId="67DD2C74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AFF4CE3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13:</w:t>
      </w:r>
    </w:p>
    <w:p w14:paraId="1F3565C7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check_military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(train1);</w:t>
      </w:r>
    </w:p>
    <w:p w14:paraId="5E8E3771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break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0F1D414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532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14:</w:t>
      </w:r>
    </w:p>
    <w:p w14:paraId="2861B791" w14:textId="77777777" w:rsidR="004D7402" w:rsidRPr="0045329C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calc_revenue</w:t>
      </w:r>
      <w:proofErr w:type="spellEnd"/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(train2);</w:t>
      </w:r>
    </w:p>
    <w:p w14:paraId="47CC0746" w14:textId="77777777" w:rsidR="004D7402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4532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93FDAD9" w14:textId="77777777" w:rsidR="004D7402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21BBAF8B" w14:textId="77777777" w:rsidR="004D7402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84A32F3" w14:textId="77777777" w:rsidR="004D7402" w:rsidRDefault="004D7402" w:rsidP="0045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B48C67A" w14:textId="77777777" w:rsidR="004D7402" w:rsidRPr="004D7402" w:rsidRDefault="004D7402" w:rsidP="0045329C">
      <w:pPr>
        <w:pStyle w:val="1Normal"/>
        <w:jc w:val="left"/>
        <w:rPr>
          <w:lang w:val="en-US" w:eastAsia="ru-RU"/>
        </w:rPr>
      </w:pPr>
    </w:p>
    <w:p w14:paraId="634C2E93" w14:textId="77777777" w:rsidR="00DF5D50" w:rsidRDefault="00DF5D50" w:rsidP="0045329C">
      <w:pPr>
        <w:pStyle w:val="1Header"/>
        <w:spacing w:after="120"/>
        <w:contextualSpacing/>
        <w:jc w:val="left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014"/>
        <w:gridCol w:w="4206"/>
      </w:tblGrid>
      <w:tr w:rsidR="00DF5D50" w14:paraId="4C505923" w14:textId="77777777" w:rsidTr="0039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CA3AC85" w14:textId="77777777" w:rsidR="00DF5D50" w:rsidRPr="007D32A8" w:rsidRDefault="00DF5D50" w:rsidP="0045329C">
            <w:pPr>
              <w:spacing w:after="120"/>
              <w:contextualSpacing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2E1E5278" w14:textId="77777777" w:rsidR="00DF5D50" w:rsidRPr="007D32A8" w:rsidRDefault="00DF5D50" w:rsidP="0045329C">
            <w:pPr>
              <w:spacing w:after="120"/>
              <w:contextualSpacing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5C4E8BA6" w14:textId="77777777" w:rsidR="00DF5D50" w:rsidRPr="007D32A8" w:rsidRDefault="00DF5D50" w:rsidP="0045329C">
            <w:pPr>
              <w:spacing w:after="120"/>
              <w:contextualSpacing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DF5D50" w14:paraId="72381377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1787AE4" w14:textId="77777777" w:rsidR="00DF5D50" w:rsidRPr="00577B08" w:rsidRDefault="00DF5D50" w:rsidP="0045329C">
            <w:pPr>
              <w:pStyle w:val="ListParagraph"/>
              <w:numPr>
                <w:ilvl w:val="0"/>
                <w:numId w:val="13"/>
              </w:numPr>
              <w:spacing w:after="120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53D0603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8D54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79EC06A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6EC8DFB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2B3AF9E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1091A9A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3F25140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0C7E0D2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5ACBB5B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5406DC7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2644707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2A9A3CC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7A1B3C3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01E20F9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587C758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39B4E6C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6C06360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4552E32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E08BA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1C5A92F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Колія порожня! Неможливо сформувати состав!</w:t>
            </w:r>
          </w:p>
          <w:p w14:paraId="59C5970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0AED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287FE47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4D6B8C5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31F3651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6179A60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4 - Створити состав 2 потягу</w:t>
            </w:r>
          </w:p>
          <w:p w14:paraId="12E42F3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56F5344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17E3E1C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1C58B86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12A6201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0A2A6E8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18DDCAF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0FBF3A0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3620B93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206D403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1A44D59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5DC305B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BFA4C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C21824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к-ть вагонів: 1</w:t>
            </w:r>
          </w:p>
          <w:p w14:paraId="0C9057D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тип:</w:t>
            </w:r>
          </w:p>
          <w:p w14:paraId="18863F0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 1 - Плацкарт (54 місця)</w:t>
            </w:r>
          </w:p>
          <w:p w14:paraId="712CAF4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 2 - Купе (36 місць)</w:t>
            </w:r>
          </w:p>
          <w:p w14:paraId="5A4E334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12130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станнцію призначення:</w:t>
            </w:r>
          </w:p>
          <w:p w14:paraId="217073B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3351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--- Маршрут: Хмельницький - Харків ---      --- Маршрут: Хмельницький - Відень ---</w:t>
            </w:r>
          </w:p>
          <w:p w14:paraId="65E809B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1 - Жмеренка                                7 - Львів</w:t>
            </w:r>
          </w:p>
          <w:p w14:paraId="11C8CBC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2 - Вінниця                                 8 - Стрий</w:t>
            </w:r>
          </w:p>
          <w:p w14:paraId="5F3F650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3 - Київ                                    9 - Чоп</w:t>
            </w:r>
          </w:p>
          <w:p w14:paraId="1E1339B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4 - Миргород                                10 - Захонь</w:t>
            </w:r>
          </w:p>
          <w:p w14:paraId="629A3DE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5 - Полтава                                 11 - Будапешт</w:t>
            </w:r>
          </w:p>
          <w:p w14:paraId="5246B77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6 - Харків                                  12 - Відень</w:t>
            </w:r>
          </w:p>
          <w:p w14:paraId="7DFA230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1FB87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станцію призначення:6</w:t>
            </w:r>
          </w:p>
          <w:p w14:paraId="5BF461C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Чи наявний кондиціонер (y/n): y</w:t>
            </w:r>
          </w:p>
          <w:p w14:paraId="49570F9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FEF4D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6F03D12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007B47A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1478384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631372C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7C280F9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27EB897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1205AA9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7E6F4A0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0E79196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56D0A3A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1D22A3E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54F64F7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0852BEA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6968D84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763DB37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381AEBB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D1C5A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999D49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к-ть вагонів: 2</w:t>
            </w:r>
          </w:p>
          <w:p w14:paraId="5D7D952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тип:</w:t>
            </w:r>
          </w:p>
          <w:p w14:paraId="35D09D8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1 - Електровоз</w:t>
            </w:r>
          </w:p>
          <w:p w14:paraId="1F3887D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 2 - Ресторан</w:t>
            </w:r>
          </w:p>
          <w:p w14:paraId="56BFC1E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57EBEB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Чи наявний кондиціонер (y/n): y</w:t>
            </w:r>
          </w:p>
          <w:p w14:paraId="3A675FB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тип:</w:t>
            </w:r>
          </w:p>
          <w:p w14:paraId="2AD035F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 1 - Електровоз</w:t>
            </w:r>
          </w:p>
          <w:p w14:paraId="10B324F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 2 - Ресторан</w:t>
            </w:r>
          </w:p>
          <w:p w14:paraId="439CEDB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658803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к-ть місць: 20</w:t>
            </w:r>
          </w:p>
          <w:p w14:paraId="3C3B85B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Чи наявний кондиціонер (y/n): y</w:t>
            </w:r>
          </w:p>
          <w:p w14:paraId="5284845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D5911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5C2BDB8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1991780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7CB7526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1FE2194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3FF0B86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10DEE15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5177C0F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7A328EF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00A334E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103265E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787C27C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4E0F195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344BA2E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54B452C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24D8693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1D4A5E4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0F426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6972376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Склад потягу №1 сформовано</w:t>
            </w:r>
          </w:p>
          <w:p w14:paraId="5DC3BAF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E9569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6AAB16F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409E2D6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0F415A9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593CD18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0D3E37B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26ECA9B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6036E44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34E191F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4CA8FCA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09F189A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123AB69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717BA06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2EC5C90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74BD757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234F6BD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38E8A6E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58455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14:paraId="6569B8E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кількість військових: 50</w:t>
            </w:r>
          </w:p>
          <w:p w14:paraId="23E777F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Місць вистачить. Доступно: 54</w:t>
            </w:r>
          </w:p>
          <w:p w14:paraId="01F331B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C6857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7FFB974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1 - Заповнити вагони 1 колії</w:t>
            </w:r>
          </w:p>
          <w:p w14:paraId="71E7563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52E414B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12FC618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7735CA0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6594A73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12E0C5A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540A454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2910401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6F78360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71BEA6A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3A0C405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030D243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2A325CC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691EAE4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591135D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4BFEC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7279170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Жмеринка</w:t>
            </w:r>
          </w:p>
          <w:p w14:paraId="2A75CE2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04734B6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Ресторан | Місць: 20 | Кондиціонер: так</w:t>
            </w:r>
          </w:p>
          <w:p w14:paraId="5621351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3. Плацкарт | Місць: 54 | Кондиціонер: так | Станція: Харків</w:t>
            </w:r>
          </w:p>
          <w:p w14:paraId="52FF934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C2847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0E6038A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1C6AF2D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4DF3834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11FF9B0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15EB0E6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7595058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7101B9A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6A3CED2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3E62B9C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6C7DBB2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2E81489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30CAB41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6B6B3A5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0BA9AB4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071C283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5E3ECD7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5E57F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0061FFA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Вінниця</w:t>
            </w:r>
          </w:p>
          <w:p w14:paraId="4A9A018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1139CA6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Ресторан | Місць: 20 | Кондиціонер: так</w:t>
            </w:r>
          </w:p>
          <w:p w14:paraId="7115926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3. Плацкарт | Місць: 54 | Кондиціонер: так | Станція: Харків</w:t>
            </w:r>
          </w:p>
          <w:p w14:paraId="639F395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686FA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378FABA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1DB95E8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6B6BCBE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217AA14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788B0A5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0917D59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6 - Надрукувати вагони 2 колії</w:t>
            </w:r>
          </w:p>
          <w:p w14:paraId="7269C79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5F1BAFF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443B9B1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3DB95F7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0B90A5E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4739A64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09ACA1F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3ECE9F6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17C70DD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4A6B950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0FAC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03E2220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Київ</w:t>
            </w:r>
          </w:p>
          <w:p w14:paraId="153F353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34E84E7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Ресторан | Місць: 20 | Кондиціонер: так</w:t>
            </w:r>
          </w:p>
          <w:p w14:paraId="4F166DB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3. Плацкарт | Місць: 54 | Кондиціонер: так | Станція: Харків</w:t>
            </w:r>
          </w:p>
          <w:p w14:paraId="2A7BDA7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846D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5D438B5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03464B0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3AB8EFA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63CEEF0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14B3C43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4F7B5D6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4ABC0A9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2AEE531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13F5665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486466D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4ECAC96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549E740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5DD6F08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19D795F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7EA1BDE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1E006E6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98A44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27E26A5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Миргород</w:t>
            </w:r>
          </w:p>
          <w:p w14:paraId="3415864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38CE593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Ресторан | Місць: 20 | Кондиціонер: так</w:t>
            </w:r>
          </w:p>
          <w:p w14:paraId="5F418EF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3. Плацкарт | Місць: 54 | Кондиціонер: так | Станція: Харків</w:t>
            </w:r>
          </w:p>
          <w:p w14:paraId="71174AF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4A5E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387D483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3949244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460182A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42FDDF6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206FC4F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7AE2FB3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70CC202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61FA7AC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6144A21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210C4ED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70393DD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11 - Додати вагон до 1 потягу</w:t>
            </w:r>
          </w:p>
          <w:p w14:paraId="5F06094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059E5D5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276F416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722BBBE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12D406A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0EF81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384FC37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Полтава</w:t>
            </w:r>
          </w:p>
          <w:p w14:paraId="670AD96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2642A26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Ресторан | Місць: 20 | Кондиціонер: так</w:t>
            </w:r>
          </w:p>
          <w:p w14:paraId="655D116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3. Плацкарт | Місць: 54 | Кондиціонер: так | Станція: Харків</w:t>
            </w:r>
          </w:p>
          <w:p w14:paraId="3E724B6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C483B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2AFDEBA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6A456BC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0443DD6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3A9074E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52E2AC1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5CF1FD0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4A85A2C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03C1A77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3741986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6A7FA48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3DD74FA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081731C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7CDE5C8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7990F68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494E24C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55E6E09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43781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5864009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Харків</w:t>
            </w:r>
          </w:p>
          <w:p w14:paraId="0F78B8E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255ACB1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Ресторан | Місць: 20 | Кондиціонер: так</w:t>
            </w:r>
          </w:p>
          <w:p w14:paraId="272E024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Потяг №1 - прибув до пункту призначення!</w:t>
            </w:r>
          </w:p>
          <w:p w14:paraId="2B1A3E3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D2082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1C8F3B7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3DE8739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19A7F06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5ABF6DB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7CE224A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0AA52CE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7DB96F8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4DF7F89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3D097AF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2FBF776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5F5569B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6AC45DA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0A49ABE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4754ADD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169DBA5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3C018B8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F5B3D" w14:textId="22523BD8" w:rsidR="00DF5D50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4206" w:type="dxa"/>
          </w:tcPr>
          <w:p w14:paraId="562C07E7" w14:textId="4E227AF4" w:rsidR="00DF5D50" w:rsidRPr="009327A1" w:rsidRDefault="009327A1" w:rsidP="0045329C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Виклик меню 3: Перевірка siding1.empty(). Вивід "Empty sidings!". Гілка помилки покрита. 2. Меню 1 (S1): n=1, Type=1(Open), Dest=6(Kharkiv), AC=y. Стек: [{Open, 54, y, 6}]. 3. Меню 2 (S2): n=2. Вагон 1: Engine, AC=y. Вагон 2: Dining, 20 seats, AC=y. Стек: [Dining] -&gt; [Engine]. 4. Меню 3 (Form1): - З S1 береться вагон 6 (Open/East). Додається в back деки. - З S2 береться Engine та Dining. Додаються в front. - Склад П1: [Engine, Dining, Open(Kharkiv)]. 5. Меню 13 (Mil): m=50. Доступно 54 (1 вагон Open). Вивід "OK: 54". 6. Меню 9 (Go1) х6: Станція інкрементується від 1 до 6. На кроці 6 (Kharkiv) умова back().dest == 6 істинна. Вагон відчеплено. Потяг порожній.</w:t>
            </w:r>
          </w:p>
        </w:tc>
      </w:tr>
      <w:tr w:rsidR="00DF5D50" w14:paraId="06CF8222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C4FA14E" w14:textId="77777777" w:rsidR="00DF5D50" w:rsidRPr="009327A1" w:rsidRDefault="00DF5D50" w:rsidP="0045329C">
            <w:pPr>
              <w:pStyle w:val="ListParagraph"/>
              <w:numPr>
                <w:ilvl w:val="0"/>
                <w:numId w:val="13"/>
              </w:numPr>
              <w:spacing w:after="120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788760F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06EF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31CF298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73798B8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18EB295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109EB4E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338F76E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21D2875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249DF5C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5AE9EA5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5ACF134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552322D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3FFC9E1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5948FE1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6047B0B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3953FEF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66699F2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7D0A747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225A3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1EB9BF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к-ть вагонів: 1</w:t>
            </w:r>
          </w:p>
          <w:p w14:paraId="26CB1E1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тип:</w:t>
            </w:r>
          </w:p>
          <w:p w14:paraId="594EE7A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 1 - Плацкарт (54 місця)</w:t>
            </w:r>
          </w:p>
          <w:p w14:paraId="431A809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 2 - Купе (36 місць)</w:t>
            </w:r>
          </w:p>
          <w:p w14:paraId="6AC4B35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172011A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станнцію призначення:</w:t>
            </w:r>
          </w:p>
          <w:p w14:paraId="4452FF3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1624B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--- Маршрут: Хмельницький - Харків ---      --- Маршрут: Хмельницький - Відень ---</w:t>
            </w:r>
          </w:p>
          <w:p w14:paraId="4F8A853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1 - Жмеренка                                7 - Львів</w:t>
            </w:r>
          </w:p>
          <w:p w14:paraId="1025BD4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2 - Вінниця                                 8 - Стрий</w:t>
            </w:r>
          </w:p>
          <w:p w14:paraId="12DAA03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3 - Київ                                    9 - Чоп</w:t>
            </w:r>
          </w:p>
          <w:p w14:paraId="68410E8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4 - Миргород                                10 - Захонь</w:t>
            </w:r>
          </w:p>
          <w:p w14:paraId="22D76C3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5 - Полтава                                 11 - Будапешт</w:t>
            </w:r>
          </w:p>
          <w:p w14:paraId="3D5F810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6 - Харків                                  12 - Відень</w:t>
            </w:r>
          </w:p>
          <w:p w14:paraId="13E4C2F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18D2D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станцію призначення:12</w:t>
            </w:r>
          </w:p>
          <w:p w14:paraId="355CD8F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Чи наявний кондиціонер (y/n): y</w:t>
            </w:r>
          </w:p>
          <w:p w14:paraId="45FC86A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65F0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6C3774E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268C2C4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6A8AF3A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6FB274C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2C36129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3173014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2405721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7FF5A52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0DCDC51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2A0F3AB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254BF77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11 - Додати вагон до 1 потягу</w:t>
            </w:r>
          </w:p>
          <w:p w14:paraId="6E605AA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01839AA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30CFEF0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34119F8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23220E6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8EFCB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4480D2C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к-ть вагонів: 1</w:t>
            </w:r>
          </w:p>
          <w:p w14:paraId="1D22EEA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тип:</w:t>
            </w:r>
          </w:p>
          <w:p w14:paraId="6029D4F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 1 - Електровоз</w:t>
            </w:r>
          </w:p>
          <w:p w14:paraId="3FDB8A8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 xml:space="preserve">  2 - Ресторан</w:t>
            </w:r>
          </w:p>
          <w:p w14:paraId="645D45F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952CD8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Чи наявний кондиціонер (y/n): y</w:t>
            </w:r>
          </w:p>
          <w:p w14:paraId="28A4A7D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7A21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38A34FE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6C3C7C0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676ED3B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21BDC05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0787C84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7F1B385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524E293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1B8F1BB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5C27DA7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7FF4883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631A1A9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7B7AFBA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3816207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43E888E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4AD9535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0E603F9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74B37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116934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Склад потягу №2 сформовано</w:t>
            </w:r>
          </w:p>
          <w:p w14:paraId="7A1C247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ED83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62AAB09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49458A8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0BE0A96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44CE882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424A874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403393D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15BB870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5638154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4094F05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2CD48E7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716993A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7A51C77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2E5D951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572C849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61E87A4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2EA7468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48F83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  <w:p w14:paraId="2466392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Введіть вартість одного квитка: 100</w:t>
            </w:r>
          </w:p>
          <w:p w14:paraId="00AB86B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Кількість квитків, які можливо продати: 36</w:t>
            </w:r>
          </w:p>
          <w:p w14:paraId="4F5B72B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Потенціальний прибуток: 3600</w:t>
            </w:r>
          </w:p>
          <w:p w14:paraId="024BDF3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BE5FE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2970DEA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6A19B78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77A3A01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5B41ACE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01941C2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2A09AB8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500681A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24A8FC0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01D9B9F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18BF0FC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74CCBB6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6D3E502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0A96048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383925A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0365893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694E339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DE03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2D2EF52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Львів</w:t>
            </w:r>
          </w:p>
          <w:p w14:paraId="7D7F669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1B8F295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Купе | Місць: 36 | Кондиціонер: так | Станція: Відень</w:t>
            </w:r>
          </w:p>
          <w:p w14:paraId="5E30AB1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217B9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7B8DF8B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108C31B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6D5B34A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5EFF02D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781BEF5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62BA515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20CE99E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30F3B22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100542B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34DDAFE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37B17AE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2EC47E7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43340B1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3E9B7C1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6DF3E09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3FFC963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1C8CC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5A51C0B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Стрий</w:t>
            </w:r>
          </w:p>
          <w:p w14:paraId="0D5A906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6661D50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Купе | Місць: 36 | Кондиціонер: так | Станція: Відень</w:t>
            </w:r>
          </w:p>
          <w:p w14:paraId="5235FD5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454C0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098346D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0C41A84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4DE0B30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4040350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4 - Створити состав 2 потягу</w:t>
            </w:r>
          </w:p>
          <w:p w14:paraId="7A40586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118CBDC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5F59BBC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1085D9D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7A032CC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66D9AB0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47840D2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2FF88B0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6CFB1FF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7905B04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6A47749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524FDF7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D2E6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0F28F7A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Чоп</w:t>
            </w:r>
          </w:p>
          <w:p w14:paraId="31B1DF9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0FDC865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Купе | Місць: 36 | Кондиціонер: так | Станція: Відень</w:t>
            </w:r>
          </w:p>
          <w:p w14:paraId="1A1A9E8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19D7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12424C4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1473F65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3FBD245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5628102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5A01376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7BB77F4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499B83B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6E19D0A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6F67C06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7A4D594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0466F09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7C292ED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52F7DC3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09C7A3E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4AE8067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424E22B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965B2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053412D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Захонь</w:t>
            </w:r>
          </w:p>
          <w:p w14:paraId="39C32E2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0FCF420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Купе | Місць: 36 | Кондиціонер: так | Станція: Відень</w:t>
            </w:r>
          </w:p>
          <w:p w14:paraId="1D25AE1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35E4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359481B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1D402A1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419C409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226711E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6726F9C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5D4A055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7BBC9D1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0DE3998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6F85BAF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7862774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7487188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11 - Додати вагон до 1 потягу</w:t>
            </w:r>
          </w:p>
          <w:p w14:paraId="7DC54B0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14DD721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0E6DB42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21A4AB3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4549F4B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CE04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5773C8B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Будапешт</w:t>
            </w:r>
          </w:p>
          <w:p w14:paraId="0FE73F8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357C5F2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2. Купе | Місць: 36 | Кондиціонер: так | Станція: Відень</w:t>
            </w:r>
          </w:p>
          <w:p w14:paraId="7F5C325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40A2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290625D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6BE6F21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15E12FC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7AF372C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688856E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517A9E6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681ACD7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674A6E4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2D769921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39DD44F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78AB26C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58FC380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5EFD346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32CF926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602F79F7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1866D3B2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D41AC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5313DFD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Станція Відень</w:t>
            </w:r>
          </w:p>
          <w:p w14:paraId="3C801B7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1. Електровоз | Місць: 0 | Кондиціонер: так</w:t>
            </w:r>
          </w:p>
          <w:p w14:paraId="19AB946E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Потяг №2 - прибув до пункту призначення!</w:t>
            </w:r>
          </w:p>
          <w:p w14:paraId="666A09C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57AD3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=== МЕНЮ ===</w:t>
            </w:r>
          </w:p>
          <w:p w14:paraId="2645A33B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1 - Заповнити вагони 1 колії</w:t>
            </w:r>
          </w:p>
          <w:p w14:paraId="5893D93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2 - Заповнити вагони 2 колії</w:t>
            </w:r>
          </w:p>
          <w:p w14:paraId="3B00D11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3 - Створити состав 1 потягу</w:t>
            </w:r>
          </w:p>
          <w:p w14:paraId="296275D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4 - Створити состав 2 потягу</w:t>
            </w:r>
          </w:p>
          <w:p w14:paraId="414E7C36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5 - Надрукувати вагони 1 колії</w:t>
            </w:r>
          </w:p>
          <w:p w14:paraId="7B0000A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6 - Надрукувати вагони 2 колії</w:t>
            </w:r>
          </w:p>
          <w:p w14:paraId="4A26DD9D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7 - Надрукувати вагони 1 потягу</w:t>
            </w:r>
          </w:p>
          <w:p w14:paraId="5010B81C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8 - Надрукувати вагони 2 потягу</w:t>
            </w:r>
          </w:p>
          <w:p w14:paraId="2C73EF7A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9 - Потяг №1 їде</w:t>
            </w:r>
          </w:p>
          <w:p w14:paraId="76B6E4F9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10 - Потяг №2 їде</w:t>
            </w:r>
          </w:p>
          <w:p w14:paraId="617B138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11 - Додати вагон до 1 потягу</w:t>
            </w:r>
          </w:p>
          <w:p w14:paraId="49A7F6D5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12 - Додати вагон до 2 потягу</w:t>
            </w:r>
          </w:p>
          <w:p w14:paraId="4BB52158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13 - Військові в потяг 1</w:t>
            </w:r>
          </w:p>
          <w:p w14:paraId="7ECD103F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14 - Квитки в потяг 2</w:t>
            </w:r>
          </w:p>
          <w:p w14:paraId="1BF53494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0 - Вихід</w:t>
            </w:r>
          </w:p>
          <w:p w14:paraId="28EED6A0" w14:textId="77777777" w:rsidR="009327A1" w:rsidRPr="009327A1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C2EE3" w14:textId="6DAC8F30" w:rsidR="00DF5D50" w:rsidRPr="00187EA5" w:rsidRDefault="009327A1" w:rsidP="009327A1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06" w:type="dxa"/>
          </w:tcPr>
          <w:p w14:paraId="10CF968E" w14:textId="7F904CDB" w:rsidR="00DF5D50" w:rsidRPr="00990071" w:rsidRDefault="009327A1" w:rsidP="0045329C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27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Меню 1 (S1): n=1, Type=2(Coupe), Dest=12(Viden), AC=y. Стек: [{Coupe, 36, y, 12}]. 2. Меню 2 (S2): n=1, Type=1(Engine), AC=y. Стек: [Engine]. 3. Меню 4 (Form2): - Вагон 12 проходить фільтр (Coupe &amp;&amp; hasAC &amp;&amp; West). Додається в back. - Engine додається в front. Склад П2: [Engine, Coupe(Viden)]. 4. Меню 14 (Rev): Price=100. Місць 36. Вивід "Rev: 3600". 5. Меню 10 (Go2) х6: Станція cur2 інкрементується від 8 (Lviv) до 12 (Viden). На станції 12 вагон Coupe відчіплюється. 6. Всі логічні гілки (фільтрація, розрахунки, робота з декою та стеком) перевірено.</w:t>
            </w:r>
          </w:p>
        </w:tc>
      </w:tr>
      <w:tr w:rsidR="00DF5D50" w14:paraId="75716068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1BFFCD6" w14:textId="77777777" w:rsidR="00DF5D50" w:rsidRPr="00187EA5" w:rsidRDefault="00DF5D50" w:rsidP="0045329C">
            <w:pPr>
              <w:pStyle w:val="ListParagraph"/>
              <w:numPr>
                <w:ilvl w:val="0"/>
                <w:numId w:val="13"/>
              </w:numPr>
              <w:spacing w:after="120"/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1D537736" w14:textId="77777777" w:rsidR="00DF5D50" w:rsidRPr="00B707C2" w:rsidRDefault="00DF5D50" w:rsidP="0045329C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6" w:type="dxa"/>
          </w:tcPr>
          <w:p w14:paraId="26110173" w14:textId="77777777" w:rsidR="00DF5D50" w:rsidRPr="00187EA5" w:rsidRDefault="00DF5D50" w:rsidP="0045329C">
            <w:pPr>
              <w:spacing w:after="12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55C70C" w14:textId="77777777" w:rsidR="00DF5D50" w:rsidRPr="00DF5D50" w:rsidRDefault="00DF5D50" w:rsidP="0045329C">
      <w:pPr>
        <w:pStyle w:val="1Normal"/>
        <w:spacing w:after="120"/>
        <w:contextualSpacing/>
        <w:jc w:val="left"/>
        <w:rPr>
          <w:lang w:eastAsia="ru-RU"/>
        </w:rPr>
      </w:pPr>
    </w:p>
    <w:p w14:paraId="1DC1E403" w14:textId="77777777" w:rsidR="00C621DA" w:rsidRDefault="00C621DA" w:rsidP="0045329C">
      <w:pPr>
        <w:spacing w:after="120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DC5C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Висновок:</w:t>
      </w:r>
      <w:r w:rsidRPr="00DC5C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3F0FA1C1" w14:textId="3CB45D3C" w:rsidR="00FC0C15" w:rsidRPr="00884EEF" w:rsidRDefault="00FC0C15" w:rsidP="0045329C">
      <w:pPr>
        <w:pStyle w:val="1Normal"/>
        <w:spacing w:after="120"/>
        <w:contextualSpacing/>
        <w:jc w:val="left"/>
        <w:rPr>
          <w:lang w:eastAsia="ru-RU"/>
        </w:rPr>
      </w:pPr>
      <w:r>
        <w:rPr>
          <w:lang w:eastAsia="ru-RU"/>
        </w:rPr>
        <w:t>Під час виконання ЛР я о</w:t>
      </w:r>
      <w:r w:rsidRPr="00884EEF">
        <w:rPr>
          <w:lang w:eastAsia="ru-RU"/>
        </w:rPr>
        <w:t>знайом</w:t>
      </w:r>
      <w:r>
        <w:rPr>
          <w:lang w:eastAsia="ru-RU"/>
        </w:rPr>
        <w:t>ився</w:t>
      </w:r>
      <w:r w:rsidRPr="00884EEF">
        <w:rPr>
          <w:lang w:eastAsia="ru-RU"/>
        </w:rPr>
        <w:t xml:space="preserve"> з динамічною структурою даних - стек, черга</w:t>
      </w:r>
      <w:r w:rsidRPr="0045329C">
        <w:rPr>
          <w:lang w:val="ru-RU" w:eastAsia="ru-RU"/>
        </w:rPr>
        <w:t xml:space="preserve">. </w:t>
      </w:r>
      <w:r w:rsidRPr="00884EEF">
        <w:rPr>
          <w:lang w:eastAsia="ru-RU"/>
        </w:rPr>
        <w:t>Отрима</w:t>
      </w:r>
      <w:r>
        <w:rPr>
          <w:lang w:eastAsia="ru-RU"/>
        </w:rPr>
        <w:t xml:space="preserve">в </w:t>
      </w:r>
      <w:r w:rsidRPr="00884EEF">
        <w:rPr>
          <w:lang w:eastAsia="ru-RU"/>
        </w:rPr>
        <w:t>навик</w:t>
      </w:r>
      <w:r>
        <w:rPr>
          <w:lang w:eastAsia="ru-RU"/>
        </w:rPr>
        <w:t>и</w:t>
      </w:r>
      <w:r w:rsidRPr="00884EEF">
        <w:rPr>
          <w:lang w:eastAsia="ru-RU"/>
        </w:rPr>
        <w:t xml:space="preserve"> роботи з змінними вказівного типу.</w:t>
      </w:r>
      <w:r w:rsidRPr="0045329C">
        <w:rPr>
          <w:lang w:val="ru-RU" w:eastAsia="ru-RU"/>
        </w:rPr>
        <w:t xml:space="preserve"> </w:t>
      </w:r>
      <w:r w:rsidRPr="00884EEF">
        <w:rPr>
          <w:lang w:eastAsia="ru-RU"/>
        </w:rPr>
        <w:t>Ознайом</w:t>
      </w:r>
      <w:r>
        <w:rPr>
          <w:lang w:eastAsia="ru-RU"/>
        </w:rPr>
        <w:t>ився</w:t>
      </w:r>
      <w:r w:rsidRPr="00884EEF">
        <w:rPr>
          <w:lang w:eastAsia="ru-RU"/>
        </w:rPr>
        <w:t xml:space="preserve"> з можливістю виконання операції</w:t>
      </w:r>
      <w:r>
        <w:rPr>
          <w:lang w:eastAsia="ru-RU"/>
        </w:rPr>
        <w:t xml:space="preserve">, </w:t>
      </w:r>
      <w:r w:rsidRPr="00884EEF">
        <w:rPr>
          <w:lang w:eastAsia="ru-RU"/>
        </w:rPr>
        <w:t>включення елементів в стек, чергу та їх  виключення зі вказаного списку.</w:t>
      </w:r>
    </w:p>
    <w:p w14:paraId="673A34FC" w14:textId="77777777" w:rsidR="00FC0C15" w:rsidRPr="0045329C" w:rsidRDefault="00FC0C15" w:rsidP="0045329C">
      <w:pPr>
        <w:spacing w:after="120"/>
        <w:contextualSpacing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sectPr w:rsidR="00FC0C15" w:rsidRPr="0045329C" w:rsidSect="00C621DA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AE7EC" w14:textId="77777777" w:rsidR="002C0015" w:rsidRDefault="002C0015" w:rsidP="004421FA">
      <w:pPr>
        <w:spacing w:after="0" w:line="240" w:lineRule="auto"/>
      </w:pPr>
      <w:r>
        <w:separator/>
      </w:r>
    </w:p>
  </w:endnote>
  <w:endnote w:type="continuationSeparator" w:id="0">
    <w:p w14:paraId="4FA0978B" w14:textId="77777777" w:rsidR="002C0015" w:rsidRDefault="002C0015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039B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73B7B0D" wp14:editId="3FEC909E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058400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73B7B0D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48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40058400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174D0A4" wp14:editId="29751C37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4F68DB" w14:textId="47B60165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FC0C15">
                            <w:rPr>
                              <w:rFonts w:cstheme="minorHAnsi"/>
                              <w:sz w:val="40"/>
                              <w:lang w:val="en-US"/>
                            </w:rPr>
                            <w:t>13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667674D2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4D0A4" id="Поле 69" o:spid="_x0000_s1049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294F68DB" w14:textId="47B60165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FC0C15">
                      <w:rPr>
                        <w:rFonts w:cstheme="minorHAnsi"/>
                        <w:sz w:val="40"/>
                        <w:lang w:val="en-US"/>
                      </w:rPr>
                      <w:t>13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667674D2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C82E8B" wp14:editId="76AE45B0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5B51E3" w14:textId="77777777"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82E8B" id="Поле 65" o:spid="_x0000_s1050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025B51E3" w14:textId="77777777"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ECC4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F11E38" wp14:editId="4C2126E1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431A5E" w14:textId="2F32A213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FC0C15">
                            <w:rPr>
                              <w:rFonts w:cstheme="minorHAnsi"/>
                              <w:sz w:val="40"/>
                              <w:lang w:val="en-US"/>
                            </w:rPr>
                            <w:t>13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5B576AAE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F11E38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01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5A431A5E" w14:textId="2F32A213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FC0C15">
                      <w:rPr>
                        <w:rFonts w:cstheme="minorHAnsi"/>
                        <w:sz w:val="40"/>
                        <w:lang w:val="en-US"/>
                      </w:rPr>
                      <w:t>13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A46E8D">
                      <w:rPr>
                        <w:rFonts w:cstheme="minorHAnsi"/>
                        <w:sz w:val="40"/>
                      </w:rPr>
                      <w:t>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5B576AAE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DD6C17" wp14:editId="7F888CD6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57340D7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EDD6C17" id="Поле 66" o:spid="_x0000_s1102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157340D7" w14:textId="77777777"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582A0" w14:textId="77777777" w:rsidR="002C0015" w:rsidRDefault="002C0015" w:rsidP="004421FA">
      <w:pPr>
        <w:spacing w:after="0" w:line="240" w:lineRule="auto"/>
      </w:pPr>
      <w:r>
        <w:separator/>
      </w:r>
    </w:p>
  </w:footnote>
  <w:footnote w:type="continuationSeparator" w:id="0">
    <w:p w14:paraId="2908FC6E" w14:textId="77777777" w:rsidR="002C0015" w:rsidRDefault="002C0015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D9A7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56FCA3" wp14:editId="3E26F2C0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B987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729B6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68D14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036A67" w14:textId="77777777"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6415E9FA" w14:textId="77777777"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754BD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0C0B12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56FCA3" id="Групувати 2" o:spid="_x0000_s1026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535B987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7C6729B6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5E68D14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7E036A67" w14:textId="77777777"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14:paraId="6415E9FA" w14:textId="77777777"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46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0F0754BD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750C0B12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1C972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6B45DD0" wp14:editId="207FA531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268AFD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218C7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247742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E5738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AD6A2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670CE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E41EC7" w14:textId="77777777"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E30DF2" w14:textId="77777777"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D45FCB" w14:textId="77777777"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CF7F3B" w14:textId="77777777" w:rsidR="00072426" w:rsidRPr="00D11972" w:rsidRDefault="00A46E8D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C33B5C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C5185C" w14:textId="77777777" w:rsidR="00072426" w:rsidRPr="00D11972" w:rsidRDefault="00000000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D2867C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775301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31ABB3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ECB575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708F17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B4C6F5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8745DD" w14:textId="401E9C6A" w:rsidR="00072426" w:rsidRPr="00FC0C15" w:rsidRDefault="00FC0C15" w:rsidP="00FC0C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aps/>
                                <w:sz w:val="24"/>
                                <w:szCs w:val="24"/>
                              </w:rPr>
                            </w:pPr>
                            <w:r w:rsidRPr="00FC0C15">
                              <w:rPr>
                                <w:rFonts w:ascii="Times New Roman" w:hAnsi="Times New Roman" w:cs="Times New Roman"/>
                                <w:caps/>
                                <w:sz w:val="24"/>
                                <w:szCs w:val="24"/>
                              </w:rPr>
                              <w:t>Програмування задач з використанням лінійних списків : стека, черги.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95DAFF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8E927E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DBFC80" w14:textId="3B1D3F58"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415A6A" w:rsidRPr="00415A6A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34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DFC8B8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B45DD0" id="Групувати 3" o:spid="_x0000_s1051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1D268AFD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4D218C7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49247742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72E5738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41AD6A2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003670CE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5DE41EC7" w14:textId="77777777"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53E30DF2" w14:textId="77777777" w:rsidR="00072426" w:rsidRPr="00D11972" w:rsidRDefault="00072426" w:rsidP="00D11972"/>
                  </w:txbxContent>
                </v:textbox>
              </v:rect>
              <v:line id="Line 83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76D45FCB" w14:textId="77777777"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5FCF7F3B" w14:textId="77777777" w:rsidR="00072426" w:rsidRPr="00D11972" w:rsidRDefault="00A46E8D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5AC33B5C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56C5185C" w14:textId="77777777" w:rsidR="00072426" w:rsidRPr="00D11972" w:rsidRDefault="00000000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73D2867C" w14:textId="77777777" w:rsidR="00072426" w:rsidRPr="00D11972" w:rsidRDefault="00072426" w:rsidP="00D11972"/>
                    </w:txbxContent>
                  </v:textbox>
                </v:rect>
                <v:rect id="Rectangle 9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78775301" w14:textId="77777777" w:rsidR="00072426" w:rsidRPr="00D11972" w:rsidRDefault="00072426" w:rsidP="00D11972"/>
                    </w:txbxContent>
                  </v:textbox>
                </v:rect>
              </v:group>
              <v:group id="Group 97" o:spid="_x0000_s108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7A31ABB3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12ECB575" w14:textId="77777777" w:rsidR="00072426" w:rsidRPr="00D11972" w:rsidRDefault="00072426" w:rsidP="00D11972"/>
                    </w:txbxContent>
                  </v:textbox>
                </v:rect>
              </v:group>
              <v:group id="Group 100" o:spid="_x0000_s108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0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1B708F17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2CB4C6F5" w14:textId="77777777" w:rsidR="00072426" w:rsidRPr="00D11972" w:rsidRDefault="00072426" w:rsidP="00D11972"/>
                    </w:txbxContent>
                  </v:textbox>
                </v:rect>
              </v:group>
              <v:line id="Line 103" o:spid="_x0000_s109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091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1D8745DD" w14:textId="401E9C6A" w:rsidR="00072426" w:rsidRPr="00FC0C15" w:rsidRDefault="00FC0C15" w:rsidP="00FC0C15">
                      <w:pPr>
                        <w:jc w:val="center"/>
                        <w:rPr>
                          <w:rFonts w:ascii="Times New Roman" w:hAnsi="Times New Roman" w:cs="Times New Roman"/>
                          <w:caps/>
                          <w:sz w:val="24"/>
                          <w:szCs w:val="24"/>
                        </w:rPr>
                      </w:pPr>
                      <w:r w:rsidRPr="00FC0C15">
                        <w:rPr>
                          <w:rFonts w:ascii="Times New Roman" w:hAnsi="Times New Roman" w:cs="Times New Roman"/>
                          <w:caps/>
                          <w:sz w:val="24"/>
                          <w:szCs w:val="24"/>
                        </w:rPr>
                        <w:t>Програмування задач з використанням лінійних списків : стека, черги.</w:t>
                      </w:r>
                    </w:p>
                  </w:txbxContent>
                </v:textbox>
              </v:rect>
              <v:line id="Line 105" o:spid="_x0000_s109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09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09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09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5395DAFF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09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7C8E927E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09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2DDBFC80" w14:textId="3B1D3F58"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415A6A" w:rsidRPr="00415A6A">
                        <w:rPr>
                          <w:i/>
                          <w:iCs/>
                          <w:noProof/>
                          <w:sz w:val="18"/>
                        </w:rPr>
                        <w:t>34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09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09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0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24DFC8B8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D11972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41F3B69"/>
    <w:multiLevelType w:val="hybridMultilevel"/>
    <w:tmpl w:val="AFFE42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687C4B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48C3E0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2D4212"/>
    <w:multiLevelType w:val="hybridMultilevel"/>
    <w:tmpl w:val="B2445AB0"/>
    <w:lvl w:ilvl="0" w:tplc="9D3CA33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5256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2"/>
  </w:num>
  <w:num w:numId="3" w16cid:durableId="1351371422">
    <w:abstractNumId w:val="10"/>
  </w:num>
  <w:num w:numId="4" w16cid:durableId="2077119791">
    <w:abstractNumId w:val="5"/>
  </w:num>
  <w:num w:numId="5" w16cid:durableId="1825317795">
    <w:abstractNumId w:val="9"/>
  </w:num>
  <w:num w:numId="6" w16cid:durableId="2055688796">
    <w:abstractNumId w:val="7"/>
  </w:num>
  <w:num w:numId="7" w16cid:durableId="16281253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2"/>
  </w:num>
  <w:num w:numId="10" w16cid:durableId="16976764">
    <w:abstractNumId w:val="6"/>
  </w:num>
  <w:num w:numId="11" w16cid:durableId="361397887">
    <w:abstractNumId w:val="0"/>
  </w:num>
  <w:num w:numId="12" w16cid:durableId="1556771783">
    <w:abstractNumId w:val="13"/>
  </w:num>
  <w:num w:numId="13" w16cid:durableId="610284079">
    <w:abstractNumId w:val="8"/>
  </w:num>
  <w:num w:numId="14" w16cid:durableId="717820281">
    <w:abstractNumId w:val="4"/>
  </w:num>
  <w:num w:numId="15" w16cid:durableId="1003584412">
    <w:abstractNumId w:val="11"/>
  </w:num>
  <w:num w:numId="16" w16cid:durableId="1139960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15"/>
    <w:rsid w:val="00002AC2"/>
    <w:rsid w:val="00036B42"/>
    <w:rsid w:val="00072426"/>
    <w:rsid w:val="000777C3"/>
    <w:rsid w:val="000B3B61"/>
    <w:rsid w:val="00162A16"/>
    <w:rsid w:val="0017620B"/>
    <w:rsid w:val="00187EA5"/>
    <w:rsid w:val="001A492B"/>
    <w:rsid w:val="001B7754"/>
    <w:rsid w:val="00201E6B"/>
    <w:rsid w:val="002234C8"/>
    <w:rsid w:val="00245927"/>
    <w:rsid w:val="0026542C"/>
    <w:rsid w:val="002752D2"/>
    <w:rsid w:val="002B03FE"/>
    <w:rsid w:val="002C0015"/>
    <w:rsid w:val="002D402C"/>
    <w:rsid w:val="003000D4"/>
    <w:rsid w:val="00304122"/>
    <w:rsid w:val="00304FC3"/>
    <w:rsid w:val="0036101C"/>
    <w:rsid w:val="00370367"/>
    <w:rsid w:val="003823D6"/>
    <w:rsid w:val="00386ED7"/>
    <w:rsid w:val="00391FB4"/>
    <w:rsid w:val="00394E07"/>
    <w:rsid w:val="003D545C"/>
    <w:rsid w:val="004123EE"/>
    <w:rsid w:val="00415A6A"/>
    <w:rsid w:val="00425222"/>
    <w:rsid w:val="004421FA"/>
    <w:rsid w:val="00445941"/>
    <w:rsid w:val="0045329C"/>
    <w:rsid w:val="0048174C"/>
    <w:rsid w:val="004A51A2"/>
    <w:rsid w:val="004D7402"/>
    <w:rsid w:val="004E66DC"/>
    <w:rsid w:val="004F0E5D"/>
    <w:rsid w:val="004F6BFD"/>
    <w:rsid w:val="005045F7"/>
    <w:rsid w:val="00523076"/>
    <w:rsid w:val="005651FB"/>
    <w:rsid w:val="00577B08"/>
    <w:rsid w:val="00595C32"/>
    <w:rsid w:val="005A23C1"/>
    <w:rsid w:val="005A2A09"/>
    <w:rsid w:val="005C51AD"/>
    <w:rsid w:val="005D0B58"/>
    <w:rsid w:val="006066E3"/>
    <w:rsid w:val="00622B21"/>
    <w:rsid w:val="006357CE"/>
    <w:rsid w:val="006556A0"/>
    <w:rsid w:val="006B6B2D"/>
    <w:rsid w:val="006F488C"/>
    <w:rsid w:val="00765DFE"/>
    <w:rsid w:val="007A6CFB"/>
    <w:rsid w:val="007C20D2"/>
    <w:rsid w:val="007E21C2"/>
    <w:rsid w:val="007E6F0D"/>
    <w:rsid w:val="007F1480"/>
    <w:rsid w:val="007F33E6"/>
    <w:rsid w:val="0087304E"/>
    <w:rsid w:val="0088315C"/>
    <w:rsid w:val="008D0EE1"/>
    <w:rsid w:val="009043E3"/>
    <w:rsid w:val="009327A1"/>
    <w:rsid w:val="00951AC9"/>
    <w:rsid w:val="009561EC"/>
    <w:rsid w:val="00960E6E"/>
    <w:rsid w:val="00987390"/>
    <w:rsid w:val="00990071"/>
    <w:rsid w:val="009A2B04"/>
    <w:rsid w:val="009B7BBD"/>
    <w:rsid w:val="00A10F03"/>
    <w:rsid w:val="00A158F5"/>
    <w:rsid w:val="00A26618"/>
    <w:rsid w:val="00A46E8D"/>
    <w:rsid w:val="00AC126F"/>
    <w:rsid w:val="00AC7E90"/>
    <w:rsid w:val="00AD03FA"/>
    <w:rsid w:val="00AD2B58"/>
    <w:rsid w:val="00B24402"/>
    <w:rsid w:val="00B53B36"/>
    <w:rsid w:val="00B85632"/>
    <w:rsid w:val="00BC6955"/>
    <w:rsid w:val="00C14ABF"/>
    <w:rsid w:val="00C158BA"/>
    <w:rsid w:val="00C3270A"/>
    <w:rsid w:val="00C52281"/>
    <w:rsid w:val="00C54AA6"/>
    <w:rsid w:val="00C621DA"/>
    <w:rsid w:val="00C636BF"/>
    <w:rsid w:val="00C72C82"/>
    <w:rsid w:val="00CC79CA"/>
    <w:rsid w:val="00CD5134"/>
    <w:rsid w:val="00CD58E3"/>
    <w:rsid w:val="00CE709C"/>
    <w:rsid w:val="00D131C8"/>
    <w:rsid w:val="00D14DA0"/>
    <w:rsid w:val="00D307AE"/>
    <w:rsid w:val="00D554CB"/>
    <w:rsid w:val="00D94D2A"/>
    <w:rsid w:val="00DA6AF9"/>
    <w:rsid w:val="00DC5C30"/>
    <w:rsid w:val="00DD5BAC"/>
    <w:rsid w:val="00DF5D50"/>
    <w:rsid w:val="00E12C5E"/>
    <w:rsid w:val="00E35251"/>
    <w:rsid w:val="00E44400"/>
    <w:rsid w:val="00E54970"/>
    <w:rsid w:val="00E670D3"/>
    <w:rsid w:val="00EB4B2D"/>
    <w:rsid w:val="00EB5D56"/>
    <w:rsid w:val="00EE358A"/>
    <w:rsid w:val="00EE7947"/>
    <w:rsid w:val="00EF2328"/>
    <w:rsid w:val="00F566B6"/>
    <w:rsid w:val="00F56C38"/>
    <w:rsid w:val="00F823E6"/>
    <w:rsid w:val="00F83436"/>
    <w:rsid w:val="00FC0C15"/>
    <w:rsid w:val="00FD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D14755"/>
  <w15:chartTrackingRefBased/>
  <w15:docId w15:val="{294982F5-10C9-4560-A60D-02F323B5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val="en-US"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54;&#1089;&#1085;%20&#1087;&#1088;&#1086;&#1075;&#1088;&#1072;&#1084;&#1091;&#1074;&#1072;&#1085;&#1085;&#1103;\&#1051;&#1056;_&#1050;&#1072;&#1087;&#1110;&#1090;&#1072;&#1085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ЛР_Капітан_Шаблон.dotx</Template>
  <TotalTime>29</TotalTime>
  <Pages>35</Pages>
  <Words>6421</Words>
  <Characters>36603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Kapitan Vitalii</cp:lastModifiedBy>
  <cp:revision>4</cp:revision>
  <dcterms:created xsi:type="dcterms:W3CDTF">2026-03-25T20:23:00Z</dcterms:created>
  <dcterms:modified xsi:type="dcterms:W3CDTF">2026-03-28T13:14:00Z</dcterms:modified>
</cp:coreProperties>
</file>