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AEBC4" w14:textId="0544D7A9" w:rsidR="00C621DA" w:rsidRPr="006F09EA" w:rsidRDefault="00C621DA" w:rsidP="00C3270A">
      <w:pPr>
        <w:keepNext/>
        <w:tabs>
          <w:tab w:val="center" w:pos="4819"/>
        </w:tabs>
        <w:spacing w:after="6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2"/>
          <w:sz w:val="32"/>
          <w:szCs w:val="28"/>
          <w:lang w:eastAsia="ru-RU"/>
        </w:rPr>
      </w:pPr>
      <w:bookmarkStart w:id="0" w:name="_Hlk208419343"/>
      <w:bookmarkStart w:id="1" w:name="_Toc430011316"/>
      <w:bookmarkStart w:id="2" w:name="_Toc430011913"/>
      <w:bookmarkStart w:id="3" w:name="_Toc474314532"/>
      <w:bookmarkEnd w:id="0"/>
      <w:r w:rsidRPr="006F09EA">
        <w:rPr>
          <w:rFonts w:ascii="Times New Roman" w:eastAsia="Times New Roman" w:hAnsi="Times New Roman" w:cs="Times New Roman"/>
          <w:b/>
          <w:bCs/>
          <w:kern w:val="32"/>
          <w:sz w:val="32"/>
          <w:szCs w:val="28"/>
          <w:lang w:eastAsia="ru-RU"/>
        </w:rPr>
        <w:t>Лаборато</w:t>
      </w:r>
      <w:r w:rsidR="00C3270A" w:rsidRPr="006F09EA">
        <w:rPr>
          <w:rFonts w:ascii="Times New Roman" w:eastAsia="Times New Roman" w:hAnsi="Times New Roman" w:cs="Times New Roman"/>
          <w:b/>
          <w:bCs/>
          <w:kern w:val="32"/>
          <w:sz w:val="32"/>
          <w:szCs w:val="28"/>
          <w:lang w:eastAsia="ru-RU"/>
        </w:rPr>
        <w:t>б</w:t>
      </w:r>
      <w:r w:rsidRPr="006F09EA">
        <w:rPr>
          <w:rFonts w:ascii="Times New Roman" w:eastAsia="Times New Roman" w:hAnsi="Times New Roman" w:cs="Times New Roman"/>
          <w:b/>
          <w:bCs/>
          <w:kern w:val="32"/>
          <w:sz w:val="32"/>
          <w:szCs w:val="28"/>
          <w:lang w:eastAsia="ru-RU"/>
        </w:rPr>
        <w:t xml:space="preserve">рна робота № </w:t>
      </w:r>
      <w:bookmarkStart w:id="4" w:name="_Toc430011317"/>
      <w:bookmarkStart w:id="5" w:name="_Toc430011914"/>
      <w:bookmarkEnd w:id="1"/>
      <w:bookmarkEnd w:id="2"/>
      <w:r w:rsidR="007F30BF" w:rsidRPr="006F09EA">
        <w:rPr>
          <w:rFonts w:ascii="Times New Roman" w:eastAsia="Times New Roman" w:hAnsi="Times New Roman" w:cs="Times New Roman"/>
          <w:b/>
          <w:bCs/>
          <w:kern w:val="32"/>
          <w:sz w:val="32"/>
          <w:szCs w:val="28"/>
          <w:lang w:eastAsia="ru-RU"/>
        </w:rPr>
        <w:t>5</w:t>
      </w:r>
    </w:p>
    <w:p w14:paraId="6F13847C" w14:textId="77777777" w:rsidR="00C621DA" w:rsidRPr="006F09EA" w:rsidRDefault="00C621DA" w:rsidP="004421FA">
      <w:pPr>
        <w:keepNext/>
        <w:spacing w:after="6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2"/>
          <w:sz w:val="32"/>
          <w:szCs w:val="28"/>
          <w:lang w:eastAsia="ru-RU"/>
        </w:rPr>
      </w:pPr>
      <w:r w:rsidRPr="006F09EA">
        <w:rPr>
          <w:rFonts w:ascii="Times New Roman" w:eastAsia="Times New Roman" w:hAnsi="Times New Roman" w:cs="Times New Roman"/>
          <w:b/>
          <w:bCs/>
          <w:kern w:val="32"/>
          <w:sz w:val="32"/>
          <w:szCs w:val="28"/>
          <w:lang w:eastAsia="ru-RU"/>
        </w:rPr>
        <w:t xml:space="preserve">Тема: </w:t>
      </w:r>
      <w:bookmarkEnd w:id="3"/>
      <w:bookmarkEnd w:id="4"/>
      <w:bookmarkEnd w:id="5"/>
      <w:r w:rsidR="00C3270A" w:rsidRPr="006F09EA">
        <w:rPr>
          <w:rFonts w:ascii="Times New Roman" w:eastAsia="Times New Roman" w:hAnsi="Times New Roman" w:cs="Times New Roman"/>
          <w:b/>
          <w:bCs/>
          <w:kern w:val="32"/>
          <w:sz w:val="32"/>
          <w:szCs w:val="28"/>
          <w:lang w:eastAsia="ru-RU"/>
        </w:rPr>
        <w:t>РОЗРОБКА ПРОГРАМ З ЦИКЛІЧНИМИ АЛГОРИТМАМИ</w:t>
      </w:r>
    </w:p>
    <w:p w14:paraId="5ACE716C" w14:textId="77777777" w:rsidR="00BC6955" w:rsidRPr="006F09EA" w:rsidRDefault="00C621DA" w:rsidP="00C14ABF">
      <w:pPr>
        <w:pStyle w:val="1Header"/>
        <w:rPr>
          <w:b w:val="0"/>
          <w:bCs w:val="0"/>
        </w:rPr>
      </w:pPr>
      <w:r w:rsidRPr="006F09EA">
        <w:t>Мета:</w:t>
      </w:r>
    </w:p>
    <w:p w14:paraId="6CAAB342" w14:textId="44AA8B16" w:rsidR="00DC5C30" w:rsidRPr="006F09EA" w:rsidRDefault="006D1152" w:rsidP="00DC5C30">
      <w:pPr>
        <w:pStyle w:val="1Header"/>
      </w:pPr>
      <w:r w:rsidRPr="006F09EA">
        <w:rPr>
          <w:b w:val="0"/>
          <w:bCs w:val="0"/>
          <w:color w:val="000000"/>
          <w:sz w:val="26"/>
          <w:szCs w:val="26"/>
        </w:rPr>
        <w:t>Отримати практичні навики по опису і обробці одновимірних і двовимірних масивів на мові C++.</w:t>
      </w:r>
    </w:p>
    <w:p w14:paraId="6BABE4CF" w14:textId="4D72F1FE" w:rsidR="00C3270A" w:rsidRPr="006F09EA" w:rsidRDefault="00C3270A" w:rsidP="00DC5C30">
      <w:pPr>
        <w:pStyle w:val="1Header"/>
      </w:pPr>
      <w:r w:rsidRPr="006F09EA">
        <w:t>Варіант 8. Задача 1.</w:t>
      </w:r>
    </w:p>
    <w:p w14:paraId="3C75C087" w14:textId="77777777" w:rsidR="00DC5C30" w:rsidRPr="006F09EA" w:rsidRDefault="00C3270A" w:rsidP="00C3270A">
      <w:pPr>
        <w:pStyle w:val="1Header"/>
      </w:pPr>
      <w:r w:rsidRPr="006F09EA">
        <w:t xml:space="preserve">Умова: </w:t>
      </w:r>
    </w:p>
    <w:p w14:paraId="481AB764" w14:textId="612B5A90" w:rsidR="006D1152" w:rsidRPr="006F09EA" w:rsidRDefault="006D1152" w:rsidP="006F09EA">
      <w:pPr>
        <w:spacing w:after="0"/>
        <w:rPr>
          <w:rFonts w:ascii="Times New Roman" w:hAnsi="Times New Roman" w:cs="Times New Roman"/>
        </w:rPr>
      </w:pPr>
      <w:r w:rsidRPr="006F09EA">
        <w:rPr>
          <w:rFonts w:ascii="Times New Roman" w:hAnsi="Times New Roman" w:cs="Times New Roman"/>
          <w:sz w:val="28"/>
          <w:lang w:eastAsia="ru-RU"/>
        </w:rPr>
        <w:t>Заданий одновимірний цілочисельний масив n з елементів (n&lt;=20 ). Виконати опрацювання масиву у відповідності з заданим варіантом завдання:</w:t>
      </w:r>
    </w:p>
    <w:p w14:paraId="43FA4CD2" w14:textId="77777777" w:rsidR="006D1152" w:rsidRPr="006F09EA" w:rsidRDefault="006D1152" w:rsidP="006D1152">
      <w:pPr>
        <w:pStyle w:val="1Normal"/>
        <w:spacing w:after="120"/>
        <w:contextualSpacing/>
        <w:rPr>
          <w:rFonts w:cs="Times New Roman"/>
        </w:rPr>
      </w:pPr>
      <w:r w:rsidRPr="006F09EA">
        <w:rPr>
          <w:rFonts w:cs="Times New Roman"/>
        </w:rPr>
        <w:t>1.</w:t>
      </w:r>
      <w:r w:rsidRPr="006F09EA">
        <w:rPr>
          <w:rFonts w:cs="Times New Roman"/>
        </w:rPr>
        <w:tab/>
        <w:t>суму додатніх елементів масиву;</w:t>
      </w:r>
    </w:p>
    <w:p w14:paraId="7461F7CA" w14:textId="77777777" w:rsidR="006D1152" w:rsidRPr="006F09EA" w:rsidRDefault="006D1152" w:rsidP="006D1152">
      <w:pPr>
        <w:pStyle w:val="1Normal"/>
        <w:spacing w:after="120"/>
        <w:contextualSpacing/>
        <w:rPr>
          <w:rFonts w:cs="Times New Roman"/>
        </w:rPr>
      </w:pPr>
      <w:r w:rsidRPr="006F09EA">
        <w:rPr>
          <w:rFonts w:cs="Times New Roman"/>
        </w:rPr>
        <w:t>2.</w:t>
      </w:r>
      <w:r w:rsidRPr="006F09EA">
        <w:rPr>
          <w:rFonts w:cs="Times New Roman"/>
        </w:rPr>
        <w:tab/>
        <w:t>кількість елементів, більших від середнього арифметичного всіх елементів масиву;</w:t>
      </w:r>
    </w:p>
    <w:p w14:paraId="0C67C11B" w14:textId="6D6C08FA" w:rsidR="00C3270A" w:rsidRPr="006F09EA" w:rsidRDefault="006D1152" w:rsidP="006D1152">
      <w:pPr>
        <w:pStyle w:val="1Normal"/>
        <w:spacing w:after="120"/>
        <w:contextualSpacing/>
        <w:rPr>
          <w:rFonts w:cs="Times New Roman"/>
        </w:rPr>
      </w:pPr>
      <w:r w:rsidRPr="006F09EA">
        <w:rPr>
          <w:rFonts w:cs="Times New Roman"/>
        </w:rPr>
        <w:t>3.</w:t>
      </w:r>
      <w:r w:rsidRPr="006F09EA">
        <w:rPr>
          <w:rFonts w:cs="Times New Roman"/>
        </w:rPr>
        <w:tab/>
        <w:t>кількість парних елементів масиву;</w:t>
      </w:r>
    </w:p>
    <w:p w14:paraId="0367D5EB" w14:textId="1456E160" w:rsidR="00765DFE" w:rsidRPr="006F09EA" w:rsidRDefault="00765DFE" w:rsidP="00C14ABF">
      <w:pPr>
        <w:pStyle w:val="1Header"/>
      </w:pPr>
      <w:r w:rsidRPr="006F09EA">
        <w:t>Формалізація задачі</w:t>
      </w:r>
      <w:r w:rsidR="00D131C8" w:rsidRPr="006F09EA">
        <w:t>:</w:t>
      </w:r>
    </w:p>
    <w:p w14:paraId="4186592F" w14:textId="7CE84CF0" w:rsidR="00C3270A" w:rsidRPr="006F09EA" w:rsidRDefault="00C3270A" w:rsidP="00C3270A">
      <w:pPr>
        <w:pStyle w:val="1Header"/>
        <w:rPr>
          <w:rFonts w:eastAsiaTheme="minorHAnsi"/>
          <w:b w:val="0"/>
          <w:bCs w:val="0"/>
          <w:i/>
          <w:iCs/>
          <w:lang w:eastAsia="en-US"/>
        </w:rPr>
      </w:pPr>
      <w:r w:rsidRPr="006F09EA">
        <w:rPr>
          <w:rFonts w:eastAsiaTheme="minorHAnsi"/>
          <w:b w:val="0"/>
          <w:bCs w:val="0"/>
          <w:i/>
          <w:iCs/>
          <w:lang w:eastAsia="en-US"/>
        </w:rPr>
        <w:t>1)</w:t>
      </w:r>
      <w:r w:rsidRPr="006F09EA">
        <w:rPr>
          <w:rFonts w:eastAsiaTheme="minorHAnsi"/>
          <w:b w:val="0"/>
          <w:bCs w:val="0"/>
          <w:i/>
          <w:iCs/>
          <w:lang w:eastAsia="en-US"/>
        </w:rPr>
        <w:tab/>
        <w:t xml:space="preserve">Вхідні дані: </w:t>
      </w:r>
      <w:r w:rsidR="0066416E" w:rsidRPr="006F09EA">
        <w:rPr>
          <w:rFonts w:eastAsiaTheme="minorHAnsi"/>
          <w:b w:val="0"/>
          <w:bCs w:val="0"/>
          <w:i/>
          <w:iCs/>
          <w:lang w:val="en-US" w:eastAsia="en-US"/>
        </w:rPr>
        <w:t xml:space="preserve">n – </w:t>
      </w:r>
      <w:r w:rsidR="0066416E" w:rsidRPr="006F09EA">
        <w:rPr>
          <w:rFonts w:eastAsiaTheme="minorHAnsi"/>
          <w:b w:val="0"/>
          <w:bCs w:val="0"/>
          <w:i/>
          <w:iCs/>
          <w:lang w:eastAsia="en-US"/>
        </w:rPr>
        <w:t>к-ть елементів масиву (</w:t>
      </w:r>
      <w:r w:rsidR="0066416E" w:rsidRPr="006F09EA">
        <w:rPr>
          <w:rFonts w:eastAsiaTheme="minorHAnsi"/>
          <w:b w:val="0"/>
          <w:bCs w:val="0"/>
          <w:i/>
          <w:iCs/>
          <w:lang w:val="en-US" w:eastAsia="en-US"/>
        </w:rPr>
        <w:t>n ≤ 20</w:t>
      </w:r>
      <w:r w:rsidR="0066416E" w:rsidRPr="006F09EA">
        <w:rPr>
          <w:rFonts w:eastAsiaTheme="minorHAnsi"/>
          <w:b w:val="0"/>
          <w:bCs w:val="0"/>
          <w:i/>
          <w:iCs/>
          <w:lang w:eastAsia="en-US"/>
        </w:rPr>
        <w:t>)</w:t>
      </w:r>
      <w:r w:rsidR="0066416E" w:rsidRPr="006F09EA">
        <w:rPr>
          <w:rFonts w:eastAsiaTheme="minorHAnsi"/>
          <w:b w:val="0"/>
          <w:bCs w:val="0"/>
          <w:i/>
          <w:iCs/>
          <w:lang w:val="en-US" w:eastAsia="en-US"/>
        </w:rPr>
        <w:t xml:space="preserve">; N[] – </w:t>
      </w:r>
      <w:r w:rsidR="0066416E" w:rsidRPr="006F09EA">
        <w:rPr>
          <w:rFonts w:eastAsiaTheme="minorHAnsi"/>
          <w:b w:val="0"/>
          <w:bCs w:val="0"/>
          <w:i/>
          <w:iCs/>
          <w:lang w:eastAsia="en-US"/>
        </w:rPr>
        <w:t>елементи одновимірного цілочисельного масиву .</w:t>
      </w:r>
    </w:p>
    <w:p w14:paraId="5A183E7C" w14:textId="0834004E" w:rsidR="00C3270A" w:rsidRPr="006F09EA" w:rsidRDefault="00C3270A" w:rsidP="00C3270A">
      <w:pPr>
        <w:pStyle w:val="1Header"/>
        <w:rPr>
          <w:rFonts w:eastAsiaTheme="minorHAnsi"/>
          <w:b w:val="0"/>
          <w:bCs w:val="0"/>
          <w:i/>
          <w:iCs/>
          <w:lang w:eastAsia="en-US"/>
        </w:rPr>
      </w:pPr>
      <w:r w:rsidRPr="006F09EA">
        <w:rPr>
          <w:rFonts w:eastAsiaTheme="minorHAnsi"/>
          <w:b w:val="0"/>
          <w:bCs w:val="0"/>
          <w:i/>
          <w:iCs/>
          <w:lang w:eastAsia="en-US"/>
        </w:rPr>
        <w:t>2)</w:t>
      </w:r>
      <w:r w:rsidRPr="006F09EA">
        <w:rPr>
          <w:rFonts w:eastAsiaTheme="minorHAnsi"/>
          <w:b w:val="0"/>
          <w:bCs w:val="0"/>
          <w:i/>
          <w:iCs/>
          <w:lang w:eastAsia="en-US"/>
        </w:rPr>
        <w:tab/>
        <w:t>Вихідні дані:</w:t>
      </w:r>
      <w:r w:rsidR="0066416E" w:rsidRPr="006F09EA">
        <w:rPr>
          <w:rFonts w:eastAsiaTheme="minorHAnsi"/>
          <w:b w:val="0"/>
          <w:bCs w:val="0"/>
          <w:i/>
          <w:iCs/>
          <w:lang w:val="en-US" w:eastAsia="en-US"/>
        </w:rPr>
        <w:t xml:space="preserve">S – </w:t>
      </w:r>
      <w:r w:rsidR="0066416E" w:rsidRPr="006F09EA">
        <w:rPr>
          <w:rFonts w:eastAsiaTheme="minorHAnsi"/>
          <w:b w:val="0"/>
          <w:bCs w:val="0"/>
          <w:i/>
          <w:iCs/>
          <w:lang w:eastAsia="en-US"/>
        </w:rPr>
        <w:t>сума додатніх елементів масиву</w:t>
      </w:r>
      <w:r w:rsidR="0066416E" w:rsidRPr="006F09EA">
        <w:rPr>
          <w:rFonts w:eastAsiaTheme="minorHAnsi"/>
          <w:b w:val="0"/>
          <w:bCs w:val="0"/>
          <w:i/>
          <w:iCs/>
          <w:lang w:val="en-US" w:eastAsia="en-US"/>
        </w:rPr>
        <w:t>; K1 –</w:t>
      </w:r>
      <w:r w:rsidR="0066416E" w:rsidRPr="006F09EA">
        <w:rPr>
          <w:rFonts w:eastAsiaTheme="minorHAnsi"/>
          <w:b w:val="0"/>
          <w:bCs w:val="0"/>
          <w:i/>
          <w:iCs/>
          <w:lang w:eastAsia="en-US"/>
        </w:rPr>
        <w:t xml:space="preserve"> к-ть елементів більше від середнього</w:t>
      </w:r>
      <w:r w:rsidR="0066416E" w:rsidRPr="006F09EA">
        <w:rPr>
          <w:rFonts w:eastAsiaTheme="minorHAnsi"/>
          <w:b w:val="0"/>
          <w:bCs w:val="0"/>
          <w:i/>
          <w:iCs/>
          <w:lang w:val="en-US" w:eastAsia="en-US"/>
        </w:rPr>
        <w:t xml:space="preserve"> ; R – </w:t>
      </w:r>
      <w:r w:rsidR="0066416E" w:rsidRPr="006F09EA">
        <w:rPr>
          <w:rFonts w:eastAsiaTheme="minorHAnsi"/>
          <w:b w:val="0"/>
          <w:bCs w:val="0"/>
          <w:i/>
          <w:iCs/>
          <w:lang w:eastAsia="en-US"/>
        </w:rPr>
        <w:t>середнє арифметичне елементів масиву</w:t>
      </w:r>
      <w:r w:rsidR="0066416E" w:rsidRPr="006F09EA">
        <w:rPr>
          <w:rFonts w:eastAsiaTheme="minorHAnsi"/>
          <w:b w:val="0"/>
          <w:bCs w:val="0"/>
          <w:i/>
          <w:iCs/>
          <w:lang w:val="en-US" w:eastAsia="en-US"/>
        </w:rPr>
        <w:t>; K -</w:t>
      </w:r>
      <w:r w:rsidR="0066416E" w:rsidRPr="006F09EA">
        <w:rPr>
          <w:rFonts w:eastAsiaTheme="minorHAnsi"/>
          <w:b w:val="0"/>
          <w:bCs w:val="0"/>
          <w:i/>
          <w:iCs/>
          <w:lang w:eastAsia="en-US"/>
        </w:rPr>
        <w:t xml:space="preserve"> к-ть парних елементів масиву.</w:t>
      </w:r>
    </w:p>
    <w:p w14:paraId="6F21EFCA" w14:textId="39372C0D" w:rsidR="00C3270A" w:rsidRPr="006F09EA" w:rsidRDefault="00C3270A" w:rsidP="00C3270A">
      <w:pPr>
        <w:pStyle w:val="1Header"/>
        <w:rPr>
          <w:rFonts w:eastAsiaTheme="minorHAnsi"/>
          <w:b w:val="0"/>
          <w:bCs w:val="0"/>
          <w:i/>
          <w:iCs/>
          <w:lang w:eastAsia="en-US"/>
        </w:rPr>
      </w:pPr>
      <w:r w:rsidRPr="006F09EA">
        <w:rPr>
          <w:rFonts w:eastAsiaTheme="minorHAnsi"/>
          <w:b w:val="0"/>
          <w:bCs w:val="0"/>
          <w:i/>
          <w:iCs/>
          <w:lang w:eastAsia="en-US"/>
        </w:rPr>
        <w:t>3)</w:t>
      </w:r>
      <w:r w:rsidRPr="006F09EA">
        <w:rPr>
          <w:rFonts w:eastAsiaTheme="minorHAnsi"/>
          <w:b w:val="0"/>
          <w:bCs w:val="0"/>
          <w:i/>
          <w:iCs/>
          <w:lang w:eastAsia="en-US"/>
        </w:rPr>
        <w:tab/>
        <w:t xml:space="preserve">Типи даних: </w:t>
      </w:r>
      <w:r w:rsidR="0066416E" w:rsidRPr="006F09EA">
        <w:rPr>
          <w:rFonts w:eastAsiaTheme="minorHAnsi"/>
          <w:b w:val="0"/>
          <w:bCs w:val="0"/>
          <w:i/>
          <w:iCs/>
          <w:lang w:val="en-US" w:eastAsia="en-US"/>
        </w:rPr>
        <w:t xml:space="preserve">int – </w:t>
      </w:r>
      <w:r w:rsidR="0066416E" w:rsidRPr="006F09EA">
        <w:rPr>
          <w:rFonts w:eastAsiaTheme="minorHAnsi"/>
          <w:b w:val="0"/>
          <w:bCs w:val="0"/>
          <w:i/>
          <w:iCs/>
          <w:lang w:eastAsia="en-US"/>
        </w:rPr>
        <w:t xml:space="preserve">тому, що масив цілочисельний; </w:t>
      </w:r>
      <w:r w:rsidRPr="006F09EA">
        <w:rPr>
          <w:rFonts w:eastAsiaTheme="minorHAnsi"/>
          <w:b w:val="0"/>
          <w:bCs w:val="0"/>
          <w:i/>
          <w:iCs/>
          <w:lang w:eastAsia="en-US"/>
        </w:rPr>
        <w:t>double, оскільки він забезпечує достатню точність для дробових і великих чисел.</w:t>
      </w:r>
    </w:p>
    <w:p w14:paraId="03F902EF" w14:textId="676DD281" w:rsidR="00C3270A" w:rsidRPr="006F09EA" w:rsidRDefault="00C3270A" w:rsidP="00C3270A">
      <w:pPr>
        <w:pStyle w:val="1Header"/>
        <w:rPr>
          <w:rFonts w:eastAsiaTheme="minorHAnsi"/>
          <w:b w:val="0"/>
          <w:bCs w:val="0"/>
          <w:i/>
          <w:iCs/>
          <w:lang w:eastAsia="en-US"/>
        </w:rPr>
      </w:pPr>
      <w:r w:rsidRPr="006F09EA">
        <w:rPr>
          <w:rFonts w:eastAsiaTheme="minorHAnsi"/>
          <w:b w:val="0"/>
          <w:bCs w:val="0"/>
          <w:i/>
          <w:iCs/>
          <w:lang w:eastAsia="en-US"/>
        </w:rPr>
        <w:t>4)</w:t>
      </w:r>
      <w:r w:rsidRPr="006F09EA">
        <w:rPr>
          <w:rFonts w:eastAsiaTheme="minorHAnsi"/>
          <w:b w:val="0"/>
          <w:bCs w:val="0"/>
          <w:i/>
          <w:iCs/>
          <w:lang w:eastAsia="en-US"/>
        </w:rPr>
        <w:tab/>
        <w:t xml:space="preserve">Тестування: перевірити роботу програм </w:t>
      </w:r>
      <w:r w:rsidR="006D1152" w:rsidRPr="006F09EA">
        <w:rPr>
          <w:rFonts w:eastAsiaTheme="minorHAnsi"/>
          <w:b w:val="0"/>
          <w:bCs w:val="0"/>
          <w:i/>
          <w:iCs/>
          <w:lang w:eastAsia="en-US"/>
        </w:rPr>
        <w:t>для</w:t>
      </w:r>
      <w:r w:rsidRPr="006F09EA">
        <w:rPr>
          <w:rFonts w:eastAsiaTheme="minorHAnsi"/>
          <w:b w:val="0"/>
          <w:bCs w:val="0"/>
          <w:i/>
          <w:iCs/>
          <w:lang w:eastAsia="en-US"/>
        </w:rPr>
        <w:t xml:space="preserve"> всіх віток алгоритму.</w:t>
      </w:r>
    </w:p>
    <w:p w14:paraId="02F249B1" w14:textId="0E442B05" w:rsidR="00DC5C30" w:rsidRPr="006F09EA" w:rsidRDefault="00F328F8" w:rsidP="00C3270A">
      <w:pPr>
        <w:pStyle w:val="1Header"/>
      </w:pPr>
      <w:r w:rsidRPr="006F09EA">
        <w:t>А</w:t>
      </w:r>
      <w:r w:rsidR="00DC5C30" w:rsidRPr="006F09EA">
        <w:t>лгоритм:</w:t>
      </w:r>
      <w:r w:rsidR="0066416E" w:rsidRPr="006F09EA">
        <w:rPr>
          <w:rFonts w:eastAsiaTheme="minorHAnsi"/>
          <w:b w:val="0"/>
          <w:bCs w:val="0"/>
          <w:i/>
          <w:iCs/>
          <w:noProof/>
          <w:lang w:eastAsia="en-US"/>
          <w14:ligatures w14:val="standardContextual"/>
        </w:rPr>
        <w:t xml:space="preserve"> </w:t>
      </w:r>
      <w:r w:rsidR="0066416E" w:rsidRPr="006F09EA">
        <w:rPr>
          <w:rFonts w:eastAsiaTheme="minorHAnsi"/>
          <w:b w:val="0"/>
          <w:bCs w:val="0"/>
          <w:i/>
          <w:iCs/>
          <w:noProof/>
          <w:lang w:eastAsia="en-US"/>
          <w14:ligatures w14:val="standardContextual"/>
        </w:rPr>
        <mc:AlternateContent>
          <mc:Choice Requires="wpc">
            <w:drawing>
              <wp:inline distT="0" distB="0" distL="0" distR="0" wp14:anchorId="31DD1561" wp14:editId="261F5A38">
                <wp:extent cx="6034405" cy="3650672"/>
                <wp:effectExtent l="0" t="0" r="42545" b="0"/>
                <wp:docPr id="913130149" name="Canvas 17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1519191154" name="Flowchart: Terminator 1519191154"/>
                        <wps:cNvSpPr/>
                        <wps:spPr>
                          <a:xfrm>
                            <a:off x="430299" y="19346"/>
                            <a:ext cx="861060" cy="215279"/>
                          </a:xfrm>
                          <a:prstGeom prst="flowChartTerminator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9934440" name="Straight Arrow Connector 1079934440"/>
                        <wps:cNvCnPr>
                          <a:stCxn id="1519191154" idx="2"/>
                          <a:endCxn id="997219900" idx="1"/>
                        </wps:cNvCnPr>
                        <wps:spPr>
                          <a:xfrm>
                            <a:off x="860829" y="234625"/>
                            <a:ext cx="0" cy="143522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97219900" name="Flowchart: Data 997219900"/>
                        <wps:cNvSpPr/>
                        <wps:spPr>
                          <a:xfrm>
                            <a:off x="358544" y="378147"/>
                            <a:ext cx="1004570" cy="215253"/>
                          </a:xfrm>
                          <a:prstGeom prst="flowChartInputOutpu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704267" name="Flowchart: Preparation 285704267"/>
                        <wps:cNvSpPr/>
                        <wps:spPr>
                          <a:xfrm>
                            <a:off x="2295929" y="665197"/>
                            <a:ext cx="1148080" cy="215253"/>
                          </a:xfrm>
                          <a:prstGeom prst="flowChartPreparation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9508321" name="Flowchart: Data 1909508321"/>
                        <wps:cNvSpPr/>
                        <wps:spPr>
                          <a:xfrm>
                            <a:off x="2367684" y="1024004"/>
                            <a:ext cx="1004570" cy="215265"/>
                          </a:xfrm>
                          <a:prstGeom prst="flowChartInputOutpu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16403" name="Flowchart: Decision 22016403"/>
                        <wps:cNvSpPr/>
                        <wps:spPr>
                          <a:xfrm>
                            <a:off x="2367685" y="1382685"/>
                            <a:ext cx="1004570" cy="574046"/>
                          </a:xfrm>
                          <a:prstGeom prst="flowChartDecision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5606673" name="Straight Arrow Connector 575606673"/>
                        <wps:cNvCnPr>
                          <a:stCxn id="285704267" idx="2"/>
                          <a:endCxn id="1909508321" idx="1"/>
                        </wps:cNvCnPr>
                        <wps:spPr>
                          <a:xfrm>
                            <a:off x="2869969" y="880450"/>
                            <a:ext cx="0" cy="143554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80150860" name="Straight Arrow Connector 1480150860"/>
                        <wps:cNvCnPr>
                          <a:stCxn id="1909508321" idx="4"/>
                          <a:endCxn id="22016403" idx="0"/>
                        </wps:cNvCnPr>
                        <wps:spPr>
                          <a:xfrm>
                            <a:off x="2869969" y="1239269"/>
                            <a:ext cx="1" cy="143416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6527901" name="Connector: Elbow 126527901"/>
                        <wps:cNvCnPr>
                          <a:stCxn id="22016403" idx="1"/>
                          <a:endCxn id="994657683" idx="0"/>
                        </wps:cNvCnPr>
                        <wps:spPr>
                          <a:xfrm rot="10800000" flipV="1">
                            <a:off x="2260053" y="1669707"/>
                            <a:ext cx="107633" cy="215443"/>
                          </a:xfrm>
                          <a:prstGeom prst="bentConnector2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94657683" name="Rectangle 994657683"/>
                        <wps:cNvSpPr/>
                        <wps:spPr>
                          <a:xfrm>
                            <a:off x="1865399" y="1885151"/>
                            <a:ext cx="789305" cy="21526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5264644" name="Straight Arrow Connector 1745264644"/>
                        <wps:cNvCnPr>
                          <a:stCxn id="22016403" idx="2"/>
                          <a:endCxn id="193754247" idx="0"/>
                        </wps:cNvCnPr>
                        <wps:spPr>
                          <a:xfrm flipH="1">
                            <a:off x="2869969" y="1956544"/>
                            <a:ext cx="1" cy="287188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3754247" name="Flowchart: Decision 193754247"/>
                        <wps:cNvSpPr/>
                        <wps:spPr>
                          <a:xfrm>
                            <a:off x="2367684" y="2243944"/>
                            <a:ext cx="1004570" cy="573405"/>
                          </a:xfrm>
                          <a:prstGeom prst="flowChartDecision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2936980" name="Connector: Elbow 1652936980"/>
                        <wps:cNvCnPr>
                          <a:stCxn id="994657683" idx="2"/>
                        </wps:cNvCnPr>
                        <wps:spPr>
                          <a:xfrm rot="16200000" flipH="1">
                            <a:off x="2529126" y="1831141"/>
                            <a:ext cx="71768" cy="609917"/>
                          </a:xfrm>
                          <a:prstGeom prst="bentConnector2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9640948" name="Connector: Elbow 259640948"/>
                        <wps:cNvCnPr>
                          <a:endCxn id="646561857" idx="0"/>
                        </wps:cNvCnPr>
                        <wps:spPr>
                          <a:xfrm rot="5400000">
                            <a:off x="2170229" y="2620098"/>
                            <a:ext cx="287260" cy="107614"/>
                          </a:xfrm>
                          <a:prstGeom prst="bentConnector3">
                            <a:avLst>
                              <a:gd name="adj1" fmla="val -641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46561857" name="Rectangle 646561857"/>
                        <wps:cNvSpPr/>
                        <wps:spPr>
                          <a:xfrm>
                            <a:off x="1865399" y="2817784"/>
                            <a:ext cx="789305" cy="21526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6504630" name="Connector: Elbow 806504630"/>
                        <wps:cNvCnPr>
                          <a:stCxn id="193754247" idx="2"/>
                          <a:endCxn id="2043829327" idx="0"/>
                        </wps:cNvCnPr>
                        <wps:spPr>
                          <a:xfrm rot="5400000" flipH="1">
                            <a:off x="1562423" y="1509803"/>
                            <a:ext cx="1480406" cy="1134687"/>
                          </a:xfrm>
                          <a:prstGeom prst="bentConnector5">
                            <a:avLst>
                              <a:gd name="adj1" fmla="val -15442"/>
                              <a:gd name="adj2" fmla="val 143101"/>
                              <a:gd name="adj3" fmla="val 115442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7606808" name="Straight Arrow Connector 37606808"/>
                        <wps:cNvCnPr/>
                        <wps:spPr>
                          <a:xfrm>
                            <a:off x="2295929" y="3033049"/>
                            <a:ext cx="0" cy="143231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24770467" name="Connector: Elbow 1924770467"/>
                        <wps:cNvCnPr>
                          <a:stCxn id="285704267" idx="3"/>
                          <a:endCxn id="659172247" idx="0"/>
                        </wps:cNvCnPr>
                        <wps:spPr>
                          <a:xfrm flipV="1">
                            <a:off x="3444009" y="270164"/>
                            <a:ext cx="1301172" cy="502660"/>
                          </a:xfrm>
                          <a:prstGeom prst="bentConnector4">
                            <a:avLst>
                              <a:gd name="adj1" fmla="val 3150"/>
                              <a:gd name="adj2" fmla="val 127559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42500208" name="Flowchart: Preparation 942500208"/>
                        <wps:cNvSpPr/>
                        <wps:spPr>
                          <a:xfrm>
                            <a:off x="4168775" y="708746"/>
                            <a:ext cx="1148080" cy="215265"/>
                          </a:xfrm>
                          <a:prstGeom prst="flowChartPreparation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2572584" name="Flowchart: Decision 1422572584"/>
                        <wps:cNvSpPr/>
                        <wps:spPr>
                          <a:xfrm>
                            <a:off x="4240530" y="1067551"/>
                            <a:ext cx="1004570" cy="574040"/>
                          </a:xfrm>
                          <a:prstGeom prst="flowChartDecision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1319694" name="Connector: Elbow 1041319694"/>
                        <wps:cNvCnPr>
                          <a:stCxn id="1422572584" idx="1"/>
                          <a:endCxn id="1382722073" idx="0"/>
                        </wps:cNvCnPr>
                        <wps:spPr>
                          <a:xfrm rot="10800000" flipV="1">
                            <a:off x="4132898" y="1354570"/>
                            <a:ext cx="107632" cy="215315"/>
                          </a:xfrm>
                          <a:prstGeom prst="bentConnector2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82722073" name="Rectangle 1382722073"/>
                        <wps:cNvSpPr/>
                        <wps:spPr>
                          <a:xfrm>
                            <a:off x="3738245" y="1569886"/>
                            <a:ext cx="789305" cy="21526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497856" name="Connector: Elbow 291497856"/>
                        <wps:cNvCnPr>
                          <a:stCxn id="1422572584" idx="2"/>
                          <a:endCxn id="942500208" idx="1"/>
                        </wps:cNvCnPr>
                        <wps:spPr>
                          <a:xfrm rot="5400000" flipH="1">
                            <a:off x="4043189" y="941965"/>
                            <a:ext cx="825212" cy="574040"/>
                          </a:xfrm>
                          <a:prstGeom prst="bentConnector4">
                            <a:avLst>
                              <a:gd name="adj1" fmla="val -27702"/>
                              <a:gd name="adj2" fmla="val 186865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4657374" name="Straight Arrow Connector 234657374"/>
                        <wps:cNvCnPr>
                          <a:stCxn id="942500208" idx="2"/>
                          <a:endCxn id="1422572584" idx="0"/>
                        </wps:cNvCnPr>
                        <wps:spPr>
                          <a:xfrm>
                            <a:off x="4742815" y="923959"/>
                            <a:ext cx="0" cy="143529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59646980" name="Connector: Elbow 559646980"/>
                        <wps:cNvCnPr>
                          <a:stCxn id="942500208" idx="3"/>
                          <a:endCxn id="1305385121" idx="1"/>
                        </wps:cNvCnPr>
                        <wps:spPr>
                          <a:xfrm>
                            <a:off x="5316855" y="816336"/>
                            <a:ext cx="143510" cy="824966"/>
                          </a:xfrm>
                          <a:prstGeom prst="bentConnector2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05385121" name="Flowchart: Data 1305385121"/>
                        <wps:cNvSpPr/>
                        <wps:spPr>
                          <a:xfrm>
                            <a:off x="4886325" y="1641415"/>
                            <a:ext cx="1148080" cy="215378"/>
                          </a:xfrm>
                          <a:prstGeom prst="flowChartInputOutpu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8900359" name="Flowchart: Terminator 1288900359"/>
                        <wps:cNvSpPr/>
                        <wps:spPr>
                          <a:xfrm>
                            <a:off x="5029835" y="2072058"/>
                            <a:ext cx="861060" cy="215265"/>
                          </a:xfrm>
                          <a:prstGeom prst="flowChartTerminator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0160208" name="Straight Arrow Connector 650160208"/>
                        <wps:cNvCnPr>
                          <a:stCxn id="1305385121" idx="4"/>
                          <a:endCxn id="1288900359" idx="0"/>
                        </wps:cNvCnPr>
                        <wps:spPr>
                          <a:xfrm>
                            <a:off x="5460365" y="1856764"/>
                            <a:ext cx="0" cy="215262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87305001" name="Flowchart: Decision 687305001"/>
                        <wps:cNvSpPr/>
                        <wps:spPr>
                          <a:xfrm>
                            <a:off x="358544" y="736959"/>
                            <a:ext cx="1004570" cy="574040"/>
                          </a:xfrm>
                          <a:prstGeom prst="flowChartDecision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1506082" name="Straight Arrow Connector 1301506082"/>
                        <wps:cNvCnPr>
                          <a:stCxn id="997219900" idx="4"/>
                          <a:endCxn id="687305001" idx="0"/>
                        </wps:cNvCnPr>
                        <wps:spPr>
                          <a:xfrm>
                            <a:off x="860829" y="593348"/>
                            <a:ext cx="0" cy="143548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27281043" name="Connector: Elbow 2127281043"/>
                        <wps:cNvCnPr>
                          <a:stCxn id="687305001" idx="2"/>
                        </wps:cNvCnPr>
                        <wps:spPr>
                          <a:xfrm rot="16200000" flipH="1">
                            <a:off x="215152" y="1956563"/>
                            <a:ext cx="1937148" cy="645795"/>
                          </a:xfrm>
                          <a:prstGeom prst="bentConnector3">
                            <a:avLst>
                              <a:gd name="adj1" fmla="val 99707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0462888" name="Connector: Elbow 270462888"/>
                        <wps:cNvCnPr>
                          <a:endCxn id="1288900359" idx="0"/>
                        </wps:cNvCnPr>
                        <wps:spPr>
                          <a:xfrm flipV="1">
                            <a:off x="1517073" y="2072026"/>
                            <a:ext cx="3943292" cy="1169938"/>
                          </a:xfrm>
                          <a:prstGeom prst="bentConnector4">
                            <a:avLst>
                              <a:gd name="adj1" fmla="val 51217"/>
                              <a:gd name="adj2" fmla="val 105916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71429604" name="Connector: Elbow 1371429604"/>
                        <wps:cNvCnPr/>
                        <wps:spPr>
                          <a:xfrm rot="5400000">
                            <a:off x="35647" y="1275052"/>
                            <a:ext cx="574040" cy="71755"/>
                          </a:xfrm>
                          <a:prstGeom prst="bentConnector3">
                            <a:avLst>
                              <a:gd name="adj1" fmla="val -683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37779578" name="Oval 837779578"/>
                        <wps:cNvSpPr/>
                        <wps:spPr>
                          <a:xfrm>
                            <a:off x="143279" y="1597811"/>
                            <a:ext cx="287020" cy="287158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321149" name="Oval 350321149"/>
                        <wps:cNvSpPr/>
                        <wps:spPr>
                          <a:xfrm>
                            <a:off x="2726459" y="234618"/>
                            <a:ext cx="287020" cy="28702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3760284" name="Straight Arrow Connector 1473760284"/>
                        <wps:cNvCnPr>
                          <a:stCxn id="350321149" idx="4"/>
                          <a:endCxn id="285704267" idx="0"/>
                        </wps:cNvCnPr>
                        <wps:spPr>
                          <a:xfrm>
                            <a:off x="2869969" y="521593"/>
                            <a:ext cx="0" cy="143547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42666836" name="Text Box 842666836"/>
                        <wps:cNvSpPr txBox="1"/>
                        <wps:spPr>
                          <a:xfrm>
                            <a:off x="422563" y="3"/>
                            <a:ext cx="1011381" cy="2632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0418B7E" w14:textId="166D2A7D" w:rsidR="00B4266A" w:rsidRPr="009471DA" w:rsidRDefault="00B4266A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9471DA">
                                <w:rPr>
                                  <w:rFonts w:ascii="Times New Roman" w:hAnsi="Times New Roman" w:cs="Times New Roman"/>
                                </w:rPr>
                                <w:t>ПОЧАТОК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1623647" name="Text Box 1001623647"/>
                        <wps:cNvSpPr txBox="1"/>
                        <wps:spPr>
                          <a:xfrm>
                            <a:off x="554182" y="332478"/>
                            <a:ext cx="609600" cy="3186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E7137D4" w14:textId="7C18A75D" w:rsidR="009471DA" w:rsidRPr="009471DA" w:rsidRDefault="009471DA" w:rsidP="009471DA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 w:rsidRPr="009471DA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  <w:lang w:val="en-US"/>
                                </w:rPr>
                                <w:t>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1596994" name="Text Box 681596994"/>
                        <wps:cNvSpPr txBox="1"/>
                        <wps:spPr>
                          <a:xfrm>
                            <a:off x="436418" y="865909"/>
                            <a:ext cx="831273" cy="29787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B8188CF" w14:textId="62348E3A" w:rsidR="009471DA" w:rsidRPr="009471DA" w:rsidRDefault="009471DA" w:rsidP="009471DA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 w:rsidRPr="009471DA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  <w:lang w:val="en-US"/>
                                </w:rPr>
                                <w:t>0 &lt; n &lt; 20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199669" name="Text Box 129199669"/>
                        <wps:cNvSpPr txBox="1"/>
                        <wps:spPr>
                          <a:xfrm>
                            <a:off x="152400" y="1593273"/>
                            <a:ext cx="277091" cy="3186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77505B7" w14:textId="32A6D03F" w:rsidR="009471DA" w:rsidRPr="009471DA" w:rsidRDefault="009471DA">
                              <w:pP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 w:rsidRPr="009471DA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  <w:lang w:val="en-US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7723786" name="Text Box 1267723786"/>
                        <wps:cNvSpPr txBox="1"/>
                        <wps:spPr>
                          <a:xfrm>
                            <a:off x="2715491" y="235528"/>
                            <a:ext cx="297873" cy="27709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20A56DD" w14:textId="43094EEB" w:rsidR="009471DA" w:rsidRPr="009471DA" w:rsidRDefault="009471DA" w:rsidP="009471DA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 w:rsidRPr="009471DA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  <w:lang w:val="en-US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0913557" name="Text Box 1700913557"/>
                        <wps:cNvSpPr txBox="1"/>
                        <wps:spPr>
                          <a:xfrm>
                            <a:off x="2341418" y="637030"/>
                            <a:ext cx="1087582" cy="28429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328B2B0" w14:textId="3C90CF57" w:rsidR="00554179" w:rsidRPr="00554179" w:rsidRDefault="00554179">
                              <w:pPr>
                                <w:rPr>
                                  <w:rFonts w:ascii="Times New Roman" w:hAnsi="Times New Roman" w:cs="Times New Roman"/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lang w:val="en-US"/>
                                </w:rPr>
                                <w:t>i</w:t>
                              </w:r>
                              <w:r w:rsidRPr="00554179">
                                <w:rPr>
                                  <w:rFonts w:ascii="Times New Roman" w:hAnsi="Times New Roman" w:cs="Times New Roman"/>
                                  <w:lang w:val="en-US"/>
                                </w:rPr>
                                <w:t xml:space="preserve"> =0; n; i = i + 1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3942182" name="Text Box 1083942182"/>
                        <wps:cNvSpPr txBox="1"/>
                        <wps:spPr>
                          <a:xfrm>
                            <a:off x="2667000" y="1004368"/>
                            <a:ext cx="436418" cy="25639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CD7F4AF" w14:textId="16B8B176" w:rsidR="00554179" w:rsidRPr="00554179" w:rsidRDefault="00554179" w:rsidP="00554179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 w:rsidRPr="00554179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  <w:lang w:val="en-US"/>
                                </w:rPr>
                                <w:t>N</w:t>
                              </w:r>
                              <w:r w:rsidRPr="00554179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  <w:vertAlign w:val="subscript"/>
                                  <w:lang w:val="en-US"/>
                                </w:rPr>
                                <w:t>i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0391373" name="Text Box 1"/>
                        <wps:cNvSpPr txBox="1"/>
                        <wps:spPr>
                          <a:xfrm>
                            <a:off x="2521419" y="1530673"/>
                            <a:ext cx="713618" cy="25656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420084C" w14:textId="17E13AC2" w:rsidR="00554179" w:rsidRPr="00554179" w:rsidRDefault="00554179" w:rsidP="00554179">
                              <w:pPr>
                                <w:spacing w:line="256" w:lineRule="auto"/>
                                <w:jc w:val="center"/>
                                <w:rPr>
                                  <w:rFonts w:ascii="Times New Roman" w:eastAsia="Calibri" w:hAnsi="Times New Roman" w:cs="Times New Roman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eastAsia="Calibri" w:hAnsi="Times New Roman" w:cs="Times New Roman"/>
                                  <w:lang w:val="en-US"/>
                                </w:rPr>
                                <w:t>N</w:t>
                              </w:r>
                              <w:r w:rsidRPr="00554179">
                                <w:rPr>
                                  <w:rFonts w:ascii="Times New Roman" w:eastAsia="Calibri" w:hAnsi="Times New Roman" w:cs="Times New Roman"/>
                                  <w:vertAlign w:val="subscript"/>
                                  <w:lang w:val="en-US"/>
                                </w:rPr>
                                <w:t>i</w:t>
                              </w:r>
                              <w:r>
                                <w:rPr>
                                  <w:rFonts w:ascii="Times New Roman" w:eastAsia="Calibri" w:hAnsi="Times New Roman" w:cs="Times New Roman"/>
                                  <w:lang w:val="en-US"/>
                                </w:rPr>
                                <w:t xml:space="preserve"> &gt; 0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6142038" name="Text Box 626142038"/>
                        <wps:cNvSpPr txBox="1"/>
                        <wps:spPr>
                          <a:xfrm>
                            <a:off x="1849582" y="1856347"/>
                            <a:ext cx="893618" cy="3118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49C1F21" w14:textId="2F11AE8E" w:rsidR="00554179" w:rsidRPr="00554179" w:rsidRDefault="00554179">
                              <w:pPr>
                                <w:rPr>
                                  <w:rFonts w:ascii="Times New Roman" w:hAnsi="Times New Roman" w:cs="Times New Roman"/>
                                  <w:lang w:val="en-US"/>
                                </w:rPr>
                              </w:pPr>
                              <w:r w:rsidRPr="00554179">
                                <w:rPr>
                                  <w:rFonts w:ascii="Times New Roman" w:hAnsi="Times New Roman" w:cs="Times New Roman"/>
                                  <w:lang w:val="en-US"/>
                                </w:rPr>
                                <w:t>S = S + N</w:t>
                              </w:r>
                              <w:r w:rsidRPr="00554179">
                                <w:rPr>
                                  <w:rFonts w:ascii="Times New Roman" w:hAnsi="Times New Roman" w:cs="Times New Roman"/>
                                  <w:vertAlign w:val="subscript"/>
                                  <w:lang w:val="en-US"/>
                                </w:rPr>
                                <w:t>i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3940191" name="Text Box 1693940191"/>
                        <wps:cNvSpPr txBox="1"/>
                        <wps:spPr>
                          <a:xfrm>
                            <a:off x="2473036" y="2403762"/>
                            <a:ext cx="831273" cy="33919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6887E0E" w14:textId="4E844C59" w:rsidR="00554179" w:rsidRPr="00554179" w:rsidRDefault="00554179">
                              <w:pPr>
                                <w:rPr>
                                  <w:rFonts w:ascii="Times New Roman" w:hAnsi="Times New Roman" w:cs="Times New Roman"/>
                                  <w:lang w:val="en-US"/>
                                </w:rPr>
                              </w:pPr>
                              <w:r w:rsidRPr="00554179">
                                <w:rPr>
                                  <w:rFonts w:ascii="Times New Roman" w:hAnsi="Times New Roman" w:cs="Times New Roman"/>
                                  <w:lang w:val="en-US"/>
                                </w:rPr>
                                <w:t>N</w:t>
                              </w:r>
                              <w:r w:rsidRPr="00554179">
                                <w:rPr>
                                  <w:rFonts w:ascii="Times New Roman" w:hAnsi="Times New Roman" w:cs="Times New Roman"/>
                                  <w:vertAlign w:val="subscript"/>
                                  <w:lang w:val="en-US"/>
                                </w:rPr>
                                <w:t>i</w:t>
                              </w:r>
                              <w:r>
                                <w:rPr>
                                  <w:rFonts w:ascii="Times New Roman" w:hAnsi="Times New Roman" w:cs="Times New Roman"/>
                                  <w:lang w:val="en-US"/>
                                </w:rPr>
                                <w:t xml:space="preserve"> % 2 = 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0358135" name="Text Box 820358135"/>
                        <wps:cNvSpPr txBox="1"/>
                        <wps:spPr>
                          <a:xfrm>
                            <a:off x="1849582" y="2791691"/>
                            <a:ext cx="789709" cy="27709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439ADAC" w14:textId="7B974D12" w:rsidR="00554179" w:rsidRPr="00554179" w:rsidRDefault="00554179">
                              <w:pPr>
                                <w:rPr>
                                  <w:rFonts w:ascii="Times New Roman" w:hAnsi="Times New Roman" w:cs="Times New Roman"/>
                                  <w:lang w:val="en-US"/>
                                </w:rPr>
                              </w:pPr>
                              <w:r w:rsidRPr="00554179">
                                <w:rPr>
                                  <w:rFonts w:ascii="Times New Roman" w:hAnsi="Times New Roman" w:cs="Times New Roman"/>
                                  <w:lang w:val="en-US"/>
                                </w:rPr>
                                <w:t>K = K + 1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0266544" name="Text Box 1"/>
                        <wps:cNvSpPr txBox="1"/>
                        <wps:spPr>
                          <a:xfrm>
                            <a:off x="4204745" y="671837"/>
                            <a:ext cx="1087120" cy="2838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39D096B" w14:textId="77777777" w:rsidR="00554179" w:rsidRPr="00554179" w:rsidRDefault="00554179" w:rsidP="00554179">
                              <w:pPr>
                                <w:spacing w:line="256" w:lineRule="auto"/>
                                <w:rPr>
                                  <w:rFonts w:ascii="Times New Roman" w:eastAsia="Calibri" w:hAnsi="Times New Roman" w:cs="Times New Roman"/>
                                  <w:lang w:val="en-US"/>
                                </w:rPr>
                              </w:pPr>
                              <w:r w:rsidRPr="00554179">
                                <w:rPr>
                                  <w:rFonts w:ascii="Times New Roman" w:eastAsia="Calibri" w:hAnsi="Times New Roman" w:cs="Times New Roman"/>
                                  <w:lang w:val="en-US"/>
                                </w:rPr>
                                <w:t>i =0; n; i = i + 1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9172247" name="Rectangle 659172247"/>
                        <wps:cNvSpPr/>
                        <wps:spPr>
                          <a:xfrm>
                            <a:off x="4274126" y="270164"/>
                            <a:ext cx="942109" cy="263237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194135" name="Straight Arrow Connector 143194135"/>
                        <wps:cNvCnPr>
                          <a:stCxn id="659172247" idx="2"/>
                          <a:endCxn id="942500208" idx="0"/>
                        </wps:cNvCnPr>
                        <wps:spPr>
                          <a:xfrm flipH="1">
                            <a:off x="4742815" y="533401"/>
                            <a:ext cx="2366" cy="17534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2649365" name="Text Box 62649365"/>
                        <wps:cNvSpPr txBox="1"/>
                        <wps:spPr>
                          <a:xfrm>
                            <a:off x="4378036" y="277087"/>
                            <a:ext cx="824346" cy="2770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8397314" w14:textId="232AC31C" w:rsidR="00554179" w:rsidRPr="00554179" w:rsidRDefault="00554179">
                              <w:pPr>
                                <w:rPr>
                                  <w:rFonts w:ascii="Times New Roman" w:hAnsi="Times New Roman" w:cs="Times New Roman"/>
                                  <w:lang w:val="en-US"/>
                                </w:rPr>
                              </w:pPr>
                              <w:r w:rsidRPr="00554179">
                                <w:rPr>
                                  <w:rFonts w:ascii="Times New Roman" w:hAnsi="Times New Roman" w:cs="Times New Roman"/>
                                  <w:lang w:val="en-US"/>
                                </w:rPr>
                                <w:t>R = S1 / 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3829327" name="Rectangle 2043829327"/>
                        <wps:cNvSpPr/>
                        <wps:spPr>
                          <a:xfrm>
                            <a:off x="1336964" y="1336943"/>
                            <a:ext cx="796636" cy="270164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14497" name="Connector: Elbow 7214497"/>
                        <wps:cNvCnPr>
                          <a:stCxn id="2043829327" idx="2"/>
                          <a:endCxn id="285704267" idx="1"/>
                        </wps:cNvCnPr>
                        <wps:spPr>
                          <a:xfrm rot="5400000" flipH="1" flipV="1">
                            <a:off x="1598465" y="909640"/>
                            <a:ext cx="834279" cy="560647"/>
                          </a:xfrm>
                          <a:prstGeom prst="bentConnector4">
                            <a:avLst>
                              <a:gd name="adj1" fmla="val -13285"/>
                              <a:gd name="adj2" fmla="val 85523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36764593" name="Text Box 2036764593"/>
                        <wps:cNvSpPr txBox="1"/>
                        <wps:spPr>
                          <a:xfrm>
                            <a:off x="1288473" y="1343849"/>
                            <a:ext cx="935182" cy="33947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5353630" w14:textId="08CD2D6A" w:rsidR="00C158D7" w:rsidRPr="00C158D7" w:rsidRDefault="00C158D7">
                              <w:pPr>
                                <w:rPr>
                                  <w:rFonts w:ascii="Times New Roman" w:hAnsi="Times New Roman" w:cs="Times New Roman"/>
                                  <w:lang w:val="en-US"/>
                                </w:rPr>
                              </w:pPr>
                              <w:r w:rsidRPr="00C158D7">
                                <w:rPr>
                                  <w:rFonts w:ascii="Times New Roman" w:hAnsi="Times New Roman" w:cs="Times New Roman"/>
                                  <w:lang w:val="en-US"/>
                                </w:rPr>
                                <w:t>S1 = S1 + N</w:t>
                              </w:r>
                              <w:r w:rsidRPr="00C158D7">
                                <w:rPr>
                                  <w:rFonts w:ascii="Times New Roman" w:hAnsi="Times New Roman" w:cs="Times New Roman"/>
                                  <w:vertAlign w:val="subscript"/>
                                  <w:lang w:val="en-US"/>
                                </w:rPr>
                                <w:t>i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756175" name="Text Box 159756175"/>
                        <wps:cNvSpPr txBox="1"/>
                        <wps:spPr>
                          <a:xfrm>
                            <a:off x="4287982" y="1198419"/>
                            <a:ext cx="907472" cy="31172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A62D2EC" w14:textId="5CBEC8D8" w:rsidR="00900960" w:rsidRPr="00900960" w:rsidRDefault="00900960" w:rsidP="00900960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lang w:val="en-US"/>
                                </w:rPr>
                                <w:t>N</w:t>
                              </w:r>
                              <w:r w:rsidRPr="00900960">
                                <w:rPr>
                                  <w:rFonts w:ascii="Times New Roman" w:hAnsi="Times New Roman" w:cs="Times New Roman"/>
                                  <w:vertAlign w:val="subscript"/>
                                  <w:lang w:val="en-US"/>
                                </w:rPr>
                                <w:t>i</w:t>
                              </w:r>
                              <w:r>
                                <w:rPr>
                                  <w:rFonts w:ascii="Times New Roman" w:hAnsi="Times New Roman" w:cs="Times New Roman"/>
                                  <w:lang w:val="en-US"/>
                                </w:rPr>
                                <w:t xml:space="preserve"> &gt; 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6288418" name="Text Box 866288418"/>
                        <wps:cNvSpPr txBox="1"/>
                        <wps:spPr>
                          <a:xfrm>
                            <a:off x="3650673" y="1558590"/>
                            <a:ext cx="955963" cy="24940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AD8DBA5" w14:textId="1FB85B29" w:rsidR="00900960" w:rsidRPr="00900960" w:rsidRDefault="00900960" w:rsidP="00900960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lang w:val="en-US"/>
                                </w:rPr>
                              </w:pPr>
                              <w:r w:rsidRPr="00900960">
                                <w:rPr>
                                  <w:rFonts w:ascii="Times New Roman" w:hAnsi="Times New Roman" w:cs="Times New Roman"/>
                                  <w:lang w:val="en-US"/>
                                </w:rPr>
                                <w:t>K1 = K1 + 1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7822838" name="Text Box 2137822838"/>
                        <wps:cNvSpPr txBox="1"/>
                        <wps:spPr>
                          <a:xfrm>
                            <a:off x="5070764" y="1600175"/>
                            <a:ext cx="879763" cy="27709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90C212E" w14:textId="47E36136" w:rsidR="00900960" w:rsidRPr="00900960" w:rsidRDefault="00900960">
                              <w:pPr>
                                <w:rPr>
                                  <w:rFonts w:ascii="Times New Roman" w:hAnsi="Times New Roman" w:cs="Times New Roman"/>
                                  <w:lang w:val="en-US"/>
                                </w:rPr>
                              </w:pPr>
                              <w:r w:rsidRPr="00900960">
                                <w:rPr>
                                  <w:rFonts w:ascii="Times New Roman" w:hAnsi="Times New Roman" w:cs="Times New Roman"/>
                                  <w:lang w:val="en-US"/>
                                </w:rPr>
                                <w:t>S, K1, R, K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9551236" name="Text Box 1119551236"/>
                        <wps:cNvSpPr txBox="1"/>
                        <wps:spPr>
                          <a:xfrm>
                            <a:off x="5133860" y="2043546"/>
                            <a:ext cx="900545" cy="2909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FC039BA" w14:textId="17B86047" w:rsidR="00900960" w:rsidRPr="006E04B5" w:rsidRDefault="00900960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6E04B5">
                                <w:rPr>
                                  <w:rFonts w:ascii="Times New Roman" w:hAnsi="Times New Roman" w:cs="Times New Roman"/>
                                </w:rPr>
                                <w:t>КІНЕЦЬ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31DD1561" id="Canvas 177" o:spid="_x0000_s1026" editas="canvas" style="width:475.15pt;height:287.45pt;mso-position-horizontal-relative:char;mso-position-vertical-relative:line" coordsize="60344,365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60344;height:36506;visibility:visible;mso-wrap-style:square">
                  <v:fill o:detectmouseclick="t"/>
                  <v:path o:connecttype="none"/>
                </v:shape>
                <v:shapetype id="_x0000_t116" coordsize="21600,21600" o:spt="116" path="m3475,qx,10800,3475,21600l18125,21600qx21600,10800,18125,xe">
                  <v:stroke joinstyle="miter"/>
                  <v:path gradientshapeok="t" o:connecttype="rect" textboxrect="1018,3163,20582,18437"/>
                </v:shapetype>
                <v:shape id="Flowchart: Terminator 1519191154" o:spid="_x0000_s1028" type="#_x0000_t116" style="position:absolute;left:4302;top:193;width:8611;height:21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" filled="f" strokecolor="black [3213]" strokeweight="1pt"/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079934440" o:spid="_x0000_s1029" type="#_x0000_t32" style="position:absolute;left:8608;top:2346;width:0;height:143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" strokecolor="black [3213]" strokeweight=".5pt">
                  <v:stroke endarrow="block" joinstyle="miter"/>
                </v:shape>
                <v:shapetype id="_x0000_t111" coordsize="21600,21600" o:spt="111" path="m4321,l21600,,17204,21600,,21600xe">
                  <v:stroke joinstyle="miter"/>
                  <v:path gradientshapeok="t" o:connecttype="custom" o:connectlocs="12961,0;10800,0;2161,10800;8602,21600;10800,21600;19402,10800" textboxrect="4321,0,17204,21600"/>
                </v:shapetype>
                <v:shape id="Flowchart: Data 997219900" o:spid="_x0000_s1030" type="#_x0000_t111" style="position:absolute;left:3585;top:3781;width:10046;height:21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" filled="f" strokecolor="black [3213]" strokeweight="1pt"/>
                <v:shapetype id="_x0000_t117" coordsize="21600,21600" o:spt="117" path="m4353,l17214,r4386,10800l17214,21600r-12861,l,10800xe">
                  <v:stroke joinstyle="miter"/>
                  <v:path gradientshapeok="t" o:connecttype="rect" textboxrect="4353,0,17214,21600"/>
                </v:shapetype>
                <v:shape id="Flowchart: Preparation 285704267" o:spid="_x0000_s1031" type="#_x0000_t117" style="position:absolute;left:22959;top:6651;width:11481;height:21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" filled="f" strokecolor="black [3213]" strokeweight="1pt"/>
                <v:shape id="Flowchart: Data 1909508321" o:spid="_x0000_s1032" type="#_x0000_t111" style="position:absolute;left:23676;top:10240;width:10046;height:21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" filled="f" strokecolor="black [3213]" strokeweight="1pt"/>
                <v:shapetype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Flowchart: Decision 22016403" o:spid="_x0000_s1033" type="#_x0000_t110" style="position:absolute;left:23676;top:13826;width:10046;height:57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" filled="f" strokecolor="black [3213]" strokeweight="1pt"/>
                <v:shape id="Straight Arrow Connector 575606673" o:spid="_x0000_s1034" type="#_x0000_t32" style="position:absolute;left:28699;top:8804;width:0;height:143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" strokecolor="black [3213]" strokeweight=".5pt">
                  <v:stroke endarrow="block" joinstyle="miter"/>
                </v:shape>
                <v:shape id="Straight Arrow Connector 1480150860" o:spid="_x0000_s1035" type="#_x0000_t32" style="position:absolute;left:28699;top:12392;width:0;height:14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" strokecolor="black [3213]" strokeweight=".5pt">
                  <v:stroke endarrow="block" joinstyle="miter"/>
                </v:shape>
                <v:shapetype id="_x0000_t33" coordsize="21600,21600" o:spt="33" o:oned="t" path="m,l21600,r,21600e" filled="f">
                  <v:stroke joinstyle="miter"/>
                  <v:path arrowok="t" fillok="f" o:connecttype="none"/>
                  <o:lock v:ext="edit" shapetype="t"/>
                </v:shapetype>
                <v:shape id="Connector: Elbow 126527901" o:spid="_x0000_s1036" type="#_x0000_t33" style="position:absolute;left:22600;top:16697;width:1076;height:2154;rotation:18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" strokecolor="black [3213]" strokeweight=".5pt">
                  <v:stroke endarrow="block"/>
                </v:shape>
                <v:rect id="Rectangle 994657683" o:spid="_x0000_s1037" style="position:absolute;left:18653;top:18851;width:7894;height:21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" filled="f" strokecolor="black [3213]" strokeweight="1pt"/>
                <v:shape id="Straight Arrow Connector 1745264644" o:spid="_x0000_s1038" type="#_x0000_t32" style="position:absolute;left:28699;top:19565;width:0;height:2872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" strokecolor="black [3213]" strokeweight=".5pt">
                  <v:stroke endarrow="block" joinstyle="miter"/>
                </v:shape>
                <v:shape id="Flowchart: Decision 193754247" o:spid="_x0000_s1039" type="#_x0000_t110" style="position:absolute;left:23676;top:22439;width:10046;height:57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" filled="f" strokecolor="black [3213]" strokeweight="1pt"/>
                <v:shape id="Connector: Elbow 1652936980" o:spid="_x0000_s1040" type="#_x0000_t33" style="position:absolute;left:25291;top:18311;width:717;height:6099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" strokecolor="black [3213]" strokeweight=".5pt"/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Connector: Elbow 259640948" o:spid="_x0000_s1041" type="#_x0000_t34" style="position:absolute;left:21701;top:26201;width:2873;height:1076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" adj="-138" strokecolor="black [3213]" strokeweight=".5pt">
                  <v:stroke endarrow="block"/>
                </v:shape>
                <v:rect id="Rectangle 646561857" o:spid="_x0000_s1042" style="position:absolute;left:18653;top:28177;width:7894;height:21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" filled="f" strokecolor="black [3213]" strokeweight="1pt"/>
                <v:shapetype id="_x0000_t36" coordsize="21600,21600" o:spt="36" o:oned="t" adj="10800,10800,10800" path="m,l@0,0@0@1@2@1@2,21600,21600,21600e" filled="f">
                  <v:stroke joinstyle="miter"/>
                  <v:formulas>
                    <v:f eqn="val #0"/>
                    <v:f eqn="val #1"/>
                    <v:f eqn="val #2"/>
                    <v:f eqn="prod #1 1 2"/>
                    <v:f eqn="mid #0 #2"/>
                    <v:f eqn="mid #1 height"/>
                  </v:formulas>
                  <v:path arrowok="t" fillok="f" o:connecttype="none"/>
                  <v:handles>
                    <v:h position="#0,@3"/>
                    <v:h position="@4,#1"/>
                    <v:h position="#2,@5"/>
                  </v:handles>
                  <o:lock v:ext="edit" shapetype="t"/>
                </v:shapetype>
                <v:shape id="Connector: Elbow 806504630" o:spid="_x0000_s1043" type="#_x0000_t36" style="position:absolute;left:15624;top:15097;width:14804;height:11347;rotation:-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" adj="-3335,30910,24935" strokecolor="black [3213]" strokeweight=".5pt">
                  <v:stroke endarrow="block"/>
                </v:shape>
                <v:shape id="Straight Arrow Connector 37606808" o:spid="_x0000_s1044" type="#_x0000_t32" style="position:absolute;left:22959;top:30330;width:0;height:143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" strokecolor="black [3213]" strokeweight=".5pt">
                  <v:stroke endarrow="block" joinstyle="miter"/>
                </v:shape>
                <v:shapetype id="_x0000_t35" coordsize="21600,21600" o:spt="35" o:oned="t" adj="10800,10800" path="m,l@0,0@0@1,21600@1,21600,21600e" filled="f">
                  <v:stroke joinstyle="miter"/>
                  <v:formulas>
                    <v:f eqn="val #0"/>
                    <v:f eqn="val #1"/>
                    <v:f eqn="mid #0 width"/>
                    <v:f eqn="prod #1 1 2"/>
                  </v:formulas>
                  <v:path arrowok="t" fillok="f" o:connecttype="none"/>
                  <v:handles>
                    <v:h position="#0,@3"/>
                    <v:h position="@2,#1"/>
                  </v:handles>
                  <o:lock v:ext="edit" shapetype="t"/>
                </v:shapetype>
                <v:shape id="Connector: Elbow 1924770467" o:spid="_x0000_s1045" type="#_x0000_t35" style="position:absolute;left:34440;top:2701;width:13011;height:5027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" adj="680,27553" strokecolor="black [3213]" strokeweight=".5pt">
                  <v:stroke endarrow="block"/>
                </v:shape>
                <v:shape id="Flowchart: Preparation 942500208" o:spid="_x0000_s1046" type="#_x0000_t117" style="position:absolute;left:41687;top:7087;width:11481;height:21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" filled="f" strokecolor="#09101d [484]" strokeweight="1pt"/>
                <v:shape id="Flowchart: Decision 1422572584" o:spid="_x0000_s1047" type="#_x0000_t110" style="position:absolute;left:42405;top:10675;width:10046;height:57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" filled="f" strokecolor="black [3213]" strokeweight="1pt"/>
                <v:shape id="Connector: Elbow 1041319694" o:spid="_x0000_s1048" type="#_x0000_t33" style="position:absolute;left:41328;top:13545;width:1077;height:2153;rotation:18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" strokecolor="black [3213]" strokeweight=".5pt">
                  <v:stroke endarrow="block"/>
                </v:shape>
                <v:rect id="Rectangle 1382722073" o:spid="_x0000_s1049" style="position:absolute;left:37382;top:15698;width:7893;height:21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" filled="f" strokecolor="black [3213]" strokeweight="1pt"/>
                <v:shape id="Connector: Elbow 291497856" o:spid="_x0000_s1050" type="#_x0000_t35" style="position:absolute;left:40432;top:9418;width:8252;height:5741;rotation:-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" adj="-5984,40363" strokecolor="black [3213]" strokeweight=".5pt">
                  <v:stroke endarrow="block"/>
                </v:shape>
                <v:shape id="Straight Arrow Connector 234657374" o:spid="_x0000_s1051" type="#_x0000_t32" style="position:absolute;left:47428;top:9239;width:0;height:143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" strokecolor="black [3213]" strokeweight=".5pt">
                  <v:stroke endarrow="block" joinstyle="miter"/>
                </v:shape>
                <v:shape id="Connector: Elbow 559646980" o:spid="_x0000_s1052" type="#_x0000_t33" style="position:absolute;left:53168;top:8163;width:1435;height:825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" strokecolor="black [3213]" strokeweight=".5pt">
                  <v:stroke endarrow="block"/>
                </v:shape>
                <v:shape id="Flowchart: Data 1305385121" o:spid="_x0000_s1053" type="#_x0000_t111" style="position:absolute;left:48863;top:16414;width:11481;height:21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" filled="f" strokecolor="black [3213]" strokeweight="1pt"/>
                <v:shape id="Flowchart: Terminator 1288900359" o:spid="_x0000_s1054" type="#_x0000_t116" style="position:absolute;left:50298;top:20720;width:8610;height:21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" filled="f" strokecolor="black [3213]" strokeweight="1pt"/>
                <v:shape id="Straight Arrow Connector 650160208" o:spid="_x0000_s1055" type="#_x0000_t32" style="position:absolute;left:54603;top:18567;width:0;height:215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" strokecolor="black [3213]" strokeweight=".5pt">
                  <v:stroke endarrow="block" joinstyle="miter"/>
                </v:shape>
                <v:shape id="Flowchart: Decision 687305001" o:spid="_x0000_s1056" type="#_x0000_t110" style="position:absolute;left:3585;top:7369;width:10046;height:57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" filled="f" strokecolor="black [3213]" strokeweight="1pt"/>
                <v:shape id="Straight Arrow Connector 1301506082" o:spid="_x0000_s1057" type="#_x0000_t32" style="position:absolute;left:8608;top:5933;width:0;height:143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" strokecolor="black [3213]" strokeweight=".5pt">
                  <v:stroke endarrow="block" joinstyle="miter"/>
                </v:shape>
                <v:shape id="Connector: Elbow 2127281043" o:spid="_x0000_s1058" type="#_x0000_t34" style="position:absolute;left:2151;top:19565;width:19372;height:6458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" adj="21537" strokecolor="black [3213]" strokeweight=".5pt"/>
                <v:shape id="Connector: Elbow 270462888" o:spid="_x0000_s1059" type="#_x0000_t35" style="position:absolute;left:15170;top:20720;width:39433;height:11699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" adj="11063,22878" strokecolor="black [3213]" strokeweight=".5pt"/>
                <v:shape id="Connector: Elbow 1371429604" o:spid="_x0000_s1060" type="#_x0000_t34" style="position:absolute;left:356;top:12750;width:5740;height:718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" adj="-148" strokecolor="black [3213]" strokeweight=".5pt">
                  <v:stroke endarrow="block"/>
                </v:shape>
                <v:oval id="Oval 837779578" o:spid="_x0000_s1061" style="position:absolute;left:1432;top:15978;width:2870;height:28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" filled="f" strokecolor="black [3213]" strokeweight="1pt">
                  <v:stroke joinstyle="miter"/>
                </v:oval>
                <v:oval id="Oval 350321149" o:spid="_x0000_s1062" style="position:absolute;left:27264;top:2346;width:2870;height:28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" filled="f" strokecolor="black [3213]" strokeweight="1pt">
                  <v:stroke joinstyle="miter"/>
                </v:oval>
                <v:shape id="Straight Arrow Connector 1473760284" o:spid="_x0000_s1063" type="#_x0000_t32" style="position:absolute;left:28699;top:5215;width:0;height:143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" strokecolor="black [3213]" strokeweight=".5pt">
                  <v:stroke endarrow="block" joinstyle="miter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842666836" o:spid="_x0000_s1064" type="#_x0000_t202" style="position:absolute;left:4225;width:10114;height:2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" filled="f" stroked="f" strokeweight=".5pt">
                  <v:textbox>
                    <w:txbxContent>
                      <w:p w14:paraId="00418B7E" w14:textId="166D2A7D" w:rsidR="00B4266A" w:rsidRPr="009471DA" w:rsidRDefault="00B4266A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9471DA">
                          <w:rPr>
                            <w:rFonts w:ascii="Times New Roman" w:hAnsi="Times New Roman" w:cs="Times New Roman"/>
                          </w:rPr>
                          <w:t>ПОЧАТОК</w:t>
                        </w:r>
                      </w:p>
                    </w:txbxContent>
                  </v:textbox>
                </v:shape>
                <v:shape id="Text Box 1001623647" o:spid="_x0000_s1065" type="#_x0000_t202" style="position:absolute;left:5541;top:3324;width:6096;height:31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" filled="f" stroked="f" strokeweight=".5pt">
                  <v:textbox>
                    <w:txbxContent>
                      <w:p w14:paraId="3E7137D4" w14:textId="7C18A75D" w:rsidR="009471DA" w:rsidRPr="009471DA" w:rsidRDefault="009471DA" w:rsidP="009471DA">
                        <w:pPr>
                          <w:jc w:val="center"/>
                          <w:rPr>
                            <w:rFonts w:ascii="Times New Roman" w:hAnsi="Times New Roman" w:cs="Times New Roman"/>
                            <w:sz w:val="24"/>
                            <w:szCs w:val="24"/>
                            <w:lang w:val="en-US"/>
                          </w:rPr>
                        </w:pPr>
                        <w:r w:rsidRPr="009471DA">
                          <w:rPr>
                            <w:rFonts w:ascii="Times New Roman" w:hAnsi="Times New Roman" w:cs="Times New Roman"/>
                            <w:sz w:val="24"/>
                            <w:szCs w:val="24"/>
                            <w:lang w:val="en-US"/>
                          </w:rPr>
                          <w:t>n</w:t>
                        </w:r>
                      </w:p>
                    </w:txbxContent>
                  </v:textbox>
                </v:shape>
                <v:shape id="Text Box 681596994" o:spid="_x0000_s1066" type="#_x0000_t202" style="position:absolute;left:4364;top:8659;width:8312;height:29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" filled="f" stroked="f" strokeweight=".5pt">
                  <v:textbox>
                    <w:txbxContent>
                      <w:p w14:paraId="0B8188CF" w14:textId="62348E3A" w:rsidR="009471DA" w:rsidRPr="009471DA" w:rsidRDefault="009471DA" w:rsidP="009471DA">
                        <w:pPr>
                          <w:jc w:val="center"/>
                          <w:rPr>
                            <w:rFonts w:ascii="Times New Roman" w:hAnsi="Times New Roman" w:cs="Times New Roman"/>
                            <w:sz w:val="24"/>
                            <w:szCs w:val="24"/>
                            <w:lang w:val="en-US"/>
                          </w:rPr>
                        </w:pPr>
                        <w:r w:rsidRPr="009471DA">
                          <w:rPr>
                            <w:rFonts w:ascii="Times New Roman" w:hAnsi="Times New Roman" w:cs="Times New Roman"/>
                            <w:sz w:val="24"/>
                            <w:szCs w:val="24"/>
                            <w:lang w:val="en-US"/>
                          </w:rPr>
                          <w:t>0 &lt; n &lt; 20</w:t>
                        </w:r>
                      </w:p>
                    </w:txbxContent>
                  </v:textbox>
                </v:shape>
                <v:shape id="Text Box 129199669" o:spid="_x0000_s1067" type="#_x0000_t202" style="position:absolute;left:1524;top:15932;width:2770;height:31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" filled="f" stroked="f" strokeweight=".5pt">
                  <v:textbox>
                    <w:txbxContent>
                      <w:p w14:paraId="277505B7" w14:textId="32A6D03F" w:rsidR="009471DA" w:rsidRPr="009471DA" w:rsidRDefault="009471DA">
                        <w:pPr>
                          <w:rPr>
                            <w:rFonts w:ascii="Times New Roman" w:hAnsi="Times New Roman" w:cs="Times New Roman"/>
                            <w:sz w:val="24"/>
                            <w:szCs w:val="24"/>
                            <w:lang w:val="en-US"/>
                          </w:rPr>
                        </w:pPr>
                        <w:r w:rsidRPr="009471DA">
                          <w:rPr>
                            <w:rFonts w:ascii="Times New Roman" w:hAnsi="Times New Roman" w:cs="Times New Roman"/>
                            <w:sz w:val="24"/>
                            <w:szCs w:val="24"/>
                            <w:lang w:val="en-US"/>
                          </w:rPr>
                          <w:t>1</w:t>
                        </w:r>
                      </w:p>
                    </w:txbxContent>
                  </v:textbox>
                </v:shape>
                <v:shape id="Text Box 1267723786" o:spid="_x0000_s1068" type="#_x0000_t202" style="position:absolute;left:27154;top:2355;width:2979;height:27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" filled="f" stroked="f" strokeweight=".5pt">
                  <v:textbox>
                    <w:txbxContent>
                      <w:p w14:paraId="220A56DD" w14:textId="43094EEB" w:rsidR="009471DA" w:rsidRPr="009471DA" w:rsidRDefault="009471DA" w:rsidP="009471DA">
                        <w:pPr>
                          <w:jc w:val="center"/>
                          <w:rPr>
                            <w:rFonts w:ascii="Times New Roman" w:hAnsi="Times New Roman" w:cs="Times New Roman"/>
                            <w:sz w:val="24"/>
                            <w:szCs w:val="24"/>
                            <w:lang w:val="en-US"/>
                          </w:rPr>
                        </w:pPr>
                        <w:r w:rsidRPr="009471DA">
                          <w:rPr>
                            <w:rFonts w:ascii="Times New Roman" w:hAnsi="Times New Roman" w:cs="Times New Roman"/>
                            <w:sz w:val="24"/>
                            <w:szCs w:val="24"/>
                            <w:lang w:val="en-US"/>
                          </w:rPr>
                          <w:t>1</w:t>
                        </w:r>
                      </w:p>
                    </w:txbxContent>
                  </v:textbox>
                </v:shape>
                <v:shape id="Text Box 1700913557" o:spid="_x0000_s1069" type="#_x0000_t202" style="position:absolute;left:23414;top:6370;width:10876;height:2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" filled="f" stroked="f" strokeweight=".5pt">
                  <v:textbox>
                    <w:txbxContent>
                      <w:p w14:paraId="1328B2B0" w14:textId="3C90CF57" w:rsidR="00554179" w:rsidRPr="00554179" w:rsidRDefault="00554179">
                        <w:pPr>
                          <w:rPr>
                            <w:rFonts w:ascii="Times New Roman" w:hAnsi="Times New Roman" w:cs="Times New Roman"/>
                            <w:lang w:val="en-US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lang w:val="en-US"/>
                          </w:rPr>
                          <w:t>i</w:t>
                        </w:r>
                        <w:r w:rsidRPr="00554179">
                          <w:rPr>
                            <w:rFonts w:ascii="Times New Roman" w:hAnsi="Times New Roman" w:cs="Times New Roman"/>
                            <w:lang w:val="en-US"/>
                          </w:rPr>
                          <w:t xml:space="preserve"> =0; n; i = i + 1</w:t>
                        </w:r>
                      </w:p>
                    </w:txbxContent>
                  </v:textbox>
                </v:shape>
                <v:shape id="Text Box 1083942182" o:spid="_x0000_s1070" type="#_x0000_t202" style="position:absolute;left:26670;top:10043;width:4364;height:2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" filled="f" stroked="f" strokeweight=".5pt">
                  <v:textbox>
                    <w:txbxContent>
                      <w:p w14:paraId="3CD7F4AF" w14:textId="16B8B176" w:rsidR="00554179" w:rsidRPr="00554179" w:rsidRDefault="00554179" w:rsidP="00554179">
                        <w:pPr>
                          <w:jc w:val="center"/>
                          <w:rPr>
                            <w:rFonts w:ascii="Times New Roman" w:hAnsi="Times New Roman" w:cs="Times New Roman"/>
                            <w:sz w:val="24"/>
                            <w:szCs w:val="24"/>
                            <w:lang w:val="en-US"/>
                          </w:rPr>
                        </w:pPr>
                        <w:r w:rsidRPr="00554179">
                          <w:rPr>
                            <w:rFonts w:ascii="Times New Roman" w:hAnsi="Times New Roman" w:cs="Times New Roman"/>
                            <w:sz w:val="24"/>
                            <w:szCs w:val="24"/>
                            <w:lang w:val="en-US"/>
                          </w:rPr>
                          <w:t>N</w:t>
                        </w:r>
                        <w:r w:rsidRPr="00554179">
                          <w:rPr>
                            <w:rFonts w:ascii="Times New Roman" w:hAnsi="Times New Roman" w:cs="Times New Roman"/>
                            <w:sz w:val="24"/>
                            <w:szCs w:val="24"/>
                            <w:vertAlign w:val="subscript"/>
                            <w:lang w:val="en-US"/>
                          </w:rPr>
                          <w:t>i</w:t>
                        </w:r>
                      </w:p>
                    </w:txbxContent>
                  </v:textbox>
                </v:shape>
                <v:shape id="Text Box 1" o:spid="_x0000_s1071" type="#_x0000_t202" style="position:absolute;left:25214;top:15306;width:7136;height:25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" filled="f" stroked="f" strokeweight=".5pt">
                  <v:textbox>
                    <w:txbxContent>
                      <w:p w14:paraId="5420084C" w14:textId="17E13AC2" w:rsidR="00554179" w:rsidRPr="00554179" w:rsidRDefault="00554179" w:rsidP="00554179">
                        <w:pPr>
                          <w:spacing w:line="256" w:lineRule="auto"/>
                          <w:jc w:val="center"/>
                          <w:rPr>
                            <w:rFonts w:ascii="Times New Roman" w:eastAsia="Calibri" w:hAnsi="Times New Roman" w:cs="Times New Roman"/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rFonts w:ascii="Times New Roman" w:eastAsia="Calibri" w:hAnsi="Times New Roman" w:cs="Times New Roman"/>
                            <w:lang w:val="en-US"/>
                          </w:rPr>
                          <w:t>N</w:t>
                        </w:r>
                        <w:r w:rsidRPr="00554179">
                          <w:rPr>
                            <w:rFonts w:ascii="Times New Roman" w:eastAsia="Calibri" w:hAnsi="Times New Roman" w:cs="Times New Roman"/>
                            <w:vertAlign w:val="subscript"/>
                            <w:lang w:val="en-US"/>
                          </w:rPr>
                          <w:t>i</w:t>
                        </w:r>
                        <w:r>
                          <w:rPr>
                            <w:rFonts w:ascii="Times New Roman" w:eastAsia="Calibri" w:hAnsi="Times New Roman" w:cs="Times New Roman"/>
                            <w:lang w:val="en-US"/>
                          </w:rPr>
                          <w:t xml:space="preserve"> &gt; 0</w:t>
                        </w:r>
                      </w:p>
                    </w:txbxContent>
                  </v:textbox>
                </v:shape>
                <v:shape id="Text Box 626142038" o:spid="_x0000_s1072" type="#_x0000_t202" style="position:absolute;left:18495;top:18563;width:8937;height:31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" filled="f" stroked="f" strokeweight=".5pt">
                  <v:textbox>
                    <w:txbxContent>
                      <w:p w14:paraId="049C1F21" w14:textId="2F11AE8E" w:rsidR="00554179" w:rsidRPr="00554179" w:rsidRDefault="00554179">
                        <w:pPr>
                          <w:rPr>
                            <w:rFonts w:ascii="Times New Roman" w:hAnsi="Times New Roman" w:cs="Times New Roman"/>
                            <w:lang w:val="en-US"/>
                          </w:rPr>
                        </w:pPr>
                        <w:r w:rsidRPr="00554179">
                          <w:rPr>
                            <w:rFonts w:ascii="Times New Roman" w:hAnsi="Times New Roman" w:cs="Times New Roman"/>
                            <w:lang w:val="en-US"/>
                          </w:rPr>
                          <w:t>S = S + N</w:t>
                        </w:r>
                        <w:r w:rsidRPr="00554179">
                          <w:rPr>
                            <w:rFonts w:ascii="Times New Roman" w:hAnsi="Times New Roman" w:cs="Times New Roman"/>
                            <w:vertAlign w:val="subscript"/>
                            <w:lang w:val="en-US"/>
                          </w:rPr>
                          <w:t>i</w:t>
                        </w:r>
                      </w:p>
                    </w:txbxContent>
                  </v:textbox>
                </v:shape>
                <v:shape id="Text Box 1693940191" o:spid="_x0000_s1073" type="#_x0000_t202" style="position:absolute;left:24730;top:24037;width:8313;height:3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" filled="f" stroked="f" strokeweight=".5pt">
                  <v:textbox>
                    <w:txbxContent>
                      <w:p w14:paraId="46887E0E" w14:textId="4E844C59" w:rsidR="00554179" w:rsidRPr="00554179" w:rsidRDefault="00554179">
                        <w:pPr>
                          <w:rPr>
                            <w:rFonts w:ascii="Times New Roman" w:hAnsi="Times New Roman" w:cs="Times New Roman"/>
                            <w:lang w:val="en-US"/>
                          </w:rPr>
                        </w:pPr>
                        <w:r w:rsidRPr="00554179">
                          <w:rPr>
                            <w:rFonts w:ascii="Times New Roman" w:hAnsi="Times New Roman" w:cs="Times New Roman"/>
                            <w:lang w:val="en-US"/>
                          </w:rPr>
                          <w:t>N</w:t>
                        </w:r>
                        <w:r w:rsidRPr="00554179">
                          <w:rPr>
                            <w:rFonts w:ascii="Times New Roman" w:hAnsi="Times New Roman" w:cs="Times New Roman"/>
                            <w:vertAlign w:val="subscript"/>
                            <w:lang w:val="en-US"/>
                          </w:rPr>
                          <w:t>i</w:t>
                        </w:r>
                        <w:r>
                          <w:rPr>
                            <w:rFonts w:ascii="Times New Roman" w:hAnsi="Times New Roman" w:cs="Times New Roman"/>
                            <w:lang w:val="en-US"/>
                          </w:rPr>
                          <w:t xml:space="preserve"> % 2 = 0</w:t>
                        </w:r>
                      </w:p>
                    </w:txbxContent>
                  </v:textbox>
                </v:shape>
                <v:shape id="Text Box 820358135" o:spid="_x0000_s1074" type="#_x0000_t202" style="position:absolute;left:18495;top:27916;width:7897;height:27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" filled="f" stroked="f" strokeweight=".5pt">
                  <v:textbox>
                    <w:txbxContent>
                      <w:p w14:paraId="1439ADAC" w14:textId="7B974D12" w:rsidR="00554179" w:rsidRPr="00554179" w:rsidRDefault="00554179">
                        <w:pPr>
                          <w:rPr>
                            <w:rFonts w:ascii="Times New Roman" w:hAnsi="Times New Roman" w:cs="Times New Roman"/>
                            <w:lang w:val="en-US"/>
                          </w:rPr>
                        </w:pPr>
                        <w:r w:rsidRPr="00554179">
                          <w:rPr>
                            <w:rFonts w:ascii="Times New Roman" w:hAnsi="Times New Roman" w:cs="Times New Roman"/>
                            <w:lang w:val="en-US"/>
                          </w:rPr>
                          <w:t>K = K + 1</w:t>
                        </w:r>
                      </w:p>
                    </w:txbxContent>
                  </v:textbox>
                </v:shape>
                <v:shape id="Text Box 1" o:spid="_x0000_s1075" type="#_x0000_t202" style="position:absolute;left:42047;top:6718;width:10871;height:28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" filled="f" stroked="f" strokeweight=".5pt">
                  <v:textbox>
                    <w:txbxContent>
                      <w:p w14:paraId="039D096B" w14:textId="77777777" w:rsidR="00554179" w:rsidRPr="00554179" w:rsidRDefault="00554179" w:rsidP="00554179">
                        <w:pPr>
                          <w:spacing w:line="256" w:lineRule="auto"/>
                          <w:rPr>
                            <w:rFonts w:ascii="Times New Roman" w:eastAsia="Calibri" w:hAnsi="Times New Roman" w:cs="Times New Roman"/>
                            <w:lang w:val="en-US"/>
                          </w:rPr>
                        </w:pPr>
                        <w:r w:rsidRPr="00554179">
                          <w:rPr>
                            <w:rFonts w:ascii="Times New Roman" w:eastAsia="Calibri" w:hAnsi="Times New Roman" w:cs="Times New Roman"/>
                            <w:lang w:val="en-US"/>
                          </w:rPr>
                          <w:t>i =0; n; i = i + 1</w:t>
                        </w:r>
                      </w:p>
                    </w:txbxContent>
                  </v:textbox>
                </v:shape>
                <v:rect id="Rectangle 659172247" o:spid="_x0000_s1076" style="position:absolute;left:42741;top:2701;width:9421;height:26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" filled="f" strokecolor="black [3213]" strokeweight="1pt"/>
                <v:shape id="Straight Arrow Connector 143194135" o:spid="_x0000_s1077" type="#_x0000_t32" style="position:absolute;left:47428;top:5334;width:23;height:1753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" strokecolor="black [3213]" strokeweight=".5pt">
                  <v:stroke endarrow="block" joinstyle="miter"/>
                </v:shape>
                <v:shape id="Text Box 62649365" o:spid="_x0000_s1078" type="#_x0000_t202" style="position:absolute;left:43780;top:2770;width:8243;height:27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" filled="f" stroked="f" strokeweight=".5pt">
                  <v:textbox>
                    <w:txbxContent>
                      <w:p w14:paraId="08397314" w14:textId="232AC31C" w:rsidR="00554179" w:rsidRPr="00554179" w:rsidRDefault="00554179">
                        <w:pPr>
                          <w:rPr>
                            <w:rFonts w:ascii="Times New Roman" w:hAnsi="Times New Roman" w:cs="Times New Roman"/>
                            <w:lang w:val="en-US"/>
                          </w:rPr>
                        </w:pPr>
                        <w:r w:rsidRPr="00554179">
                          <w:rPr>
                            <w:rFonts w:ascii="Times New Roman" w:hAnsi="Times New Roman" w:cs="Times New Roman"/>
                            <w:lang w:val="en-US"/>
                          </w:rPr>
                          <w:t>R = S1 / n</w:t>
                        </w:r>
                      </w:p>
                    </w:txbxContent>
                  </v:textbox>
                </v:shape>
                <v:rect id="Rectangle 2043829327" o:spid="_x0000_s1079" style="position:absolute;left:13369;top:13369;width:7967;height:27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" filled="f" strokecolor="black [3213]" strokeweight="1pt"/>
                <v:shape id="Connector: Elbow 7214497" o:spid="_x0000_s1080" type="#_x0000_t35" style="position:absolute;left:15984;top:9096;width:8343;height:5607;rotation:90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" adj="-2870,18473" strokecolor="black [3213]" strokeweight=".5pt">
                  <v:stroke endarrow="block"/>
                </v:shape>
                <v:shape id="Text Box 2036764593" o:spid="_x0000_s1081" type="#_x0000_t202" style="position:absolute;left:12884;top:13438;width:9352;height:33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" filled="f" stroked="f" strokeweight=".5pt">
                  <v:textbox>
                    <w:txbxContent>
                      <w:p w14:paraId="15353630" w14:textId="08CD2D6A" w:rsidR="00C158D7" w:rsidRPr="00C158D7" w:rsidRDefault="00C158D7">
                        <w:pPr>
                          <w:rPr>
                            <w:rFonts w:ascii="Times New Roman" w:hAnsi="Times New Roman" w:cs="Times New Roman"/>
                            <w:lang w:val="en-US"/>
                          </w:rPr>
                        </w:pPr>
                        <w:r w:rsidRPr="00C158D7">
                          <w:rPr>
                            <w:rFonts w:ascii="Times New Roman" w:hAnsi="Times New Roman" w:cs="Times New Roman"/>
                            <w:lang w:val="en-US"/>
                          </w:rPr>
                          <w:t>S1 = S1 + N</w:t>
                        </w:r>
                        <w:r w:rsidRPr="00C158D7">
                          <w:rPr>
                            <w:rFonts w:ascii="Times New Roman" w:hAnsi="Times New Roman" w:cs="Times New Roman"/>
                            <w:vertAlign w:val="subscript"/>
                            <w:lang w:val="en-US"/>
                          </w:rPr>
                          <w:t>i</w:t>
                        </w:r>
                      </w:p>
                    </w:txbxContent>
                  </v:textbox>
                </v:shape>
                <v:shape id="Text Box 159756175" o:spid="_x0000_s1082" type="#_x0000_t202" style="position:absolute;left:42879;top:11984;width:9075;height:31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" filled="f" stroked="f" strokeweight=".5pt">
                  <v:textbox>
                    <w:txbxContent>
                      <w:p w14:paraId="6A62D2EC" w14:textId="5CBEC8D8" w:rsidR="00900960" w:rsidRPr="00900960" w:rsidRDefault="00900960" w:rsidP="00900960">
                        <w:pPr>
                          <w:jc w:val="center"/>
                          <w:rPr>
                            <w:rFonts w:ascii="Times New Roman" w:hAnsi="Times New Roman" w:cs="Times New Roman"/>
                            <w:lang w:val="en-US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lang w:val="en-US"/>
                          </w:rPr>
                          <w:t>N</w:t>
                        </w:r>
                        <w:r w:rsidRPr="00900960">
                          <w:rPr>
                            <w:rFonts w:ascii="Times New Roman" w:hAnsi="Times New Roman" w:cs="Times New Roman"/>
                            <w:vertAlign w:val="subscript"/>
                            <w:lang w:val="en-US"/>
                          </w:rPr>
                          <w:t>i</w:t>
                        </w:r>
                        <w:r>
                          <w:rPr>
                            <w:rFonts w:ascii="Times New Roman" w:hAnsi="Times New Roman" w:cs="Times New Roman"/>
                            <w:lang w:val="en-US"/>
                          </w:rPr>
                          <w:t xml:space="preserve"> &gt; R</w:t>
                        </w:r>
                      </w:p>
                    </w:txbxContent>
                  </v:textbox>
                </v:shape>
                <v:shape id="Text Box 866288418" o:spid="_x0000_s1083" type="#_x0000_t202" style="position:absolute;left:36506;top:15585;width:9560;height:24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" filled="f" stroked="f" strokeweight=".5pt">
                  <v:textbox>
                    <w:txbxContent>
                      <w:p w14:paraId="5AD8DBA5" w14:textId="1FB85B29" w:rsidR="00900960" w:rsidRPr="00900960" w:rsidRDefault="00900960" w:rsidP="00900960">
                        <w:pPr>
                          <w:jc w:val="center"/>
                          <w:rPr>
                            <w:rFonts w:ascii="Times New Roman" w:hAnsi="Times New Roman" w:cs="Times New Roman"/>
                            <w:lang w:val="en-US"/>
                          </w:rPr>
                        </w:pPr>
                        <w:r w:rsidRPr="00900960">
                          <w:rPr>
                            <w:rFonts w:ascii="Times New Roman" w:hAnsi="Times New Roman" w:cs="Times New Roman"/>
                            <w:lang w:val="en-US"/>
                          </w:rPr>
                          <w:t>K1 = K1 + 1</w:t>
                        </w:r>
                      </w:p>
                    </w:txbxContent>
                  </v:textbox>
                </v:shape>
                <v:shape id="Text Box 2137822838" o:spid="_x0000_s1084" type="#_x0000_t202" style="position:absolute;left:50707;top:16001;width:8798;height:27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" filled="f" stroked="f" strokeweight=".5pt">
                  <v:textbox>
                    <w:txbxContent>
                      <w:p w14:paraId="390C212E" w14:textId="47E36136" w:rsidR="00900960" w:rsidRPr="00900960" w:rsidRDefault="00900960">
                        <w:pPr>
                          <w:rPr>
                            <w:rFonts w:ascii="Times New Roman" w:hAnsi="Times New Roman" w:cs="Times New Roman"/>
                            <w:lang w:val="en-US"/>
                          </w:rPr>
                        </w:pPr>
                        <w:r w:rsidRPr="00900960">
                          <w:rPr>
                            <w:rFonts w:ascii="Times New Roman" w:hAnsi="Times New Roman" w:cs="Times New Roman"/>
                            <w:lang w:val="en-US"/>
                          </w:rPr>
                          <w:t>S, K1, R, K</w:t>
                        </w:r>
                      </w:p>
                    </w:txbxContent>
                  </v:textbox>
                </v:shape>
                <v:shape id="Text Box 1119551236" o:spid="_x0000_s1085" type="#_x0000_t202" style="position:absolute;left:51338;top:20435;width:9006;height:29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" filled="f" stroked="f" strokeweight=".5pt">
                  <v:textbox>
                    <w:txbxContent>
                      <w:p w14:paraId="7FC039BA" w14:textId="17B86047" w:rsidR="00900960" w:rsidRPr="006E04B5" w:rsidRDefault="00900960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6E04B5">
                          <w:rPr>
                            <w:rFonts w:ascii="Times New Roman" w:hAnsi="Times New Roman" w:cs="Times New Roman"/>
                          </w:rPr>
                          <w:t>КІНЕЦЬ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401CDFD" w14:textId="4D3C4453" w:rsidR="00DC5C30" w:rsidRPr="006F09EA" w:rsidRDefault="00DC5C30" w:rsidP="00DC5C30">
      <w:pPr>
        <w:pStyle w:val="1Normal"/>
        <w:rPr>
          <w:rFonts w:cs="Times New Roman"/>
          <w:lang w:val="en-US"/>
        </w:rPr>
      </w:pPr>
    </w:p>
    <w:p w14:paraId="137221D5" w14:textId="77777777" w:rsidR="00157BDD" w:rsidRPr="006F09EA" w:rsidRDefault="00157BDD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F09EA">
        <w:rPr>
          <w:rFonts w:ascii="Times New Roman" w:hAnsi="Times New Roman" w:cs="Times New Roman"/>
        </w:rPr>
        <w:br w:type="page"/>
      </w:r>
    </w:p>
    <w:p w14:paraId="74482FB6" w14:textId="25485F71" w:rsidR="00DC5C30" w:rsidRPr="006F09EA" w:rsidRDefault="00C621DA" w:rsidP="00DC5C30">
      <w:pPr>
        <w:pStyle w:val="1Header"/>
      </w:pPr>
      <w:r w:rsidRPr="006F09EA">
        <w:lastRenderedPageBreak/>
        <w:t>Код:</w:t>
      </w:r>
    </w:p>
    <w:p w14:paraId="49C21EF1" w14:textId="5300823E" w:rsidR="00B430F1" w:rsidRPr="006F09EA" w:rsidRDefault="00B430F1" w:rsidP="00B430F1">
      <w:pPr>
        <w:pStyle w:val="1Code"/>
        <w:rPr>
          <w:rFonts w:cs="Times New Roman"/>
          <w:lang w:val="uk-UA"/>
        </w:rPr>
      </w:pPr>
      <w:r w:rsidRPr="006F09EA">
        <w:rPr>
          <w:rFonts w:cs="Times New Roman"/>
          <w:lang w:val="uk-UA"/>
        </w:rPr>
        <w:t>#include &lt;iostream&gt;</w:t>
      </w:r>
    </w:p>
    <w:p w14:paraId="3729EC4D" w14:textId="3E59B490" w:rsidR="00B430F1" w:rsidRPr="006F09EA" w:rsidRDefault="00B430F1" w:rsidP="00B430F1">
      <w:pPr>
        <w:pStyle w:val="1Code"/>
        <w:rPr>
          <w:rFonts w:cs="Times New Roman"/>
          <w:lang w:val="uk-UA"/>
        </w:rPr>
      </w:pPr>
      <w:r w:rsidRPr="006F09EA">
        <w:rPr>
          <w:rFonts w:cs="Times New Roman"/>
          <w:lang w:val="uk-UA"/>
        </w:rPr>
        <w:t>using namespace std;</w:t>
      </w:r>
    </w:p>
    <w:p w14:paraId="5E5B1D43" w14:textId="19BD7100" w:rsidR="00B430F1" w:rsidRPr="006F09EA" w:rsidRDefault="00B430F1" w:rsidP="00B430F1">
      <w:pPr>
        <w:pStyle w:val="1Code"/>
        <w:rPr>
          <w:rFonts w:cs="Times New Roman"/>
          <w:lang w:val="uk-UA"/>
        </w:rPr>
      </w:pPr>
    </w:p>
    <w:p w14:paraId="687E84A1" w14:textId="77777777" w:rsidR="00B430F1" w:rsidRPr="006F09EA" w:rsidRDefault="00B430F1" w:rsidP="00B430F1">
      <w:pPr>
        <w:pStyle w:val="1Code"/>
        <w:rPr>
          <w:rFonts w:cs="Times New Roman"/>
          <w:lang w:val="uk-UA"/>
        </w:rPr>
      </w:pPr>
      <w:r w:rsidRPr="006F09EA">
        <w:rPr>
          <w:rFonts w:cs="Times New Roman"/>
          <w:lang w:val="uk-UA"/>
        </w:rPr>
        <w:t>int main()</w:t>
      </w:r>
    </w:p>
    <w:p w14:paraId="58B306E7" w14:textId="77777777" w:rsidR="00B430F1" w:rsidRPr="006F09EA" w:rsidRDefault="00B430F1" w:rsidP="00B430F1">
      <w:pPr>
        <w:pStyle w:val="1Code"/>
        <w:rPr>
          <w:rFonts w:cs="Times New Roman"/>
          <w:lang w:val="uk-UA"/>
        </w:rPr>
      </w:pPr>
      <w:r w:rsidRPr="006F09EA">
        <w:rPr>
          <w:rFonts w:cs="Times New Roman"/>
          <w:lang w:val="uk-UA"/>
        </w:rPr>
        <w:t>{</w:t>
      </w:r>
    </w:p>
    <w:p w14:paraId="671CB3C4" w14:textId="77777777" w:rsidR="00B430F1" w:rsidRDefault="00B430F1" w:rsidP="00B430F1">
      <w:pPr>
        <w:pStyle w:val="1Code"/>
        <w:rPr>
          <w:rFonts w:cs="Times New Roman"/>
          <w:lang w:val="uk-UA"/>
        </w:rPr>
      </w:pPr>
      <w:r w:rsidRPr="006F09EA">
        <w:rPr>
          <w:rFonts w:cs="Times New Roman"/>
          <w:lang w:val="uk-UA"/>
        </w:rPr>
        <w:t xml:space="preserve">    setlocale(0, "ukr");</w:t>
      </w:r>
    </w:p>
    <w:p w14:paraId="2ECE6099" w14:textId="77777777" w:rsidR="003E2D8D" w:rsidRPr="003E2D8D" w:rsidRDefault="003E2D8D" w:rsidP="003E2D8D">
      <w:pPr>
        <w:pStyle w:val="1Header"/>
      </w:pPr>
    </w:p>
    <w:p w14:paraId="53295CF7" w14:textId="77777777" w:rsidR="00B430F1" w:rsidRPr="006F09EA" w:rsidRDefault="00B430F1" w:rsidP="00B430F1">
      <w:pPr>
        <w:pStyle w:val="1Code"/>
        <w:rPr>
          <w:rFonts w:cs="Times New Roman"/>
          <w:lang w:val="uk-UA"/>
        </w:rPr>
      </w:pPr>
      <w:r w:rsidRPr="006F09EA">
        <w:rPr>
          <w:rFonts w:cs="Times New Roman"/>
          <w:lang w:val="uk-UA"/>
        </w:rPr>
        <w:t xml:space="preserve">    int N[20];</w:t>
      </w:r>
    </w:p>
    <w:p w14:paraId="74E045BF" w14:textId="77777777" w:rsidR="00B430F1" w:rsidRPr="006F09EA" w:rsidRDefault="00B430F1" w:rsidP="00B430F1">
      <w:pPr>
        <w:pStyle w:val="1Code"/>
        <w:rPr>
          <w:rFonts w:cs="Times New Roman"/>
          <w:lang w:val="uk-UA"/>
        </w:rPr>
      </w:pPr>
      <w:r w:rsidRPr="006F09EA">
        <w:rPr>
          <w:rFonts w:cs="Times New Roman"/>
          <w:lang w:val="uk-UA"/>
        </w:rPr>
        <w:t xml:space="preserve">    int n, S1 = 0, S = 0, K = 0, K1 = 0;</w:t>
      </w:r>
    </w:p>
    <w:p w14:paraId="5AE09E4E" w14:textId="77777777" w:rsidR="00B430F1" w:rsidRDefault="00B430F1" w:rsidP="00B430F1">
      <w:pPr>
        <w:pStyle w:val="1Code"/>
        <w:rPr>
          <w:rFonts w:cs="Times New Roman"/>
          <w:lang w:val="uk-UA"/>
        </w:rPr>
      </w:pPr>
      <w:r w:rsidRPr="006F09EA">
        <w:rPr>
          <w:rFonts w:cs="Times New Roman"/>
          <w:lang w:val="uk-UA"/>
        </w:rPr>
        <w:t xml:space="preserve">    double R;</w:t>
      </w:r>
    </w:p>
    <w:p w14:paraId="028737CF" w14:textId="77777777" w:rsidR="003E2D8D" w:rsidRPr="003E2D8D" w:rsidRDefault="003E2D8D" w:rsidP="003E2D8D">
      <w:pPr>
        <w:pStyle w:val="1Header"/>
      </w:pPr>
    </w:p>
    <w:p w14:paraId="76260228" w14:textId="77777777" w:rsidR="00B430F1" w:rsidRPr="006F09EA" w:rsidRDefault="00B430F1" w:rsidP="00B430F1">
      <w:pPr>
        <w:pStyle w:val="1Code"/>
        <w:rPr>
          <w:rFonts w:cs="Times New Roman"/>
          <w:lang w:val="uk-UA"/>
        </w:rPr>
      </w:pPr>
      <w:r w:rsidRPr="006F09EA">
        <w:rPr>
          <w:rFonts w:cs="Times New Roman"/>
          <w:lang w:val="uk-UA"/>
        </w:rPr>
        <w:t xml:space="preserve">    cout &lt;&lt; "Введiть к-ть елементiв: ";</w:t>
      </w:r>
    </w:p>
    <w:p w14:paraId="2B2DA0FC" w14:textId="77777777" w:rsidR="00B430F1" w:rsidRDefault="00B430F1" w:rsidP="00B430F1">
      <w:pPr>
        <w:pStyle w:val="1Code"/>
        <w:rPr>
          <w:rFonts w:cs="Times New Roman"/>
          <w:lang w:val="uk-UA"/>
        </w:rPr>
      </w:pPr>
      <w:r w:rsidRPr="006F09EA">
        <w:rPr>
          <w:rFonts w:cs="Times New Roman"/>
          <w:lang w:val="uk-UA"/>
        </w:rPr>
        <w:t xml:space="preserve">    cin &gt;&gt; n;</w:t>
      </w:r>
    </w:p>
    <w:p w14:paraId="4F600E0F" w14:textId="77777777" w:rsidR="003E2D8D" w:rsidRPr="003E2D8D" w:rsidRDefault="003E2D8D" w:rsidP="003E2D8D">
      <w:pPr>
        <w:pStyle w:val="1Header"/>
      </w:pPr>
    </w:p>
    <w:p w14:paraId="10859F1E" w14:textId="77777777" w:rsidR="00B430F1" w:rsidRPr="006F09EA" w:rsidRDefault="00B430F1" w:rsidP="00B430F1">
      <w:pPr>
        <w:pStyle w:val="1Code"/>
        <w:rPr>
          <w:rFonts w:cs="Times New Roman"/>
          <w:lang w:val="uk-UA"/>
        </w:rPr>
      </w:pPr>
      <w:r w:rsidRPr="006F09EA">
        <w:rPr>
          <w:rFonts w:cs="Times New Roman"/>
          <w:lang w:val="uk-UA"/>
        </w:rPr>
        <w:t xml:space="preserve">    if (n &lt; 20 &amp;&amp; n &gt; 0)</w:t>
      </w:r>
    </w:p>
    <w:p w14:paraId="713604E2" w14:textId="77777777" w:rsidR="00B430F1" w:rsidRPr="006F09EA" w:rsidRDefault="00B430F1" w:rsidP="00B430F1">
      <w:pPr>
        <w:pStyle w:val="1Code"/>
        <w:rPr>
          <w:rFonts w:cs="Times New Roman"/>
          <w:lang w:val="uk-UA"/>
        </w:rPr>
      </w:pPr>
      <w:r w:rsidRPr="006F09EA">
        <w:rPr>
          <w:rFonts w:cs="Times New Roman"/>
          <w:lang w:val="uk-UA"/>
        </w:rPr>
        <w:t xml:space="preserve">    {</w:t>
      </w:r>
    </w:p>
    <w:p w14:paraId="40663AC7" w14:textId="77777777" w:rsidR="00B430F1" w:rsidRDefault="00B430F1" w:rsidP="00B430F1">
      <w:pPr>
        <w:pStyle w:val="1Code"/>
        <w:rPr>
          <w:rFonts w:cs="Times New Roman"/>
          <w:lang w:val="uk-UA"/>
        </w:rPr>
      </w:pPr>
      <w:r w:rsidRPr="006F09EA">
        <w:rPr>
          <w:rFonts w:cs="Times New Roman"/>
          <w:lang w:val="uk-UA"/>
        </w:rPr>
        <w:t xml:space="preserve">        int* p = N;</w:t>
      </w:r>
    </w:p>
    <w:p w14:paraId="492C0879" w14:textId="77777777" w:rsidR="003E2D8D" w:rsidRPr="003E2D8D" w:rsidRDefault="003E2D8D" w:rsidP="003E2D8D">
      <w:pPr>
        <w:pStyle w:val="1Header"/>
      </w:pPr>
    </w:p>
    <w:p w14:paraId="2CE9B4B1" w14:textId="77777777" w:rsidR="00B430F1" w:rsidRPr="006F09EA" w:rsidRDefault="00B430F1" w:rsidP="00B430F1">
      <w:pPr>
        <w:pStyle w:val="1Code"/>
        <w:rPr>
          <w:rFonts w:cs="Times New Roman"/>
          <w:lang w:val="uk-UA"/>
        </w:rPr>
      </w:pPr>
      <w:r w:rsidRPr="006F09EA">
        <w:rPr>
          <w:rFonts w:cs="Times New Roman"/>
          <w:lang w:val="uk-UA"/>
        </w:rPr>
        <w:t xml:space="preserve">        for (int i = 0; i &lt; n; i++)</w:t>
      </w:r>
    </w:p>
    <w:p w14:paraId="1CC5C052" w14:textId="77777777" w:rsidR="00B430F1" w:rsidRPr="006F09EA" w:rsidRDefault="00B430F1" w:rsidP="00B430F1">
      <w:pPr>
        <w:pStyle w:val="1Code"/>
        <w:rPr>
          <w:rFonts w:cs="Times New Roman"/>
          <w:lang w:val="uk-UA"/>
        </w:rPr>
      </w:pPr>
      <w:r w:rsidRPr="006F09EA">
        <w:rPr>
          <w:rFonts w:cs="Times New Roman"/>
          <w:lang w:val="uk-UA"/>
        </w:rPr>
        <w:t xml:space="preserve">        {</w:t>
      </w:r>
    </w:p>
    <w:p w14:paraId="696FD158" w14:textId="77777777" w:rsidR="00B430F1" w:rsidRPr="006F09EA" w:rsidRDefault="00B430F1" w:rsidP="00B430F1">
      <w:pPr>
        <w:pStyle w:val="1Code"/>
        <w:rPr>
          <w:rFonts w:cs="Times New Roman"/>
          <w:lang w:val="uk-UA"/>
        </w:rPr>
      </w:pPr>
      <w:r w:rsidRPr="006F09EA">
        <w:rPr>
          <w:rFonts w:cs="Times New Roman"/>
          <w:lang w:val="uk-UA"/>
        </w:rPr>
        <w:t xml:space="preserve">            cout &lt;&lt; "Введiть елемент #" &lt;&lt; i + 1 &lt;&lt; ": ";</w:t>
      </w:r>
    </w:p>
    <w:p w14:paraId="01BF08B8" w14:textId="77777777" w:rsidR="00B430F1" w:rsidRDefault="00B430F1" w:rsidP="00B430F1">
      <w:pPr>
        <w:pStyle w:val="1Code"/>
        <w:rPr>
          <w:rFonts w:cs="Times New Roman"/>
          <w:lang w:val="uk-UA"/>
        </w:rPr>
      </w:pPr>
      <w:r w:rsidRPr="006F09EA">
        <w:rPr>
          <w:rFonts w:cs="Times New Roman"/>
          <w:lang w:val="uk-UA"/>
        </w:rPr>
        <w:t xml:space="preserve">            cin &gt;&gt; *(p + i);</w:t>
      </w:r>
    </w:p>
    <w:p w14:paraId="7AB60B76" w14:textId="77777777" w:rsidR="003E2D8D" w:rsidRPr="003E2D8D" w:rsidRDefault="003E2D8D" w:rsidP="003E2D8D">
      <w:pPr>
        <w:pStyle w:val="1Header"/>
      </w:pPr>
    </w:p>
    <w:p w14:paraId="18BE35F7" w14:textId="77777777" w:rsidR="00B430F1" w:rsidRPr="006F09EA" w:rsidRDefault="00B430F1" w:rsidP="00B430F1">
      <w:pPr>
        <w:pStyle w:val="1Code"/>
        <w:rPr>
          <w:rFonts w:cs="Times New Roman"/>
          <w:lang w:val="uk-UA"/>
        </w:rPr>
      </w:pPr>
      <w:r w:rsidRPr="006F09EA">
        <w:rPr>
          <w:rFonts w:cs="Times New Roman"/>
          <w:lang w:val="uk-UA"/>
        </w:rPr>
        <w:t xml:space="preserve">            if (*(p + i) &gt; 0)</w:t>
      </w:r>
    </w:p>
    <w:p w14:paraId="54290445" w14:textId="77777777" w:rsidR="00B430F1" w:rsidRDefault="00B430F1" w:rsidP="00B430F1">
      <w:pPr>
        <w:pStyle w:val="1Code"/>
        <w:rPr>
          <w:rFonts w:cs="Times New Roman"/>
          <w:lang w:val="uk-UA"/>
        </w:rPr>
      </w:pPr>
      <w:r w:rsidRPr="006F09EA">
        <w:rPr>
          <w:rFonts w:cs="Times New Roman"/>
          <w:lang w:val="uk-UA"/>
        </w:rPr>
        <w:t xml:space="preserve">                S += *(p + i);</w:t>
      </w:r>
    </w:p>
    <w:p w14:paraId="42E1F215" w14:textId="77777777" w:rsidR="003E2D8D" w:rsidRPr="003E2D8D" w:rsidRDefault="003E2D8D" w:rsidP="003E2D8D">
      <w:pPr>
        <w:pStyle w:val="1Header"/>
      </w:pPr>
    </w:p>
    <w:p w14:paraId="4495BD1B" w14:textId="77777777" w:rsidR="00B430F1" w:rsidRPr="006F09EA" w:rsidRDefault="00B430F1" w:rsidP="00B430F1">
      <w:pPr>
        <w:pStyle w:val="1Code"/>
        <w:rPr>
          <w:rFonts w:cs="Times New Roman"/>
          <w:lang w:val="uk-UA"/>
        </w:rPr>
      </w:pPr>
      <w:r w:rsidRPr="006F09EA">
        <w:rPr>
          <w:rFonts w:cs="Times New Roman"/>
          <w:lang w:val="uk-UA"/>
        </w:rPr>
        <w:t xml:space="preserve">            if (*(p + i) % 2 == 0)</w:t>
      </w:r>
    </w:p>
    <w:p w14:paraId="3F84A02E" w14:textId="77777777" w:rsidR="00B430F1" w:rsidRDefault="00B430F1" w:rsidP="00B430F1">
      <w:pPr>
        <w:pStyle w:val="1Code"/>
        <w:rPr>
          <w:rFonts w:cs="Times New Roman"/>
          <w:lang w:val="uk-UA"/>
        </w:rPr>
      </w:pPr>
      <w:r w:rsidRPr="006F09EA">
        <w:rPr>
          <w:rFonts w:cs="Times New Roman"/>
          <w:lang w:val="uk-UA"/>
        </w:rPr>
        <w:t xml:space="preserve">                K++;</w:t>
      </w:r>
    </w:p>
    <w:p w14:paraId="72AE3490" w14:textId="77777777" w:rsidR="003E2D8D" w:rsidRPr="003E2D8D" w:rsidRDefault="003E2D8D" w:rsidP="003E2D8D">
      <w:pPr>
        <w:pStyle w:val="1Header"/>
      </w:pPr>
    </w:p>
    <w:p w14:paraId="5E01E9B6" w14:textId="77777777" w:rsidR="00B430F1" w:rsidRPr="006F09EA" w:rsidRDefault="00B430F1" w:rsidP="00B430F1">
      <w:pPr>
        <w:pStyle w:val="1Code"/>
        <w:rPr>
          <w:rFonts w:cs="Times New Roman"/>
          <w:lang w:val="uk-UA"/>
        </w:rPr>
      </w:pPr>
      <w:r w:rsidRPr="006F09EA">
        <w:rPr>
          <w:rFonts w:cs="Times New Roman"/>
          <w:lang w:val="uk-UA"/>
        </w:rPr>
        <w:t xml:space="preserve">            S1 += *(p + i);</w:t>
      </w:r>
    </w:p>
    <w:p w14:paraId="0A6FE5A1" w14:textId="77777777" w:rsidR="00B430F1" w:rsidRDefault="00B430F1" w:rsidP="00B430F1">
      <w:pPr>
        <w:pStyle w:val="1Code"/>
        <w:rPr>
          <w:rFonts w:cs="Times New Roman"/>
          <w:lang w:val="uk-UA"/>
        </w:rPr>
      </w:pPr>
      <w:r w:rsidRPr="006F09EA">
        <w:rPr>
          <w:rFonts w:cs="Times New Roman"/>
          <w:lang w:val="uk-UA"/>
        </w:rPr>
        <w:t xml:space="preserve">        }</w:t>
      </w:r>
    </w:p>
    <w:p w14:paraId="0B0FBA7F" w14:textId="77777777" w:rsidR="003E2D8D" w:rsidRPr="003E2D8D" w:rsidRDefault="003E2D8D" w:rsidP="003E2D8D">
      <w:pPr>
        <w:pStyle w:val="1Header"/>
      </w:pPr>
    </w:p>
    <w:p w14:paraId="01C9044B" w14:textId="77777777" w:rsidR="00B430F1" w:rsidRDefault="00B430F1" w:rsidP="00B430F1">
      <w:pPr>
        <w:pStyle w:val="1Code"/>
        <w:rPr>
          <w:rFonts w:cs="Times New Roman"/>
          <w:lang w:val="uk-UA"/>
        </w:rPr>
      </w:pPr>
      <w:r w:rsidRPr="006F09EA">
        <w:rPr>
          <w:rFonts w:cs="Times New Roman"/>
          <w:lang w:val="uk-UA"/>
        </w:rPr>
        <w:t xml:space="preserve">        R = double(S1) / n;</w:t>
      </w:r>
    </w:p>
    <w:p w14:paraId="3FD2D248" w14:textId="77777777" w:rsidR="003E2D8D" w:rsidRPr="003E2D8D" w:rsidRDefault="003E2D8D" w:rsidP="003E2D8D">
      <w:pPr>
        <w:pStyle w:val="1Header"/>
      </w:pPr>
    </w:p>
    <w:p w14:paraId="17B66A92" w14:textId="77777777" w:rsidR="00B430F1" w:rsidRPr="006F09EA" w:rsidRDefault="00B430F1" w:rsidP="00B430F1">
      <w:pPr>
        <w:pStyle w:val="1Code"/>
        <w:rPr>
          <w:rFonts w:cs="Times New Roman"/>
          <w:lang w:val="uk-UA"/>
        </w:rPr>
      </w:pPr>
      <w:r w:rsidRPr="006F09EA">
        <w:rPr>
          <w:rFonts w:cs="Times New Roman"/>
          <w:lang w:val="uk-UA"/>
        </w:rPr>
        <w:t xml:space="preserve">        for (int i = 0; i &lt; n; i++)</w:t>
      </w:r>
    </w:p>
    <w:p w14:paraId="4C2314CB" w14:textId="77777777" w:rsidR="00B430F1" w:rsidRPr="006F09EA" w:rsidRDefault="00B430F1" w:rsidP="00B430F1">
      <w:pPr>
        <w:pStyle w:val="1Code"/>
        <w:rPr>
          <w:rFonts w:cs="Times New Roman"/>
          <w:lang w:val="uk-UA"/>
        </w:rPr>
      </w:pPr>
      <w:r w:rsidRPr="006F09EA">
        <w:rPr>
          <w:rFonts w:cs="Times New Roman"/>
          <w:lang w:val="uk-UA"/>
        </w:rPr>
        <w:t xml:space="preserve">        {</w:t>
      </w:r>
    </w:p>
    <w:p w14:paraId="78E19199" w14:textId="77777777" w:rsidR="00B430F1" w:rsidRPr="006F09EA" w:rsidRDefault="00B430F1" w:rsidP="00B430F1">
      <w:pPr>
        <w:pStyle w:val="1Code"/>
        <w:rPr>
          <w:rFonts w:cs="Times New Roman"/>
          <w:lang w:val="uk-UA"/>
        </w:rPr>
      </w:pPr>
      <w:r w:rsidRPr="006F09EA">
        <w:rPr>
          <w:rFonts w:cs="Times New Roman"/>
          <w:lang w:val="uk-UA"/>
        </w:rPr>
        <w:t xml:space="preserve">            if (*(p + i) &gt; R)</w:t>
      </w:r>
    </w:p>
    <w:p w14:paraId="009BA355" w14:textId="77777777" w:rsidR="00B430F1" w:rsidRPr="006F09EA" w:rsidRDefault="00B430F1" w:rsidP="00B430F1">
      <w:pPr>
        <w:pStyle w:val="1Code"/>
        <w:rPr>
          <w:rFonts w:cs="Times New Roman"/>
          <w:lang w:val="uk-UA"/>
        </w:rPr>
      </w:pPr>
      <w:r w:rsidRPr="006F09EA">
        <w:rPr>
          <w:rFonts w:cs="Times New Roman"/>
          <w:lang w:val="uk-UA"/>
        </w:rPr>
        <w:t xml:space="preserve">                K1++;</w:t>
      </w:r>
    </w:p>
    <w:p w14:paraId="6DD59405" w14:textId="77777777" w:rsidR="00B430F1" w:rsidRDefault="00B430F1" w:rsidP="00B430F1">
      <w:pPr>
        <w:pStyle w:val="1Code"/>
        <w:rPr>
          <w:rFonts w:cs="Times New Roman"/>
          <w:lang w:val="uk-UA"/>
        </w:rPr>
      </w:pPr>
      <w:r w:rsidRPr="006F09EA">
        <w:rPr>
          <w:rFonts w:cs="Times New Roman"/>
          <w:lang w:val="uk-UA"/>
        </w:rPr>
        <w:t xml:space="preserve">        }</w:t>
      </w:r>
    </w:p>
    <w:p w14:paraId="63E568CF" w14:textId="77777777" w:rsidR="003E2D8D" w:rsidRPr="003E2D8D" w:rsidRDefault="003E2D8D" w:rsidP="003E2D8D">
      <w:pPr>
        <w:pStyle w:val="1Header"/>
      </w:pPr>
    </w:p>
    <w:p w14:paraId="359C8119" w14:textId="77777777" w:rsidR="00B430F1" w:rsidRPr="006F09EA" w:rsidRDefault="00B430F1" w:rsidP="00B430F1">
      <w:pPr>
        <w:pStyle w:val="1Code"/>
        <w:rPr>
          <w:rFonts w:cs="Times New Roman"/>
          <w:lang w:val="uk-UA"/>
        </w:rPr>
      </w:pPr>
      <w:r w:rsidRPr="006F09EA">
        <w:rPr>
          <w:rFonts w:cs="Times New Roman"/>
          <w:lang w:val="uk-UA"/>
        </w:rPr>
        <w:t xml:space="preserve">        cout &lt;&lt; "1. Сума додатнiх елементiв: " &lt;&lt; S &lt;&lt; endl;</w:t>
      </w:r>
    </w:p>
    <w:p w14:paraId="50117612" w14:textId="77777777" w:rsidR="00B430F1" w:rsidRPr="006F09EA" w:rsidRDefault="00B430F1" w:rsidP="00B430F1">
      <w:pPr>
        <w:pStyle w:val="1Code"/>
        <w:rPr>
          <w:rFonts w:cs="Times New Roman"/>
          <w:lang w:val="uk-UA"/>
        </w:rPr>
      </w:pPr>
      <w:r w:rsidRPr="006F09EA">
        <w:rPr>
          <w:rFonts w:cs="Times New Roman"/>
          <w:lang w:val="uk-UA"/>
        </w:rPr>
        <w:lastRenderedPageBreak/>
        <w:t xml:space="preserve">        cout &lt;&lt; "2. К-ть елементiв &gt; вiд середнього: " &lt;&lt; K1 &lt;&lt; " Середнє арифметичне: " &lt;&lt; R &lt;&lt; endl;</w:t>
      </w:r>
    </w:p>
    <w:p w14:paraId="48EB7026" w14:textId="77777777" w:rsidR="00B430F1" w:rsidRPr="006F09EA" w:rsidRDefault="00B430F1" w:rsidP="00B430F1">
      <w:pPr>
        <w:pStyle w:val="1Code"/>
        <w:rPr>
          <w:rFonts w:cs="Times New Roman"/>
          <w:lang w:val="uk-UA"/>
        </w:rPr>
      </w:pPr>
      <w:r w:rsidRPr="006F09EA">
        <w:rPr>
          <w:rFonts w:cs="Times New Roman"/>
          <w:lang w:val="uk-UA"/>
        </w:rPr>
        <w:t xml:space="preserve">        cout &lt;&lt; "3. К-ть парних елементiв: " &lt;&lt; K &lt;&lt; endl;</w:t>
      </w:r>
    </w:p>
    <w:p w14:paraId="0B3A32F5" w14:textId="77777777" w:rsidR="00B430F1" w:rsidRPr="006F09EA" w:rsidRDefault="00B430F1" w:rsidP="00B430F1">
      <w:pPr>
        <w:pStyle w:val="1Code"/>
        <w:rPr>
          <w:rFonts w:cs="Times New Roman"/>
          <w:lang w:val="uk-UA"/>
        </w:rPr>
      </w:pPr>
      <w:r w:rsidRPr="006F09EA">
        <w:rPr>
          <w:rFonts w:cs="Times New Roman"/>
          <w:lang w:val="uk-UA"/>
        </w:rPr>
        <w:t xml:space="preserve">    }</w:t>
      </w:r>
    </w:p>
    <w:p w14:paraId="52C1899D" w14:textId="77777777" w:rsidR="00B430F1" w:rsidRPr="006F09EA" w:rsidRDefault="00B430F1" w:rsidP="00B430F1">
      <w:pPr>
        <w:pStyle w:val="1Code"/>
        <w:rPr>
          <w:rFonts w:cs="Times New Roman"/>
          <w:lang w:val="uk-UA"/>
        </w:rPr>
      </w:pPr>
      <w:r w:rsidRPr="006F09EA">
        <w:rPr>
          <w:rFonts w:cs="Times New Roman"/>
          <w:lang w:val="uk-UA"/>
        </w:rPr>
        <w:t xml:space="preserve">    else</w:t>
      </w:r>
    </w:p>
    <w:p w14:paraId="65C9371B" w14:textId="77777777" w:rsidR="00B430F1" w:rsidRPr="006F09EA" w:rsidRDefault="00B430F1" w:rsidP="00B430F1">
      <w:pPr>
        <w:pStyle w:val="1Code"/>
        <w:rPr>
          <w:rFonts w:cs="Times New Roman"/>
          <w:lang w:val="uk-UA"/>
        </w:rPr>
      </w:pPr>
      <w:r w:rsidRPr="006F09EA">
        <w:rPr>
          <w:rFonts w:cs="Times New Roman"/>
          <w:lang w:val="uk-UA"/>
        </w:rPr>
        <w:t xml:space="preserve">        cout &lt;&lt; "Неправильна к-ть елементiв!";</w:t>
      </w:r>
    </w:p>
    <w:p w14:paraId="105B50EE" w14:textId="7353F64D" w:rsidR="00445941" w:rsidRPr="006F09EA" w:rsidRDefault="00B430F1" w:rsidP="00B430F1">
      <w:pPr>
        <w:pStyle w:val="1Code"/>
        <w:rPr>
          <w:rFonts w:cs="Times New Roman"/>
          <w:lang w:val="uk-UA"/>
        </w:rPr>
      </w:pPr>
      <w:r w:rsidRPr="006F09EA">
        <w:rPr>
          <w:rFonts w:cs="Times New Roman"/>
          <w:lang w:val="uk-UA"/>
        </w:rPr>
        <w:t>}</w:t>
      </w:r>
    </w:p>
    <w:p w14:paraId="1A3C7F06" w14:textId="77777777" w:rsidR="00C621DA" w:rsidRPr="006F09EA" w:rsidRDefault="00C621DA" w:rsidP="00C14ABF">
      <w:pPr>
        <w:pStyle w:val="1Header"/>
      </w:pPr>
      <w:r w:rsidRPr="006F09EA">
        <w:t>Результат: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543"/>
        <w:gridCol w:w="5354"/>
        <w:gridCol w:w="3879"/>
      </w:tblGrid>
      <w:tr w:rsidR="00507D08" w:rsidRPr="006F09EA" w14:paraId="79256FC3" w14:textId="77777777" w:rsidTr="00DC5C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6" w:type="dxa"/>
          </w:tcPr>
          <w:p w14:paraId="1DE1C460" w14:textId="77777777" w:rsidR="00990071" w:rsidRPr="006F09EA" w:rsidRDefault="00990071" w:rsidP="00577B08">
            <w:pPr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  <w:r w:rsidRPr="006F09EA">
              <w:rPr>
                <w:rFonts w:ascii="Times New Roman" w:hAnsi="Times New Roman" w:cs="Times New Roman"/>
                <w:bCs/>
                <w:sz w:val="24"/>
                <w:szCs w:val="24"/>
              </w:rPr>
              <w:t>№</w:t>
            </w:r>
          </w:p>
        </w:tc>
        <w:tc>
          <w:tcPr>
            <w:tcW w:w="5014" w:type="dxa"/>
          </w:tcPr>
          <w:p w14:paraId="79375D61" w14:textId="77777777" w:rsidR="00990071" w:rsidRPr="006F09EA" w:rsidRDefault="00990071" w:rsidP="00577B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  <w:r w:rsidRPr="006F09EA">
              <w:rPr>
                <w:rFonts w:ascii="Times New Roman" w:hAnsi="Times New Roman" w:cs="Times New Roman"/>
                <w:bCs/>
                <w:sz w:val="24"/>
                <w:szCs w:val="24"/>
              </w:rPr>
              <w:t>Програма</w:t>
            </w:r>
          </w:p>
        </w:tc>
        <w:tc>
          <w:tcPr>
            <w:tcW w:w="4206" w:type="dxa"/>
          </w:tcPr>
          <w:p w14:paraId="5C064F84" w14:textId="77777777" w:rsidR="00990071" w:rsidRPr="006F09EA" w:rsidRDefault="00990071" w:rsidP="00577B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  <w:r w:rsidRPr="006F09EA">
              <w:rPr>
                <w:rFonts w:ascii="Times New Roman" w:hAnsi="Times New Roman" w:cs="Times New Roman"/>
                <w:bCs/>
                <w:sz w:val="24"/>
                <w:szCs w:val="24"/>
              </w:rPr>
              <w:t>Тестовий приклад</w:t>
            </w:r>
          </w:p>
        </w:tc>
      </w:tr>
      <w:tr w:rsidR="00507D08" w:rsidRPr="006F09EA" w14:paraId="4287E60C" w14:textId="77777777" w:rsidTr="00577B08">
        <w:trPr>
          <w:trHeight w:val="9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6" w:type="dxa"/>
          </w:tcPr>
          <w:p w14:paraId="2C3D92DD" w14:textId="77777777" w:rsidR="00990071" w:rsidRPr="006F09EA" w:rsidRDefault="00990071" w:rsidP="00577B08">
            <w:pPr>
              <w:pStyle w:val="ListParagraph"/>
              <w:numPr>
                <w:ilvl w:val="0"/>
                <w:numId w:val="11"/>
              </w:numPr>
              <w:jc w:val="left"/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</w:p>
        </w:tc>
        <w:tc>
          <w:tcPr>
            <w:tcW w:w="5014" w:type="dxa"/>
          </w:tcPr>
          <w:p w14:paraId="5137E80C" w14:textId="4E9FAFB5" w:rsidR="00990071" w:rsidRPr="006F09EA" w:rsidRDefault="00507D08" w:rsidP="00507D0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09EA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F24846D" wp14:editId="1C5E839E">
                  <wp:extent cx="3262746" cy="1533423"/>
                  <wp:effectExtent l="0" t="0" r="0" b="0"/>
                  <wp:docPr id="2782599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825994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6798" cy="15447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6" w:type="dxa"/>
          </w:tcPr>
          <w:p w14:paraId="60A54AA2" w14:textId="77777777" w:rsidR="00507D08" w:rsidRPr="006F09EA" w:rsidRDefault="00507D08" w:rsidP="00507D0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09EA">
              <w:rPr>
                <w:rFonts w:ascii="Times New Roman" w:hAnsi="Times New Roman" w:cs="Times New Roman"/>
                <w:sz w:val="24"/>
                <w:szCs w:val="24"/>
              </w:rPr>
              <w:t>Введiть к-ть елементiв: 5</w:t>
            </w:r>
          </w:p>
          <w:p w14:paraId="402D1F50" w14:textId="77777777" w:rsidR="00507D08" w:rsidRPr="006F09EA" w:rsidRDefault="00507D08" w:rsidP="00507D0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09EA">
              <w:rPr>
                <w:rFonts w:ascii="Times New Roman" w:hAnsi="Times New Roman" w:cs="Times New Roman"/>
                <w:sz w:val="24"/>
                <w:szCs w:val="24"/>
              </w:rPr>
              <w:t>Введiть елемент #1: 10</w:t>
            </w:r>
          </w:p>
          <w:p w14:paraId="1E172093" w14:textId="77777777" w:rsidR="00507D08" w:rsidRPr="006F09EA" w:rsidRDefault="00507D08" w:rsidP="00507D0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09EA">
              <w:rPr>
                <w:rFonts w:ascii="Times New Roman" w:hAnsi="Times New Roman" w:cs="Times New Roman"/>
                <w:sz w:val="24"/>
                <w:szCs w:val="24"/>
              </w:rPr>
              <w:t>Введiть елемент #2: -4</w:t>
            </w:r>
          </w:p>
          <w:p w14:paraId="78495914" w14:textId="77777777" w:rsidR="00507D08" w:rsidRPr="006F09EA" w:rsidRDefault="00507D08" w:rsidP="00507D0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09EA">
              <w:rPr>
                <w:rFonts w:ascii="Times New Roman" w:hAnsi="Times New Roman" w:cs="Times New Roman"/>
                <w:sz w:val="24"/>
                <w:szCs w:val="24"/>
              </w:rPr>
              <w:t>Введiть елемент #3: 2</w:t>
            </w:r>
          </w:p>
          <w:p w14:paraId="30EB3E84" w14:textId="77777777" w:rsidR="00507D08" w:rsidRPr="006F09EA" w:rsidRDefault="00507D08" w:rsidP="00507D0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09EA">
              <w:rPr>
                <w:rFonts w:ascii="Times New Roman" w:hAnsi="Times New Roman" w:cs="Times New Roman"/>
                <w:sz w:val="24"/>
                <w:szCs w:val="24"/>
              </w:rPr>
              <w:t>Введiть елемент #4: 0</w:t>
            </w:r>
          </w:p>
          <w:p w14:paraId="4BCA174F" w14:textId="77777777" w:rsidR="00507D08" w:rsidRPr="006F09EA" w:rsidRDefault="00507D08" w:rsidP="00507D0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09EA">
              <w:rPr>
                <w:rFonts w:ascii="Times New Roman" w:hAnsi="Times New Roman" w:cs="Times New Roman"/>
                <w:sz w:val="24"/>
                <w:szCs w:val="24"/>
              </w:rPr>
              <w:t>Введiть елемент #5: 5</w:t>
            </w:r>
          </w:p>
          <w:p w14:paraId="22ED04DF" w14:textId="77777777" w:rsidR="00507D08" w:rsidRPr="006F09EA" w:rsidRDefault="00507D08" w:rsidP="00507D0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09EA">
              <w:rPr>
                <w:rFonts w:ascii="Times New Roman" w:hAnsi="Times New Roman" w:cs="Times New Roman"/>
                <w:sz w:val="24"/>
                <w:szCs w:val="24"/>
              </w:rPr>
              <w:t>1. Сума додатнiх елементiв: 17</w:t>
            </w:r>
          </w:p>
          <w:p w14:paraId="79E0AA50" w14:textId="77777777" w:rsidR="00507D08" w:rsidRPr="006F09EA" w:rsidRDefault="00507D08" w:rsidP="00507D0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09EA">
              <w:rPr>
                <w:rFonts w:ascii="Times New Roman" w:hAnsi="Times New Roman" w:cs="Times New Roman"/>
                <w:sz w:val="24"/>
                <w:szCs w:val="24"/>
              </w:rPr>
              <w:t>2. К-ть елементiв бiльших вiд середнього: 2</w:t>
            </w:r>
          </w:p>
          <w:p w14:paraId="3AF2ADF5" w14:textId="77777777" w:rsidR="00507D08" w:rsidRPr="006F09EA" w:rsidRDefault="00507D08" w:rsidP="00507D0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09EA">
              <w:rPr>
                <w:rFonts w:ascii="Times New Roman" w:hAnsi="Times New Roman" w:cs="Times New Roman"/>
                <w:sz w:val="24"/>
                <w:szCs w:val="24"/>
              </w:rPr>
              <w:t>Середнє арифметичне: 2.6</w:t>
            </w:r>
          </w:p>
          <w:p w14:paraId="68CE044D" w14:textId="0B086341" w:rsidR="005C51AD" w:rsidRPr="006F09EA" w:rsidRDefault="00507D08" w:rsidP="00507D0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09EA">
              <w:rPr>
                <w:rFonts w:ascii="Times New Roman" w:hAnsi="Times New Roman" w:cs="Times New Roman"/>
                <w:sz w:val="24"/>
                <w:szCs w:val="24"/>
              </w:rPr>
              <w:t>3. К-ть парних елементiв: 4</w:t>
            </w:r>
          </w:p>
        </w:tc>
      </w:tr>
      <w:tr w:rsidR="00507D08" w:rsidRPr="006F09EA" w14:paraId="6672E77D" w14:textId="77777777" w:rsidTr="00577B08">
        <w:trPr>
          <w:trHeight w:val="9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6" w:type="dxa"/>
          </w:tcPr>
          <w:p w14:paraId="72913FA9" w14:textId="77777777" w:rsidR="00990071" w:rsidRPr="006F09EA" w:rsidRDefault="00990071" w:rsidP="00577B08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</w:p>
        </w:tc>
        <w:tc>
          <w:tcPr>
            <w:tcW w:w="5014" w:type="dxa"/>
          </w:tcPr>
          <w:p w14:paraId="49442669" w14:textId="3F5C40C2" w:rsidR="00990071" w:rsidRPr="006F09EA" w:rsidRDefault="007F30BF" w:rsidP="00507D0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F09EA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512D311C" wp14:editId="4DC1E8D2">
                  <wp:extent cx="2293819" cy="556308"/>
                  <wp:effectExtent l="0" t="0" r="0" b="0"/>
                  <wp:docPr id="434656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46561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3819" cy="5563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6" w:type="dxa"/>
          </w:tcPr>
          <w:p w14:paraId="1075EBA9" w14:textId="77777777" w:rsidR="007F30BF" w:rsidRPr="006F09EA" w:rsidRDefault="007F30BF" w:rsidP="007F30B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09EA">
              <w:rPr>
                <w:rFonts w:ascii="Times New Roman" w:hAnsi="Times New Roman" w:cs="Times New Roman"/>
                <w:sz w:val="24"/>
                <w:szCs w:val="24"/>
              </w:rPr>
              <w:t>Введiть к-ть елементiв: 5</w:t>
            </w:r>
          </w:p>
          <w:p w14:paraId="16DE59BC" w14:textId="77777777" w:rsidR="007F30BF" w:rsidRPr="006F09EA" w:rsidRDefault="007F30BF" w:rsidP="007F30B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09EA">
              <w:rPr>
                <w:rFonts w:ascii="Times New Roman" w:hAnsi="Times New Roman" w:cs="Times New Roman"/>
                <w:sz w:val="24"/>
                <w:szCs w:val="24"/>
              </w:rPr>
              <w:t>Введiть елемент #1: 5.5</w:t>
            </w:r>
          </w:p>
          <w:p w14:paraId="56827943" w14:textId="6B2542A2" w:rsidR="00990071" w:rsidRPr="006F09EA" w:rsidRDefault="007F30BF" w:rsidP="007F30B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09EA">
              <w:rPr>
                <w:rFonts w:ascii="Times New Roman" w:hAnsi="Times New Roman" w:cs="Times New Roman"/>
                <w:sz w:val="24"/>
                <w:szCs w:val="24"/>
              </w:rPr>
              <w:t>Це не цiле число!</w:t>
            </w:r>
          </w:p>
        </w:tc>
      </w:tr>
      <w:tr w:rsidR="00507D08" w:rsidRPr="006F09EA" w14:paraId="7839CEBA" w14:textId="77777777" w:rsidTr="00577B08">
        <w:trPr>
          <w:trHeight w:val="9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6" w:type="dxa"/>
          </w:tcPr>
          <w:p w14:paraId="612792AE" w14:textId="77777777" w:rsidR="00990071" w:rsidRPr="006F09EA" w:rsidRDefault="00990071" w:rsidP="00577B08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</w:p>
        </w:tc>
        <w:tc>
          <w:tcPr>
            <w:tcW w:w="5014" w:type="dxa"/>
          </w:tcPr>
          <w:p w14:paraId="4633091C" w14:textId="1E04D5B4" w:rsidR="00990071" w:rsidRPr="006F09EA" w:rsidRDefault="007F30BF" w:rsidP="00507D0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09EA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A871A3B" wp14:editId="6C0619FB">
                  <wp:extent cx="2293819" cy="373412"/>
                  <wp:effectExtent l="0" t="0" r="0" b="7620"/>
                  <wp:docPr id="14124390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243909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3819" cy="3734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6" w:type="dxa"/>
          </w:tcPr>
          <w:p w14:paraId="02B833C5" w14:textId="77777777" w:rsidR="007F30BF" w:rsidRPr="006F09EA" w:rsidRDefault="007F30BF" w:rsidP="007F30B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09EA">
              <w:rPr>
                <w:rFonts w:ascii="Times New Roman" w:hAnsi="Times New Roman" w:cs="Times New Roman"/>
                <w:sz w:val="24"/>
                <w:szCs w:val="24"/>
              </w:rPr>
              <w:t>Введiть к-ть елементiв: 0</w:t>
            </w:r>
          </w:p>
          <w:p w14:paraId="2EF1403A" w14:textId="6FA6C9EE" w:rsidR="00990071" w:rsidRPr="006F09EA" w:rsidRDefault="007F30BF" w:rsidP="007F30B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09EA">
              <w:rPr>
                <w:rFonts w:ascii="Times New Roman" w:hAnsi="Times New Roman" w:cs="Times New Roman"/>
                <w:sz w:val="24"/>
                <w:szCs w:val="24"/>
              </w:rPr>
              <w:t>Неправильна к-ть елементiв!</w:t>
            </w:r>
          </w:p>
        </w:tc>
      </w:tr>
    </w:tbl>
    <w:p w14:paraId="5CBCB7B8" w14:textId="77777777" w:rsidR="009561EC" w:rsidRPr="006F09EA" w:rsidRDefault="009561EC" w:rsidP="00765DFE">
      <w:pPr>
        <w:jc w:val="both"/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ru-RU"/>
        </w:rPr>
      </w:pPr>
    </w:p>
    <w:p w14:paraId="173FEB49" w14:textId="10B81C67" w:rsidR="00EA12C6" w:rsidRPr="006F09EA" w:rsidRDefault="00EA12C6" w:rsidP="00EA12C6">
      <w:pPr>
        <w:pStyle w:val="1Header"/>
      </w:pPr>
      <w:r w:rsidRPr="006F09EA">
        <w:t>Варіант 8. Задачі 2.</w:t>
      </w:r>
    </w:p>
    <w:p w14:paraId="297679CE" w14:textId="3C785555" w:rsidR="00EA12C6" w:rsidRPr="006F09EA" w:rsidRDefault="00EA12C6" w:rsidP="00EA12C6">
      <w:pPr>
        <w:pStyle w:val="1Header"/>
      </w:pPr>
      <w:r w:rsidRPr="006F09EA">
        <w:t>Умова:</w:t>
      </w:r>
    </w:p>
    <w:p w14:paraId="1B70A51E" w14:textId="2034CE40" w:rsidR="007039EC" w:rsidRPr="006F09EA" w:rsidRDefault="007039EC" w:rsidP="007039EC">
      <w:pPr>
        <w:pStyle w:val="1Normal"/>
        <w:spacing w:after="0"/>
        <w:rPr>
          <w:rFonts w:cs="Times New Roman"/>
          <w:lang w:eastAsia="ru-RU"/>
        </w:rPr>
      </w:pPr>
      <w:r w:rsidRPr="006F09EA">
        <w:rPr>
          <w:rFonts w:cs="Times New Roman"/>
          <w:lang w:eastAsia="ru-RU"/>
        </w:rPr>
        <w:t>Сформувати двовимірний масив та виконати обчислення згідно варіанту: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1701"/>
        <w:gridCol w:w="4532"/>
        <w:gridCol w:w="2408"/>
      </w:tblGrid>
      <w:tr w:rsidR="007039EC" w:rsidRPr="006F09EA" w14:paraId="69276E9C" w14:textId="77777777" w:rsidTr="007039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52EB0F25" w14:textId="7A6B3F7A" w:rsidR="007039EC" w:rsidRPr="006F09EA" w:rsidRDefault="007039EC" w:rsidP="007039EC">
            <w:pPr>
              <w:pStyle w:val="1Normal"/>
              <w:ind w:firstLine="0"/>
              <w:jc w:val="center"/>
              <w:rPr>
                <w:rFonts w:cs="Times New Roman"/>
                <w:lang w:eastAsia="ru-RU"/>
              </w:rPr>
            </w:pPr>
            <w:r w:rsidRPr="006F09EA">
              <w:rPr>
                <w:rFonts w:cs="Times New Roman"/>
                <w:lang w:eastAsia="ru-RU"/>
              </w:rPr>
              <w:t>Ім’я</w:t>
            </w:r>
          </w:p>
        </w:tc>
        <w:tc>
          <w:tcPr>
            <w:tcW w:w="1701" w:type="dxa"/>
          </w:tcPr>
          <w:p w14:paraId="1EB0F37B" w14:textId="0C5C12DB" w:rsidR="007039EC" w:rsidRPr="006F09EA" w:rsidRDefault="007039EC" w:rsidP="007039EC">
            <w:pPr>
              <w:pStyle w:val="1Normal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lang w:eastAsia="ru-RU"/>
              </w:rPr>
            </w:pPr>
            <w:r w:rsidRPr="006F09EA">
              <w:rPr>
                <w:rFonts w:cs="Times New Roman"/>
                <w:lang w:eastAsia="ru-RU"/>
              </w:rPr>
              <w:t>Розмір Ряд., стовп.</w:t>
            </w:r>
          </w:p>
        </w:tc>
        <w:tc>
          <w:tcPr>
            <w:tcW w:w="4532" w:type="dxa"/>
          </w:tcPr>
          <w:p w14:paraId="057984E3" w14:textId="7A5DE1AB" w:rsidR="007039EC" w:rsidRPr="006F09EA" w:rsidRDefault="007039EC" w:rsidP="007039EC">
            <w:pPr>
              <w:pStyle w:val="1Normal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lang w:eastAsia="ru-RU"/>
              </w:rPr>
            </w:pPr>
            <w:r w:rsidRPr="006F09EA">
              <w:rPr>
                <w:rFonts w:cs="Times New Roman"/>
                <w:lang w:eastAsia="ru-RU"/>
              </w:rPr>
              <w:t>Зміст завдання</w:t>
            </w:r>
          </w:p>
        </w:tc>
        <w:tc>
          <w:tcPr>
            <w:tcW w:w="2408" w:type="dxa"/>
          </w:tcPr>
          <w:p w14:paraId="21EBABB8" w14:textId="1D203FCB" w:rsidR="007039EC" w:rsidRPr="006F09EA" w:rsidRDefault="007039EC" w:rsidP="007039EC">
            <w:pPr>
              <w:pStyle w:val="1Normal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lang w:eastAsia="ru-RU"/>
              </w:rPr>
            </w:pPr>
            <w:r w:rsidRPr="006F09EA">
              <w:rPr>
                <w:rFonts w:eastAsia="Times New Roman" w:cs="Times New Roman"/>
                <w:color w:val="000000"/>
                <w:szCs w:val="28"/>
                <w:lang w:eastAsia="ru-RU"/>
              </w:rPr>
              <w:t>Тип даних</w:t>
            </w:r>
          </w:p>
        </w:tc>
      </w:tr>
      <w:tr w:rsidR="007039EC" w:rsidRPr="006F09EA" w14:paraId="66816251" w14:textId="77777777" w:rsidTr="007039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28CB3C6D" w14:textId="434C1F12" w:rsidR="007039EC" w:rsidRPr="006F09EA" w:rsidRDefault="007039EC" w:rsidP="007039EC">
            <w:pPr>
              <w:pStyle w:val="1Normal"/>
              <w:ind w:firstLine="0"/>
              <w:jc w:val="center"/>
              <w:rPr>
                <w:rFonts w:cs="Times New Roman"/>
                <w:lang w:eastAsia="ru-RU"/>
              </w:rPr>
            </w:pPr>
            <w:r w:rsidRPr="006F09EA">
              <w:rPr>
                <w:rFonts w:cs="Times New Roman"/>
                <w:lang w:eastAsia="ru-RU"/>
              </w:rPr>
              <w:t>А</w:t>
            </w:r>
          </w:p>
        </w:tc>
        <w:tc>
          <w:tcPr>
            <w:tcW w:w="1701" w:type="dxa"/>
          </w:tcPr>
          <w:p w14:paraId="17D9EEB4" w14:textId="697D712D" w:rsidR="007039EC" w:rsidRPr="006F09EA" w:rsidRDefault="007039EC" w:rsidP="007039EC">
            <w:pPr>
              <w:pStyle w:val="1Normal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lang w:eastAsia="ru-RU"/>
              </w:rPr>
            </w:pPr>
            <w:r w:rsidRPr="006F09EA">
              <w:rPr>
                <w:rFonts w:cs="Times New Roman"/>
                <w:lang w:eastAsia="ru-RU"/>
              </w:rPr>
              <w:t>7, 7</w:t>
            </w:r>
          </w:p>
        </w:tc>
        <w:tc>
          <w:tcPr>
            <w:tcW w:w="4532" w:type="dxa"/>
          </w:tcPr>
          <w:p w14:paraId="1EA71F59" w14:textId="2EA69C66" w:rsidR="007039EC" w:rsidRPr="006F09EA" w:rsidRDefault="007039EC" w:rsidP="007039EC">
            <w:pPr>
              <w:pStyle w:val="1Normal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lang w:eastAsia="ru-RU"/>
              </w:rPr>
            </w:pPr>
            <w:r w:rsidRPr="006F09EA">
              <w:rPr>
                <w:rFonts w:cs="Times New Roman"/>
                <w:lang w:eastAsia="ru-RU"/>
              </w:rPr>
              <w:t>Обчислити середнє арифметичне значення елементів масиву вище головної діагоналі.</w:t>
            </w:r>
          </w:p>
        </w:tc>
        <w:tc>
          <w:tcPr>
            <w:tcW w:w="2408" w:type="dxa"/>
          </w:tcPr>
          <w:p w14:paraId="0C6A5667" w14:textId="4B964583" w:rsidR="007039EC" w:rsidRPr="006F09EA" w:rsidRDefault="007039EC" w:rsidP="007039EC">
            <w:pPr>
              <w:pStyle w:val="1Normal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lang w:eastAsia="ru-RU"/>
              </w:rPr>
            </w:pPr>
            <w:r w:rsidRPr="006F09EA">
              <w:rPr>
                <w:rFonts w:cs="Times New Roman"/>
                <w:lang w:eastAsia="ru-RU"/>
              </w:rPr>
              <w:t>Дійсні</w:t>
            </w:r>
          </w:p>
        </w:tc>
      </w:tr>
    </w:tbl>
    <w:p w14:paraId="048BA0EF" w14:textId="77777777" w:rsidR="007039EC" w:rsidRPr="006F09EA" w:rsidRDefault="007039EC" w:rsidP="007039EC">
      <w:pPr>
        <w:pStyle w:val="1Normal"/>
        <w:rPr>
          <w:rFonts w:cs="Times New Roman"/>
        </w:rPr>
      </w:pPr>
    </w:p>
    <w:p w14:paraId="245FC6C4" w14:textId="60A3BCB7" w:rsidR="00EA12C6" w:rsidRPr="006F09EA" w:rsidRDefault="00EA12C6" w:rsidP="00EA12C6">
      <w:pPr>
        <w:pStyle w:val="1Header"/>
      </w:pPr>
      <w:r w:rsidRPr="006F09EA">
        <w:t>Формалізація задачі:</w:t>
      </w:r>
    </w:p>
    <w:p w14:paraId="5FC23DCD" w14:textId="7C0513DB" w:rsidR="007039EC" w:rsidRPr="006F09EA" w:rsidRDefault="007039EC" w:rsidP="007039EC">
      <w:pPr>
        <w:pStyle w:val="1Normal"/>
        <w:numPr>
          <w:ilvl w:val="0"/>
          <w:numId w:val="16"/>
        </w:numPr>
        <w:ind w:left="851"/>
        <w:contextualSpacing/>
        <w:rPr>
          <w:rFonts w:cs="Times New Roman"/>
          <w:i/>
          <w:iCs/>
        </w:rPr>
      </w:pPr>
      <w:r w:rsidRPr="006F09EA">
        <w:rPr>
          <w:rFonts w:cs="Times New Roman"/>
          <w:i/>
          <w:iCs/>
        </w:rPr>
        <w:t>Вхідні дані: A[7][7] — двовимірний масив дійсних чисел; Матриця заповнюється випадковими числами у заданому діапазоні (-10…10).</w:t>
      </w:r>
    </w:p>
    <w:p w14:paraId="13CF48D2" w14:textId="69D7C02D" w:rsidR="007039EC" w:rsidRPr="006F09EA" w:rsidRDefault="007039EC" w:rsidP="007039EC">
      <w:pPr>
        <w:pStyle w:val="1Normal"/>
        <w:numPr>
          <w:ilvl w:val="0"/>
          <w:numId w:val="16"/>
        </w:numPr>
        <w:ind w:left="851"/>
        <w:contextualSpacing/>
        <w:rPr>
          <w:rFonts w:cs="Times New Roman"/>
          <w:i/>
          <w:iCs/>
        </w:rPr>
      </w:pPr>
      <w:r w:rsidRPr="006F09EA">
        <w:rPr>
          <w:rFonts w:cs="Times New Roman"/>
          <w:i/>
          <w:iCs/>
        </w:rPr>
        <w:t>Вихідні дані: average — середнє арифметичне значення елементів матриці, які знаходяться вище головної діагоналі.</w:t>
      </w:r>
    </w:p>
    <w:p w14:paraId="5D06E0DB" w14:textId="14F475DC" w:rsidR="007039EC" w:rsidRPr="006F09EA" w:rsidRDefault="007039EC" w:rsidP="007039EC">
      <w:pPr>
        <w:pStyle w:val="1Normal"/>
        <w:numPr>
          <w:ilvl w:val="0"/>
          <w:numId w:val="16"/>
        </w:numPr>
        <w:ind w:left="851"/>
        <w:contextualSpacing/>
        <w:rPr>
          <w:rFonts w:cs="Times New Roman"/>
          <w:i/>
          <w:iCs/>
        </w:rPr>
      </w:pPr>
      <w:r w:rsidRPr="006F09EA">
        <w:rPr>
          <w:rFonts w:cs="Times New Roman"/>
          <w:i/>
          <w:iCs/>
        </w:rPr>
        <w:t>Типи даних: double — для елементів масиву A та змінної sum, average; int — для індексів циклів і лічильника count</w:t>
      </w:r>
    </w:p>
    <w:p w14:paraId="506FD430" w14:textId="33AD068A" w:rsidR="00EA12C6" w:rsidRPr="006F09EA" w:rsidRDefault="007039EC" w:rsidP="007039EC">
      <w:pPr>
        <w:pStyle w:val="1Normal"/>
        <w:numPr>
          <w:ilvl w:val="0"/>
          <w:numId w:val="16"/>
        </w:numPr>
        <w:ind w:left="851"/>
        <w:contextualSpacing/>
        <w:jc w:val="left"/>
        <w:rPr>
          <w:rFonts w:cs="Times New Roman"/>
        </w:rPr>
      </w:pPr>
      <w:r w:rsidRPr="006F09EA">
        <w:rPr>
          <w:rFonts w:cs="Times New Roman"/>
          <w:i/>
          <w:iCs/>
        </w:rPr>
        <w:t>Тестування:перевірити роботу коду.</w:t>
      </w:r>
    </w:p>
    <w:p w14:paraId="4EDCE242" w14:textId="5A1090A2" w:rsidR="00EA12C6" w:rsidRPr="006F09EA" w:rsidRDefault="00EA12C6" w:rsidP="00EA12C6">
      <w:pPr>
        <w:pStyle w:val="1Header"/>
      </w:pPr>
      <w:r w:rsidRPr="006F09EA">
        <w:t>Алгоритм:</w:t>
      </w:r>
    </w:p>
    <w:p w14:paraId="1E58894A" w14:textId="5D25E0D1" w:rsidR="00EA12C6" w:rsidRPr="006F09EA" w:rsidRDefault="003845C3" w:rsidP="00EA12C6">
      <w:pPr>
        <w:pStyle w:val="1Normal"/>
        <w:rPr>
          <w:rFonts w:cs="Times New Roman"/>
          <w:lang w:val="en-US" w:eastAsia="ru-RU"/>
        </w:rPr>
      </w:pPr>
      <w:r w:rsidRPr="006F09EA">
        <w:rPr>
          <w:rFonts w:cs="Times New Roman"/>
          <w:noProof/>
          <w:lang w:eastAsia="ru-RU"/>
        </w:rPr>
        <w:lastRenderedPageBreak/>
        <w:drawing>
          <wp:inline distT="0" distB="0" distL="0" distR="0" wp14:anchorId="112E8C5E" wp14:editId="41CBAED7">
            <wp:extent cx="3147333" cy="7209145"/>
            <wp:effectExtent l="0" t="0" r="0" b="0"/>
            <wp:docPr id="2045623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6235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47333" cy="720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AEC53" w14:textId="7DAC67A1" w:rsidR="00EA12C6" w:rsidRPr="006F09EA" w:rsidRDefault="00EA12C6" w:rsidP="00EA12C6">
      <w:pPr>
        <w:pStyle w:val="1Header"/>
      </w:pPr>
      <w:r w:rsidRPr="006F09EA">
        <w:t>Код:</w:t>
      </w:r>
    </w:p>
    <w:p w14:paraId="4C6B10CA" w14:textId="77777777" w:rsidR="000F5729" w:rsidRPr="006F09EA" w:rsidRDefault="000F5729" w:rsidP="000F5729">
      <w:pPr>
        <w:pStyle w:val="1Code"/>
        <w:rPr>
          <w:rFonts w:cs="Times New Roman"/>
          <w:lang w:val="uk-UA"/>
        </w:rPr>
      </w:pPr>
      <w:r w:rsidRPr="006F09EA">
        <w:rPr>
          <w:rFonts w:cs="Times New Roman"/>
          <w:lang w:val="uk-UA"/>
        </w:rPr>
        <w:t>#include &lt;iostream&gt;</w:t>
      </w:r>
    </w:p>
    <w:p w14:paraId="426FF55E" w14:textId="77777777" w:rsidR="000F5729" w:rsidRPr="006F09EA" w:rsidRDefault="000F5729" w:rsidP="000F5729">
      <w:pPr>
        <w:pStyle w:val="1Code"/>
        <w:rPr>
          <w:rFonts w:cs="Times New Roman"/>
          <w:lang w:val="uk-UA"/>
        </w:rPr>
      </w:pPr>
      <w:r w:rsidRPr="006F09EA">
        <w:rPr>
          <w:rFonts w:cs="Times New Roman"/>
          <w:lang w:val="uk-UA"/>
        </w:rPr>
        <w:t>#include &lt;iomanip&gt;</w:t>
      </w:r>
    </w:p>
    <w:p w14:paraId="5C24E4C6" w14:textId="77777777" w:rsidR="000F5729" w:rsidRDefault="000F5729" w:rsidP="000F5729">
      <w:pPr>
        <w:pStyle w:val="1Code"/>
        <w:rPr>
          <w:rFonts w:cs="Times New Roman"/>
          <w:lang w:val="uk-UA"/>
        </w:rPr>
      </w:pPr>
      <w:r w:rsidRPr="006F09EA">
        <w:rPr>
          <w:rFonts w:cs="Times New Roman"/>
          <w:lang w:val="uk-UA"/>
        </w:rPr>
        <w:t>using namespace std;</w:t>
      </w:r>
    </w:p>
    <w:p w14:paraId="463D08BB" w14:textId="77777777" w:rsidR="003E2D8D" w:rsidRPr="003E2D8D" w:rsidRDefault="003E2D8D" w:rsidP="003E2D8D">
      <w:pPr>
        <w:pStyle w:val="1Header"/>
      </w:pPr>
    </w:p>
    <w:p w14:paraId="0E6960AA" w14:textId="77777777" w:rsidR="000F5729" w:rsidRPr="006F09EA" w:rsidRDefault="000F5729" w:rsidP="000F5729">
      <w:pPr>
        <w:pStyle w:val="1Code"/>
        <w:rPr>
          <w:rFonts w:cs="Times New Roman"/>
          <w:lang w:val="uk-UA"/>
        </w:rPr>
      </w:pPr>
      <w:r w:rsidRPr="006F09EA">
        <w:rPr>
          <w:rFonts w:cs="Times New Roman"/>
          <w:lang w:val="uk-UA"/>
        </w:rPr>
        <w:t>int main()</w:t>
      </w:r>
    </w:p>
    <w:p w14:paraId="7BAE2056" w14:textId="77777777" w:rsidR="000F5729" w:rsidRPr="006F09EA" w:rsidRDefault="000F5729" w:rsidP="000F5729">
      <w:pPr>
        <w:pStyle w:val="1Code"/>
        <w:rPr>
          <w:rFonts w:cs="Times New Roman"/>
          <w:lang w:val="uk-UA"/>
        </w:rPr>
      </w:pPr>
      <w:r w:rsidRPr="006F09EA">
        <w:rPr>
          <w:rFonts w:cs="Times New Roman"/>
          <w:lang w:val="uk-UA"/>
        </w:rPr>
        <w:t>{</w:t>
      </w:r>
    </w:p>
    <w:p w14:paraId="621B877D" w14:textId="77777777" w:rsidR="000F5729" w:rsidRDefault="000F5729" w:rsidP="000F5729">
      <w:pPr>
        <w:pStyle w:val="1Code"/>
        <w:rPr>
          <w:rFonts w:cs="Times New Roman"/>
          <w:lang w:val="uk-UA"/>
        </w:rPr>
      </w:pPr>
      <w:r w:rsidRPr="006F09EA">
        <w:rPr>
          <w:rFonts w:cs="Times New Roman"/>
          <w:lang w:val="uk-UA"/>
        </w:rPr>
        <w:tab/>
        <w:t>setlocale(0, "ukr");</w:t>
      </w:r>
    </w:p>
    <w:p w14:paraId="5529B72D" w14:textId="77777777" w:rsidR="000F5729" w:rsidRPr="006F09EA" w:rsidRDefault="000F5729" w:rsidP="000F5729">
      <w:pPr>
        <w:pStyle w:val="1Code"/>
        <w:rPr>
          <w:rFonts w:cs="Times New Roman"/>
          <w:lang w:val="uk-UA"/>
        </w:rPr>
      </w:pPr>
      <w:r w:rsidRPr="006F09EA">
        <w:rPr>
          <w:rFonts w:cs="Times New Roman"/>
          <w:lang w:val="uk-UA"/>
        </w:rPr>
        <w:tab/>
        <w:t>const int N = 7;</w:t>
      </w:r>
    </w:p>
    <w:p w14:paraId="3C652159" w14:textId="77777777" w:rsidR="000F5729" w:rsidRPr="006F09EA" w:rsidRDefault="000F5729" w:rsidP="000F5729">
      <w:pPr>
        <w:pStyle w:val="1Code"/>
        <w:rPr>
          <w:rFonts w:cs="Times New Roman"/>
          <w:lang w:val="uk-UA"/>
        </w:rPr>
      </w:pPr>
      <w:r w:rsidRPr="006F09EA">
        <w:rPr>
          <w:rFonts w:cs="Times New Roman"/>
          <w:lang w:val="uk-UA"/>
        </w:rPr>
        <w:tab/>
        <w:t>double A[N][N], sum = 0, average = 0;</w:t>
      </w:r>
    </w:p>
    <w:p w14:paraId="0EBD31AC" w14:textId="77777777" w:rsidR="000F5729" w:rsidRPr="006F09EA" w:rsidRDefault="000F5729" w:rsidP="000F5729">
      <w:pPr>
        <w:pStyle w:val="1Code"/>
        <w:rPr>
          <w:rFonts w:cs="Times New Roman"/>
          <w:lang w:val="uk-UA"/>
        </w:rPr>
      </w:pPr>
      <w:r w:rsidRPr="006F09EA">
        <w:rPr>
          <w:rFonts w:cs="Times New Roman"/>
          <w:lang w:val="uk-UA"/>
        </w:rPr>
        <w:lastRenderedPageBreak/>
        <w:tab/>
        <w:t>int count = 0;</w:t>
      </w:r>
    </w:p>
    <w:p w14:paraId="0B273AE6" w14:textId="77777777" w:rsidR="000F5729" w:rsidRDefault="000F5729" w:rsidP="000F5729">
      <w:pPr>
        <w:pStyle w:val="1Code"/>
        <w:rPr>
          <w:rFonts w:cs="Times New Roman"/>
          <w:lang w:val="uk-UA"/>
        </w:rPr>
      </w:pPr>
      <w:r w:rsidRPr="006F09EA">
        <w:rPr>
          <w:rFonts w:cs="Times New Roman"/>
          <w:lang w:val="uk-UA"/>
        </w:rPr>
        <w:tab/>
        <w:t>srand(time(0));</w:t>
      </w:r>
    </w:p>
    <w:p w14:paraId="507C182E" w14:textId="77777777" w:rsidR="003E2D8D" w:rsidRPr="003E2D8D" w:rsidRDefault="003E2D8D" w:rsidP="003E2D8D">
      <w:pPr>
        <w:pStyle w:val="1Header"/>
      </w:pPr>
    </w:p>
    <w:p w14:paraId="7B0B51DB" w14:textId="77777777" w:rsidR="000F5729" w:rsidRPr="006F09EA" w:rsidRDefault="000F5729" w:rsidP="000F5729">
      <w:pPr>
        <w:pStyle w:val="1Code"/>
        <w:rPr>
          <w:rFonts w:cs="Times New Roman"/>
          <w:lang w:val="uk-UA"/>
        </w:rPr>
      </w:pPr>
      <w:r w:rsidRPr="006F09EA">
        <w:rPr>
          <w:rFonts w:cs="Times New Roman"/>
          <w:lang w:val="uk-UA"/>
        </w:rPr>
        <w:tab/>
        <w:t>cout &lt;&lt; "Матриця А:\n";</w:t>
      </w:r>
    </w:p>
    <w:p w14:paraId="7C50499F" w14:textId="77777777" w:rsidR="000F5729" w:rsidRPr="006F09EA" w:rsidRDefault="000F5729" w:rsidP="000F5729">
      <w:pPr>
        <w:pStyle w:val="1Code"/>
        <w:rPr>
          <w:rFonts w:cs="Times New Roman"/>
          <w:lang w:val="uk-UA"/>
        </w:rPr>
      </w:pPr>
      <w:r w:rsidRPr="006F09EA">
        <w:rPr>
          <w:rFonts w:cs="Times New Roman"/>
          <w:lang w:val="uk-UA"/>
        </w:rPr>
        <w:tab/>
        <w:t>for (int i = 0; i &lt; N; i++)</w:t>
      </w:r>
    </w:p>
    <w:p w14:paraId="2F255DC3" w14:textId="77777777" w:rsidR="000F5729" w:rsidRPr="006F09EA" w:rsidRDefault="000F5729" w:rsidP="000F5729">
      <w:pPr>
        <w:pStyle w:val="1Code"/>
        <w:rPr>
          <w:rFonts w:cs="Times New Roman"/>
          <w:lang w:val="uk-UA"/>
        </w:rPr>
      </w:pPr>
      <w:r w:rsidRPr="006F09EA">
        <w:rPr>
          <w:rFonts w:cs="Times New Roman"/>
          <w:lang w:val="uk-UA"/>
        </w:rPr>
        <w:tab/>
        <w:t>{</w:t>
      </w:r>
    </w:p>
    <w:p w14:paraId="478AC533" w14:textId="77777777" w:rsidR="000F5729" w:rsidRPr="006F09EA" w:rsidRDefault="000F5729" w:rsidP="000F5729">
      <w:pPr>
        <w:pStyle w:val="1Code"/>
        <w:rPr>
          <w:rFonts w:cs="Times New Roman"/>
          <w:lang w:val="uk-UA"/>
        </w:rPr>
      </w:pPr>
      <w:r w:rsidRPr="006F09EA">
        <w:rPr>
          <w:rFonts w:cs="Times New Roman"/>
          <w:lang w:val="uk-UA"/>
        </w:rPr>
        <w:tab/>
      </w:r>
      <w:r w:rsidRPr="006F09EA">
        <w:rPr>
          <w:rFonts w:cs="Times New Roman"/>
          <w:lang w:val="uk-UA"/>
        </w:rPr>
        <w:tab/>
        <w:t>for (int j = 0; j &lt; N; j++)</w:t>
      </w:r>
    </w:p>
    <w:p w14:paraId="31BC1AAF" w14:textId="77777777" w:rsidR="000F5729" w:rsidRPr="006F09EA" w:rsidRDefault="000F5729" w:rsidP="000F5729">
      <w:pPr>
        <w:pStyle w:val="1Code"/>
        <w:rPr>
          <w:rFonts w:cs="Times New Roman"/>
          <w:lang w:val="uk-UA"/>
        </w:rPr>
      </w:pPr>
      <w:r w:rsidRPr="006F09EA">
        <w:rPr>
          <w:rFonts w:cs="Times New Roman"/>
          <w:lang w:val="uk-UA"/>
        </w:rPr>
        <w:tab/>
      </w:r>
      <w:r w:rsidRPr="006F09EA">
        <w:rPr>
          <w:rFonts w:cs="Times New Roman"/>
          <w:lang w:val="uk-UA"/>
        </w:rPr>
        <w:tab/>
        <w:t>{</w:t>
      </w:r>
    </w:p>
    <w:p w14:paraId="1858674B" w14:textId="77777777" w:rsidR="000F5729" w:rsidRPr="006F09EA" w:rsidRDefault="000F5729" w:rsidP="000F5729">
      <w:pPr>
        <w:pStyle w:val="1Code"/>
        <w:rPr>
          <w:rFonts w:cs="Times New Roman"/>
          <w:lang w:val="uk-UA"/>
        </w:rPr>
      </w:pPr>
      <w:r w:rsidRPr="006F09EA">
        <w:rPr>
          <w:rFonts w:cs="Times New Roman"/>
          <w:lang w:val="uk-UA"/>
        </w:rPr>
        <w:tab/>
      </w:r>
      <w:r w:rsidRPr="006F09EA">
        <w:rPr>
          <w:rFonts w:cs="Times New Roman"/>
          <w:lang w:val="uk-UA"/>
        </w:rPr>
        <w:tab/>
      </w:r>
      <w:r w:rsidRPr="006F09EA">
        <w:rPr>
          <w:rFonts w:cs="Times New Roman"/>
          <w:lang w:val="uk-UA"/>
        </w:rPr>
        <w:tab/>
        <w:t>A[i][j] = rand() % 21 - 10;</w:t>
      </w:r>
    </w:p>
    <w:p w14:paraId="127F792C" w14:textId="77777777" w:rsidR="000F5729" w:rsidRPr="006F09EA" w:rsidRDefault="000F5729" w:rsidP="000F5729">
      <w:pPr>
        <w:pStyle w:val="1Code"/>
        <w:rPr>
          <w:rFonts w:cs="Times New Roman"/>
          <w:lang w:val="uk-UA"/>
        </w:rPr>
      </w:pPr>
      <w:r w:rsidRPr="006F09EA">
        <w:rPr>
          <w:rFonts w:cs="Times New Roman"/>
          <w:lang w:val="uk-UA"/>
        </w:rPr>
        <w:tab/>
      </w:r>
      <w:r w:rsidRPr="006F09EA">
        <w:rPr>
          <w:rFonts w:cs="Times New Roman"/>
          <w:lang w:val="uk-UA"/>
        </w:rPr>
        <w:tab/>
      </w:r>
      <w:r w:rsidRPr="006F09EA">
        <w:rPr>
          <w:rFonts w:cs="Times New Roman"/>
          <w:lang w:val="uk-UA"/>
        </w:rPr>
        <w:tab/>
        <w:t>cout &lt;&lt; "\t" &lt;&lt; A[i][j];</w:t>
      </w:r>
    </w:p>
    <w:p w14:paraId="3F58470E" w14:textId="77777777" w:rsidR="000F5729" w:rsidRPr="006F09EA" w:rsidRDefault="000F5729" w:rsidP="000F5729">
      <w:pPr>
        <w:pStyle w:val="1Code"/>
        <w:rPr>
          <w:rFonts w:cs="Times New Roman"/>
          <w:lang w:val="uk-UA"/>
        </w:rPr>
      </w:pPr>
      <w:r w:rsidRPr="006F09EA">
        <w:rPr>
          <w:rFonts w:cs="Times New Roman"/>
          <w:lang w:val="uk-UA"/>
        </w:rPr>
        <w:tab/>
      </w:r>
      <w:r w:rsidRPr="006F09EA">
        <w:rPr>
          <w:rFonts w:cs="Times New Roman"/>
          <w:lang w:val="uk-UA"/>
        </w:rPr>
        <w:tab/>
        <w:t>}</w:t>
      </w:r>
    </w:p>
    <w:p w14:paraId="38AAB529" w14:textId="77777777" w:rsidR="000F5729" w:rsidRPr="006F09EA" w:rsidRDefault="000F5729" w:rsidP="000F5729">
      <w:pPr>
        <w:pStyle w:val="1Code"/>
        <w:rPr>
          <w:rFonts w:cs="Times New Roman"/>
          <w:lang w:val="uk-UA"/>
        </w:rPr>
      </w:pPr>
      <w:r w:rsidRPr="006F09EA">
        <w:rPr>
          <w:rFonts w:cs="Times New Roman"/>
          <w:lang w:val="uk-UA"/>
        </w:rPr>
        <w:tab/>
      </w:r>
      <w:r w:rsidRPr="006F09EA">
        <w:rPr>
          <w:rFonts w:cs="Times New Roman"/>
          <w:lang w:val="uk-UA"/>
        </w:rPr>
        <w:tab/>
        <w:t>cout &lt;&lt; endl;</w:t>
      </w:r>
    </w:p>
    <w:p w14:paraId="07F4ADE8" w14:textId="77777777" w:rsidR="000F5729" w:rsidRPr="006F09EA" w:rsidRDefault="000F5729" w:rsidP="000F5729">
      <w:pPr>
        <w:pStyle w:val="1Code"/>
        <w:rPr>
          <w:rFonts w:cs="Times New Roman"/>
          <w:lang w:val="uk-UA"/>
        </w:rPr>
      </w:pPr>
      <w:r w:rsidRPr="006F09EA">
        <w:rPr>
          <w:rFonts w:cs="Times New Roman"/>
          <w:lang w:val="uk-UA"/>
        </w:rPr>
        <w:tab/>
        <w:t>}</w:t>
      </w:r>
      <w:r w:rsidRPr="006F09EA">
        <w:rPr>
          <w:rFonts w:cs="Times New Roman"/>
          <w:lang w:val="uk-UA"/>
        </w:rPr>
        <w:tab/>
      </w:r>
    </w:p>
    <w:p w14:paraId="50C03FBF" w14:textId="77777777" w:rsidR="000F5729" w:rsidRPr="006F09EA" w:rsidRDefault="000F5729" w:rsidP="000F5729">
      <w:pPr>
        <w:pStyle w:val="1Code"/>
        <w:rPr>
          <w:rFonts w:cs="Times New Roman"/>
          <w:lang w:val="uk-UA"/>
        </w:rPr>
      </w:pPr>
      <w:r w:rsidRPr="006F09EA">
        <w:rPr>
          <w:rFonts w:cs="Times New Roman"/>
          <w:lang w:val="uk-UA"/>
        </w:rPr>
        <w:tab/>
        <w:t>for (int i = 0; i &lt; N; i++)</w:t>
      </w:r>
    </w:p>
    <w:p w14:paraId="7A5A7181" w14:textId="77777777" w:rsidR="000F5729" w:rsidRPr="006F09EA" w:rsidRDefault="000F5729" w:rsidP="000F5729">
      <w:pPr>
        <w:pStyle w:val="1Code"/>
        <w:rPr>
          <w:rFonts w:cs="Times New Roman"/>
          <w:lang w:val="uk-UA"/>
        </w:rPr>
      </w:pPr>
      <w:r w:rsidRPr="006F09EA">
        <w:rPr>
          <w:rFonts w:cs="Times New Roman"/>
          <w:lang w:val="uk-UA"/>
        </w:rPr>
        <w:tab/>
        <w:t>{</w:t>
      </w:r>
    </w:p>
    <w:p w14:paraId="7AC14A03" w14:textId="7A44511A" w:rsidR="000F5729" w:rsidRPr="006F09EA" w:rsidRDefault="000F5729" w:rsidP="000F5729">
      <w:pPr>
        <w:pStyle w:val="1Code"/>
        <w:rPr>
          <w:rFonts w:cs="Times New Roman"/>
          <w:lang w:val="uk-UA"/>
        </w:rPr>
      </w:pPr>
      <w:r w:rsidRPr="006F09EA">
        <w:rPr>
          <w:rFonts w:cs="Times New Roman"/>
          <w:lang w:val="uk-UA"/>
        </w:rPr>
        <w:tab/>
      </w:r>
      <w:r w:rsidRPr="006F09EA">
        <w:rPr>
          <w:rFonts w:cs="Times New Roman"/>
          <w:lang w:val="uk-UA"/>
        </w:rPr>
        <w:tab/>
        <w:t xml:space="preserve">for (int j = </w:t>
      </w:r>
      <w:r w:rsidR="003D680A">
        <w:rPr>
          <w:rFonts w:cs="Times New Roman"/>
        </w:rPr>
        <w:t>0</w:t>
      </w:r>
      <w:r w:rsidRPr="006F09EA">
        <w:rPr>
          <w:rFonts w:cs="Times New Roman"/>
          <w:lang w:val="uk-UA"/>
        </w:rPr>
        <w:t>; j &lt; N; j++)</w:t>
      </w:r>
    </w:p>
    <w:p w14:paraId="64414182" w14:textId="77777777" w:rsidR="000F5729" w:rsidRPr="006F09EA" w:rsidRDefault="000F5729" w:rsidP="000F5729">
      <w:pPr>
        <w:pStyle w:val="1Code"/>
        <w:rPr>
          <w:rFonts w:cs="Times New Roman"/>
          <w:lang w:val="uk-UA"/>
        </w:rPr>
      </w:pPr>
      <w:r w:rsidRPr="006F09EA">
        <w:rPr>
          <w:rFonts w:cs="Times New Roman"/>
          <w:lang w:val="uk-UA"/>
        </w:rPr>
        <w:tab/>
      </w:r>
      <w:r w:rsidRPr="006F09EA">
        <w:rPr>
          <w:rFonts w:cs="Times New Roman"/>
          <w:lang w:val="uk-UA"/>
        </w:rPr>
        <w:tab/>
        <w:t>{</w:t>
      </w:r>
    </w:p>
    <w:p w14:paraId="2A73907F" w14:textId="77777777" w:rsidR="000F5729" w:rsidRDefault="000F5729" w:rsidP="000F5729">
      <w:pPr>
        <w:pStyle w:val="1Code"/>
        <w:rPr>
          <w:rFonts w:cs="Times New Roman"/>
        </w:rPr>
      </w:pPr>
      <w:r w:rsidRPr="006F09EA">
        <w:rPr>
          <w:rFonts w:cs="Times New Roman"/>
          <w:lang w:val="uk-UA"/>
        </w:rPr>
        <w:tab/>
      </w:r>
      <w:r w:rsidRPr="006F09EA">
        <w:rPr>
          <w:rFonts w:cs="Times New Roman"/>
          <w:lang w:val="uk-UA"/>
        </w:rPr>
        <w:tab/>
      </w:r>
      <w:r w:rsidRPr="006F09EA">
        <w:rPr>
          <w:rFonts w:cs="Times New Roman"/>
          <w:lang w:val="uk-UA"/>
        </w:rPr>
        <w:tab/>
        <w:t>count++;</w:t>
      </w:r>
    </w:p>
    <w:p w14:paraId="724F2743" w14:textId="0CE1AD85" w:rsidR="00544BA6" w:rsidRDefault="00544BA6" w:rsidP="00544BA6">
      <w:pPr>
        <w:pStyle w:val="1Code"/>
      </w:pPr>
      <w:r>
        <w:tab/>
      </w:r>
      <w:r>
        <w:tab/>
      </w:r>
      <w:r>
        <w:tab/>
        <w:t>if (j &gt; i)</w:t>
      </w:r>
    </w:p>
    <w:p w14:paraId="1BB8A534" w14:textId="2B8AFDB7" w:rsidR="00544BA6" w:rsidRPr="00544BA6" w:rsidRDefault="00544BA6" w:rsidP="00544BA6">
      <w:pPr>
        <w:pStyle w:val="1Code"/>
      </w:pPr>
      <w:r>
        <w:tab/>
      </w:r>
      <w:r>
        <w:tab/>
      </w:r>
      <w:r>
        <w:tab/>
      </w:r>
      <w:r>
        <w:tab/>
        <w:t>sum+=A[i][j];</w:t>
      </w:r>
    </w:p>
    <w:p w14:paraId="2E7B326D" w14:textId="77777777" w:rsidR="000F5729" w:rsidRPr="006F09EA" w:rsidRDefault="000F5729" w:rsidP="000F5729">
      <w:pPr>
        <w:pStyle w:val="1Code"/>
        <w:rPr>
          <w:rFonts w:cs="Times New Roman"/>
          <w:lang w:val="uk-UA"/>
        </w:rPr>
      </w:pPr>
      <w:r w:rsidRPr="006F09EA">
        <w:rPr>
          <w:rFonts w:cs="Times New Roman"/>
          <w:lang w:val="uk-UA"/>
        </w:rPr>
        <w:tab/>
      </w:r>
      <w:r w:rsidRPr="006F09EA">
        <w:rPr>
          <w:rFonts w:cs="Times New Roman"/>
          <w:lang w:val="uk-UA"/>
        </w:rPr>
        <w:tab/>
        <w:t>}</w:t>
      </w:r>
    </w:p>
    <w:p w14:paraId="474A54B7" w14:textId="77777777" w:rsidR="000F5729" w:rsidRPr="006F09EA" w:rsidRDefault="000F5729" w:rsidP="000F5729">
      <w:pPr>
        <w:pStyle w:val="1Code"/>
        <w:rPr>
          <w:rFonts w:cs="Times New Roman"/>
          <w:lang w:val="uk-UA"/>
        </w:rPr>
      </w:pPr>
      <w:r w:rsidRPr="006F09EA">
        <w:rPr>
          <w:rFonts w:cs="Times New Roman"/>
          <w:lang w:val="uk-UA"/>
        </w:rPr>
        <w:tab/>
        <w:t>}</w:t>
      </w:r>
    </w:p>
    <w:p w14:paraId="09A0D783" w14:textId="77777777" w:rsidR="000F5729" w:rsidRPr="006F09EA" w:rsidRDefault="000F5729" w:rsidP="000F5729">
      <w:pPr>
        <w:pStyle w:val="1Code"/>
        <w:rPr>
          <w:rFonts w:cs="Times New Roman"/>
          <w:lang w:val="uk-UA"/>
        </w:rPr>
      </w:pPr>
      <w:r w:rsidRPr="006F09EA">
        <w:rPr>
          <w:rFonts w:cs="Times New Roman"/>
          <w:lang w:val="uk-UA"/>
        </w:rPr>
        <w:tab/>
        <w:t>if (count &gt; 0) {</w:t>
      </w:r>
    </w:p>
    <w:p w14:paraId="7A7866B2" w14:textId="77777777" w:rsidR="000F5729" w:rsidRPr="006F09EA" w:rsidRDefault="000F5729" w:rsidP="000F5729">
      <w:pPr>
        <w:pStyle w:val="1Code"/>
        <w:rPr>
          <w:rFonts w:cs="Times New Roman"/>
          <w:lang w:val="uk-UA"/>
        </w:rPr>
      </w:pPr>
      <w:r w:rsidRPr="006F09EA">
        <w:rPr>
          <w:rFonts w:cs="Times New Roman"/>
          <w:lang w:val="uk-UA"/>
        </w:rPr>
        <w:tab/>
      </w:r>
      <w:r w:rsidRPr="006F09EA">
        <w:rPr>
          <w:rFonts w:cs="Times New Roman"/>
          <w:lang w:val="uk-UA"/>
        </w:rPr>
        <w:tab/>
        <w:t>average = sum / count;</w:t>
      </w:r>
    </w:p>
    <w:p w14:paraId="7808BE03" w14:textId="77777777" w:rsidR="000F5729" w:rsidRDefault="000F5729" w:rsidP="000F5729">
      <w:pPr>
        <w:pStyle w:val="1Code"/>
        <w:rPr>
          <w:rFonts w:cs="Times New Roman"/>
          <w:lang w:val="uk-UA"/>
        </w:rPr>
      </w:pPr>
      <w:r w:rsidRPr="006F09EA">
        <w:rPr>
          <w:rFonts w:cs="Times New Roman"/>
          <w:lang w:val="uk-UA"/>
        </w:rPr>
        <w:tab/>
        <w:t>}</w:t>
      </w:r>
    </w:p>
    <w:p w14:paraId="19E4ABA7" w14:textId="77777777" w:rsidR="003E2D8D" w:rsidRPr="003E2D8D" w:rsidRDefault="003E2D8D" w:rsidP="003E2D8D">
      <w:pPr>
        <w:pStyle w:val="1Header"/>
      </w:pPr>
    </w:p>
    <w:p w14:paraId="026E62F8" w14:textId="77777777" w:rsidR="000F5729" w:rsidRPr="006F09EA" w:rsidRDefault="000F5729" w:rsidP="000F5729">
      <w:pPr>
        <w:pStyle w:val="1Code"/>
        <w:rPr>
          <w:rFonts w:cs="Times New Roman"/>
          <w:lang w:val="uk-UA"/>
        </w:rPr>
      </w:pPr>
      <w:r w:rsidRPr="006F09EA">
        <w:rPr>
          <w:rFonts w:cs="Times New Roman"/>
          <w:lang w:val="uk-UA"/>
        </w:rPr>
        <w:tab/>
        <w:t>cout &lt;&lt; fixed &lt;&lt; setprecision(3);</w:t>
      </w:r>
    </w:p>
    <w:p w14:paraId="5FD76A88" w14:textId="4D114B85" w:rsidR="000F5729" w:rsidRPr="006F09EA" w:rsidRDefault="000F5729" w:rsidP="000F5729">
      <w:pPr>
        <w:pStyle w:val="1Code"/>
        <w:rPr>
          <w:rFonts w:cs="Times New Roman"/>
          <w:lang w:val="uk-UA"/>
        </w:rPr>
      </w:pPr>
      <w:r w:rsidRPr="006F09EA">
        <w:rPr>
          <w:rFonts w:cs="Times New Roman"/>
          <w:lang w:val="uk-UA"/>
        </w:rPr>
        <w:tab/>
        <w:t>cout &lt;&lt; "Сума вище гол. дiагоналi: " &lt;&lt;</w:t>
      </w:r>
      <w:r w:rsidR="00544BA6">
        <w:rPr>
          <w:rFonts w:cs="Times New Roman"/>
        </w:rPr>
        <w:t xml:space="preserve"> sum</w:t>
      </w:r>
      <w:r w:rsidRPr="006F09EA">
        <w:rPr>
          <w:rFonts w:cs="Times New Roman"/>
          <w:lang w:val="uk-UA"/>
        </w:rPr>
        <w:t xml:space="preserve"> &lt;&lt; "\nК-ть елементiв: " &lt;&lt; count &lt;&lt; "\nСереднє арифметичне вище гол. дiагоналi: " &lt;&lt; average;</w:t>
      </w:r>
    </w:p>
    <w:p w14:paraId="202ACEE8" w14:textId="661EC437" w:rsidR="00EA12C6" w:rsidRDefault="000F5729" w:rsidP="000F5729">
      <w:pPr>
        <w:pStyle w:val="1Code"/>
        <w:rPr>
          <w:rFonts w:cs="Times New Roman"/>
          <w:lang w:val="uk-UA"/>
        </w:rPr>
      </w:pPr>
      <w:r w:rsidRPr="006F09EA">
        <w:rPr>
          <w:rFonts w:cs="Times New Roman"/>
          <w:lang w:val="uk-UA"/>
        </w:rPr>
        <w:t>}</w:t>
      </w:r>
    </w:p>
    <w:p w14:paraId="4D76EEC0" w14:textId="77777777" w:rsidR="003E2D8D" w:rsidRDefault="003E2D8D" w:rsidP="003E2D8D">
      <w:pPr>
        <w:pStyle w:val="1Header"/>
      </w:pPr>
    </w:p>
    <w:p w14:paraId="634C80C7" w14:textId="1A31A5A5" w:rsidR="00EA12C6" w:rsidRDefault="00EA12C6" w:rsidP="00EA12C6">
      <w:pPr>
        <w:pStyle w:val="1Header"/>
      </w:pPr>
      <w:r w:rsidRPr="006F09EA">
        <w:t>Результат: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555"/>
        <w:gridCol w:w="4731"/>
        <w:gridCol w:w="4490"/>
      </w:tblGrid>
      <w:tr w:rsidR="000F5729" w:rsidRPr="006F09EA" w14:paraId="381A408F" w14:textId="77777777" w:rsidTr="000F57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5" w:type="dxa"/>
          </w:tcPr>
          <w:p w14:paraId="4E897A40" w14:textId="77777777" w:rsidR="00EA12C6" w:rsidRPr="006F09EA" w:rsidRDefault="00EA12C6" w:rsidP="006D798E">
            <w:pPr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  <w:r w:rsidRPr="006F09EA">
              <w:rPr>
                <w:rFonts w:ascii="Times New Roman" w:hAnsi="Times New Roman" w:cs="Times New Roman"/>
                <w:bCs/>
                <w:sz w:val="24"/>
                <w:szCs w:val="24"/>
              </w:rPr>
              <w:t>№</w:t>
            </w:r>
          </w:p>
        </w:tc>
        <w:tc>
          <w:tcPr>
            <w:tcW w:w="4731" w:type="dxa"/>
          </w:tcPr>
          <w:p w14:paraId="0B23C617" w14:textId="77777777" w:rsidR="00EA12C6" w:rsidRPr="006F09EA" w:rsidRDefault="00EA12C6" w:rsidP="006D798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  <w:r w:rsidRPr="006F09EA">
              <w:rPr>
                <w:rFonts w:ascii="Times New Roman" w:hAnsi="Times New Roman" w:cs="Times New Roman"/>
                <w:bCs/>
                <w:sz w:val="24"/>
                <w:szCs w:val="24"/>
              </w:rPr>
              <w:t>Програма</w:t>
            </w:r>
          </w:p>
        </w:tc>
        <w:tc>
          <w:tcPr>
            <w:tcW w:w="4490" w:type="dxa"/>
          </w:tcPr>
          <w:p w14:paraId="767315DA" w14:textId="77777777" w:rsidR="00EA12C6" w:rsidRPr="006F09EA" w:rsidRDefault="00EA12C6" w:rsidP="006D798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  <w:r w:rsidRPr="006F09EA">
              <w:rPr>
                <w:rFonts w:ascii="Times New Roman" w:hAnsi="Times New Roman" w:cs="Times New Roman"/>
                <w:bCs/>
                <w:sz w:val="24"/>
                <w:szCs w:val="24"/>
              </w:rPr>
              <w:t>Тестовий приклад</w:t>
            </w:r>
          </w:p>
        </w:tc>
      </w:tr>
      <w:tr w:rsidR="000F5729" w:rsidRPr="006F09EA" w14:paraId="3E511BE0" w14:textId="77777777" w:rsidTr="000F5729">
        <w:trPr>
          <w:trHeight w:val="9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5" w:type="dxa"/>
          </w:tcPr>
          <w:p w14:paraId="622B8B3C" w14:textId="77777777" w:rsidR="00EA12C6" w:rsidRPr="006F09EA" w:rsidRDefault="00EA12C6" w:rsidP="00EA12C6">
            <w:pPr>
              <w:pStyle w:val="ListParagraph"/>
              <w:numPr>
                <w:ilvl w:val="0"/>
                <w:numId w:val="13"/>
              </w:numPr>
              <w:jc w:val="left"/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</w:p>
        </w:tc>
        <w:tc>
          <w:tcPr>
            <w:tcW w:w="4731" w:type="dxa"/>
          </w:tcPr>
          <w:p w14:paraId="3B895C1B" w14:textId="67C3A78F" w:rsidR="00EA12C6" w:rsidRPr="006F09EA" w:rsidRDefault="000F5729" w:rsidP="006D79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09EA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8001661" wp14:editId="7325E091">
                  <wp:extent cx="2867230" cy="1101436"/>
                  <wp:effectExtent l="0" t="0" r="0" b="3810"/>
                  <wp:docPr id="11237708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377087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6822" cy="1108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90" w:type="dxa"/>
          </w:tcPr>
          <w:p w14:paraId="1F9F5373" w14:textId="1F2AF4EC" w:rsidR="00EA12C6" w:rsidRPr="006F09EA" w:rsidRDefault="000F5729" w:rsidP="000F5729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F09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-9/21 = -0.428571</w:t>
            </w:r>
          </w:p>
        </w:tc>
      </w:tr>
      <w:tr w:rsidR="000F5729" w:rsidRPr="006F09EA" w14:paraId="123AB971" w14:textId="77777777" w:rsidTr="000F5729">
        <w:trPr>
          <w:trHeight w:val="9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5" w:type="dxa"/>
          </w:tcPr>
          <w:p w14:paraId="48A72396" w14:textId="77777777" w:rsidR="00EA12C6" w:rsidRPr="006F09EA" w:rsidRDefault="00EA12C6" w:rsidP="00EA12C6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</w:p>
        </w:tc>
        <w:tc>
          <w:tcPr>
            <w:tcW w:w="4731" w:type="dxa"/>
          </w:tcPr>
          <w:p w14:paraId="4F0D08B5" w14:textId="6C745268" w:rsidR="00EA12C6" w:rsidRPr="006F09EA" w:rsidRDefault="000F5729" w:rsidP="006D79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F09EA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458A472F" wp14:editId="301D7EBB">
                  <wp:extent cx="2854036" cy="1090742"/>
                  <wp:effectExtent l="0" t="0" r="3810" b="0"/>
                  <wp:docPr id="17594122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941223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8936" cy="10964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90" w:type="dxa"/>
          </w:tcPr>
          <w:p w14:paraId="4213F214" w14:textId="38D0FBE9" w:rsidR="00EA12C6" w:rsidRPr="006F09EA" w:rsidRDefault="000F5729" w:rsidP="000F57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F09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14/21 = 0.666667</w:t>
            </w:r>
          </w:p>
        </w:tc>
      </w:tr>
    </w:tbl>
    <w:p w14:paraId="5B726494" w14:textId="77777777" w:rsidR="00EA12C6" w:rsidRPr="006F09EA" w:rsidRDefault="00EA12C6" w:rsidP="00EA12C6">
      <w:pPr>
        <w:pStyle w:val="1Normal"/>
        <w:rPr>
          <w:rFonts w:cs="Times New Roman"/>
          <w:lang w:eastAsia="ru-RU"/>
        </w:rPr>
      </w:pPr>
    </w:p>
    <w:p w14:paraId="58A3491C" w14:textId="0E3CF73B" w:rsidR="00EA12C6" w:rsidRDefault="00EA12C6" w:rsidP="00EA12C6">
      <w:pPr>
        <w:pStyle w:val="1Header"/>
      </w:pPr>
      <w:r w:rsidRPr="006F09EA">
        <w:lastRenderedPageBreak/>
        <w:t>Варіант 8. Задачі 3.</w:t>
      </w:r>
    </w:p>
    <w:p w14:paraId="7AA5B050" w14:textId="77777777" w:rsidR="003E2D8D" w:rsidRPr="003E2D8D" w:rsidRDefault="003E2D8D" w:rsidP="003E2D8D">
      <w:pPr>
        <w:pStyle w:val="1Normal"/>
        <w:rPr>
          <w:lang w:eastAsia="ru-RU"/>
        </w:rPr>
      </w:pPr>
    </w:p>
    <w:p w14:paraId="3BE3A9C6" w14:textId="4169DD01" w:rsidR="003E2D8D" w:rsidRPr="003E2D8D" w:rsidRDefault="00EA12C6" w:rsidP="003E2D8D">
      <w:pPr>
        <w:pStyle w:val="1Header"/>
      </w:pPr>
      <w:r w:rsidRPr="006F09EA">
        <w:t>Умова:</w:t>
      </w:r>
    </w:p>
    <w:p w14:paraId="181F43B9" w14:textId="6B67747D" w:rsidR="00EA12C6" w:rsidRPr="006F09EA" w:rsidRDefault="000F5729" w:rsidP="000F5729">
      <w:pPr>
        <w:pStyle w:val="1Normal"/>
        <w:rPr>
          <w:rFonts w:cs="Times New Roman"/>
        </w:rPr>
      </w:pPr>
      <w:r w:rsidRPr="006F09EA">
        <w:rPr>
          <w:rFonts w:cs="Times New Roman"/>
        </w:rPr>
        <w:t>За вказівкою користувача розділити всі елементи матриці А(3,5)</w:t>
      </w:r>
      <w:r w:rsidRPr="006F09EA">
        <w:rPr>
          <w:rFonts w:cs="Times New Roman"/>
          <w:lang w:val="en-US"/>
        </w:rPr>
        <w:t xml:space="preserve"> </w:t>
      </w:r>
      <w:r w:rsidRPr="006F09EA">
        <w:rPr>
          <w:rFonts w:cs="Times New Roman"/>
        </w:rPr>
        <w:t>або на суму її додатних елементів, або на кількість непарних</w:t>
      </w:r>
      <w:r w:rsidRPr="006F09EA">
        <w:rPr>
          <w:rFonts w:cs="Times New Roman"/>
          <w:lang w:val="en-US"/>
        </w:rPr>
        <w:t xml:space="preserve"> </w:t>
      </w:r>
      <w:r w:rsidRPr="006F09EA">
        <w:rPr>
          <w:rFonts w:cs="Times New Roman"/>
        </w:rPr>
        <w:t>елементів.</w:t>
      </w:r>
    </w:p>
    <w:p w14:paraId="0275E04F" w14:textId="37C13D89" w:rsidR="00EA12C6" w:rsidRPr="006F09EA" w:rsidRDefault="00EA12C6" w:rsidP="00EA12C6">
      <w:pPr>
        <w:pStyle w:val="1Header"/>
      </w:pPr>
      <w:r w:rsidRPr="006F09EA">
        <w:t>Формалізація задачі:</w:t>
      </w:r>
    </w:p>
    <w:p w14:paraId="2064631E" w14:textId="490965B5" w:rsidR="000F5729" w:rsidRPr="006F09EA" w:rsidRDefault="000F5729" w:rsidP="003E2D8D">
      <w:pPr>
        <w:pStyle w:val="1Normal"/>
        <w:numPr>
          <w:ilvl w:val="0"/>
          <w:numId w:val="19"/>
        </w:numPr>
        <w:ind w:left="850" w:hanging="357"/>
        <w:rPr>
          <w:rFonts w:cs="Times New Roman"/>
          <w:i/>
          <w:iCs/>
        </w:rPr>
      </w:pPr>
      <w:r w:rsidRPr="006F09EA">
        <w:rPr>
          <w:rFonts w:cs="Times New Roman"/>
          <w:i/>
          <w:iCs/>
        </w:rPr>
        <w:t xml:space="preserve">Вхідні дані: </w:t>
      </w:r>
      <w:r w:rsidRPr="006F09EA">
        <w:rPr>
          <w:rFonts w:cs="Times New Roman"/>
          <w:i/>
          <w:iCs/>
          <w:lang w:val="en-US"/>
        </w:rPr>
        <w:t>A</w:t>
      </w:r>
      <w:r w:rsidRPr="006F09EA">
        <w:rPr>
          <w:rFonts w:cs="Times New Roman"/>
          <w:i/>
          <w:iCs/>
        </w:rPr>
        <w:t>[3][5] — двовимірний масив цілих чисел (елементи випадково генеруються від -10 до 10); c — вибір користувача (1 або 2): 1 – поділити на суму додатних елементів; 2 – поділити на кількість непарних елементів</w:t>
      </w:r>
    </w:p>
    <w:p w14:paraId="27483E2D" w14:textId="1FB730D5" w:rsidR="000F5729" w:rsidRPr="006F09EA" w:rsidRDefault="000F5729" w:rsidP="003E2D8D">
      <w:pPr>
        <w:pStyle w:val="1Normal"/>
        <w:numPr>
          <w:ilvl w:val="0"/>
          <w:numId w:val="19"/>
        </w:numPr>
        <w:ind w:left="850" w:hanging="357"/>
        <w:rPr>
          <w:rFonts w:cs="Times New Roman"/>
          <w:i/>
          <w:iCs/>
        </w:rPr>
      </w:pPr>
      <w:r w:rsidRPr="006F09EA">
        <w:rPr>
          <w:rFonts w:cs="Times New Roman"/>
          <w:i/>
          <w:iCs/>
        </w:rPr>
        <w:t xml:space="preserve">Вихідні дані: Змінений масив </w:t>
      </w:r>
      <w:r w:rsidRPr="006F09EA">
        <w:rPr>
          <w:rFonts w:cs="Times New Roman"/>
          <w:i/>
          <w:iCs/>
          <w:lang w:val="en-US"/>
        </w:rPr>
        <w:t>A</w:t>
      </w:r>
      <w:r w:rsidRPr="006F09EA">
        <w:rPr>
          <w:rFonts w:cs="Times New Roman"/>
          <w:i/>
          <w:iCs/>
        </w:rPr>
        <w:t>[3][5], у якому всі елементи поділені на обраний параметр (суму додатних або кількість непарних).</w:t>
      </w:r>
    </w:p>
    <w:p w14:paraId="7F2AF0D7" w14:textId="40615F8A" w:rsidR="00EA12C6" w:rsidRPr="006F09EA" w:rsidRDefault="000F5729" w:rsidP="003E2D8D">
      <w:pPr>
        <w:pStyle w:val="1Normal"/>
        <w:numPr>
          <w:ilvl w:val="0"/>
          <w:numId w:val="19"/>
        </w:numPr>
        <w:ind w:left="850" w:hanging="357"/>
        <w:rPr>
          <w:rFonts w:cs="Times New Roman"/>
          <w:i/>
          <w:iCs/>
        </w:rPr>
      </w:pPr>
      <w:r w:rsidRPr="006F09EA">
        <w:rPr>
          <w:rFonts w:cs="Times New Roman"/>
          <w:i/>
          <w:iCs/>
        </w:rPr>
        <w:t>Типи даних: int — для елементів матриці, лічильників циклів, суми, кількості непарних, вибору користувача; const int — для розмірів матриці (ROWS, COLS).</w:t>
      </w:r>
    </w:p>
    <w:p w14:paraId="745655C6" w14:textId="6D460161" w:rsidR="000F5729" w:rsidRPr="006F09EA" w:rsidRDefault="000F5729" w:rsidP="003E2D8D">
      <w:pPr>
        <w:pStyle w:val="1Normal"/>
        <w:numPr>
          <w:ilvl w:val="0"/>
          <w:numId w:val="19"/>
        </w:numPr>
        <w:ind w:left="850" w:hanging="357"/>
        <w:rPr>
          <w:rFonts w:cs="Times New Roman"/>
          <w:i/>
          <w:iCs/>
        </w:rPr>
      </w:pPr>
      <w:r w:rsidRPr="006F09EA">
        <w:rPr>
          <w:rFonts w:cs="Times New Roman"/>
          <w:i/>
          <w:iCs/>
        </w:rPr>
        <w:t>Тестування: перевірити роботу програми.</w:t>
      </w:r>
    </w:p>
    <w:p w14:paraId="2D666683" w14:textId="6E0E4857" w:rsidR="00EA12C6" w:rsidRPr="006F09EA" w:rsidRDefault="004F09EB" w:rsidP="00EA12C6">
      <w:pPr>
        <w:pStyle w:val="1Header"/>
      </w:pPr>
      <w:r w:rsidRPr="006F09EA">
        <w:rPr>
          <w:b w:val="0"/>
          <w:bCs w:val="0"/>
          <w:noProof/>
          <w14:ligatures w14:val="standardContextual"/>
        </w:rPr>
        <mc:AlternateContent>
          <mc:Choice Requires="wpc">
            <w:drawing>
              <wp:anchor distT="0" distB="0" distL="114300" distR="114300" simplePos="0" relativeHeight="251661312" behindDoc="0" locked="0" layoutInCell="1" allowOverlap="1" wp14:anchorId="54AD9233" wp14:editId="2A2EB708">
                <wp:simplePos x="0" y="0"/>
                <wp:positionH relativeFrom="column">
                  <wp:posOffset>256540</wp:posOffset>
                </wp:positionH>
                <wp:positionV relativeFrom="paragraph">
                  <wp:posOffset>391795</wp:posOffset>
                </wp:positionV>
                <wp:extent cx="5486400" cy="4772025"/>
                <wp:effectExtent l="0" t="0" r="0" b="9525"/>
                <wp:wrapTopAndBottom/>
                <wp:docPr id="13" name="Полотно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15" name="Блок-схема: знак завершення 15"/>
                        <wps:cNvSpPr/>
                        <wps:spPr>
                          <a:xfrm>
                            <a:off x="2290233" y="918918"/>
                            <a:ext cx="893445" cy="318135"/>
                          </a:xfrm>
                          <a:prstGeom prst="flowChartTerminator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3F9DAA4" w14:textId="77777777" w:rsidR="00CA13F0" w:rsidRDefault="00CA13F0" w:rsidP="00CA13F0">
                              <w:pPr>
                                <w:spacing w:line="254" w:lineRule="auto"/>
                                <w:jc w:val="center"/>
                                <w:rPr>
                                  <w:rFonts w:eastAsia="Calibri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eastAsia="Calibri"/>
                                  <w:sz w:val="16"/>
                                  <w:szCs w:val="16"/>
                                </w:rPr>
                                <w:t>Початок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Пряма зі стрілкою 24"/>
                        <wps:cNvCnPr/>
                        <wps:spPr>
                          <a:xfrm>
                            <a:off x="2733463" y="1237049"/>
                            <a:ext cx="0" cy="1524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6" name="Пряма зі стрілкою 26"/>
                        <wps:cNvCnPr/>
                        <wps:spPr>
                          <a:xfrm>
                            <a:off x="2776643" y="1932378"/>
                            <a:ext cx="0" cy="1524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3" name="Прямокутник 33"/>
                        <wps:cNvSpPr/>
                        <wps:spPr>
                          <a:xfrm>
                            <a:off x="2329603" y="2080968"/>
                            <a:ext cx="893445" cy="21018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0244781" w14:textId="77777777" w:rsidR="00CA13F0" w:rsidRDefault="00CA13F0" w:rsidP="00CA13F0">
                              <w:pPr>
                                <w:spacing w:line="256" w:lineRule="auto"/>
                                <w:rPr>
                                  <w:rFonts w:eastAsia="Calibri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eastAsia="Calibri"/>
                                  <w:sz w:val="16"/>
                                  <w:szCs w:val="16"/>
                                </w:rPr>
                                <w:t>srand(time(0))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Пряма зі стрілкою 34"/>
                        <wps:cNvCnPr/>
                        <wps:spPr>
                          <a:xfrm>
                            <a:off x="2776643" y="2291788"/>
                            <a:ext cx="0" cy="1524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5" name="Поле 274450740"/>
                        <wps:cNvSpPr txBox="1"/>
                        <wps:spPr>
                          <a:xfrm>
                            <a:off x="2314998" y="2437838"/>
                            <a:ext cx="899795" cy="228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651D115" w14:textId="77777777" w:rsidR="00CA13F0" w:rsidRDefault="00CA13F0" w:rsidP="00CA13F0">
                              <w:pPr>
                                <w:spacing w:line="256" w:lineRule="auto"/>
                                <w:rPr>
                                  <w:rFonts w:ascii="Calibri" w:eastAsia="Calibri" w:hAnsi="Calibri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sz w:val="16"/>
                                  <w:szCs w:val="16"/>
                                </w:rPr>
                                <w:t>(</w:t>
                              </w:r>
                              <w:r>
                                <w:rPr>
                                  <w:rFonts w:ascii="Calibri" w:eastAsia="Calibri" w:hAnsi="Calibri"/>
                                  <w:sz w:val="16"/>
                                  <w:szCs w:val="16"/>
                                  <w:lang w:val="en-US"/>
                                </w:rPr>
                                <w:t>i=0;i&lt;ROWS;i++</w:t>
                              </w:r>
                              <w:r>
                                <w:rPr>
                                  <w:rFonts w:ascii="Calibri" w:eastAsia="Calibri" w:hAnsi="Calibri"/>
                                  <w:sz w:val="16"/>
                                  <w:szCs w:val="16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Поле 236744073"/>
                        <wps:cNvSpPr txBox="1"/>
                        <wps:spPr>
                          <a:xfrm>
                            <a:off x="2019723" y="1389449"/>
                            <a:ext cx="1533525" cy="542929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7028A77" w14:textId="01375FD9" w:rsidR="00CA13F0" w:rsidRDefault="00CA13F0" w:rsidP="00CA13F0">
                              <w:pPr>
                                <w:spacing w:line="256" w:lineRule="auto"/>
                                <w:rPr>
                                  <w:rFonts w:eastAsia="Calibri"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rFonts w:eastAsia="Calibri"/>
                                  <w:sz w:val="16"/>
                                  <w:szCs w:val="16"/>
                                  <w:lang w:val="en-US"/>
                                </w:rPr>
                                <w:t>ROWS = 3, COLS = 5</w:t>
                              </w:r>
                              <w:r>
                                <w:rPr>
                                  <w:rFonts w:eastAsia="Calibri"/>
                                  <w:sz w:val="16"/>
                                  <w:szCs w:val="16"/>
                                </w:rPr>
                                <w:t>,</w:t>
                              </w:r>
                              <w:r>
                                <w:rPr>
                                  <w:rFonts w:eastAsia="Calibri"/>
                                  <w:sz w:val="16"/>
                                  <w:szCs w:val="16"/>
                                  <w:lang w:val="en-US"/>
                                </w:rPr>
                                <w:t xml:space="preserve"> int </w:t>
                              </w:r>
                              <w:r w:rsidR="00A7420C">
                                <w:rPr>
                                  <w:rFonts w:eastAsia="Calibri"/>
                                  <w:sz w:val="16"/>
                                  <w:szCs w:val="16"/>
                                  <w:lang w:val="en-US"/>
                                </w:rPr>
                                <w:t>A</w:t>
                              </w:r>
                              <w:r>
                                <w:rPr>
                                  <w:rFonts w:eastAsia="Calibri"/>
                                  <w:sz w:val="16"/>
                                  <w:szCs w:val="16"/>
                                  <w:lang w:val="en-US"/>
                                </w:rPr>
                                <w:t xml:space="preserve">[3][5], </w:t>
                              </w:r>
                              <w:r w:rsidR="00A7420C">
                                <w:rPr>
                                  <w:rFonts w:eastAsia="Calibri"/>
                                  <w:sz w:val="16"/>
                                  <w:szCs w:val="16"/>
                                  <w:lang w:val="en-US"/>
                                </w:rPr>
                                <w:t>c</w:t>
                              </w:r>
                              <w:r>
                                <w:rPr>
                                  <w:rFonts w:eastAsia="Calibri"/>
                                  <w:sz w:val="16"/>
                                  <w:szCs w:val="16"/>
                                  <w:lang w:val="en-US"/>
                                </w:rPr>
                                <w:t>, sum=0,count=0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Поле 236744080"/>
                        <wps:cNvSpPr txBox="1"/>
                        <wps:spPr>
                          <a:xfrm>
                            <a:off x="2379133" y="2834078"/>
                            <a:ext cx="906145" cy="228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63B3D4F" w14:textId="77777777" w:rsidR="00CA13F0" w:rsidRDefault="00CA13F0" w:rsidP="00CA13F0">
                              <w:pPr>
                                <w:spacing w:line="256" w:lineRule="auto"/>
                                <w:rPr>
                                  <w:rFonts w:ascii="Calibri" w:eastAsia="Calibri" w:hAnsi="Calibri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sz w:val="16"/>
                                  <w:szCs w:val="16"/>
                                </w:rPr>
                                <w:t>(</w:t>
                              </w:r>
                              <w:r>
                                <w:rPr>
                                  <w:rFonts w:ascii="Calibri" w:eastAsia="Calibri" w:hAnsi="Calibri"/>
                                  <w:sz w:val="16"/>
                                  <w:szCs w:val="16"/>
                                  <w:lang w:val="en-US"/>
                                </w:rPr>
                                <w:t>j=0;i&lt;COLS;j++</w:t>
                              </w:r>
                              <w:r>
                                <w:rPr>
                                  <w:rFonts w:ascii="Calibri" w:eastAsia="Calibri" w:hAnsi="Calibri"/>
                                  <w:sz w:val="16"/>
                                  <w:szCs w:val="16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Блок-схема: підготовка 61"/>
                        <wps:cNvSpPr/>
                        <wps:spPr>
                          <a:xfrm>
                            <a:off x="2329391" y="2437838"/>
                            <a:ext cx="949325" cy="228600"/>
                          </a:xfrm>
                          <a:prstGeom prst="flowChartPreparation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4548BCF" w14:textId="77777777" w:rsidR="00CA13F0" w:rsidRDefault="00CA13F0" w:rsidP="00CA13F0">
                              <w:pPr>
                                <w:spacing w:line="256" w:lineRule="auto"/>
                                <w:jc w:val="center"/>
                                <w:rPr>
                                  <w:rFonts w:eastAsia="Calibri"/>
                                </w:rPr>
                              </w:pPr>
                              <w:r>
                                <w:rPr>
                                  <w:rFonts w:eastAsia="Calibri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Блок-схема: підготовка 62"/>
                        <wps:cNvSpPr/>
                        <wps:spPr>
                          <a:xfrm>
                            <a:off x="2329603" y="2834078"/>
                            <a:ext cx="949325" cy="228600"/>
                          </a:xfrm>
                          <a:prstGeom prst="flowChartPreparation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2B99B93" w14:textId="77777777" w:rsidR="00CA13F0" w:rsidRDefault="00CA13F0" w:rsidP="00CA13F0">
                              <w:pPr>
                                <w:spacing w:line="256" w:lineRule="auto"/>
                                <w:jc w:val="center"/>
                                <w:rPr>
                                  <w:rFonts w:eastAsia="Calibri"/>
                                </w:rPr>
                              </w:pPr>
                              <w:r>
                                <w:rPr>
                                  <w:rFonts w:eastAsia="Calibri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Пряма сполучна лінія 63"/>
                        <wps:cNvCnPr/>
                        <wps:spPr>
                          <a:xfrm>
                            <a:off x="2778229" y="2666438"/>
                            <a:ext cx="3175" cy="16764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06558528" name="Поле 236744073"/>
                        <wps:cNvSpPr txBox="1"/>
                        <wps:spPr>
                          <a:xfrm>
                            <a:off x="2222923" y="3133587"/>
                            <a:ext cx="1265343" cy="255397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1A28B1B" w14:textId="68F985C8" w:rsidR="00CA13F0" w:rsidRDefault="00A7420C" w:rsidP="00CA13F0">
                              <w:pPr>
                                <w:spacing w:line="256" w:lineRule="auto"/>
                                <w:rPr>
                                  <w:rFonts w:eastAsia="Calibri"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rFonts w:eastAsia="Calibri"/>
                                  <w:sz w:val="16"/>
                                  <w:szCs w:val="16"/>
                                  <w:lang w:val="en-US"/>
                                </w:rPr>
                                <w:t>A</w:t>
                              </w:r>
                              <w:r w:rsidR="00CA13F0">
                                <w:rPr>
                                  <w:rFonts w:eastAsia="Calibri"/>
                                  <w:sz w:val="16"/>
                                  <w:szCs w:val="16"/>
                                  <w:lang w:val="en-US"/>
                                </w:rPr>
                                <w:t>[i][j]=rand()%21-10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6558529" name="Сполучна лінія: уступом 1906558529"/>
                        <wps:cNvCnPr>
                          <a:stCxn id="1906558528" idx="2"/>
                          <a:endCxn id="62" idx="1"/>
                        </wps:cNvCnPr>
                        <wps:spPr>
                          <a:xfrm rot="5400000" flipH="1">
                            <a:off x="2372296" y="2905685"/>
                            <a:ext cx="440606" cy="525992"/>
                          </a:xfrm>
                          <a:prstGeom prst="bentConnector4">
                            <a:avLst>
                              <a:gd name="adj1" fmla="val -51883"/>
                              <a:gd name="adj2" fmla="val 163742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06558531" name="Пряма сполучна лінія 1906558531"/>
                        <wps:cNvCnPr>
                          <a:stCxn id="62" idx="2"/>
                        </wps:cNvCnPr>
                        <wps:spPr>
                          <a:xfrm>
                            <a:off x="2804266" y="3062678"/>
                            <a:ext cx="527" cy="70909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06558532" name="Сполучна лінія: уступом 1906558532"/>
                        <wps:cNvCnPr>
                          <a:stCxn id="62" idx="3"/>
                          <a:endCxn id="61" idx="1"/>
                        </wps:cNvCnPr>
                        <wps:spPr>
                          <a:xfrm flipH="1" flipV="1">
                            <a:off x="2329391" y="2552138"/>
                            <a:ext cx="949537" cy="396240"/>
                          </a:xfrm>
                          <a:prstGeom prst="bentConnector5">
                            <a:avLst>
                              <a:gd name="adj1" fmla="val -29425"/>
                              <a:gd name="adj2" fmla="val -202137"/>
                              <a:gd name="adj3" fmla="val 145475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06558533" name="Сполучна лінія: уступом 1906558533"/>
                        <wps:cNvCnPr>
                          <a:stCxn id="61" idx="3"/>
                        </wps:cNvCnPr>
                        <wps:spPr>
                          <a:xfrm flipH="1">
                            <a:off x="2733463" y="2552138"/>
                            <a:ext cx="545253" cy="1590380"/>
                          </a:xfrm>
                          <a:prstGeom prst="bentConnector4">
                            <a:avLst>
                              <a:gd name="adj1" fmla="val -77639"/>
                              <a:gd name="adj2" fmla="val 81808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02352526" name="Flowchart: Connector 402352526"/>
                        <wps:cNvSpPr/>
                        <wps:spPr>
                          <a:xfrm>
                            <a:off x="2565400" y="4142518"/>
                            <a:ext cx="366251" cy="366251"/>
                          </a:xfrm>
                          <a:prstGeom prst="flowChartConnector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61B64C5" w14:textId="3C39C33D" w:rsidR="00CA13F0" w:rsidRPr="00CA13F0" w:rsidRDefault="00CA13F0" w:rsidP="00CA13F0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000000" w:themeColor="text1"/>
                                </w:rPr>
                              </w:pPr>
                              <w:r w:rsidRPr="00CA13F0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000000" w:themeColor="text1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4AD9233" id="Полотно 13" o:spid="_x0000_s1086" editas="canvas" style="position:absolute;left:0;text-align:left;margin-left:20.2pt;margin-top:30.85pt;width:6in;height:375.75pt;z-index:251661312;mso-position-horizontal-relative:text;mso-position-vertical-relative:text;mso-height-relative:margin" coordsize="54864,47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">
                <v:shape id="_x0000_s1087" type="#_x0000_t75" style="position:absolute;width:54864;height:47720;visibility:visible;mso-wrap-style:square" filled="t">
                  <v:fill o:detectmouseclick="t"/>
                  <v:path o:connecttype="none"/>
                </v:shape>
                <v:shape id="Блок-схема: знак завершення 15" o:spid="_x0000_s1088" type="#_x0000_t116" style="position:absolute;left:22902;top:9189;width:8934;height:31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" fillcolor="white [3201]" strokecolor="black [3213]" strokeweight="1pt">
                  <v:textbox>
                    <w:txbxContent>
                      <w:p w14:paraId="43F9DAA4" w14:textId="77777777" w:rsidR="00CA13F0" w:rsidRDefault="00CA13F0" w:rsidP="00CA13F0">
                        <w:pPr>
                          <w:spacing w:line="254" w:lineRule="auto"/>
                          <w:jc w:val="center"/>
                          <w:rPr>
                            <w:rFonts w:eastAsia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eastAsia="Calibri"/>
                            <w:sz w:val="16"/>
                            <w:szCs w:val="16"/>
                          </w:rPr>
                          <w:t>Початок</w:t>
                        </w:r>
                      </w:p>
                    </w:txbxContent>
                  </v:textbox>
                </v:shape>
                <v:shape id="Пряма зі стрілкою 24" o:spid="_x0000_s1089" type="#_x0000_t32" style="position:absolute;left:27334;top:12370;width:0;height:152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" strokecolor="black [3200]" strokeweight=".5pt">
                  <v:stroke endarrow="block" joinstyle="miter"/>
                </v:shape>
                <v:shape id="Пряма зі стрілкою 26" o:spid="_x0000_s1090" type="#_x0000_t32" style="position:absolute;left:27766;top:19323;width:0;height:152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" strokecolor="black [3200]" strokeweight=".5pt">
                  <v:stroke endarrow="block" joinstyle="miter"/>
                </v:shape>
                <v:rect id="Прямокутник 33" o:spid="_x0000_s1091" style="position:absolute;left:23296;top:20809;width:8934;height:21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" fillcolor="white [3201]" strokecolor="black [3213]" strokeweight="1pt">
                  <v:textbox>
                    <w:txbxContent>
                      <w:p w14:paraId="00244781" w14:textId="77777777" w:rsidR="00CA13F0" w:rsidRDefault="00CA13F0" w:rsidP="00CA13F0">
                        <w:pPr>
                          <w:spacing w:line="256" w:lineRule="auto"/>
                          <w:rPr>
                            <w:rFonts w:eastAsia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eastAsia="Calibri"/>
                            <w:sz w:val="16"/>
                            <w:szCs w:val="16"/>
                          </w:rPr>
                          <w:t>srand(time(0))</w:t>
                        </w:r>
                      </w:p>
                    </w:txbxContent>
                  </v:textbox>
                </v:rect>
                <v:shape id="Пряма зі стрілкою 34" o:spid="_x0000_s1092" type="#_x0000_t32" style="position:absolute;left:27766;top:22917;width:0;height:152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" strokecolor="black [3200]" strokeweight=".5pt">
                  <v:stroke endarrow="block" joinstyle="miter"/>
                </v:shape>
                <v:shape id="Поле 274450740" o:spid="_x0000_s1093" type="#_x0000_t202" style="position:absolute;left:23149;top:24378;width:8998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" filled="f" stroked="f" strokeweight=".5pt">
                  <v:textbox>
                    <w:txbxContent>
                      <w:p w14:paraId="1651D115" w14:textId="77777777" w:rsidR="00CA13F0" w:rsidRDefault="00CA13F0" w:rsidP="00CA13F0">
                        <w:pPr>
                          <w:spacing w:line="256" w:lineRule="auto"/>
                          <w:rPr>
                            <w:rFonts w:ascii="Calibri" w:eastAsia="Calibri" w:hAnsi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 w:eastAsia="Calibri" w:hAnsi="Calibri"/>
                            <w:sz w:val="16"/>
                            <w:szCs w:val="16"/>
                          </w:rPr>
                          <w:t>(</w:t>
                        </w:r>
                        <w:r>
                          <w:rPr>
                            <w:rFonts w:ascii="Calibri" w:eastAsia="Calibri" w:hAnsi="Calibri"/>
                            <w:sz w:val="16"/>
                            <w:szCs w:val="16"/>
                            <w:lang w:val="en-US"/>
                          </w:rPr>
                          <w:t>i=0;i&lt;ROWS;i++</w:t>
                        </w:r>
                        <w:r>
                          <w:rPr>
                            <w:rFonts w:ascii="Calibri" w:eastAsia="Calibri" w:hAnsi="Calibri"/>
                            <w:sz w:val="16"/>
                            <w:szCs w:val="16"/>
                          </w:rPr>
                          <w:t>)</w:t>
                        </w:r>
                      </w:p>
                    </w:txbxContent>
                  </v:textbox>
                </v:shape>
                <v:shape id="Поле 236744073" o:spid="_x0000_s1094" type="#_x0000_t202" style="position:absolute;left:20197;top:13894;width:15335;height:5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" fillcolor="white [3201]" strokecolor="black [3200]" strokeweight="1pt">
                  <v:textbox>
                    <w:txbxContent>
                      <w:p w14:paraId="27028A77" w14:textId="01375FD9" w:rsidR="00CA13F0" w:rsidRDefault="00CA13F0" w:rsidP="00CA13F0">
                        <w:pPr>
                          <w:spacing w:line="256" w:lineRule="auto"/>
                          <w:rPr>
                            <w:rFonts w:eastAsia="Calibri"/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rFonts w:eastAsia="Calibri"/>
                            <w:sz w:val="16"/>
                            <w:szCs w:val="16"/>
                            <w:lang w:val="en-US"/>
                          </w:rPr>
                          <w:t>ROWS = 3, COLS = 5</w:t>
                        </w:r>
                        <w:r>
                          <w:rPr>
                            <w:rFonts w:eastAsia="Calibri"/>
                            <w:sz w:val="16"/>
                            <w:szCs w:val="16"/>
                          </w:rPr>
                          <w:t>,</w:t>
                        </w:r>
                        <w:r>
                          <w:rPr>
                            <w:rFonts w:eastAsia="Calibri"/>
                            <w:sz w:val="16"/>
                            <w:szCs w:val="16"/>
                            <w:lang w:val="en-US"/>
                          </w:rPr>
                          <w:t xml:space="preserve"> int </w:t>
                        </w:r>
                        <w:r w:rsidR="00A7420C">
                          <w:rPr>
                            <w:rFonts w:eastAsia="Calibri"/>
                            <w:sz w:val="16"/>
                            <w:szCs w:val="16"/>
                            <w:lang w:val="en-US"/>
                          </w:rPr>
                          <w:t>A</w:t>
                        </w:r>
                        <w:r>
                          <w:rPr>
                            <w:rFonts w:eastAsia="Calibri"/>
                            <w:sz w:val="16"/>
                            <w:szCs w:val="16"/>
                            <w:lang w:val="en-US"/>
                          </w:rPr>
                          <w:t xml:space="preserve">[3][5], </w:t>
                        </w:r>
                        <w:r w:rsidR="00A7420C">
                          <w:rPr>
                            <w:rFonts w:eastAsia="Calibri"/>
                            <w:sz w:val="16"/>
                            <w:szCs w:val="16"/>
                            <w:lang w:val="en-US"/>
                          </w:rPr>
                          <w:t>c</w:t>
                        </w:r>
                        <w:r>
                          <w:rPr>
                            <w:rFonts w:eastAsia="Calibri"/>
                            <w:sz w:val="16"/>
                            <w:szCs w:val="16"/>
                            <w:lang w:val="en-US"/>
                          </w:rPr>
                          <w:t>, sum=0,count=0</w:t>
                        </w:r>
                      </w:p>
                    </w:txbxContent>
                  </v:textbox>
                </v:shape>
                <v:shape id="Поле 236744080" o:spid="_x0000_s1095" type="#_x0000_t202" style="position:absolute;left:23791;top:28340;width:9061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" filled="f" stroked="f" strokeweight=".5pt">
                  <v:textbox>
                    <w:txbxContent>
                      <w:p w14:paraId="763B3D4F" w14:textId="77777777" w:rsidR="00CA13F0" w:rsidRDefault="00CA13F0" w:rsidP="00CA13F0">
                        <w:pPr>
                          <w:spacing w:line="256" w:lineRule="auto"/>
                          <w:rPr>
                            <w:rFonts w:ascii="Calibri" w:eastAsia="Calibri" w:hAnsi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 w:eastAsia="Calibri" w:hAnsi="Calibri"/>
                            <w:sz w:val="16"/>
                            <w:szCs w:val="16"/>
                          </w:rPr>
                          <w:t>(</w:t>
                        </w:r>
                        <w:r>
                          <w:rPr>
                            <w:rFonts w:ascii="Calibri" w:eastAsia="Calibri" w:hAnsi="Calibri"/>
                            <w:sz w:val="16"/>
                            <w:szCs w:val="16"/>
                            <w:lang w:val="en-US"/>
                          </w:rPr>
                          <w:t>j=0;i&lt;COLS;j++</w:t>
                        </w:r>
                        <w:r>
                          <w:rPr>
                            <w:rFonts w:ascii="Calibri" w:eastAsia="Calibri" w:hAnsi="Calibri"/>
                            <w:sz w:val="16"/>
                            <w:szCs w:val="16"/>
                          </w:rPr>
                          <w:t>)</w:t>
                        </w:r>
                      </w:p>
                    </w:txbxContent>
                  </v:textbox>
                </v:shape>
                <v:shape id="Блок-схема: підготовка 61" o:spid="_x0000_s1096" type="#_x0000_t117" style="position:absolute;left:23293;top:24378;width:9494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" filled="f" strokecolor="black [3213]" strokeweight="1pt">
                  <v:textbox>
                    <w:txbxContent>
                      <w:p w14:paraId="34548BCF" w14:textId="77777777" w:rsidR="00CA13F0" w:rsidRDefault="00CA13F0" w:rsidP="00CA13F0">
                        <w:pPr>
                          <w:spacing w:line="256" w:lineRule="auto"/>
                          <w:jc w:val="center"/>
                          <w:rPr>
                            <w:rFonts w:eastAsia="Calibri"/>
                          </w:rPr>
                        </w:pPr>
                        <w:r>
                          <w:rPr>
                            <w:rFonts w:eastAsia="Calibri"/>
                          </w:rPr>
                          <w:t> </w:t>
                        </w:r>
                      </w:p>
                    </w:txbxContent>
                  </v:textbox>
                </v:shape>
                <v:shape id="Блок-схема: підготовка 62" o:spid="_x0000_s1097" type="#_x0000_t117" style="position:absolute;left:23296;top:28340;width:9493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" filled="f" strokecolor="black [3213]" strokeweight="1pt">
                  <v:textbox>
                    <w:txbxContent>
                      <w:p w14:paraId="32B99B93" w14:textId="77777777" w:rsidR="00CA13F0" w:rsidRDefault="00CA13F0" w:rsidP="00CA13F0">
                        <w:pPr>
                          <w:spacing w:line="256" w:lineRule="auto"/>
                          <w:jc w:val="center"/>
                          <w:rPr>
                            <w:rFonts w:eastAsia="Calibri"/>
                          </w:rPr>
                        </w:pPr>
                        <w:r>
                          <w:rPr>
                            <w:rFonts w:eastAsia="Calibri"/>
                          </w:rPr>
                          <w:t> </w:t>
                        </w:r>
                      </w:p>
                    </w:txbxContent>
                  </v:textbox>
                </v:shape>
                <v:line id="Пряма сполучна лінія 63" o:spid="_x0000_s1098" style="position:absolute;visibility:visible;mso-wrap-style:square" from="27782,26664" to="27814,283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" strokecolor="black [3200]" strokeweight=".5pt">
                  <v:stroke joinstyle="miter"/>
                </v:line>
                <v:shape id="Поле 236744073" o:spid="_x0000_s1099" type="#_x0000_t202" style="position:absolute;left:22229;top:31335;width:12653;height:25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" fillcolor="white [3201]" strokecolor="black [3200]" strokeweight="1pt">
                  <v:textbox>
                    <w:txbxContent>
                      <w:p w14:paraId="21A28B1B" w14:textId="68F985C8" w:rsidR="00CA13F0" w:rsidRDefault="00A7420C" w:rsidP="00CA13F0">
                        <w:pPr>
                          <w:spacing w:line="256" w:lineRule="auto"/>
                          <w:rPr>
                            <w:rFonts w:eastAsia="Calibri"/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rFonts w:eastAsia="Calibri"/>
                            <w:sz w:val="16"/>
                            <w:szCs w:val="16"/>
                            <w:lang w:val="en-US"/>
                          </w:rPr>
                          <w:t>A</w:t>
                        </w:r>
                        <w:r w:rsidR="00CA13F0">
                          <w:rPr>
                            <w:rFonts w:eastAsia="Calibri"/>
                            <w:sz w:val="16"/>
                            <w:szCs w:val="16"/>
                            <w:lang w:val="en-US"/>
                          </w:rPr>
                          <w:t>[i][j]=rand()%21-10</w:t>
                        </w:r>
                      </w:p>
                    </w:txbxContent>
                  </v:textbox>
                </v:shape>
                <v:shape id="Сполучна лінія: уступом 1906558529" o:spid="_x0000_s1100" type="#_x0000_t35" style="position:absolute;left:23723;top:29056;width:4406;height:5259;rotation:-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" adj="-11207,35368" strokecolor="black [3200]" strokeweight=".5pt">
                  <v:stroke endarrow="block"/>
                </v:shape>
                <v:line id="Пряма сполучна лінія 1906558531" o:spid="_x0000_s1101" style="position:absolute;visibility:visible;mso-wrap-style:square" from="28042,30626" to="28047,313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" strokecolor="black [3200]" strokeweight=".5pt">
                  <v:stroke joinstyle="miter"/>
                </v:line>
                <v:shape id="Сполучна лінія: уступом 1906558532" o:spid="_x0000_s1102" type="#_x0000_t36" style="position:absolute;left:23293;top:25521;width:9496;height:3962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" adj="-6356,-43662,31423" strokecolor="black [3200]" strokeweight=".5pt">
                  <v:stroke endarrow="block"/>
                </v:shape>
                <v:shape id="Сполучна лінія: уступом 1906558533" o:spid="_x0000_s1103" type="#_x0000_t35" style="position:absolute;left:27334;top:25521;width:5453;height:15904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" adj="-16770,17671" strokecolor="black [3200]" strokeweight=".5pt">
                  <v:stroke endarrow="block"/>
                </v:shape>
                <v:shapetype id="_x0000_t120" coordsize="21600,21600" o:spt="120" path="m10800,qx,10800,10800,21600,21600,10800,10800,xe">
                  <v:path gradientshapeok="t" o:connecttype="custom" o:connectlocs="10800,0;3163,3163;0,10800;3163,18437;10800,21600;18437,18437;21600,10800;18437,3163" textboxrect="3163,3163,18437,18437"/>
                </v:shapetype>
                <v:shape id="Flowchart: Connector 402352526" o:spid="_x0000_s1104" type="#_x0000_t120" style="position:absolute;left:25654;top:41425;width:3662;height:36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" fillcolor="white [3212]" strokecolor="black [3213]" strokeweight="1pt">
                  <v:stroke joinstyle="miter"/>
                  <v:textbox>
                    <w:txbxContent>
                      <w:p w14:paraId="461B64C5" w14:textId="3C39C33D" w:rsidR="00CA13F0" w:rsidRPr="00CA13F0" w:rsidRDefault="00CA13F0" w:rsidP="00CA13F0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color w:val="000000" w:themeColor="text1"/>
                          </w:rPr>
                        </w:pPr>
                        <w:r w:rsidRPr="00CA13F0">
                          <w:rPr>
                            <w:rFonts w:ascii="Times New Roman" w:hAnsi="Times New Roman" w:cs="Times New Roman"/>
                            <w:b/>
                            <w:bCs/>
                            <w:color w:val="000000" w:themeColor="text1"/>
                          </w:rPr>
                          <w:t>1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="00EA12C6" w:rsidRPr="006F09EA">
        <w:t>Алгоритм:</w:t>
      </w:r>
    </w:p>
    <w:p w14:paraId="4C778A7A" w14:textId="3DF7FF6A" w:rsidR="00EA12C6" w:rsidRPr="006F09EA" w:rsidRDefault="00EA12C6" w:rsidP="00EA12C6">
      <w:pPr>
        <w:pStyle w:val="1Normal"/>
        <w:rPr>
          <w:rFonts w:cs="Times New Roman"/>
          <w:lang w:eastAsia="ru-RU"/>
        </w:rPr>
      </w:pPr>
    </w:p>
    <w:p w14:paraId="2239CB72" w14:textId="4AD5CCDD" w:rsidR="00CA13F0" w:rsidRPr="006F09EA" w:rsidRDefault="00CA13F0" w:rsidP="00EA12C6">
      <w:pPr>
        <w:pStyle w:val="1Normal"/>
        <w:rPr>
          <w:rFonts w:cs="Times New Roman"/>
          <w:lang w:eastAsia="ru-RU"/>
        </w:rPr>
      </w:pPr>
      <w:r w:rsidRPr="006F09EA">
        <w:rPr>
          <w:rFonts w:cs="Times New Roman"/>
          <w:noProof/>
          <w14:ligatures w14:val="standardContextual"/>
        </w:rPr>
        <w:lastRenderedPageBreak/>
        <mc:AlternateContent>
          <mc:Choice Requires="wpc">
            <w:drawing>
              <wp:anchor distT="0" distB="0" distL="114300" distR="114300" simplePos="0" relativeHeight="251659264" behindDoc="0" locked="0" layoutInCell="1" allowOverlap="1" wp14:anchorId="10A7BDAC" wp14:editId="42A5B4D1">
                <wp:simplePos x="0" y="0"/>
                <wp:positionH relativeFrom="column">
                  <wp:posOffset>27940</wp:posOffset>
                </wp:positionH>
                <wp:positionV relativeFrom="paragraph">
                  <wp:posOffset>0</wp:posOffset>
                </wp:positionV>
                <wp:extent cx="6286500" cy="8377555"/>
                <wp:effectExtent l="0" t="0" r="0" b="23495"/>
                <wp:wrapTopAndBottom/>
                <wp:docPr id="274450751" name="Полотно 27445075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236744126" name="Пряма сполучна лінія 236744126"/>
                        <wps:cNvCnPr>
                          <a:stCxn id="236744121" idx="2"/>
                          <a:endCxn id="236744124" idx="0"/>
                        </wps:cNvCnPr>
                        <wps:spPr>
                          <a:xfrm>
                            <a:off x="5461439" y="4212717"/>
                            <a:ext cx="1021" cy="8359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4450739" name="Блок-схема: підготовка 274450739"/>
                        <wps:cNvSpPr/>
                        <wps:spPr>
                          <a:xfrm>
                            <a:off x="1656965" y="622917"/>
                            <a:ext cx="949665" cy="228600"/>
                          </a:xfrm>
                          <a:prstGeom prst="flowChartPreparation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143383D" w14:textId="77777777" w:rsidR="00CA13F0" w:rsidRDefault="00CA13F0" w:rsidP="00CA13F0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450740" name="Поле 274450740"/>
                        <wps:cNvSpPr txBox="1"/>
                        <wps:spPr>
                          <a:xfrm>
                            <a:off x="1700234" y="622917"/>
                            <a:ext cx="900091" cy="228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DA8FAFA" w14:textId="77777777" w:rsidR="00CA13F0" w:rsidRPr="008353FB" w:rsidRDefault="00CA13F0" w:rsidP="00CA13F0">
                              <w:pP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 w:rsidRPr="005D7D06">
                                <w:rPr>
                                  <w:sz w:val="16"/>
                                  <w:szCs w:val="16"/>
                                </w:rPr>
                                <w:t>(</w:t>
                              </w:r>
                              <w: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i=0;i&lt;ROWS;i++</w:t>
                              </w:r>
                              <w:r w:rsidRPr="005D7D06">
                                <w:rPr>
                                  <w:sz w:val="16"/>
                                  <w:szCs w:val="16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450742" name="Пряма зі стрілкою 274450742"/>
                        <wps:cNvCnPr/>
                        <wps:spPr>
                          <a:xfrm>
                            <a:off x="2069271" y="1231407"/>
                            <a:ext cx="0" cy="1524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4450746" name="Прямокутник 274450746"/>
                        <wps:cNvSpPr/>
                        <wps:spPr>
                          <a:xfrm>
                            <a:off x="2544105" y="1655022"/>
                            <a:ext cx="896327" cy="22288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92BC9DB" w14:textId="77777777" w:rsidR="00CA13F0" w:rsidRPr="00E174DA" w:rsidRDefault="00CA13F0" w:rsidP="00CA13F0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3642C7">
                                <w:rPr>
                                  <w:sz w:val="16"/>
                                  <w:szCs w:val="16"/>
                                </w:rPr>
                                <w:t>sum += A[i][j])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450747" name="Сполучна лінія: уступом 274450747"/>
                        <wps:cNvCnPr/>
                        <wps:spPr>
                          <a:xfrm>
                            <a:off x="2600325" y="1533942"/>
                            <a:ext cx="339554" cy="121080"/>
                          </a:xfrm>
                          <a:prstGeom prst="bentConnector2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4450749" name="Пряма зі стрілкою 274450749"/>
                        <wps:cNvCnPr/>
                        <wps:spPr>
                          <a:xfrm>
                            <a:off x="2386950" y="4715997"/>
                            <a:ext cx="0" cy="17052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6744076" name="Блок-схема: дані 236744076"/>
                        <wps:cNvSpPr/>
                        <wps:spPr>
                          <a:xfrm>
                            <a:off x="3734524" y="2735580"/>
                            <a:ext cx="1073489" cy="183912"/>
                          </a:xfrm>
                          <a:prstGeom prst="flowChartInputOutpu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5196E55" w14:textId="77777777" w:rsidR="00CA13F0" w:rsidRPr="0009515D" w:rsidRDefault="00CA13F0" w:rsidP="00CA13F0">
                              <w:pPr>
                                <w:spacing w:line="256" w:lineRule="auto"/>
                                <w:rPr>
                                  <w:rFonts w:eastAsia="Calibri"/>
                                  <w:sz w:val="16"/>
                                  <w:szCs w:val="16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744077" name="Пряма сполучна лінія 236744077"/>
                        <wps:cNvCnPr/>
                        <wps:spPr>
                          <a:xfrm>
                            <a:off x="4251960" y="2926080"/>
                            <a:ext cx="0" cy="134954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6744079" name="Блок-схема: підготовка 236744079"/>
                        <wps:cNvSpPr/>
                        <wps:spPr>
                          <a:xfrm>
                            <a:off x="1650660" y="1019157"/>
                            <a:ext cx="949665" cy="228600"/>
                          </a:xfrm>
                          <a:prstGeom prst="flowChartPreparation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7DFAC49" w14:textId="77777777" w:rsidR="00CA13F0" w:rsidRDefault="00CA13F0" w:rsidP="00CA13F0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744080" name="Поле 236744080"/>
                        <wps:cNvSpPr txBox="1"/>
                        <wps:spPr>
                          <a:xfrm>
                            <a:off x="1700235" y="1019157"/>
                            <a:ext cx="804796" cy="2122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DF938BE" w14:textId="77777777" w:rsidR="00CA13F0" w:rsidRPr="008353FB" w:rsidRDefault="00CA13F0" w:rsidP="00CA13F0">
                              <w:pP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 w:rsidRPr="005D7D06">
                                <w:rPr>
                                  <w:sz w:val="16"/>
                                  <w:szCs w:val="16"/>
                                </w:rPr>
                                <w:t>(</w:t>
                              </w:r>
                              <w: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j=0;i&lt;COLS;j++</w:t>
                              </w:r>
                              <w:r w:rsidRPr="005D7D06">
                                <w:rPr>
                                  <w:sz w:val="16"/>
                                  <w:szCs w:val="16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744084" name="Блок-схема: рішення 236744084"/>
                        <wps:cNvSpPr/>
                        <wps:spPr>
                          <a:xfrm>
                            <a:off x="1578270" y="1383807"/>
                            <a:ext cx="1022055" cy="320880"/>
                          </a:xfrm>
                          <a:prstGeom prst="flowChartDecision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744085" name="Поле 236744085"/>
                        <wps:cNvSpPr txBox="1"/>
                        <wps:spPr>
                          <a:xfrm>
                            <a:off x="1750650" y="1436877"/>
                            <a:ext cx="793455" cy="2613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A4D92DD" w14:textId="77777777" w:rsidR="00CA13F0" w:rsidRPr="003642C7" w:rsidRDefault="00CA13F0" w:rsidP="00CA13F0">
                              <w:pP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 w:rsidRPr="003642C7">
                                <w:rPr>
                                  <w:sz w:val="16"/>
                                  <w:szCs w:val="16"/>
                                </w:rPr>
                                <w:t>(A[i][j] &gt; 0 ?)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744090" name="Пряма зі стрілкою 236744090"/>
                        <wps:cNvCnPr/>
                        <wps:spPr>
                          <a:xfrm>
                            <a:off x="2934144" y="1875642"/>
                            <a:ext cx="0" cy="1524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6744091" name="Прямокутник 236744091"/>
                        <wps:cNvSpPr/>
                        <wps:spPr>
                          <a:xfrm>
                            <a:off x="3408979" y="2299257"/>
                            <a:ext cx="548674" cy="22288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5CAE85F" w14:textId="77777777" w:rsidR="00CA13F0" w:rsidRPr="00094FE1" w:rsidRDefault="00CA13F0" w:rsidP="00CA13F0">
                              <w:pPr>
                                <w:jc w:val="center"/>
                                <w:rPr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Count++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744092" name="Сполучна лінія: уступом 236744092"/>
                        <wps:cNvCnPr>
                          <a:endCxn id="236744091" idx="0"/>
                        </wps:cNvCnPr>
                        <wps:spPr>
                          <a:xfrm>
                            <a:off x="3465198" y="2178177"/>
                            <a:ext cx="218118" cy="121080"/>
                          </a:xfrm>
                          <a:prstGeom prst="bentConnector2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6744093" name="Блок-схема: рішення 236744093"/>
                        <wps:cNvSpPr/>
                        <wps:spPr>
                          <a:xfrm>
                            <a:off x="2443143" y="2028042"/>
                            <a:ext cx="1022055" cy="320880"/>
                          </a:xfrm>
                          <a:prstGeom prst="flowChartDecision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744096" name="Поле 236744096"/>
                        <wps:cNvSpPr txBox="1"/>
                        <wps:spPr>
                          <a:xfrm>
                            <a:off x="2550287" y="2070656"/>
                            <a:ext cx="808653" cy="27826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604EB77" w14:textId="77777777" w:rsidR="00CA13F0" w:rsidRPr="003642C7" w:rsidRDefault="00CA13F0" w:rsidP="00CA13F0">
                              <w:pP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 w:rsidRPr="003642C7">
                                <w:rPr>
                                  <w:sz w:val="16"/>
                                  <w:szCs w:val="16"/>
                                </w:rPr>
                                <w:t>(A[i][j] % 2 != 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744108" name="Блок-схема: дані 236744108"/>
                        <wps:cNvSpPr/>
                        <wps:spPr>
                          <a:xfrm>
                            <a:off x="70574" y="3218472"/>
                            <a:ext cx="1050585" cy="373935"/>
                          </a:xfrm>
                          <a:prstGeom prst="flowChartInputOutpu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C5AECFB" w14:textId="77777777" w:rsidR="00CA13F0" w:rsidRPr="005D7D06" w:rsidRDefault="00CA13F0" w:rsidP="00CA13F0">
                              <w:pPr>
                                <w:spacing w:line="256" w:lineRule="auto"/>
                                <w:rPr>
                                  <w:rFonts w:eastAsia="Calibri"/>
                                  <w:sz w:val="16"/>
                                  <w:szCs w:val="16"/>
                                </w:rPr>
                              </w:pPr>
                              <w:r w:rsidRPr="00927CD2">
                                <w:rPr>
                                  <w:rFonts w:eastAsia="Calibri"/>
                                  <w:sz w:val="16"/>
                                  <w:szCs w:val="16"/>
                                </w:rPr>
                                <w:t>Невірний вибір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744109" name="Сполучна лінія: уступом 236744109"/>
                        <wps:cNvCnPr>
                          <a:endCxn id="236744108" idx="1"/>
                        </wps:cNvCnPr>
                        <wps:spPr>
                          <a:xfrm rot="10800000" flipV="1">
                            <a:off x="595868" y="3061034"/>
                            <a:ext cx="1948237" cy="157437"/>
                          </a:xfrm>
                          <a:prstGeom prst="bentConnector2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6744110" name="Блок-схема: рішення 236744110"/>
                        <wps:cNvSpPr/>
                        <wps:spPr>
                          <a:xfrm>
                            <a:off x="4182000" y="3592407"/>
                            <a:ext cx="1022055" cy="320880"/>
                          </a:xfrm>
                          <a:prstGeom prst="flowChartDecision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02B102F" w14:textId="77777777" w:rsidR="00CA13F0" w:rsidRDefault="00CA13F0" w:rsidP="00CA13F0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744112" name="Поле 236744112"/>
                        <wps:cNvSpPr txBox="1"/>
                        <wps:spPr>
                          <a:xfrm>
                            <a:off x="4395191" y="3635817"/>
                            <a:ext cx="793455" cy="2613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E54EF8C" w14:textId="77777777" w:rsidR="00CA13F0" w:rsidRPr="003642C7" w:rsidRDefault="00CA13F0" w:rsidP="00CA13F0">
                              <w:pP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 w:rsidRPr="00927CD2"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sum != 0 ?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744115" name="Сполучна лінія: уступом 236744115"/>
                        <wps:cNvCnPr/>
                        <wps:spPr>
                          <a:xfrm>
                            <a:off x="5204055" y="3748557"/>
                            <a:ext cx="230711" cy="235560"/>
                          </a:xfrm>
                          <a:prstGeom prst="bentConnector2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6744118" name="Блок-схема: дані 236744118"/>
                        <wps:cNvSpPr/>
                        <wps:spPr>
                          <a:xfrm>
                            <a:off x="3512820" y="3897207"/>
                            <a:ext cx="930948" cy="373935"/>
                          </a:xfrm>
                          <a:prstGeom prst="flowChartInputOutpu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3D1C350" w14:textId="77777777" w:rsidR="00CA13F0" w:rsidRPr="00465251" w:rsidRDefault="00CA13F0" w:rsidP="00CA13F0">
                              <w:pPr>
                                <w:spacing w:line="256" w:lineRule="auto"/>
                                <w:rPr>
                                  <w:rFonts w:eastAsia="Calibri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eastAsia="Calibri"/>
                                  <w:sz w:val="16"/>
                                  <w:szCs w:val="16"/>
                                </w:rPr>
                                <w:t>Ділення неможливе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744119" name="Сполучна лінія: уступом 236744119"/>
                        <wps:cNvCnPr>
                          <a:endCxn id="236744118" idx="1"/>
                        </wps:cNvCnPr>
                        <wps:spPr>
                          <a:xfrm rot="10800000" flipV="1">
                            <a:off x="3978294" y="3748557"/>
                            <a:ext cx="203706" cy="148650"/>
                          </a:xfrm>
                          <a:prstGeom prst="bentConnector2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6744120" name="Поле 236744120"/>
                        <wps:cNvSpPr txBox="1"/>
                        <wps:spPr>
                          <a:xfrm>
                            <a:off x="4986606" y="3984117"/>
                            <a:ext cx="900091" cy="228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2E3608D" w14:textId="77777777" w:rsidR="00CA13F0" w:rsidRPr="008353FB" w:rsidRDefault="00CA13F0" w:rsidP="00CA13F0">
                              <w:pP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 w:rsidRPr="005D7D06">
                                <w:rPr>
                                  <w:sz w:val="16"/>
                                  <w:szCs w:val="16"/>
                                </w:rPr>
                                <w:t>(</w:t>
                              </w:r>
                              <w: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i=0;i&lt;ROWS;i++</w:t>
                              </w:r>
                              <w:r w:rsidRPr="005D7D06">
                                <w:rPr>
                                  <w:sz w:val="16"/>
                                  <w:szCs w:val="16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744121" name="Блок-схема: підготовка 236744121"/>
                        <wps:cNvSpPr/>
                        <wps:spPr>
                          <a:xfrm>
                            <a:off x="4986606" y="3984117"/>
                            <a:ext cx="949665" cy="228600"/>
                          </a:xfrm>
                          <a:prstGeom prst="flowChartPreparation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AB29A34" w14:textId="77777777" w:rsidR="00CA13F0" w:rsidRDefault="00CA13F0" w:rsidP="00CA13F0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744125" name="Прямокутник 236744125"/>
                        <wps:cNvSpPr/>
                        <wps:spPr>
                          <a:xfrm>
                            <a:off x="5040965" y="4598142"/>
                            <a:ext cx="896327" cy="22288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926FE87" w14:textId="77777777" w:rsidR="00CA13F0" w:rsidRPr="00927CD2" w:rsidRDefault="00CA13F0" w:rsidP="00CA13F0">
                              <w:pPr>
                                <w:jc w:val="center"/>
                                <w:rPr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 w:rsidRPr="003642C7">
                                <w:rPr>
                                  <w:sz w:val="16"/>
                                  <w:szCs w:val="16"/>
                                </w:rPr>
                                <w:t>A[i][j])</w:t>
                              </w:r>
                              <w: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/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>=</w:t>
                              </w:r>
                              <w: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sum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744123" name="Поле 236744123"/>
                        <wps:cNvSpPr txBox="1"/>
                        <wps:spPr>
                          <a:xfrm>
                            <a:off x="5036180" y="4296312"/>
                            <a:ext cx="900091" cy="228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C9E8722" w14:textId="77777777" w:rsidR="00CA13F0" w:rsidRPr="008353FB" w:rsidRDefault="00CA13F0" w:rsidP="00CA13F0">
                              <w:pP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 w:rsidRPr="005D7D06">
                                <w:rPr>
                                  <w:sz w:val="16"/>
                                  <w:szCs w:val="16"/>
                                </w:rPr>
                                <w:t>(</w:t>
                              </w:r>
                              <w: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j=0;i&lt;COLS;j++</w:t>
                              </w:r>
                              <w:r w:rsidRPr="005D7D06">
                                <w:rPr>
                                  <w:sz w:val="16"/>
                                  <w:szCs w:val="16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744124" name="Блок-схема: підготовка 236744124"/>
                        <wps:cNvSpPr/>
                        <wps:spPr>
                          <a:xfrm>
                            <a:off x="4987627" y="4296312"/>
                            <a:ext cx="949665" cy="228600"/>
                          </a:xfrm>
                          <a:prstGeom prst="flowChartPreparation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4D91BC8" w14:textId="77777777" w:rsidR="00CA13F0" w:rsidRDefault="00CA13F0" w:rsidP="00CA13F0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744127" name="Пряма сполучна лінія 236744127"/>
                        <wps:cNvCnPr>
                          <a:stCxn id="236744124" idx="2"/>
                        </wps:cNvCnPr>
                        <wps:spPr>
                          <a:xfrm flipH="1">
                            <a:off x="5461439" y="4524912"/>
                            <a:ext cx="1021" cy="7323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2" name="Сполучна лінія: уступом 192"/>
                        <wps:cNvCnPr>
                          <a:stCxn id="236744125" idx="2"/>
                          <a:endCxn id="236744124" idx="1"/>
                        </wps:cNvCnPr>
                        <wps:spPr>
                          <a:xfrm rot="5400000" flipH="1">
                            <a:off x="5033170" y="4365069"/>
                            <a:ext cx="410415" cy="501502"/>
                          </a:xfrm>
                          <a:prstGeom prst="bentConnector4">
                            <a:avLst>
                              <a:gd name="adj1" fmla="val -12997"/>
                              <a:gd name="adj2" fmla="val 128869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3" name="Сполучна лінія: уступом 193"/>
                        <wps:cNvCnPr>
                          <a:stCxn id="236744123" idx="3"/>
                          <a:endCxn id="236744121" idx="1"/>
                        </wps:cNvCnPr>
                        <wps:spPr>
                          <a:xfrm flipH="1" flipV="1">
                            <a:off x="4986606" y="4098417"/>
                            <a:ext cx="949665" cy="312195"/>
                          </a:xfrm>
                          <a:prstGeom prst="bentConnector5">
                            <a:avLst>
                              <a:gd name="adj1" fmla="val -24072"/>
                              <a:gd name="adj2" fmla="val -159907"/>
                              <a:gd name="adj3" fmla="val 124072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wgp>
                        <wpg:cNvPr id="195" name="Групувати 195"/>
                        <wpg:cNvGrpSpPr/>
                        <wpg:grpSpPr>
                          <a:xfrm>
                            <a:off x="4925269" y="5080095"/>
                            <a:ext cx="1102151" cy="466449"/>
                            <a:chOff x="3866089" y="6130770"/>
                            <a:chExt cx="1102151" cy="407193"/>
                          </a:xfrm>
                        </wpg:grpSpPr>
                        <wps:wsp>
                          <wps:cNvPr id="236744117" name="Блок-схема: дані 236744117"/>
                          <wps:cNvSpPr/>
                          <wps:spPr>
                            <a:xfrm>
                              <a:off x="3866089" y="6130770"/>
                              <a:ext cx="1050585" cy="407190"/>
                            </a:xfrm>
                            <a:prstGeom prst="flowChartInputOutpu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linkedTxbx id="46" seq="1"/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4" name="Поле 194"/>
                          <wps:cNvSpPr txBox="1"/>
                          <wps:spPr>
                            <a:xfrm>
                              <a:off x="3997751" y="6130773"/>
                              <a:ext cx="970489" cy="40719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88B862F" w14:textId="77777777" w:rsidR="00CA13F0" w:rsidRPr="00E94584" w:rsidRDefault="00CA13F0" w:rsidP="00CA13F0">
                                <w:pPr>
                                  <w:spacing w:after="0" w:line="240" w:lineRule="auto"/>
                                  <w:rPr>
                                    <w:rFonts w:eastAsia="Calibri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eastAsia="Calibri"/>
                                    <w:sz w:val="16"/>
                                    <w:szCs w:val="16"/>
                                  </w:rPr>
                                  <w:t>Матриця, після ділення на суму додатніх:</w:t>
                                </w:r>
                              </w:p>
                              <w:p w14:paraId="3BA766C8" w14:textId="77777777" w:rsidR="00CA13F0" w:rsidRPr="000B6AD6" w:rsidRDefault="00CA13F0" w:rsidP="00CA13F0">
                                <w:pPr>
                                  <w:spacing w:after="0" w:line="240" w:lineRule="auto"/>
                                  <w:rPr>
                                    <w:rFonts w:eastAsia="Calibri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eastAsia="Calibri"/>
                                    <w:sz w:val="16"/>
                                    <w:szCs w:val="16"/>
                                  </w:rPr>
                                  <w:t>Матриця, після ділення на суму додатніх:</w:t>
                                </w:r>
                              </w:p>
                              <w:p w14:paraId="201ED8DB" w14:textId="77777777" w:rsidR="00CA13F0" w:rsidRPr="007E3C51" w:rsidRDefault="00CA13F0" w:rsidP="00CA13F0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wgp>
                      <wps:wsp>
                        <wps:cNvPr id="198" name="Сполучна лінія: уступом 198"/>
                        <wps:cNvCnPr>
                          <a:stCxn id="236744121" idx="3"/>
                        </wps:cNvCnPr>
                        <wps:spPr>
                          <a:xfrm flipH="1">
                            <a:off x="5517257" y="4098417"/>
                            <a:ext cx="419014" cy="981690"/>
                          </a:xfrm>
                          <a:prstGeom prst="bentConnector4">
                            <a:avLst>
                              <a:gd name="adj1" fmla="val -70924"/>
                              <a:gd name="adj2" fmla="val 86870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5" name="Пряма сполучна лінія 215"/>
                        <wps:cNvCnPr>
                          <a:stCxn id="224" idx="2"/>
                          <a:endCxn id="227" idx="0"/>
                        </wps:cNvCnPr>
                        <wps:spPr>
                          <a:xfrm>
                            <a:off x="2662616" y="4283547"/>
                            <a:ext cx="1021" cy="8359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6" name="Блок-схема: рішення 216"/>
                        <wps:cNvSpPr/>
                        <wps:spPr>
                          <a:xfrm>
                            <a:off x="1383177" y="3663237"/>
                            <a:ext cx="1022055" cy="320880"/>
                          </a:xfrm>
                          <a:prstGeom prst="flowChartDecision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38362BD" w14:textId="77777777" w:rsidR="00CA13F0" w:rsidRDefault="00CA13F0" w:rsidP="00CA13F0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Поле 217"/>
                        <wps:cNvSpPr txBox="1"/>
                        <wps:spPr>
                          <a:xfrm>
                            <a:off x="1596368" y="3706647"/>
                            <a:ext cx="793455" cy="2613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926DFBE" w14:textId="77777777" w:rsidR="00CA13F0" w:rsidRPr="003642C7" w:rsidRDefault="00CA13F0" w:rsidP="00CA13F0">
                              <w:pP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count</w:t>
                              </w:r>
                              <w:r w:rsidRPr="00927CD2"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 xml:space="preserve"> != 0 ?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Сполучна лінія: уступом 218"/>
                        <wps:cNvCnPr/>
                        <wps:spPr>
                          <a:xfrm>
                            <a:off x="2405232" y="3819387"/>
                            <a:ext cx="230711" cy="235560"/>
                          </a:xfrm>
                          <a:prstGeom prst="bentConnector2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9" name="Блок-схема: дані 219"/>
                        <wps:cNvSpPr/>
                        <wps:spPr>
                          <a:xfrm>
                            <a:off x="502920" y="3968037"/>
                            <a:ext cx="1197314" cy="373935"/>
                          </a:xfrm>
                          <a:prstGeom prst="flowChartInputOutpu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0F494E5" w14:textId="77777777" w:rsidR="00CA13F0" w:rsidRPr="000B6AD6" w:rsidRDefault="00CA13F0" w:rsidP="00CA13F0">
                              <w:pPr>
                                <w:spacing w:after="0" w:line="240" w:lineRule="auto"/>
                                <w:rPr>
                                  <w:rFonts w:eastAsia="Calibri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eastAsia="Calibri"/>
                                  <w:sz w:val="16"/>
                                  <w:szCs w:val="16"/>
                                </w:rPr>
                                <w:t>Ділення на 0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Сполучна лінія: уступом 220"/>
                        <wps:cNvCnPr>
                          <a:endCxn id="219" idx="1"/>
                        </wps:cNvCnPr>
                        <wps:spPr>
                          <a:xfrm rot="10800000" flipV="1">
                            <a:off x="1101577" y="3819387"/>
                            <a:ext cx="281608" cy="148650"/>
                          </a:xfrm>
                          <a:prstGeom prst="bentConnector2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3" name="Поле 223"/>
                        <wps:cNvSpPr txBox="1"/>
                        <wps:spPr>
                          <a:xfrm>
                            <a:off x="2187783" y="4054947"/>
                            <a:ext cx="900091" cy="228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7048CEA" w14:textId="77777777" w:rsidR="00CA13F0" w:rsidRPr="008353FB" w:rsidRDefault="00CA13F0" w:rsidP="00CA13F0">
                              <w:pP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 w:rsidRPr="005D7D06">
                                <w:rPr>
                                  <w:sz w:val="16"/>
                                  <w:szCs w:val="16"/>
                                </w:rPr>
                                <w:t>(</w:t>
                              </w:r>
                              <w: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i=0;i&lt;ROWS;i++</w:t>
                              </w:r>
                              <w:r w:rsidRPr="005D7D06">
                                <w:rPr>
                                  <w:sz w:val="16"/>
                                  <w:szCs w:val="16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Блок-схема: підготовка 224"/>
                        <wps:cNvSpPr/>
                        <wps:spPr>
                          <a:xfrm>
                            <a:off x="2187783" y="4054947"/>
                            <a:ext cx="949665" cy="228600"/>
                          </a:xfrm>
                          <a:prstGeom prst="flowChartPreparation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E58754D" w14:textId="77777777" w:rsidR="00CA13F0" w:rsidRDefault="00CA13F0" w:rsidP="00CA13F0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Прямокутник 225"/>
                        <wps:cNvSpPr/>
                        <wps:spPr>
                          <a:xfrm>
                            <a:off x="2242142" y="4668972"/>
                            <a:ext cx="896327" cy="22288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D49FFDA" w14:textId="77777777" w:rsidR="00CA13F0" w:rsidRPr="00E94584" w:rsidRDefault="00CA13F0" w:rsidP="00CA13F0">
                              <w:pPr>
                                <w:jc w:val="center"/>
                                <w:rPr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 w:rsidRPr="003642C7">
                                <w:rPr>
                                  <w:sz w:val="16"/>
                                  <w:szCs w:val="16"/>
                                </w:rPr>
                                <w:t>A[i][j])</w:t>
                              </w:r>
                              <w: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/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>=</w:t>
                              </w:r>
                              <w: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count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Поле 226"/>
                        <wps:cNvSpPr txBox="1"/>
                        <wps:spPr>
                          <a:xfrm>
                            <a:off x="2237357" y="4367142"/>
                            <a:ext cx="900091" cy="228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8ACCCC0" w14:textId="77777777" w:rsidR="00CA13F0" w:rsidRPr="008353FB" w:rsidRDefault="00CA13F0" w:rsidP="00CA13F0">
                              <w:pP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 w:rsidRPr="005D7D06">
                                <w:rPr>
                                  <w:sz w:val="16"/>
                                  <w:szCs w:val="16"/>
                                </w:rPr>
                                <w:t>(</w:t>
                              </w:r>
                              <w: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j=0;i&lt;COLS;j++</w:t>
                              </w:r>
                              <w:r w:rsidRPr="005D7D06">
                                <w:rPr>
                                  <w:sz w:val="16"/>
                                  <w:szCs w:val="16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Блок-схема: підготовка 227"/>
                        <wps:cNvSpPr/>
                        <wps:spPr>
                          <a:xfrm>
                            <a:off x="2188804" y="4367142"/>
                            <a:ext cx="949665" cy="228600"/>
                          </a:xfrm>
                          <a:prstGeom prst="flowChartPreparation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D2D0123" w14:textId="77777777" w:rsidR="00CA13F0" w:rsidRDefault="00CA13F0" w:rsidP="00CA13F0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Пряма сполучна лінія 228"/>
                        <wps:cNvCnPr>
                          <a:stCxn id="227" idx="2"/>
                        </wps:cNvCnPr>
                        <wps:spPr>
                          <a:xfrm flipH="1">
                            <a:off x="2662616" y="4595742"/>
                            <a:ext cx="1021" cy="7323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9" name="Сполучна лінія: уступом 229"/>
                        <wps:cNvCnPr>
                          <a:stCxn id="225" idx="2"/>
                          <a:endCxn id="227" idx="1"/>
                        </wps:cNvCnPr>
                        <wps:spPr>
                          <a:xfrm rot="5400000" flipH="1">
                            <a:off x="2234347" y="4435899"/>
                            <a:ext cx="410415" cy="501502"/>
                          </a:xfrm>
                          <a:prstGeom prst="bentConnector4">
                            <a:avLst>
                              <a:gd name="adj1" fmla="val -12997"/>
                              <a:gd name="adj2" fmla="val 124311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0" name="Сполучна лінія: уступом 230"/>
                        <wps:cNvCnPr>
                          <a:stCxn id="226" idx="3"/>
                          <a:endCxn id="224" idx="1"/>
                        </wps:cNvCnPr>
                        <wps:spPr>
                          <a:xfrm flipH="1" flipV="1">
                            <a:off x="2187783" y="4169247"/>
                            <a:ext cx="949665" cy="312195"/>
                          </a:xfrm>
                          <a:prstGeom prst="bentConnector5">
                            <a:avLst>
                              <a:gd name="adj1" fmla="val -24072"/>
                              <a:gd name="adj2" fmla="val -159907"/>
                              <a:gd name="adj3" fmla="val 124072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2" name="Блок-схема: дані 232"/>
                        <wps:cNvSpPr/>
                        <wps:spPr>
                          <a:xfrm>
                            <a:off x="2187783" y="5150931"/>
                            <a:ext cx="1050585" cy="466446"/>
                          </a:xfrm>
                          <a:prstGeom prst="flowChartInputOutpu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 id="46">
                          <w:txbxContent>
                            <w:p w14:paraId="7566E6F4" w14:textId="77777777" w:rsidR="00CA13F0" w:rsidRPr="000B6AD6" w:rsidRDefault="00CA13F0" w:rsidP="00CA13F0">
                              <w:pPr>
                                <w:spacing w:line="256" w:lineRule="auto"/>
                                <w:rPr>
                                  <w:rFonts w:eastAsia="Calibri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Сполучна лінія: уступом 234"/>
                        <wps:cNvCnPr>
                          <a:stCxn id="224" idx="3"/>
                        </wps:cNvCnPr>
                        <wps:spPr>
                          <a:xfrm flipH="1">
                            <a:off x="2718434" y="4169247"/>
                            <a:ext cx="419014" cy="981690"/>
                          </a:xfrm>
                          <a:prstGeom prst="bentConnector4">
                            <a:avLst>
                              <a:gd name="adj1" fmla="val -70924"/>
                              <a:gd name="adj2" fmla="val 86870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5" name="Поле 235"/>
                        <wps:cNvSpPr txBox="1"/>
                        <wps:spPr>
                          <a:xfrm>
                            <a:off x="2322830" y="5133192"/>
                            <a:ext cx="915538" cy="50446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52BCE28" w14:textId="77777777" w:rsidR="00CA13F0" w:rsidRDefault="00CA13F0" w:rsidP="00CA13F0">
                              <w:r>
                                <w:rPr>
                                  <w:rFonts w:eastAsia="Calibri"/>
                                  <w:sz w:val="16"/>
                                  <w:szCs w:val="16"/>
                                </w:rPr>
                                <w:t>Матриця, після ділення на к-сть непарних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Пряма сполучна лінія 236"/>
                        <wps:cNvCnPr>
                          <a:endCxn id="236744110" idx="0"/>
                        </wps:cNvCnPr>
                        <wps:spPr>
                          <a:xfrm>
                            <a:off x="4693028" y="3496361"/>
                            <a:ext cx="0" cy="96046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8" name="Сполучна лінія: уступом 238"/>
                        <wps:cNvCnPr>
                          <a:stCxn id="236744110" idx="0"/>
                        </wps:cNvCnPr>
                        <wps:spPr>
                          <a:xfrm rot="16200000" flipV="1">
                            <a:off x="3333344" y="2232722"/>
                            <a:ext cx="531372" cy="2187997"/>
                          </a:xfrm>
                          <a:prstGeom prst="bentConnector2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0" name="Пряма сполучна лінія 240"/>
                        <wps:cNvCnPr>
                          <a:endCxn id="216" idx="0"/>
                        </wps:cNvCnPr>
                        <wps:spPr>
                          <a:xfrm>
                            <a:off x="1894205" y="3061034"/>
                            <a:ext cx="0" cy="602203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1" name="Сполучна лінія: уступом 241"/>
                        <wps:cNvCnPr>
                          <a:stCxn id="235" idx="2"/>
                          <a:endCxn id="194" idx="2"/>
                        </wps:cNvCnPr>
                        <wps:spPr>
                          <a:xfrm rot="5400000" flipH="1" flipV="1">
                            <a:off x="4115830" y="4211312"/>
                            <a:ext cx="91113" cy="2761577"/>
                          </a:xfrm>
                          <a:prstGeom prst="bentConnector3">
                            <a:avLst>
                              <a:gd name="adj1" fmla="val -66906"/>
                            </a:avLst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4" name="Блок-схема: дані 244"/>
                        <wps:cNvSpPr/>
                        <wps:spPr>
                          <a:xfrm>
                            <a:off x="3567020" y="5819946"/>
                            <a:ext cx="1050585" cy="466446"/>
                          </a:xfrm>
                          <a:prstGeom prst="flowChartInputOutpu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78C4C85" w14:textId="77777777" w:rsidR="00CA13F0" w:rsidRPr="000B6AD6" w:rsidRDefault="00CA13F0" w:rsidP="00CA13F0">
                              <w:pPr>
                                <w:spacing w:line="256" w:lineRule="auto"/>
                                <w:rPr>
                                  <w:rFonts w:eastAsia="Calibri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Поле 245"/>
                        <wps:cNvSpPr txBox="1"/>
                        <wps:spPr>
                          <a:xfrm>
                            <a:off x="3702067" y="5802207"/>
                            <a:ext cx="915538" cy="50446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5153091" w14:textId="77777777" w:rsidR="00CA13F0" w:rsidRDefault="00CA13F0" w:rsidP="00CA13F0">
                              <w:r>
                                <w:rPr>
                                  <w:rFonts w:eastAsia="Calibri"/>
                                  <w:sz w:val="16"/>
                                  <w:szCs w:val="16"/>
                                </w:rPr>
                                <w:t>Матриця, після ділення на к-сть непарних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Пряма сполучна лінія 249"/>
                        <wps:cNvCnPr/>
                        <wps:spPr>
                          <a:xfrm>
                            <a:off x="4098875" y="5693028"/>
                            <a:ext cx="0" cy="132039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0" name="Пряма сполучна лінія 250"/>
                        <wps:cNvCnPr/>
                        <wps:spPr>
                          <a:xfrm>
                            <a:off x="4098875" y="6286392"/>
                            <a:ext cx="0" cy="132039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1" name="Блок-схема: рішення 251"/>
                        <wps:cNvSpPr/>
                        <wps:spPr>
                          <a:xfrm>
                            <a:off x="3301906" y="6400838"/>
                            <a:ext cx="1600577" cy="610450"/>
                          </a:xfrm>
                          <a:prstGeom prst="flowChartDecision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Поле 252"/>
                        <wps:cNvSpPr txBox="1"/>
                        <wps:spPr>
                          <a:xfrm>
                            <a:off x="3676868" y="6494388"/>
                            <a:ext cx="1060640" cy="4635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409DAB5" w14:textId="77777777" w:rsidR="00CA13F0" w:rsidRPr="003642C7" w:rsidRDefault="00CA13F0" w:rsidP="00CA13F0">
                              <w:pPr>
                                <w:spacing w:after="0" w:line="240" w:lineRule="auto"/>
                                <w:rPr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lang w:val="ru-RU"/>
                                </w:rPr>
                                <w:t>(</w:t>
                              </w:r>
                              <w:r w:rsidRPr="00492B00">
                                <w:rPr>
                                  <w:sz w:val="16"/>
                                  <w:szCs w:val="16"/>
                                  <w:lang w:val="ru-RU"/>
                                </w:rPr>
                                <w:t>(c == 1 &amp;&amp; sum != 0) || (c == 2 &amp;&amp; count != 0))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Блок-схема: підготовка 253"/>
                        <wps:cNvSpPr/>
                        <wps:spPr>
                          <a:xfrm>
                            <a:off x="3652493" y="7117968"/>
                            <a:ext cx="949665" cy="228600"/>
                          </a:xfrm>
                          <a:prstGeom prst="flowChartPreparation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99EB955" w14:textId="77777777" w:rsidR="00CA13F0" w:rsidRDefault="00CA13F0" w:rsidP="00CA13F0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Блок-схема: підготовка 255"/>
                        <wps:cNvSpPr/>
                        <wps:spPr>
                          <a:xfrm>
                            <a:off x="3654008" y="7437456"/>
                            <a:ext cx="949665" cy="228600"/>
                          </a:xfrm>
                          <a:prstGeom prst="flowChartPreparation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F264EF7" w14:textId="77777777" w:rsidR="00CA13F0" w:rsidRDefault="00CA13F0" w:rsidP="00CA13F0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8587202" name="Поле 1678587202"/>
                        <wps:cNvSpPr txBox="1"/>
                        <wps:spPr>
                          <a:xfrm>
                            <a:off x="3717514" y="7437456"/>
                            <a:ext cx="859445" cy="228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7EFB224" w14:textId="77777777" w:rsidR="00CA13F0" w:rsidRPr="008353FB" w:rsidRDefault="00CA13F0" w:rsidP="00CA13F0">
                              <w:pP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 w:rsidRPr="005D7D06">
                                <w:rPr>
                                  <w:sz w:val="16"/>
                                  <w:szCs w:val="16"/>
                                </w:rPr>
                                <w:t>(</w:t>
                              </w:r>
                              <w: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j=0;i&lt;COLS;j++</w:t>
                              </w:r>
                              <w:r w:rsidRPr="005D7D06">
                                <w:rPr>
                                  <w:sz w:val="16"/>
                                  <w:szCs w:val="16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8587204" name="Пряма сполучна лінія 1678587204"/>
                        <wps:cNvCnPr/>
                        <wps:spPr>
                          <a:xfrm>
                            <a:off x="4097983" y="6987432"/>
                            <a:ext cx="0" cy="132039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4" name="Поле 254"/>
                        <wps:cNvSpPr txBox="1"/>
                        <wps:spPr>
                          <a:xfrm>
                            <a:off x="3676868" y="7127091"/>
                            <a:ext cx="900091" cy="228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3AD278B" w14:textId="77777777" w:rsidR="00CA13F0" w:rsidRPr="008353FB" w:rsidRDefault="00CA13F0" w:rsidP="00CA13F0">
                              <w:pP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 w:rsidRPr="005D7D06">
                                <w:rPr>
                                  <w:sz w:val="16"/>
                                  <w:szCs w:val="16"/>
                                </w:rPr>
                                <w:t>(</w:t>
                              </w:r>
                              <w: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i=0;i&lt;ROWS;i++</w:t>
                              </w:r>
                              <w:r w:rsidRPr="005D7D06">
                                <w:rPr>
                                  <w:sz w:val="16"/>
                                  <w:szCs w:val="16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8587205" name="Пряма сполучна лінія 1678587205"/>
                        <wps:cNvCnPr>
                          <a:stCxn id="253" idx="2"/>
                          <a:endCxn id="255" idx="0"/>
                        </wps:cNvCnPr>
                        <wps:spPr>
                          <a:xfrm>
                            <a:off x="4127326" y="7346568"/>
                            <a:ext cx="1515" cy="90888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78587206" name="Пряма сполучна лінія 1678587206"/>
                        <wps:cNvCnPr/>
                        <wps:spPr>
                          <a:xfrm>
                            <a:off x="4128841" y="7666056"/>
                            <a:ext cx="1515" cy="90888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78587200" name="Блок-схема: дані 1678587200"/>
                        <wps:cNvSpPr/>
                        <wps:spPr>
                          <a:xfrm>
                            <a:off x="3567020" y="7735188"/>
                            <a:ext cx="1050585" cy="213360"/>
                          </a:xfrm>
                          <a:prstGeom prst="flowChartInputOutpu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BD0E860" w14:textId="77777777" w:rsidR="00CA13F0" w:rsidRPr="005D7D06" w:rsidRDefault="00CA13F0" w:rsidP="00CA13F0">
                              <w:pPr>
                                <w:spacing w:line="256" w:lineRule="auto"/>
                                <w:rPr>
                                  <w:rFonts w:eastAsia="Calibri"/>
                                  <w:sz w:val="16"/>
                                  <w:szCs w:val="16"/>
                                </w:rPr>
                              </w:pPr>
                              <w:r w:rsidRPr="003642C7">
                                <w:rPr>
                                  <w:sz w:val="16"/>
                                  <w:szCs w:val="16"/>
                                </w:rPr>
                                <w:t>A[i][j])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8587208" name="Сполучна лінія: уступом 1678587208"/>
                        <wps:cNvCnPr>
                          <a:stCxn id="1678587200" idx="4"/>
                          <a:endCxn id="255" idx="1"/>
                        </wps:cNvCnPr>
                        <wps:spPr>
                          <a:xfrm rot="5400000" flipH="1">
                            <a:off x="3674765" y="7531000"/>
                            <a:ext cx="396792" cy="438305"/>
                          </a:xfrm>
                          <a:prstGeom prst="bentConnector4">
                            <a:avLst>
                              <a:gd name="adj1" fmla="val -17284"/>
                              <a:gd name="adj2" fmla="val 172002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78587212" name="Сполучна лінія: уступом 1678587212"/>
                        <wps:cNvCnPr>
                          <a:stCxn id="255" idx="3"/>
                          <a:endCxn id="253" idx="1"/>
                        </wps:cNvCnPr>
                        <wps:spPr>
                          <a:xfrm flipH="1" flipV="1">
                            <a:off x="3652493" y="7232268"/>
                            <a:ext cx="951180" cy="319488"/>
                          </a:xfrm>
                          <a:prstGeom prst="bentConnector5">
                            <a:avLst>
                              <a:gd name="adj1" fmla="val -24033"/>
                              <a:gd name="adj2" fmla="val -167041"/>
                              <a:gd name="adj3" fmla="val 124033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8" name="Блок-схема: знак завершення 298"/>
                        <wps:cNvSpPr/>
                        <wps:spPr>
                          <a:xfrm>
                            <a:off x="3652493" y="8156787"/>
                            <a:ext cx="1039020" cy="220980"/>
                          </a:xfrm>
                          <a:prstGeom prst="flowChartTerminator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5CAFA1E" w14:textId="77777777" w:rsidR="00CA13F0" w:rsidRPr="002049A5" w:rsidRDefault="00CA13F0" w:rsidP="00CA13F0">
                              <w:pPr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Поле 299"/>
                        <wps:cNvSpPr txBox="1"/>
                        <wps:spPr>
                          <a:xfrm>
                            <a:off x="3957652" y="8156787"/>
                            <a:ext cx="611687" cy="1828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BC1FC86" w14:textId="77777777" w:rsidR="00CA13F0" w:rsidRPr="002049A5" w:rsidRDefault="00CA13F0" w:rsidP="00CA13F0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Кінець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Сполучна лінія: уступом 300"/>
                        <wps:cNvCnPr>
                          <a:stCxn id="254" idx="3"/>
                        </wps:cNvCnPr>
                        <wps:spPr>
                          <a:xfrm flipH="1">
                            <a:off x="4236722" y="7241391"/>
                            <a:ext cx="340237" cy="915396"/>
                          </a:xfrm>
                          <a:prstGeom prst="bentConnector4">
                            <a:avLst>
                              <a:gd name="adj1" fmla="val -111980"/>
                              <a:gd name="adj2" fmla="val 87875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1" name="Сполучна лінія: уступом 301"/>
                        <wps:cNvCnPr>
                          <a:stCxn id="251" idx="3"/>
                        </wps:cNvCnPr>
                        <wps:spPr>
                          <a:xfrm flipH="1">
                            <a:off x="4236723" y="6706063"/>
                            <a:ext cx="665760" cy="1450725"/>
                          </a:xfrm>
                          <a:prstGeom prst="bentConnector4">
                            <a:avLst>
                              <a:gd name="adj1" fmla="val -34337"/>
                              <a:gd name="adj2" fmla="val 92561"/>
                            </a:avLst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2" name="Сполучна лінія: уступом 302"/>
                        <wps:cNvCnPr>
                          <a:stCxn id="236744118" idx="4"/>
                          <a:endCxn id="219" idx="4"/>
                        </wps:cNvCnPr>
                        <wps:spPr>
                          <a:xfrm rot="5400000">
                            <a:off x="2504521" y="2868199"/>
                            <a:ext cx="70830" cy="2876717"/>
                          </a:xfrm>
                          <a:prstGeom prst="bentConnector3">
                            <a:avLst>
                              <a:gd name="adj1" fmla="val 2090258"/>
                            </a:avLst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3" name="Сполучна лінія: уступом 303"/>
                        <wps:cNvCnPr/>
                        <wps:spPr>
                          <a:xfrm rot="16200000" flipH="1">
                            <a:off x="2205503" y="6087468"/>
                            <a:ext cx="2369820" cy="1692618"/>
                          </a:xfrm>
                          <a:prstGeom prst="bentConnector3">
                            <a:avLst>
                              <a:gd name="adj1" fmla="val 100161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4" name="Сполучна лінія: уступом 304"/>
                        <wps:cNvCnPr>
                          <a:stCxn id="236744108" idx="3"/>
                        </wps:cNvCnPr>
                        <wps:spPr>
                          <a:xfrm rot="16200000" flipH="1">
                            <a:off x="604496" y="3478717"/>
                            <a:ext cx="2156460" cy="2383838"/>
                          </a:xfrm>
                          <a:prstGeom prst="bentConnector2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06558534" name="Сполучна лінія: уступом 1906558534"/>
                        <wps:cNvCnPr>
                          <a:stCxn id="236744091" idx="2"/>
                          <a:endCxn id="236744080" idx="1"/>
                        </wps:cNvCnPr>
                        <wps:spPr>
                          <a:xfrm rot="5400000" flipH="1">
                            <a:off x="1993346" y="832172"/>
                            <a:ext cx="1396860" cy="1983081"/>
                          </a:xfrm>
                          <a:prstGeom prst="bentConnector4">
                            <a:avLst>
                              <a:gd name="adj1" fmla="val -4849"/>
                              <a:gd name="adj2" fmla="val 111528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06558535" name="Сполучна лінія: уступом 1906558535"/>
                        <wps:cNvCnPr>
                          <a:stCxn id="236744093" idx="1"/>
                        </wps:cNvCnPr>
                        <wps:spPr>
                          <a:xfrm rot="10800000" flipV="1">
                            <a:off x="2322833" y="2188482"/>
                            <a:ext cx="120311" cy="402318"/>
                          </a:xfrm>
                          <a:prstGeom prst="bentConnector2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06558536" name="Сполучна лінія: уступом 1906558536"/>
                        <wps:cNvCnPr>
                          <a:stCxn id="236744084" idx="1"/>
                        </wps:cNvCnPr>
                        <wps:spPr>
                          <a:xfrm rot="10800000" flipH="1" flipV="1">
                            <a:off x="1578268" y="1544246"/>
                            <a:ext cx="1361609" cy="411553"/>
                          </a:xfrm>
                          <a:prstGeom prst="bentConnector3">
                            <a:avLst>
                              <a:gd name="adj1" fmla="val -3731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06558537" name="Сполучна лінія: уступом 1906558537"/>
                        <wps:cNvCnPr>
                          <a:stCxn id="274450740" idx="3"/>
                        </wps:cNvCnPr>
                        <wps:spPr>
                          <a:xfrm>
                            <a:off x="2600325" y="737217"/>
                            <a:ext cx="1636397" cy="1990743"/>
                          </a:xfrm>
                          <a:prstGeom prst="bentConnector2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06558539" name="Пряма зі стрілкою 1906558539"/>
                        <wps:cNvCnPr/>
                        <wps:spPr>
                          <a:xfrm>
                            <a:off x="2081142" y="866757"/>
                            <a:ext cx="0" cy="1524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06558540" name="Поле 1906558540"/>
                        <wps:cNvSpPr txBox="1"/>
                        <wps:spPr>
                          <a:xfrm>
                            <a:off x="4724086" y="3061034"/>
                            <a:ext cx="263542" cy="2613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A065434" w14:textId="77777777" w:rsidR="00CA13F0" w:rsidRPr="003642C7" w:rsidRDefault="00CA13F0" w:rsidP="00CA13F0">
                              <w:pP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6558541" name="Поле 1906558541"/>
                        <wps:cNvSpPr txBox="1"/>
                        <wps:spPr>
                          <a:xfrm>
                            <a:off x="1971941" y="3074068"/>
                            <a:ext cx="263542" cy="2613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8EB2061" w14:textId="77777777" w:rsidR="00CA13F0" w:rsidRPr="003642C7" w:rsidRDefault="00CA13F0" w:rsidP="00CA13F0">
                              <w:pP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6558584" name="Поле 1906558584"/>
                        <wps:cNvSpPr txBox="1"/>
                        <wps:spPr>
                          <a:xfrm>
                            <a:off x="3978293" y="2729082"/>
                            <a:ext cx="808653" cy="25795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F943E1C" w14:textId="77777777" w:rsidR="00CA13F0" w:rsidRPr="0009515D" w:rsidRDefault="00CA13F0" w:rsidP="00CA13F0">
                              <w:pPr>
                                <w:spacing w:line="256" w:lineRule="auto"/>
                                <w:rPr>
                                  <w:rFonts w:eastAsia="Calibri"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rFonts w:eastAsia="Calibri"/>
                                  <w:sz w:val="16"/>
                                  <w:szCs w:val="16"/>
                                  <w:lang w:val="en-US"/>
                                </w:rPr>
                                <w:t xml:space="preserve">c(1 </w:t>
                              </w:r>
                              <w:r>
                                <w:rPr>
                                  <w:rFonts w:eastAsia="Calibri"/>
                                  <w:sz w:val="16"/>
                                  <w:szCs w:val="16"/>
                                </w:rPr>
                                <w:t>або</w:t>
                              </w:r>
                              <w:r>
                                <w:rPr>
                                  <w:rFonts w:eastAsia="Calibri"/>
                                  <w:sz w:val="16"/>
                                  <w:szCs w:val="16"/>
                                  <w:lang w:val="en-US"/>
                                </w:rPr>
                                <w:t xml:space="preserve"> 2)</w:t>
                              </w:r>
                            </w:p>
                            <w:p w14:paraId="251FA019" w14:textId="77777777" w:rsidR="00CA13F0" w:rsidRPr="00627320" w:rsidRDefault="00CA13F0" w:rsidP="00CA13F0">
                              <w:pP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3192309" name="Flowchart: Connector 1143192309"/>
                        <wps:cNvSpPr/>
                        <wps:spPr>
                          <a:xfrm>
                            <a:off x="1961472" y="122850"/>
                            <a:ext cx="365760" cy="365760"/>
                          </a:xfrm>
                          <a:prstGeom prst="flowChartConnector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41AD448" w14:textId="77777777" w:rsidR="00CA13F0" w:rsidRDefault="00CA13F0" w:rsidP="00CA13F0">
                              <w:pPr>
                                <w:spacing w:line="256" w:lineRule="auto"/>
                                <w:jc w:val="center"/>
                                <w:rPr>
                                  <w:rFonts w:eastAsia="Calibri"/>
                                  <w:b/>
                                  <w:bCs/>
                                  <w:color w:val="000000"/>
                                </w:rPr>
                              </w:pPr>
                              <w:r>
                                <w:rPr>
                                  <w:rFonts w:eastAsia="Calibri"/>
                                  <w:b/>
                                  <w:bCs/>
                                  <w:color w:val="000000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606696" name="Straight Arrow Connector 77606696"/>
                        <wps:cNvCnPr>
                          <a:stCxn id="1143192309" idx="4"/>
                          <a:endCxn id="274450740" idx="0"/>
                        </wps:cNvCnPr>
                        <wps:spPr>
                          <a:xfrm>
                            <a:off x="2144352" y="488610"/>
                            <a:ext cx="5928" cy="134307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0A7BDAC" id="Полотно 274450751" o:spid="_x0000_s1105" editas="canvas" style="position:absolute;left:0;text-align:left;margin-left:2.2pt;margin-top:0;width:495pt;height:659.65pt;z-index:251659264;mso-position-horizontal-relative:text;mso-position-vertical-relative:text;mso-width-relative:margin;mso-height-relative:margin" coordsize="62865,837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">
                <v:shape id="_x0000_s1106" type="#_x0000_t75" style="position:absolute;width:62865;height:83775;visibility:visible;mso-wrap-style:square" filled="t">
                  <v:fill o:detectmouseclick="t"/>
                  <v:path o:connecttype="none"/>
                </v:shape>
                <v:line id="Пряма сполучна лінія 236744126" o:spid="_x0000_s1107" style="position:absolute;visibility:visible;mso-wrap-style:square" from="54614,42127" to="54624,429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" strokecolor="black [3200]" strokeweight=".5pt">
                  <v:stroke joinstyle="miter"/>
                </v:line>
                <v:shape id="Блок-схема: підготовка 274450739" o:spid="_x0000_s1108" type="#_x0000_t117" style="position:absolute;left:16569;top:6229;width:9497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" fillcolor="white [3201]" strokecolor="black [3213]" strokeweight="1pt">
                  <v:textbox>
                    <w:txbxContent>
                      <w:p w14:paraId="6143383D" w14:textId="77777777" w:rsidR="00CA13F0" w:rsidRDefault="00CA13F0" w:rsidP="00CA13F0">
                        <w:pPr>
                          <w:jc w:val="center"/>
                        </w:pPr>
                      </w:p>
                    </w:txbxContent>
                  </v:textbox>
                </v:shape>
                <v:shape id="Поле 274450740" o:spid="_x0000_s1109" type="#_x0000_t202" style="position:absolute;left:17002;top:6229;width:9001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" filled="f" stroked="f" strokeweight=".5pt">
                  <v:textbox>
                    <w:txbxContent>
                      <w:p w14:paraId="7DA8FAFA" w14:textId="77777777" w:rsidR="00CA13F0" w:rsidRPr="008353FB" w:rsidRDefault="00CA13F0" w:rsidP="00CA13F0">
                        <w:pPr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 w:rsidRPr="005D7D06">
                          <w:rPr>
                            <w:sz w:val="16"/>
                            <w:szCs w:val="16"/>
                          </w:rPr>
                          <w:t>(</w:t>
                        </w:r>
                        <w:r>
                          <w:rPr>
                            <w:sz w:val="16"/>
                            <w:szCs w:val="16"/>
                            <w:lang w:val="en-US"/>
                          </w:rPr>
                          <w:t>i=0;i&lt;ROWS;i++</w:t>
                        </w:r>
                        <w:r w:rsidRPr="005D7D06">
                          <w:rPr>
                            <w:sz w:val="16"/>
                            <w:szCs w:val="16"/>
                          </w:rPr>
                          <w:t>)</w:t>
                        </w:r>
                      </w:p>
                    </w:txbxContent>
                  </v:textbox>
                </v:shape>
                <v:shape id="Пряма зі стрілкою 274450742" o:spid="_x0000_s1110" type="#_x0000_t32" style="position:absolute;left:20692;top:12314;width:0;height:152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" strokecolor="black [3200]" strokeweight=".5pt">
                  <v:stroke endarrow="block" joinstyle="miter"/>
                </v:shape>
                <v:rect id="Прямокутник 274450746" o:spid="_x0000_s1111" style="position:absolute;left:25441;top:16550;width:8963;height:22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" fillcolor="white [3201]" strokecolor="black [3213]" strokeweight="1pt">
                  <v:textbox>
                    <w:txbxContent>
                      <w:p w14:paraId="692BC9DB" w14:textId="77777777" w:rsidR="00CA13F0" w:rsidRPr="00E174DA" w:rsidRDefault="00CA13F0" w:rsidP="00CA13F0">
                        <w:pPr>
                          <w:rPr>
                            <w:sz w:val="16"/>
                            <w:szCs w:val="16"/>
                          </w:rPr>
                        </w:pPr>
                        <w:r w:rsidRPr="003642C7">
                          <w:rPr>
                            <w:sz w:val="16"/>
                            <w:szCs w:val="16"/>
                          </w:rPr>
                          <w:t>sum += A[i][j])</w:t>
                        </w:r>
                      </w:p>
                    </w:txbxContent>
                  </v:textbox>
                </v:rect>
                <v:shape id="Сполучна лінія: уступом 274450747" o:spid="_x0000_s1112" type="#_x0000_t33" style="position:absolute;left:26003;top:15339;width:3395;height:1211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" strokecolor="black [3200]" strokeweight=".5pt">
                  <v:stroke endarrow="block"/>
                </v:shape>
                <v:shape id="Пряма зі стрілкою 274450749" o:spid="_x0000_s1113" type="#_x0000_t32" style="position:absolute;left:23869;top:47159;width:0;height:170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" strokecolor="black [3200]" strokeweight=".5pt">
                  <v:stroke endarrow="block" joinstyle="miter"/>
                </v:shape>
                <v:shape id="Блок-схема: дані 236744076" o:spid="_x0000_s1114" type="#_x0000_t111" style="position:absolute;left:37345;top:27355;width:10735;height:18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" fillcolor="white [3201]" strokecolor="black [3213]" strokeweight="1pt">
                  <v:textbox>
                    <w:txbxContent>
                      <w:p w14:paraId="25196E55" w14:textId="77777777" w:rsidR="00CA13F0" w:rsidRPr="0009515D" w:rsidRDefault="00CA13F0" w:rsidP="00CA13F0">
                        <w:pPr>
                          <w:spacing w:line="256" w:lineRule="auto"/>
                          <w:rPr>
                            <w:rFonts w:eastAsia="Calibri"/>
                            <w:sz w:val="16"/>
                            <w:szCs w:val="16"/>
                            <w:lang w:val="en-US"/>
                          </w:rPr>
                        </w:pPr>
                      </w:p>
                    </w:txbxContent>
                  </v:textbox>
                </v:shape>
                <v:line id="Пряма сполучна лінія 236744077" o:spid="_x0000_s1115" style="position:absolute;visibility:visible;mso-wrap-style:square" from="42519,29260" to="42519,30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" strokecolor="black [3200]" strokeweight=".5pt">
                  <v:stroke joinstyle="miter"/>
                </v:line>
                <v:shape id="Блок-схема: підготовка 236744079" o:spid="_x0000_s1116" type="#_x0000_t117" style="position:absolute;left:16506;top:10191;width:9497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" fillcolor="white [3201]" strokecolor="black [3213]" strokeweight="1pt">
                  <v:textbox>
                    <w:txbxContent>
                      <w:p w14:paraId="37DFAC49" w14:textId="77777777" w:rsidR="00CA13F0" w:rsidRDefault="00CA13F0" w:rsidP="00CA13F0">
                        <w:pPr>
                          <w:jc w:val="center"/>
                        </w:pPr>
                      </w:p>
                    </w:txbxContent>
                  </v:textbox>
                </v:shape>
                <v:shape id="Поле 236744080" o:spid="_x0000_s1117" type="#_x0000_t202" style="position:absolute;left:17002;top:10191;width:8048;height:21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" filled="f" stroked="f" strokeweight=".5pt">
                  <v:textbox>
                    <w:txbxContent>
                      <w:p w14:paraId="4DF938BE" w14:textId="77777777" w:rsidR="00CA13F0" w:rsidRPr="008353FB" w:rsidRDefault="00CA13F0" w:rsidP="00CA13F0">
                        <w:pPr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 w:rsidRPr="005D7D06">
                          <w:rPr>
                            <w:sz w:val="16"/>
                            <w:szCs w:val="16"/>
                          </w:rPr>
                          <w:t>(</w:t>
                        </w:r>
                        <w:r>
                          <w:rPr>
                            <w:sz w:val="16"/>
                            <w:szCs w:val="16"/>
                            <w:lang w:val="en-US"/>
                          </w:rPr>
                          <w:t>j=0;i&lt;COLS;j++</w:t>
                        </w:r>
                        <w:r w:rsidRPr="005D7D06">
                          <w:rPr>
                            <w:sz w:val="16"/>
                            <w:szCs w:val="16"/>
                          </w:rPr>
                          <w:t>)</w:t>
                        </w:r>
                      </w:p>
                    </w:txbxContent>
                  </v:textbox>
                </v:shape>
                <v:shape id="Блок-схема: рішення 236744084" o:spid="_x0000_s1118" type="#_x0000_t110" style="position:absolute;left:15782;top:13838;width:10221;height:32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" fillcolor="white [3201]" strokecolor="black [3213]" strokeweight="1pt"/>
                <v:shape id="Поле 236744085" o:spid="_x0000_s1119" type="#_x0000_t202" style="position:absolute;left:17506;top:14368;width:7935;height:2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" filled="f" stroked="f" strokeweight=".5pt">
                  <v:textbox>
                    <w:txbxContent>
                      <w:p w14:paraId="1A4D92DD" w14:textId="77777777" w:rsidR="00CA13F0" w:rsidRPr="003642C7" w:rsidRDefault="00CA13F0" w:rsidP="00CA13F0">
                        <w:pPr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 w:rsidRPr="003642C7">
                          <w:rPr>
                            <w:sz w:val="16"/>
                            <w:szCs w:val="16"/>
                          </w:rPr>
                          <w:t>(A[i][j] &gt; 0 ?)</w:t>
                        </w:r>
                      </w:p>
                    </w:txbxContent>
                  </v:textbox>
                </v:shape>
                <v:shape id="Пряма зі стрілкою 236744090" o:spid="_x0000_s1120" type="#_x0000_t32" style="position:absolute;left:29341;top:18756;width:0;height:152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" strokecolor="black [3200]" strokeweight=".5pt">
                  <v:stroke endarrow="block" joinstyle="miter"/>
                </v:shape>
                <v:rect id="Прямокутник 236744091" o:spid="_x0000_s1121" style="position:absolute;left:34089;top:22992;width:5487;height:22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" fillcolor="white [3201]" strokecolor="black [3213]" strokeweight="1pt">
                  <v:textbox>
                    <w:txbxContent>
                      <w:p w14:paraId="25CAE85F" w14:textId="77777777" w:rsidR="00CA13F0" w:rsidRPr="00094FE1" w:rsidRDefault="00CA13F0" w:rsidP="00CA13F0">
                        <w:pPr>
                          <w:jc w:val="center"/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sz w:val="16"/>
                            <w:szCs w:val="16"/>
                            <w:lang w:val="en-US"/>
                          </w:rPr>
                          <w:t>Count++</w:t>
                        </w:r>
                      </w:p>
                    </w:txbxContent>
                  </v:textbox>
                </v:rect>
                <v:shape id="Сполучна лінія: уступом 236744092" o:spid="_x0000_s1122" type="#_x0000_t33" style="position:absolute;left:34651;top:21781;width:2182;height:1211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" strokecolor="black [3200]" strokeweight=".5pt">
                  <v:stroke endarrow="block"/>
                </v:shape>
                <v:shape id="Блок-схема: рішення 236744093" o:spid="_x0000_s1123" type="#_x0000_t110" style="position:absolute;left:24431;top:20280;width:10220;height:32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" fillcolor="white [3201]" strokecolor="black [3213]" strokeweight="1pt"/>
                <v:shape id="Поле 236744096" o:spid="_x0000_s1124" type="#_x0000_t202" style="position:absolute;left:25502;top:20706;width:8087;height:27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" filled="f" stroked="f" strokeweight=".5pt">
                  <v:textbox>
                    <w:txbxContent>
                      <w:p w14:paraId="0604EB77" w14:textId="77777777" w:rsidR="00CA13F0" w:rsidRPr="003642C7" w:rsidRDefault="00CA13F0" w:rsidP="00CA13F0">
                        <w:pPr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 w:rsidRPr="003642C7">
                          <w:rPr>
                            <w:sz w:val="16"/>
                            <w:szCs w:val="16"/>
                          </w:rPr>
                          <w:t>(A[i][j] % 2 != 0</w:t>
                        </w:r>
                      </w:p>
                    </w:txbxContent>
                  </v:textbox>
                </v:shape>
                <v:shape id="Блок-схема: дані 236744108" o:spid="_x0000_s1125" type="#_x0000_t111" style="position:absolute;left:705;top:32184;width:10506;height:37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" fillcolor="white [3201]" strokecolor="black [3213]" strokeweight="1pt">
                  <v:textbox>
                    <w:txbxContent>
                      <w:p w14:paraId="2C5AECFB" w14:textId="77777777" w:rsidR="00CA13F0" w:rsidRPr="005D7D06" w:rsidRDefault="00CA13F0" w:rsidP="00CA13F0">
                        <w:pPr>
                          <w:spacing w:line="256" w:lineRule="auto"/>
                          <w:rPr>
                            <w:rFonts w:eastAsia="Calibri"/>
                            <w:sz w:val="16"/>
                            <w:szCs w:val="16"/>
                          </w:rPr>
                        </w:pPr>
                        <w:r w:rsidRPr="00927CD2">
                          <w:rPr>
                            <w:rFonts w:eastAsia="Calibri"/>
                            <w:sz w:val="16"/>
                            <w:szCs w:val="16"/>
                          </w:rPr>
                          <w:t>Невірний вибір</w:t>
                        </w:r>
                      </w:p>
                    </w:txbxContent>
                  </v:textbox>
                </v:shape>
                <v:shape id="Сполучна лінія: уступом 236744109" o:spid="_x0000_s1126" type="#_x0000_t33" style="position:absolute;left:5958;top:30610;width:19483;height:1574;rotation:18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" strokecolor="black [3200]" strokeweight=".5pt"/>
                <v:shape id="Блок-схема: рішення 236744110" o:spid="_x0000_s1127" type="#_x0000_t110" style="position:absolute;left:41820;top:35924;width:10220;height:32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" fillcolor="white [3201]" strokecolor="black [3213]" strokeweight="1pt">
                  <v:textbox>
                    <w:txbxContent>
                      <w:p w14:paraId="002B102F" w14:textId="77777777" w:rsidR="00CA13F0" w:rsidRDefault="00CA13F0" w:rsidP="00CA13F0">
                        <w:pPr>
                          <w:jc w:val="center"/>
                        </w:pPr>
                      </w:p>
                    </w:txbxContent>
                  </v:textbox>
                </v:shape>
                <v:shape id="Поле 236744112" o:spid="_x0000_s1128" type="#_x0000_t202" style="position:absolute;left:43951;top:36358;width:7935;height:2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" filled="f" stroked="f" strokeweight=".5pt">
                  <v:textbox>
                    <w:txbxContent>
                      <w:p w14:paraId="3E54EF8C" w14:textId="77777777" w:rsidR="00CA13F0" w:rsidRPr="003642C7" w:rsidRDefault="00CA13F0" w:rsidP="00CA13F0">
                        <w:pPr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 w:rsidRPr="00927CD2">
                          <w:rPr>
                            <w:sz w:val="16"/>
                            <w:szCs w:val="16"/>
                            <w:lang w:val="en-US"/>
                          </w:rPr>
                          <w:t>sum != 0 ?</w:t>
                        </w:r>
                      </w:p>
                    </w:txbxContent>
                  </v:textbox>
                </v:shape>
                <v:shape id="Сполучна лінія: уступом 236744115" o:spid="_x0000_s1129" type="#_x0000_t33" style="position:absolute;left:52040;top:37485;width:2307;height:2356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" strokecolor="black [3200]" strokeweight=".5pt">
                  <v:stroke endarrow="block"/>
                </v:shape>
                <v:shape id="Блок-схема: дані 236744118" o:spid="_x0000_s1130" type="#_x0000_t111" style="position:absolute;left:35128;top:38972;width:9309;height:37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" fillcolor="white [3201]" strokecolor="black [3213]" strokeweight="1pt">
                  <v:textbox>
                    <w:txbxContent>
                      <w:p w14:paraId="73D1C350" w14:textId="77777777" w:rsidR="00CA13F0" w:rsidRPr="00465251" w:rsidRDefault="00CA13F0" w:rsidP="00CA13F0">
                        <w:pPr>
                          <w:spacing w:line="256" w:lineRule="auto"/>
                          <w:rPr>
                            <w:rFonts w:eastAsia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eastAsia="Calibri"/>
                            <w:sz w:val="16"/>
                            <w:szCs w:val="16"/>
                          </w:rPr>
                          <w:t>Ділення неможливе</w:t>
                        </w:r>
                      </w:p>
                    </w:txbxContent>
                  </v:textbox>
                </v:shape>
                <v:shape id="Сполучна лінія: уступом 236744119" o:spid="_x0000_s1131" type="#_x0000_t33" style="position:absolute;left:39782;top:37485;width:2038;height:1487;rotation:18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" strokecolor="black [3200]" strokeweight=".5pt">
                  <v:stroke endarrow="block"/>
                </v:shape>
                <v:shape id="Поле 236744120" o:spid="_x0000_s1132" type="#_x0000_t202" style="position:absolute;left:49866;top:39841;width:9000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" filled="f" stroked="f" strokeweight=".5pt">
                  <v:textbox>
                    <w:txbxContent>
                      <w:p w14:paraId="72E3608D" w14:textId="77777777" w:rsidR="00CA13F0" w:rsidRPr="008353FB" w:rsidRDefault="00CA13F0" w:rsidP="00CA13F0">
                        <w:pPr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 w:rsidRPr="005D7D06">
                          <w:rPr>
                            <w:sz w:val="16"/>
                            <w:szCs w:val="16"/>
                          </w:rPr>
                          <w:t>(</w:t>
                        </w:r>
                        <w:r>
                          <w:rPr>
                            <w:sz w:val="16"/>
                            <w:szCs w:val="16"/>
                            <w:lang w:val="en-US"/>
                          </w:rPr>
                          <w:t>i=0;i&lt;ROWS;i++</w:t>
                        </w:r>
                        <w:r w:rsidRPr="005D7D06">
                          <w:rPr>
                            <w:sz w:val="16"/>
                            <w:szCs w:val="16"/>
                          </w:rPr>
                          <w:t>)</w:t>
                        </w:r>
                      </w:p>
                    </w:txbxContent>
                  </v:textbox>
                </v:shape>
                <v:shape id="Блок-схема: підготовка 236744121" o:spid="_x0000_s1133" type="#_x0000_t117" style="position:absolute;left:49866;top:39841;width:949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" filled="f" strokecolor="black [3213]" strokeweight="1pt">
                  <v:textbox>
                    <w:txbxContent>
                      <w:p w14:paraId="3AB29A34" w14:textId="77777777" w:rsidR="00CA13F0" w:rsidRDefault="00CA13F0" w:rsidP="00CA13F0">
                        <w:pPr>
                          <w:jc w:val="center"/>
                        </w:pPr>
                      </w:p>
                    </w:txbxContent>
                  </v:textbox>
                </v:shape>
                <v:rect id="Прямокутник 236744125" o:spid="_x0000_s1134" style="position:absolute;left:50409;top:45981;width:8963;height:22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" fillcolor="white [3201]" strokecolor="black [3213]" strokeweight="1pt">
                  <v:textbox>
                    <w:txbxContent>
                      <w:p w14:paraId="5926FE87" w14:textId="77777777" w:rsidR="00CA13F0" w:rsidRPr="00927CD2" w:rsidRDefault="00CA13F0" w:rsidP="00CA13F0">
                        <w:pPr>
                          <w:jc w:val="center"/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 w:rsidRPr="003642C7">
                          <w:rPr>
                            <w:sz w:val="16"/>
                            <w:szCs w:val="16"/>
                          </w:rPr>
                          <w:t>A[i][j])</w:t>
                        </w:r>
                        <w:r>
                          <w:rPr>
                            <w:sz w:val="16"/>
                            <w:szCs w:val="16"/>
                            <w:lang w:val="en-US"/>
                          </w:rPr>
                          <w:t>/</w:t>
                        </w:r>
                        <w:r>
                          <w:rPr>
                            <w:sz w:val="16"/>
                            <w:szCs w:val="16"/>
                          </w:rPr>
                          <w:t>=</w:t>
                        </w:r>
                        <w:r>
                          <w:rPr>
                            <w:sz w:val="16"/>
                            <w:szCs w:val="16"/>
                            <w:lang w:val="en-US"/>
                          </w:rPr>
                          <w:t>sum</w:t>
                        </w:r>
                      </w:p>
                    </w:txbxContent>
                  </v:textbox>
                </v:rect>
                <v:shape id="Поле 236744123" o:spid="_x0000_s1135" type="#_x0000_t202" style="position:absolute;left:50361;top:42963;width:9001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" filled="f" stroked="f" strokeweight=".5pt">
                  <v:textbox>
                    <w:txbxContent>
                      <w:p w14:paraId="2C9E8722" w14:textId="77777777" w:rsidR="00CA13F0" w:rsidRPr="008353FB" w:rsidRDefault="00CA13F0" w:rsidP="00CA13F0">
                        <w:pPr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 w:rsidRPr="005D7D06">
                          <w:rPr>
                            <w:sz w:val="16"/>
                            <w:szCs w:val="16"/>
                          </w:rPr>
                          <w:t>(</w:t>
                        </w:r>
                        <w:r>
                          <w:rPr>
                            <w:sz w:val="16"/>
                            <w:szCs w:val="16"/>
                            <w:lang w:val="en-US"/>
                          </w:rPr>
                          <w:t>j=0;i&lt;COLS;j++</w:t>
                        </w:r>
                        <w:r w:rsidRPr="005D7D06">
                          <w:rPr>
                            <w:sz w:val="16"/>
                            <w:szCs w:val="16"/>
                          </w:rPr>
                          <w:t>)</w:t>
                        </w:r>
                      </w:p>
                    </w:txbxContent>
                  </v:textbox>
                </v:shape>
                <v:shape id="Блок-схема: підготовка 236744124" o:spid="_x0000_s1136" type="#_x0000_t117" style="position:absolute;left:49876;top:42963;width:949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" filled="f" strokecolor="black [3213]" strokeweight="1pt">
                  <v:textbox>
                    <w:txbxContent>
                      <w:p w14:paraId="64D91BC8" w14:textId="77777777" w:rsidR="00CA13F0" w:rsidRDefault="00CA13F0" w:rsidP="00CA13F0">
                        <w:pPr>
                          <w:jc w:val="center"/>
                        </w:pPr>
                      </w:p>
                    </w:txbxContent>
                  </v:textbox>
                </v:shape>
                <v:line id="Пряма сполучна лінія 236744127" o:spid="_x0000_s1137" style="position:absolute;flip:x;visibility:visible;mso-wrap-style:square" from="54614,45249" to="54624,459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" strokecolor="black [3200]" strokeweight=".5pt">
                  <v:stroke joinstyle="miter"/>
                </v:line>
                <v:shape id="Сполучна лінія: уступом 192" o:spid="_x0000_s1138" type="#_x0000_t35" style="position:absolute;left:50332;top:43650;width:4104;height:5015;rotation:-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" adj="-2807,27836" strokecolor="black [3200]" strokeweight=".5pt">
                  <v:stroke endarrow="block"/>
                </v:shape>
                <v:shape id="Сполучна лінія: уступом 193" o:spid="_x0000_s1139" type="#_x0000_t36" style="position:absolute;left:49866;top:40984;width:9496;height:3122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" adj="-5200,-34540,26800" strokecolor="black [3200]" strokeweight=".5pt">
                  <v:stroke endarrow="block"/>
                </v:shape>
                <v:group id="Групувати 195" o:spid="_x0000_s1140" style="position:absolute;left:49252;top:50800;width:11022;height:4665" coordorigin="38660,61307" coordsize="11021,40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axDwwAAANw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7nFP6eCRfI5S8AAAD//wMAUEsBAi0AFAAGAAgAAAAhANvh9svuAAAAhQEAABMAAAAAAAAAAAAA&#10;AAAAAAAAAFtDb250ZW50X1R5cGVzXS54bWxQSwECLQAUAAYACAAAACEAWvQsW78AAAAVAQAACwAA&#10;AAAAAAAAAAAAAAAfAQAAX3JlbHMvLnJlbHNQSwECLQAUAAYACAAAACEAs7msQ8MAAADcAAAADwAA&#10;AAAAAAAAAAAAAAAHAgAAZHJzL2Rvd25yZXYueG1sUEsFBgAAAAADAAMAtwAAAPcCAAAAAA==&#10;">
                  <v:shape id="Блок-схема: дані 236744117" o:spid="_x0000_s1141" type="#_x0000_t111" style="position:absolute;left:38660;top:61307;width:10506;height:40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" fillcolor="white [3201]" strokecolor="black [3213]" strokeweight="1pt">
                    <v:textbox>
                      <w:txbxContent/>
                    </v:textbox>
                  </v:shape>
                  <v:shape id="Поле 194" o:spid="_x0000_s1142" type="#_x0000_t202" style="position:absolute;left:39977;top:61307;width:9705;height:40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" filled="f" stroked="f" strokeweight=".5pt">
                    <v:textbox>
                      <w:txbxContent>
                        <w:p w14:paraId="188B862F" w14:textId="77777777" w:rsidR="00CA13F0" w:rsidRPr="00E94584" w:rsidRDefault="00CA13F0" w:rsidP="00CA13F0">
                          <w:pPr>
                            <w:spacing w:after="0" w:line="240" w:lineRule="auto"/>
                            <w:rPr>
                              <w:rFonts w:eastAsia="Calibri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eastAsia="Calibri"/>
                              <w:sz w:val="16"/>
                              <w:szCs w:val="16"/>
                            </w:rPr>
                            <w:t>Матриця, після ділення на суму додатніх:</w:t>
                          </w:r>
                        </w:p>
                        <w:p w14:paraId="3BA766C8" w14:textId="77777777" w:rsidR="00CA13F0" w:rsidRPr="000B6AD6" w:rsidRDefault="00CA13F0" w:rsidP="00CA13F0">
                          <w:pPr>
                            <w:spacing w:after="0" w:line="240" w:lineRule="auto"/>
                            <w:rPr>
                              <w:rFonts w:eastAsia="Calibri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eastAsia="Calibri"/>
                              <w:sz w:val="16"/>
                              <w:szCs w:val="16"/>
                            </w:rPr>
                            <w:t>Матриця, після ділення на суму додатніх:</w:t>
                          </w:r>
                        </w:p>
                        <w:p w14:paraId="201ED8DB" w14:textId="77777777" w:rsidR="00CA13F0" w:rsidRPr="007E3C51" w:rsidRDefault="00CA13F0" w:rsidP="00CA13F0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</v:group>
                <v:shape id="Сполучна лінія: уступом 198" o:spid="_x0000_s1143" type="#_x0000_t35" style="position:absolute;left:55172;top:40984;width:4190;height:9817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" adj="-15320,18764" strokecolor="black [3200]" strokeweight=".5pt">
                  <v:stroke endarrow="block"/>
                </v:shape>
                <v:line id="Пряма сполучна лінія 215" o:spid="_x0000_s1144" style="position:absolute;visibility:visible;mso-wrap-style:square" from="26626,42835" to="26636,436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" strokecolor="black [3200]" strokeweight=".5pt">
                  <v:stroke joinstyle="miter"/>
                </v:line>
                <v:shape id="Блок-схема: рішення 216" o:spid="_x0000_s1145" type="#_x0000_t110" style="position:absolute;left:13831;top:36632;width:10221;height:32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" fillcolor="white [3201]" strokecolor="black [3213]" strokeweight="1pt">
                  <v:textbox>
                    <w:txbxContent>
                      <w:p w14:paraId="638362BD" w14:textId="77777777" w:rsidR="00CA13F0" w:rsidRDefault="00CA13F0" w:rsidP="00CA13F0">
                        <w:pPr>
                          <w:jc w:val="center"/>
                        </w:pPr>
                      </w:p>
                    </w:txbxContent>
                  </v:textbox>
                </v:shape>
                <v:shape id="Поле 217" o:spid="_x0000_s1146" type="#_x0000_t202" style="position:absolute;left:15963;top:37066;width:7935;height:2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" filled="f" stroked="f" strokeweight=".5pt">
                  <v:textbox>
                    <w:txbxContent>
                      <w:p w14:paraId="5926DFBE" w14:textId="77777777" w:rsidR="00CA13F0" w:rsidRPr="003642C7" w:rsidRDefault="00CA13F0" w:rsidP="00CA13F0">
                        <w:pPr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sz w:val="16"/>
                            <w:szCs w:val="16"/>
                            <w:lang w:val="en-US"/>
                          </w:rPr>
                          <w:t>count</w:t>
                        </w:r>
                        <w:r w:rsidRPr="00927CD2">
                          <w:rPr>
                            <w:sz w:val="16"/>
                            <w:szCs w:val="16"/>
                            <w:lang w:val="en-US"/>
                          </w:rPr>
                          <w:t xml:space="preserve"> != 0 ?</w:t>
                        </w:r>
                      </w:p>
                    </w:txbxContent>
                  </v:textbox>
                </v:shape>
                <v:shape id="Сполучна лінія: уступом 218" o:spid="_x0000_s1147" type="#_x0000_t33" style="position:absolute;left:24052;top:38193;width:2307;height:2356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" strokecolor="black [3200]" strokeweight=".5pt">
                  <v:stroke endarrow="block"/>
                </v:shape>
                <v:shape id="Блок-схема: дані 219" o:spid="_x0000_s1148" type="#_x0000_t111" style="position:absolute;left:5029;top:39680;width:11973;height:37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" fillcolor="white [3201]" strokecolor="black [3213]" strokeweight="1pt">
                  <v:textbox>
                    <w:txbxContent>
                      <w:p w14:paraId="30F494E5" w14:textId="77777777" w:rsidR="00CA13F0" w:rsidRPr="000B6AD6" w:rsidRDefault="00CA13F0" w:rsidP="00CA13F0">
                        <w:pPr>
                          <w:spacing w:after="0" w:line="240" w:lineRule="auto"/>
                          <w:rPr>
                            <w:rFonts w:eastAsia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eastAsia="Calibri"/>
                            <w:sz w:val="16"/>
                            <w:szCs w:val="16"/>
                          </w:rPr>
                          <w:t>Ділення на 0</w:t>
                        </w:r>
                      </w:p>
                    </w:txbxContent>
                  </v:textbox>
                </v:shape>
                <v:shape id="Сполучна лінія: уступом 220" o:spid="_x0000_s1149" type="#_x0000_t33" style="position:absolute;left:11015;top:38193;width:2816;height:1487;rotation:18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" strokecolor="black [3200]" strokeweight=".5pt">
                  <v:stroke endarrow="block"/>
                </v:shape>
                <v:shape id="Поле 223" o:spid="_x0000_s1150" type="#_x0000_t202" style="position:absolute;left:21877;top:40549;width:9001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" filled="f" stroked="f" strokeweight=".5pt">
                  <v:textbox>
                    <w:txbxContent>
                      <w:p w14:paraId="67048CEA" w14:textId="77777777" w:rsidR="00CA13F0" w:rsidRPr="008353FB" w:rsidRDefault="00CA13F0" w:rsidP="00CA13F0">
                        <w:pPr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 w:rsidRPr="005D7D06">
                          <w:rPr>
                            <w:sz w:val="16"/>
                            <w:szCs w:val="16"/>
                          </w:rPr>
                          <w:t>(</w:t>
                        </w:r>
                        <w:r>
                          <w:rPr>
                            <w:sz w:val="16"/>
                            <w:szCs w:val="16"/>
                            <w:lang w:val="en-US"/>
                          </w:rPr>
                          <w:t>i=0;i&lt;ROWS;i++</w:t>
                        </w:r>
                        <w:r w:rsidRPr="005D7D06">
                          <w:rPr>
                            <w:sz w:val="16"/>
                            <w:szCs w:val="16"/>
                          </w:rPr>
                          <w:t>)</w:t>
                        </w:r>
                      </w:p>
                    </w:txbxContent>
                  </v:textbox>
                </v:shape>
                <v:shape id="Блок-схема: підготовка 224" o:spid="_x0000_s1151" type="#_x0000_t117" style="position:absolute;left:21877;top:40549;width:9497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" filled="f" strokecolor="black [3213]" strokeweight="1pt">
                  <v:textbox>
                    <w:txbxContent>
                      <w:p w14:paraId="4E58754D" w14:textId="77777777" w:rsidR="00CA13F0" w:rsidRDefault="00CA13F0" w:rsidP="00CA13F0">
                        <w:pPr>
                          <w:jc w:val="center"/>
                        </w:pPr>
                      </w:p>
                    </w:txbxContent>
                  </v:textbox>
                </v:shape>
                <v:rect id="Прямокутник 225" o:spid="_x0000_s1152" style="position:absolute;left:22421;top:46689;width:8963;height:22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" fillcolor="white [3201]" strokecolor="black [3213]" strokeweight="1pt">
                  <v:textbox>
                    <w:txbxContent>
                      <w:p w14:paraId="2D49FFDA" w14:textId="77777777" w:rsidR="00CA13F0" w:rsidRPr="00E94584" w:rsidRDefault="00CA13F0" w:rsidP="00CA13F0">
                        <w:pPr>
                          <w:jc w:val="center"/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 w:rsidRPr="003642C7">
                          <w:rPr>
                            <w:sz w:val="16"/>
                            <w:szCs w:val="16"/>
                          </w:rPr>
                          <w:t>A[i][j])</w:t>
                        </w:r>
                        <w:r>
                          <w:rPr>
                            <w:sz w:val="16"/>
                            <w:szCs w:val="16"/>
                            <w:lang w:val="en-US"/>
                          </w:rPr>
                          <w:t>/</w:t>
                        </w:r>
                        <w:r>
                          <w:rPr>
                            <w:sz w:val="16"/>
                            <w:szCs w:val="16"/>
                          </w:rPr>
                          <w:t>=</w:t>
                        </w:r>
                        <w:r>
                          <w:rPr>
                            <w:sz w:val="16"/>
                            <w:szCs w:val="16"/>
                            <w:lang w:val="en-US"/>
                          </w:rPr>
                          <w:t>count</w:t>
                        </w:r>
                      </w:p>
                    </w:txbxContent>
                  </v:textbox>
                </v:rect>
                <v:shape id="Поле 226" o:spid="_x0000_s1153" type="#_x0000_t202" style="position:absolute;left:22373;top:43671;width:9001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" filled="f" stroked="f" strokeweight=".5pt">
                  <v:textbox>
                    <w:txbxContent>
                      <w:p w14:paraId="28ACCCC0" w14:textId="77777777" w:rsidR="00CA13F0" w:rsidRPr="008353FB" w:rsidRDefault="00CA13F0" w:rsidP="00CA13F0">
                        <w:pPr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 w:rsidRPr="005D7D06">
                          <w:rPr>
                            <w:sz w:val="16"/>
                            <w:szCs w:val="16"/>
                          </w:rPr>
                          <w:t>(</w:t>
                        </w:r>
                        <w:r>
                          <w:rPr>
                            <w:sz w:val="16"/>
                            <w:szCs w:val="16"/>
                            <w:lang w:val="en-US"/>
                          </w:rPr>
                          <w:t>j=0;i&lt;COLS;j++</w:t>
                        </w:r>
                        <w:r w:rsidRPr="005D7D06">
                          <w:rPr>
                            <w:sz w:val="16"/>
                            <w:szCs w:val="16"/>
                          </w:rPr>
                          <w:t>)</w:t>
                        </w:r>
                      </w:p>
                    </w:txbxContent>
                  </v:textbox>
                </v:shape>
                <v:shape id="Блок-схема: підготовка 227" o:spid="_x0000_s1154" type="#_x0000_t117" style="position:absolute;left:21888;top:43671;width:949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" filled="f" strokecolor="black [3213]" strokeweight="1pt">
                  <v:textbox>
                    <w:txbxContent>
                      <w:p w14:paraId="5D2D0123" w14:textId="77777777" w:rsidR="00CA13F0" w:rsidRDefault="00CA13F0" w:rsidP="00CA13F0">
                        <w:pPr>
                          <w:jc w:val="center"/>
                        </w:pPr>
                      </w:p>
                    </w:txbxContent>
                  </v:textbox>
                </v:shape>
                <v:line id="Пряма сполучна лінія 228" o:spid="_x0000_s1155" style="position:absolute;flip:x;visibility:visible;mso-wrap-style:square" from="26626,45957" to="26636,466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" strokecolor="black [3200]" strokeweight=".5pt">
                  <v:stroke joinstyle="miter"/>
                </v:line>
                <v:shape id="Сполучна лінія: уступом 229" o:spid="_x0000_s1156" type="#_x0000_t35" style="position:absolute;left:22344;top:44358;width:4104;height:5015;rotation:-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" adj="-2807,26851" strokecolor="black [3200]" strokeweight=".5pt">
                  <v:stroke endarrow="block"/>
                </v:shape>
                <v:shape id="Сполучна лінія: уступом 230" o:spid="_x0000_s1157" type="#_x0000_t36" style="position:absolute;left:21877;top:41692;width:9497;height:3122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" adj="-5200,-34540,26800" strokecolor="black [3200]" strokeweight=".5pt">
                  <v:stroke endarrow="block"/>
                </v:shape>
                <v:shape id="Блок-схема: дані 232" o:spid="_x0000_s1158" type="#_x0000_t111" style="position:absolute;left:21877;top:51509;width:10506;height:46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" fillcolor="white [3201]" strokecolor="black [3213]" strokeweight="1pt">
                  <v:textbox style="mso-next-textbox:#Блок-схема: дані 236744117">
                    <w:txbxContent>
                      <w:p w14:paraId="7566E6F4" w14:textId="77777777" w:rsidR="00CA13F0" w:rsidRPr="000B6AD6" w:rsidRDefault="00CA13F0" w:rsidP="00CA13F0">
                        <w:pPr>
                          <w:spacing w:line="256" w:lineRule="auto"/>
                          <w:rPr>
                            <w:rFonts w:eastAsia="Calibri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Сполучна лінія: уступом 234" o:spid="_x0000_s1159" type="#_x0000_t35" style="position:absolute;left:27184;top:41692;width:4190;height:9817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" adj="-15320,18764" strokecolor="black [3200]" strokeweight=".5pt">
                  <v:stroke endarrow="block"/>
                </v:shape>
                <v:shape id="Поле 235" o:spid="_x0000_s1160" type="#_x0000_t202" style="position:absolute;left:23228;top:51331;width:9155;height:50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" filled="f" stroked="f" strokeweight=".5pt">
                  <v:textbox>
                    <w:txbxContent>
                      <w:p w14:paraId="452BCE28" w14:textId="77777777" w:rsidR="00CA13F0" w:rsidRDefault="00CA13F0" w:rsidP="00CA13F0">
                        <w:r>
                          <w:rPr>
                            <w:rFonts w:eastAsia="Calibri"/>
                            <w:sz w:val="16"/>
                            <w:szCs w:val="16"/>
                          </w:rPr>
                          <w:t>Матриця, після ділення на к-сть непарних</w:t>
                        </w:r>
                      </w:p>
                    </w:txbxContent>
                  </v:textbox>
                </v:shape>
                <v:line id="Пряма сполучна лінія 236" o:spid="_x0000_s1161" style="position:absolute;visibility:visible;mso-wrap-style:square" from="46930,34963" to="46930,359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" strokecolor="black [3200]" strokeweight=".5pt">
                  <v:stroke joinstyle="miter"/>
                </v:line>
                <v:shape id="Сполучна лінія: уступом 238" o:spid="_x0000_s1162" type="#_x0000_t33" style="position:absolute;left:33333;top:22327;width:5314;height:21880;rotation:9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" strokecolor="black [3200]" strokeweight=".5pt"/>
                <v:line id="Пряма сполучна лінія 240" o:spid="_x0000_s1163" style="position:absolute;visibility:visible;mso-wrap-style:square" from="18942,30610" to="18942,36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" strokecolor="black [3200]" strokeweight=".5pt">
                  <v:stroke joinstyle="miter"/>
                </v:line>
                <v:shape id="Сполучна лінія: уступом 241" o:spid="_x0000_s1164" type="#_x0000_t34" style="position:absolute;left:41157;top:42113;width:911;height:27616;rotation:90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" adj="-14452" strokecolor="black [3200]" strokeweight=".5pt"/>
                <v:shape id="Блок-схема: дані 244" o:spid="_x0000_s1165" type="#_x0000_t111" style="position:absolute;left:35670;top:58199;width:10506;height:46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" fillcolor="white [3201]" strokecolor="black [3213]" strokeweight="1pt">
                  <v:textbox>
                    <w:txbxContent>
                      <w:p w14:paraId="178C4C85" w14:textId="77777777" w:rsidR="00CA13F0" w:rsidRPr="000B6AD6" w:rsidRDefault="00CA13F0" w:rsidP="00CA13F0">
                        <w:pPr>
                          <w:spacing w:line="256" w:lineRule="auto"/>
                          <w:rPr>
                            <w:rFonts w:eastAsia="Calibri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Поле 245" o:spid="_x0000_s1166" type="#_x0000_t202" style="position:absolute;left:37020;top:58022;width:9156;height:50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" filled="f" stroked="f" strokeweight=".5pt">
                  <v:textbox>
                    <w:txbxContent>
                      <w:p w14:paraId="15153091" w14:textId="77777777" w:rsidR="00CA13F0" w:rsidRDefault="00CA13F0" w:rsidP="00CA13F0">
                        <w:r>
                          <w:rPr>
                            <w:rFonts w:eastAsia="Calibri"/>
                            <w:sz w:val="16"/>
                            <w:szCs w:val="16"/>
                          </w:rPr>
                          <w:t>Матриця, після ділення на к-сть непарних</w:t>
                        </w:r>
                      </w:p>
                    </w:txbxContent>
                  </v:textbox>
                </v:shape>
                <v:line id="Пряма сполучна лінія 249" o:spid="_x0000_s1167" style="position:absolute;visibility:visible;mso-wrap-style:square" from="40988,56930" to="40988,582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" strokecolor="black [3200]" strokeweight=".5pt">
                  <v:stroke joinstyle="miter"/>
                </v:line>
                <v:line id="Пряма сполучна лінія 250" o:spid="_x0000_s1168" style="position:absolute;visibility:visible;mso-wrap-style:square" from="40988,62863" to="40988,641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" strokecolor="black [3200]" strokeweight=".5pt">
                  <v:stroke joinstyle="miter"/>
                </v:line>
                <v:shape id="Блок-схема: рішення 251" o:spid="_x0000_s1169" type="#_x0000_t110" style="position:absolute;left:33019;top:64008;width:16005;height:61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" fillcolor="white [3201]" strokecolor="black [3213]" strokeweight="1pt"/>
                <v:shape id="Поле 252" o:spid="_x0000_s1170" type="#_x0000_t202" style="position:absolute;left:36768;top:64943;width:10607;height:4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" filled="f" stroked="f" strokeweight=".5pt">
                  <v:textbox>
                    <w:txbxContent>
                      <w:p w14:paraId="1409DAB5" w14:textId="77777777" w:rsidR="00CA13F0" w:rsidRPr="003642C7" w:rsidRDefault="00CA13F0" w:rsidP="00CA13F0">
                        <w:pPr>
                          <w:spacing w:after="0" w:line="240" w:lineRule="auto"/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sz w:val="16"/>
                            <w:szCs w:val="16"/>
                            <w:lang w:val="ru-RU"/>
                          </w:rPr>
                          <w:t>(</w:t>
                        </w:r>
                        <w:r w:rsidRPr="00492B00">
                          <w:rPr>
                            <w:sz w:val="16"/>
                            <w:szCs w:val="16"/>
                            <w:lang w:val="ru-RU"/>
                          </w:rPr>
                          <w:t>(c == 1 &amp;&amp; sum != 0) || (c == 2 &amp;&amp; count != 0))</w:t>
                        </w:r>
                      </w:p>
                    </w:txbxContent>
                  </v:textbox>
                </v:shape>
                <v:shape id="Блок-схема: підготовка 253" o:spid="_x0000_s1171" type="#_x0000_t117" style="position:absolute;left:36524;top:71179;width:9497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" filled="f" strokecolor="black [3213]" strokeweight="1pt">
                  <v:textbox>
                    <w:txbxContent>
                      <w:p w14:paraId="099EB955" w14:textId="77777777" w:rsidR="00CA13F0" w:rsidRDefault="00CA13F0" w:rsidP="00CA13F0">
                        <w:pPr>
                          <w:jc w:val="center"/>
                        </w:pPr>
                      </w:p>
                    </w:txbxContent>
                  </v:textbox>
                </v:shape>
                <v:shape id="Блок-схема: підготовка 255" o:spid="_x0000_s1172" type="#_x0000_t117" style="position:absolute;left:36540;top:74374;width:949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" filled="f" strokecolor="black [3213]" strokeweight="1pt">
                  <v:textbox>
                    <w:txbxContent>
                      <w:p w14:paraId="7F264EF7" w14:textId="77777777" w:rsidR="00CA13F0" w:rsidRDefault="00CA13F0" w:rsidP="00CA13F0">
                        <w:pPr>
                          <w:jc w:val="center"/>
                        </w:pPr>
                      </w:p>
                    </w:txbxContent>
                  </v:textbox>
                </v:shape>
                <v:shape id="Поле 1678587202" o:spid="_x0000_s1173" type="#_x0000_t202" style="position:absolute;left:37175;top:74374;width:8594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" filled="f" stroked="f" strokeweight=".5pt">
                  <v:textbox>
                    <w:txbxContent>
                      <w:p w14:paraId="37EFB224" w14:textId="77777777" w:rsidR="00CA13F0" w:rsidRPr="008353FB" w:rsidRDefault="00CA13F0" w:rsidP="00CA13F0">
                        <w:pPr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 w:rsidRPr="005D7D06">
                          <w:rPr>
                            <w:sz w:val="16"/>
                            <w:szCs w:val="16"/>
                          </w:rPr>
                          <w:t>(</w:t>
                        </w:r>
                        <w:r>
                          <w:rPr>
                            <w:sz w:val="16"/>
                            <w:szCs w:val="16"/>
                            <w:lang w:val="en-US"/>
                          </w:rPr>
                          <w:t>j=0;i&lt;COLS;j++</w:t>
                        </w:r>
                        <w:r w:rsidRPr="005D7D06">
                          <w:rPr>
                            <w:sz w:val="16"/>
                            <w:szCs w:val="16"/>
                          </w:rPr>
                          <w:t>)</w:t>
                        </w:r>
                      </w:p>
                    </w:txbxContent>
                  </v:textbox>
                </v:shape>
                <v:line id="Пряма сполучна лінія 1678587204" o:spid="_x0000_s1174" style="position:absolute;visibility:visible;mso-wrap-style:square" from="40979,69874" to="40979,711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" strokecolor="black [3200]" strokeweight=".5pt">
                  <v:stroke joinstyle="miter"/>
                </v:line>
                <v:shape id="Поле 254" o:spid="_x0000_s1175" type="#_x0000_t202" style="position:absolute;left:36768;top:71270;width:9001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" filled="f" stroked="f" strokeweight=".5pt">
                  <v:textbox>
                    <w:txbxContent>
                      <w:p w14:paraId="53AD278B" w14:textId="77777777" w:rsidR="00CA13F0" w:rsidRPr="008353FB" w:rsidRDefault="00CA13F0" w:rsidP="00CA13F0">
                        <w:pPr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 w:rsidRPr="005D7D06">
                          <w:rPr>
                            <w:sz w:val="16"/>
                            <w:szCs w:val="16"/>
                          </w:rPr>
                          <w:t>(</w:t>
                        </w:r>
                        <w:r>
                          <w:rPr>
                            <w:sz w:val="16"/>
                            <w:szCs w:val="16"/>
                            <w:lang w:val="en-US"/>
                          </w:rPr>
                          <w:t>i=0;i&lt;ROWS;i++</w:t>
                        </w:r>
                        <w:r w:rsidRPr="005D7D06">
                          <w:rPr>
                            <w:sz w:val="16"/>
                            <w:szCs w:val="16"/>
                          </w:rPr>
                          <w:t>)</w:t>
                        </w:r>
                      </w:p>
                    </w:txbxContent>
                  </v:textbox>
                </v:shape>
                <v:line id="Пряма сполучна лінія 1678587205" o:spid="_x0000_s1176" style="position:absolute;visibility:visible;mso-wrap-style:square" from="41273,73465" to="41288,743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" strokecolor="black [3200]" strokeweight=".5pt">
                  <v:stroke joinstyle="miter"/>
                </v:line>
                <v:line id="Пряма сполучна лінія 1678587206" o:spid="_x0000_s1177" style="position:absolute;visibility:visible;mso-wrap-style:square" from="41288,76660" to="41303,775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" strokecolor="black [3200]" strokeweight=".5pt">
                  <v:stroke joinstyle="miter"/>
                </v:line>
                <v:shape id="Блок-схема: дані 1678587200" o:spid="_x0000_s1178" type="#_x0000_t111" style="position:absolute;left:35670;top:77351;width:10506;height:21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" fillcolor="white [3201]" strokecolor="black [3213]" strokeweight="1pt">
                  <v:textbox>
                    <w:txbxContent>
                      <w:p w14:paraId="1BD0E860" w14:textId="77777777" w:rsidR="00CA13F0" w:rsidRPr="005D7D06" w:rsidRDefault="00CA13F0" w:rsidP="00CA13F0">
                        <w:pPr>
                          <w:spacing w:line="256" w:lineRule="auto"/>
                          <w:rPr>
                            <w:rFonts w:eastAsia="Calibri"/>
                            <w:sz w:val="16"/>
                            <w:szCs w:val="16"/>
                          </w:rPr>
                        </w:pPr>
                        <w:r w:rsidRPr="003642C7">
                          <w:rPr>
                            <w:sz w:val="16"/>
                            <w:szCs w:val="16"/>
                          </w:rPr>
                          <w:t>A[i][j])</w:t>
                        </w:r>
                      </w:p>
                    </w:txbxContent>
                  </v:textbox>
                </v:shape>
                <v:shape id="Сполучна лінія: уступом 1678587208" o:spid="_x0000_s1179" type="#_x0000_t35" style="position:absolute;left:36748;top:75309;width:3968;height:4383;rotation:-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" adj="-3733,37152" strokecolor="black [3200]" strokeweight=".5pt">
                  <v:stroke endarrow="block"/>
                </v:shape>
                <v:shape id="Сполучна лінія: уступом 1678587212" o:spid="_x0000_s1180" type="#_x0000_t36" style="position:absolute;left:36524;top:72322;width:9512;height:3195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" adj="-5191,-36081,26791" strokecolor="black [3200]" strokeweight=".5pt">
                  <v:stroke endarrow="block"/>
                </v:shape>
                <v:shape id="Блок-схема: знак завершення 298" o:spid="_x0000_s1181" type="#_x0000_t116" style="position:absolute;left:36524;top:81567;width:10391;height:22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" fillcolor="white [3201]" strokecolor="black [3213]" strokeweight="1pt">
                  <v:textbox>
                    <w:txbxContent>
                      <w:p w14:paraId="25CAFA1E" w14:textId="77777777" w:rsidR="00CA13F0" w:rsidRPr="002049A5" w:rsidRDefault="00CA13F0" w:rsidP="00CA13F0">
                        <w:pPr>
                          <w:jc w:val="center"/>
                          <w:rPr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Поле 299" o:spid="_x0000_s1182" type="#_x0000_t202" style="position:absolute;left:39576;top:81567;width:6117;height:18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" filled="f" stroked="f" strokeweight=".5pt">
                  <v:textbox>
                    <w:txbxContent>
                      <w:p w14:paraId="0BC1FC86" w14:textId="77777777" w:rsidR="00CA13F0" w:rsidRPr="002049A5" w:rsidRDefault="00CA13F0" w:rsidP="00CA13F0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Кінець</w:t>
                        </w:r>
                      </w:p>
                    </w:txbxContent>
                  </v:textbox>
                </v:shape>
                <v:shape id="Сполучна лінія: уступом 300" o:spid="_x0000_s1183" type="#_x0000_t35" style="position:absolute;left:42367;top:72413;width:3402;height:9154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" adj="-24188,18981" strokecolor="black [3200]" strokeweight=".5pt">
                  <v:stroke endarrow="block"/>
                </v:shape>
                <v:shape id="Сполучна лінія: уступом 301" o:spid="_x0000_s1184" type="#_x0000_t35" style="position:absolute;left:42367;top:67060;width:6657;height:14507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" adj="-7417,19993" strokecolor="black [3200]" strokeweight=".5pt"/>
                <v:shape id="Сполучна лінія: уступом 302" o:spid="_x0000_s1185" type="#_x0000_t34" style="position:absolute;left:25045;top:28681;width:708;height:28767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" adj="451496" strokecolor="black [3200]" strokeweight=".5pt"/>
                <v:shape id="Сполучна лінія: уступом 303" o:spid="_x0000_s1186" type="#_x0000_t34" style="position:absolute;left:22055;top:60874;width:23698;height:16926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" adj="21635" strokecolor="black [3200]" strokeweight=".5pt">
                  <v:stroke endarrow="block"/>
                </v:shape>
                <v:shape id="Сполучна лінія: уступом 304" o:spid="_x0000_s1187" type="#_x0000_t33" style="position:absolute;left:6045;top:34787;width:21564;height:23838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" strokecolor="black [3200]" strokeweight=".5pt"/>
                <v:shape id="Сполучна лінія: уступом 1906558534" o:spid="_x0000_s1188" type="#_x0000_t35" style="position:absolute;left:19933;top:8321;width:13969;height:19831;rotation:-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" adj="-1047,24090" strokecolor="black [3200]" strokeweight=".5pt">
                  <v:stroke endarrow="block"/>
                </v:shape>
                <v:shape id="Сполучна лінія: уступом 1906558535" o:spid="_x0000_s1189" type="#_x0000_t33" style="position:absolute;left:23228;top:21884;width:1203;height:4024;rotation:18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" strokecolor="black [3200]" strokeweight=".5pt">
                  <v:stroke endarrow="block"/>
                </v:shape>
                <v:shape id="Сполучна лінія: уступом 1906558536" o:spid="_x0000_s1190" type="#_x0000_t34" style="position:absolute;left:15782;top:15442;width:13616;height:4115;rotation:180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" adj="-806" strokecolor="black [3200]" strokeweight=".5pt">
                  <v:stroke endarrow="block"/>
                </v:shape>
                <v:shape id="Сполучна лінія: уступом 1906558537" o:spid="_x0000_s1191" type="#_x0000_t33" style="position:absolute;left:26003;top:7372;width:16364;height:19907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" strokecolor="black [3200]" strokeweight=".5pt">
                  <v:stroke endarrow="block"/>
                </v:shape>
                <v:shape id="Пряма зі стрілкою 1906558539" o:spid="_x0000_s1192" type="#_x0000_t32" style="position:absolute;left:20811;top:8667;width:0;height:152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" strokecolor="black [3200]" strokeweight=".5pt">
                  <v:stroke endarrow="block" joinstyle="miter"/>
                </v:shape>
                <v:shape id="Поле 1906558540" o:spid="_x0000_s1193" type="#_x0000_t202" style="position:absolute;left:47240;top:30610;width:2636;height:2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" filled="f" stroked="f" strokeweight=".5pt">
                  <v:textbox>
                    <w:txbxContent>
                      <w:p w14:paraId="4A065434" w14:textId="77777777" w:rsidR="00CA13F0" w:rsidRPr="003642C7" w:rsidRDefault="00CA13F0" w:rsidP="00CA13F0">
                        <w:pPr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sz w:val="16"/>
                            <w:szCs w:val="16"/>
                            <w:lang w:val="en-US"/>
                          </w:rPr>
                          <w:t>1</w:t>
                        </w:r>
                      </w:p>
                    </w:txbxContent>
                  </v:textbox>
                </v:shape>
                <v:shape id="Поле 1906558541" o:spid="_x0000_s1194" type="#_x0000_t202" style="position:absolute;left:19719;top:30740;width:2635;height:2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" filled="f" stroked="f" strokeweight=".5pt">
                  <v:textbox>
                    <w:txbxContent>
                      <w:p w14:paraId="78EB2061" w14:textId="77777777" w:rsidR="00CA13F0" w:rsidRPr="003642C7" w:rsidRDefault="00CA13F0" w:rsidP="00CA13F0">
                        <w:pPr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sz w:val="16"/>
                            <w:szCs w:val="16"/>
                            <w:lang w:val="en-US"/>
                          </w:rPr>
                          <w:t>2</w:t>
                        </w:r>
                      </w:p>
                    </w:txbxContent>
                  </v:textbox>
                </v:shape>
                <v:shape id="Поле 1906558584" o:spid="_x0000_s1195" type="#_x0000_t202" style="position:absolute;left:39782;top:27290;width:8087;height:25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" filled="f" stroked="f" strokeweight=".5pt">
                  <v:textbox>
                    <w:txbxContent>
                      <w:p w14:paraId="6F943E1C" w14:textId="77777777" w:rsidR="00CA13F0" w:rsidRPr="0009515D" w:rsidRDefault="00CA13F0" w:rsidP="00CA13F0">
                        <w:pPr>
                          <w:spacing w:line="256" w:lineRule="auto"/>
                          <w:rPr>
                            <w:rFonts w:eastAsia="Calibri"/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rFonts w:eastAsia="Calibri"/>
                            <w:sz w:val="16"/>
                            <w:szCs w:val="16"/>
                            <w:lang w:val="en-US"/>
                          </w:rPr>
                          <w:t xml:space="preserve">c(1 </w:t>
                        </w:r>
                        <w:r>
                          <w:rPr>
                            <w:rFonts w:eastAsia="Calibri"/>
                            <w:sz w:val="16"/>
                            <w:szCs w:val="16"/>
                          </w:rPr>
                          <w:t>або</w:t>
                        </w:r>
                        <w:r>
                          <w:rPr>
                            <w:rFonts w:eastAsia="Calibri"/>
                            <w:sz w:val="16"/>
                            <w:szCs w:val="16"/>
                            <w:lang w:val="en-US"/>
                          </w:rPr>
                          <w:t xml:space="preserve"> 2)</w:t>
                        </w:r>
                      </w:p>
                      <w:p w14:paraId="251FA019" w14:textId="77777777" w:rsidR="00CA13F0" w:rsidRPr="00627320" w:rsidRDefault="00CA13F0" w:rsidP="00CA13F0">
                        <w:pPr>
                          <w:rPr>
                            <w:sz w:val="16"/>
                            <w:szCs w:val="16"/>
                            <w:lang w:val="en-US"/>
                          </w:rPr>
                        </w:pPr>
                      </w:p>
                    </w:txbxContent>
                  </v:textbox>
                </v:shape>
                <v:shape id="Flowchart: Connector 1143192309" o:spid="_x0000_s1196" type="#_x0000_t120" style="position:absolute;left:19614;top:1228;width:3658;height:36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" fillcolor="white [3212]" strokecolor="black [3213]" strokeweight="1pt">
                  <v:stroke joinstyle="miter"/>
                  <v:textbox>
                    <w:txbxContent>
                      <w:p w14:paraId="141AD448" w14:textId="77777777" w:rsidR="00CA13F0" w:rsidRDefault="00CA13F0" w:rsidP="00CA13F0">
                        <w:pPr>
                          <w:spacing w:line="256" w:lineRule="auto"/>
                          <w:jc w:val="center"/>
                          <w:rPr>
                            <w:rFonts w:eastAsia="Calibri"/>
                            <w:b/>
                            <w:bCs/>
                            <w:color w:val="000000"/>
                          </w:rPr>
                        </w:pPr>
                        <w:r>
                          <w:rPr>
                            <w:rFonts w:eastAsia="Calibri"/>
                            <w:b/>
                            <w:bCs/>
                            <w:color w:val="000000"/>
                          </w:rPr>
                          <w:t>1</w:t>
                        </w:r>
                      </w:p>
                    </w:txbxContent>
                  </v:textbox>
                </v:shape>
                <v:shape id="Straight Arrow Connector 77606696" o:spid="_x0000_s1197" type="#_x0000_t32" style="position:absolute;left:21443;top:4886;width:59;height:134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" strokecolor="black [3213]" strokeweight=".5pt">
                  <v:stroke endarrow="block" joinstyle="miter"/>
                </v:shape>
                <w10:wrap type="topAndBottom"/>
              </v:group>
            </w:pict>
          </mc:Fallback>
        </mc:AlternateContent>
      </w:r>
    </w:p>
    <w:p w14:paraId="210850D3" w14:textId="4F1B31DF" w:rsidR="00EA12C6" w:rsidRPr="006F09EA" w:rsidRDefault="00EA12C6" w:rsidP="00EA12C6">
      <w:pPr>
        <w:pStyle w:val="1Header"/>
      </w:pPr>
      <w:r w:rsidRPr="006F09EA">
        <w:t>Код:</w:t>
      </w:r>
    </w:p>
    <w:p w14:paraId="0DFCC92E" w14:textId="2117327D" w:rsidR="006505CF" w:rsidRPr="006F09EA" w:rsidRDefault="006505CF" w:rsidP="006505CF">
      <w:pPr>
        <w:pStyle w:val="1Code"/>
        <w:rPr>
          <w:rFonts w:cs="Times New Roman"/>
          <w:lang w:val="uk-UA"/>
        </w:rPr>
      </w:pPr>
      <w:r w:rsidRPr="006F09EA">
        <w:rPr>
          <w:rFonts w:cs="Times New Roman"/>
          <w:lang w:val="uk-UA"/>
        </w:rPr>
        <w:t>#include &lt;iostream&gt;</w:t>
      </w:r>
    </w:p>
    <w:p w14:paraId="35BEA1AF" w14:textId="7E4C2935" w:rsidR="006505CF" w:rsidRPr="006F09EA" w:rsidRDefault="006505CF" w:rsidP="006505CF">
      <w:pPr>
        <w:pStyle w:val="1Code"/>
        <w:rPr>
          <w:rFonts w:cs="Times New Roman"/>
          <w:lang w:val="uk-UA"/>
        </w:rPr>
      </w:pPr>
      <w:r w:rsidRPr="006F09EA">
        <w:rPr>
          <w:rFonts w:cs="Times New Roman"/>
          <w:lang w:val="uk-UA"/>
        </w:rPr>
        <w:t>#include &lt;iomanip&gt;</w:t>
      </w:r>
    </w:p>
    <w:p w14:paraId="6D4D8459" w14:textId="4CA7179F" w:rsidR="006505CF" w:rsidRPr="006F09EA" w:rsidRDefault="006505CF" w:rsidP="006505CF">
      <w:pPr>
        <w:pStyle w:val="1Code"/>
        <w:rPr>
          <w:rFonts w:cs="Times New Roman"/>
          <w:lang w:val="uk-UA"/>
        </w:rPr>
      </w:pPr>
      <w:r w:rsidRPr="006F09EA">
        <w:rPr>
          <w:rFonts w:cs="Times New Roman"/>
          <w:lang w:val="uk-UA"/>
        </w:rPr>
        <w:lastRenderedPageBreak/>
        <w:t>using namespace std;</w:t>
      </w:r>
    </w:p>
    <w:p w14:paraId="51DB3900" w14:textId="77777777" w:rsidR="006505CF" w:rsidRPr="006F09EA" w:rsidRDefault="006505CF" w:rsidP="006505CF">
      <w:pPr>
        <w:pStyle w:val="1Code"/>
        <w:rPr>
          <w:rFonts w:cs="Times New Roman"/>
          <w:lang w:val="uk-UA"/>
        </w:rPr>
      </w:pPr>
      <w:r w:rsidRPr="006F09EA">
        <w:rPr>
          <w:rFonts w:cs="Times New Roman"/>
          <w:lang w:val="uk-UA"/>
        </w:rPr>
        <w:t>int main()</w:t>
      </w:r>
    </w:p>
    <w:p w14:paraId="622699C7" w14:textId="77777777" w:rsidR="006505CF" w:rsidRPr="006F09EA" w:rsidRDefault="006505CF" w:rsidP="006505CF">
      <w:pPr>
        <w:pStyle w:val="1Code"/>
        <w:rPr>
          <w:rFonts w:cs="Times New Roman"/>
          <w:lang w:val="uk-UA"/>
        </w:rPr>
      </w:pPr>
      <w:r w:rsidRPr="006F09EA">
        <w:rPr>
          <w:rFonts w:cs="Times New Roman"/>
          <w:lang w:val="uk-UA"/>
        </w:rPr>
        <w:t>{</w:t>
      </w:r>
    </w:p>
    <w:p w14:paraId="7DE64CE4" w14:textId="77777777" w:rsidR="006505CF" w:rsidRPr="006F09EA" w:rsidRDefault="006505CF" w:rsidP="006505CF">
      <w:pPr>
        <w:pStyle w:val="1Code"/>
        <w:rPr>
          <w:rFonts w:cs="Times New Roman"/>
          <w:lang w:val="uk-UA"/>
        </w:rPr>
      </w:pPr>
      <w:r w:rsidRPr="006F09EA">
        <w:rPr>
          <w:rFonts w:cs="Times New Roman"/>
          <w:lang w:val="uk-UA"/>
        </w:rPr>
        <w:tab/>
        <w:t>setlocale(0, "ukr");</w:t>
      </w:r>
    </w:p>
    <w:p w14:paraId="0720D2B9" w14:textId="77777777" w:rsidR="006505CF" w:rsidRPr="006F09EA" w:rsidRDefault="006505CF" w:rsidP="006505CF">
      <w:pPr>
        <w:pStyle w:val="1Code"/>
        <w:rPr>
          <w:rFonts w:cs="Times New Roman"/>
          <w:lang w:val="uk-UA"/>
        </w:rPr>
      </w:pPr>
      <w:r w:rsidRPr="006F09EA">
        <w:rPr>
          <w:rFonts w:cs="Times New Roman"/>
          <w:lang w:val="uk-UA"/>
        </w:rPr>
        <w:tab/>
        <w:t>const int ROWS = 3, COLS = 5;</w:t>
      </w:r>
    </w:p>
    <w:p w14:paraId="1140BB7B" w14:textId="77777777" w:rsidR="006505CF" w:rsidRPr="006F09EA" w:rsidRDefault="006505CF" w:rsidP="006505CF">
      <w:pPr>
        <w:pStyle w:val="1Code"/>
        <w:rPr>
          <w:rFonts w:cs="Times New Roman"/>
          <w:lang w:val="uk-UA"/>
        </w:rPr>
      </w:pPr>
      <w:r w:rsidRPr="006F09EA">
        <w:rPr>
          <w:rFonts w:cs="Times New Roman"/>
          <w:lang w:val="uk-UA"/>
        </w:rPr>
        <w:tab/>
        <w:t>double A[ROWS][COLS], sum = 0;</w:t>
      </w:r>
    </w:p>
    <w:p w14:paraId="7B6520F7" w14:textId="77777777" w:rsidR="006505CF" w:rsidRPr="006F09EA" w:rsidRDefault="006505CF" w:rsidP="006505CF">
      <w:pPr>
        <w:pStyle w:val="1Code"/>
        <w:rPr>
          <w:rFonts w:cs="Times New Roman"/>
          <w:lang w:val="uk-UA"/>
        </w:rPr>
      </w:pPr>
      <w:r w:rsidRPr="006F09EA">
        <w:rPr>
          <w:rFonts w:cs="Times New Roman"/>
          <w:lang w:val="uk-UA"/>
        </w:rPr>
        <w:tab/>
        <w:t xml:space="preserve">int c, count = 0; </w:t>
      </w:r>
    </w:p>
    <w:p w14:paraId="71AEA847" w14:textId="77777777" w:rsidR="006505CF" w:rsidRPr="006F09EA" w:rsidRDefault="006505CF" w:rsidP="006505CF">
      <w:pPr>
        <w:pStyle w:val="1Code"/>
        <w:rPr>
          <w:rFonts w:cs="Times New Roman"/>
          <w:lang w:val="uk-UA"/>
        </w:rPr>
      </w:pPr>
      <w:r w:rsidRPr="006F09EA">
        <w:rPr>
          <w:rFonts w:cs="Times New Roman"/>
          <w:lang w:val="uk-UA"/>
        </w:rPr>
        <w:tab/>
        <w:t>srand(time(0));</w:t>
      </w:r>
    </w:p>
    <w:p w14:paraId="547A9212" w14:textId="77777777" w:rsidR="006505CF" w:rsidRPr="006F09EA" w:rsidRDefault="006505CF" w:rsidP="006505CF">
      <w:pPr>
        <w:pStyle w:val="1Code"/>
        <w:rPr>
          <w:rFonts w:cs="Times New Roman"/>
          <w:lang w:val="uk-UA"/>
        </w:rPr>
      </w:pPr>
      <w:r w:rsidRPr="006F09EA">
        <w:rPr>
          <w:rFonts w:cs="Times New Roman"/>
          <w:lang w:val="uk-UA"/>
        </w:rPr>
        <w:tab/>
        <w:t>for (int i = 0; i &lt; ROWS; i++)</w:t>
      </w:r>
    </w:p>
    <w:p w14:paraId="7D429420" w14:textId="77777777" w:rsidR="006505CF" w:rsidRPr="006F09EA" w:rsidRDefault="006505CF" w:rsidP="006505CF">
      <w:pPr>
        <w:pStyle w:val="1Code"/>
        <w:rPr>
          <w:rFonts w:cs="Times New Roman"/>
          <w:lang w:val="uk-UA"/>
        </w:rPr>
      </w:pPr>
      <w:r w:rsidRPr="006F09EA">
        <w:rPr>
          <w:rFonts w:cs="Times New Roman"/>
          <w:lang w:val="uk-UA"/>
        </w:rPr>
        <w:tab/>
        <w:t>{</w:t>
      </w:r>
    </w:p>
    <w:p w14:paraId="7E399CC9" w14:textId="77777777" w:rsidR="006505CF" w:rsidRPr="006F09EA" w:rsidRDefault="006505CF" w:rsidP="006505CF">
      <w:pPr>
        <w:pStyle w:val="1Code"/>
        <w:rPr>
          <w:rFonts w:cs="Times New Roman"/>
          <w:lang w:val="uk-UA"/>
        </w:rPr>
      </w:pPr>
      <w:r w:rsidRPr="006F09EA">
        <w:rPr>
          <w:rFonts w:cs="Times New Roman"/>
          <w:lang w:val="uk-UA"/>
        </w:rPr>
        <w:tab/>
      </w:r>
      <w:r w:rsidRPr="006F09EA">
        <w:rPr>
          <w:rFonts w:cs="Times New Roman"/>
          <w:lang w:val="uk-UA"/>
        </w:rPr>
        <w:tab/>
        <w:t>for (int j = 0; j &lt; COLS; j++)</w:t>
      </w:r>
    </w:p>
    <w:p w14:paraId="0340D351" w14:textId="77777777" w:rsidR="006505CF" w:rsidRPr="006F09EA" w:rsidRDefault="006505CF" w:rsidP="006505CF">
      <w:pPr>
        <w:pStyle w:val="1Code"/>
        <w:rPr>
          <w:rFonts w:cs="Times New Roman"/>
          <w:lang w:val="uk-UA"/>
        </w:rPr>
      </w:pPr>
      <w:r w:rsidRPr="006F09EA">
        <w:rPr>
          <w:rFonts w:cs="Times New Roman"/>
          <w:lang w:val="uk-UA"/>
        </w:rPr>
        <w:tab/>
      </w:r>
      <w:r w:rsidRPr="006F09EA">
        <w:rPr>
          <w:rFonts w:cs="Times New Roman"/>
          <w:lang w:val="uk-UA"/>
        </w:rPr>
        <w:tab/>
        <w:t>{</w:t>
      </w:r>
    </w:p>
    <w:p w14:paraId="68F78D7C" w14:textId="77777777" w:rsidR="006505CF" w:rsidRPr="006F09EA" w:rsidRDefault="006505CF" w:rsidP="006505CF">
      <w:pPr>
        <w:pStyle w:val="1Code"/>
        <w:rPr>
          <w:rFonts w:cs="Times New Roman"/>
          <w:lang w:val="uk-UA"/>
        </w:rPr>
      </w:pPr>
      <w:r w:rsidRPr="006F09EA">
        <w:rPr>
          <w:rFonts w:cs="Times New Roman"/>
          <w:lang w:val="uk-UA"/>
        </w:rPr>
        <w:tab/>
      </w:r>
      <w:r w:rsidRPr="006F09EA">
        <w:rPr>
          <w:rFonts w:cs="Times New Roman"/>
          <w:lang w:val="uk-UA"/>
        </w:rPr>
        <w:tab/>
      </w:r>
      <w:r w:rsidRPr="006F09EA">
        <w:rPr>
          <w:rFonts w:cs="Times New Roman"/>
          <w:lang w:val="uk-UA"/>
        </w:rPr>
        <w:tab/>
        <w:t>A[i][j] = rand() % 21 - 10;</w:t>
      </w:r>
    </w:p>
    <w:p w14:paraId="7BFBBDB0" w14:textId="77777777" w:rsidR="006505CF" w:rsidRPr="006F09EA" w:rsidRDefault="006505CF" w:rsidP="006505CF">
      <w:pPr>
        <w:pStyle w:val="1Code"/>
        <w:rPr>
          <w:rFonts w:cs="Times New Roman"/>
          <w:lang w:val="uk-UA"/>
        </w:rPr>
      </w:pPr>
      <w:r w:rsidRPr="006F09EA">
        <w:rPr>
          <w:rFonts w:cs="Times New Roman"/>
          <w:lang w:val="uk-UA"/>
        </w:rPr>
        <w:tab/>
      </w:r>
      <w:r w:rsidRPr="006F09EA">
        <w:rPr>
          <w:rFonts w:cs="Times New Roman"/>
          <w:lang w:val="uk-UA"/>
        </w:rPr>
        <w:tab/>
      </w:r>
      <w:r w:rsidRPr="006F09EA">
        <w:rPr>
          <w:rFonts w:cs="Times New Roman"/>
          <w:lang w:val="uk-UA"/>
        </w:rPr>
        <w:tab/>
        <w:t xml:space="preserve">if (A[i][j] &gt; 0) </w:t>
      </w:r>
    </w:p>
    <w:p w14:paraId="03A91283" w14:textId="77777777" w:rsidR="006505CF" w:rsidRPr="006F09EA" w:rsidRDefault="006505CF" w:rsidP="006505CF">
      <w:pPr>
        <w:pStyle w:val="1Code"/>
        <w:rPr>
          <w:rFonts w:cs="Times New Roman"/>
          <w:lang w:val="uk-UA"/>
        </w:rPr>
      </w:pPr>
      <w:r w:rsidRPr="006F09EA">
        <w:rPr>
          <w:rFonts w:cs="Times New Roman"/>
          <w:lang w:val="uk-UA"/>
        </w:rPr>
        <w:tab/>
      </w:r>
      <w:r w:rsidRPr="006F09EA">
        <w:rPr>
          <w:rFonts w:cs="Times New Roman"/>
          <w:lang w:val="uk-UA"/>
        </w:rPr>
        <w:tab/>
      </w:r>
      <w:r w:rsidRPr="006F09EA">
        <w:rPr>
          <w:rFonts w:cs="Times New Roman"/>
          <w:lang w:val="uk-UA"/>
        </w:rPr>
        <w:tab/>
      </w:r>
      <w:r w:rsidRPr="006F09EA">
        <w:rPr>
          <w:rFonts w:cs="Times New Roman"/>
          <w:lang w:val="uk-UA"/>
        </w:rPr>
        <w:tab/>
        <w:t>sum += A[i][j];</w:t>
      </w:r>
    </w:p>
    <w:p w14:paraId="0837CB97" w14:textId="77777777" w:rsidR="006505CF" w:rsidRPr="006F09EA" w:rsidRDefault="006505CF" w:rsidP="006505CF">
      <w:pPr>
        <w:pStyle w:val="1Code"/>
        <w:rPr>
          <w:rFonts w:cs="Times New Roman"/>
          <w:lang w:val="uk-UA"/>
        </w:rPr>
      </w:pPr>
      <w:r w:rsidRPr="006F09EA">
        <w:rPr>
          <w:rFonts w:cs="Times New Roman"/>
          <w:lang w:val="uk-UA"/>
        </w:rPr>
        <w:tab/>
      </w:r>
      <w:r w:rsidRPr="006F09EA">
        <w:rPr>
          <w:rFonts w:cs="Times New Roman"/>
          <w:lang w:val="uk-UA"/>
        </w:rPr>
        <w:tab/>
      </w:r>
      <w:r w:rsidRPr="006F09EA">
        <w:rPr>
          <w:rFonts w:cs="Times New Roman"/>
          <w:lang w:val="uk-UA"/>
        </w:rPr>
        <w:tab/>
        <w:t>if ((int)A[i][j] % 2 != 0)</w:t>
      </w:r>
    </w:p>
    <w:p w14:paraId="5F8A0279" w14:textId="77777777" w:rsidR="006505CF" w:rsidRPr="006F09EA" w:rsidRDefault="006505CF" w:rsidP="006505CF">
      <w:pPr>
        <w:pStyle w:val="1Code"/>
        <w:rPr>
          <w:rFonts w:cs="Times New Roman"/>
          <w:lang w:val="uk-UA"/>
        </w:rPr>
      </w:pPr>
      <w:r w:rsidRPr="006F09EA">
        <w:rPr>
          <w:rFonts w:cs="Times New Roman"/>
          <w:lang w:val="uk-UA"/>
        </w:rPr>
        <w:tab/>
      </w:r>
      <w:r w:rsidRPr="006F09EA">
        <w:rPr>
          <w:rFonts w:cs="Times New Roman"/>
          <w:lang w:val="uk-UA"/>
        </w:rPr>
        <w:tab/>
      </w:r>
      <w:r w:rsidRPr="006F09EA">
        <w:rPr>
          <w:rFonts w:cs="Times New Roman"/>
          <w:lang w:val="uk-UA"/>
        </w:rPr>
        <w:tab/>
      </w:r>
      <w:r w:rsidRPr="006F09EA">
        <w:rPr>
          <w:rFonts w:cs="Times New Roman"/>
          <w:lang w:val="uk-UA"/>
        </w:rPr>
        <w:tab/>
        <w:t>count++;</w:t>
      </w:r>
    </w:p>
    <w:p w14:paraId="4C8DB2A6" w14:textId="77777777" w:rsidR="006505CF" w:rsidRPr="006F09EA" w:rsidRDefault="006505CF" w:rsidP="006505CF">
      <w:pPr>
        <w:pStyle w:val="1Code"/>
        <w:rPr>
          <w:rFonts w:cs="Times New Roman"/>
          <w:lang w:val="uk-UA"/>
        </w:rPr>
      </w:pPr>
      <w:r w:rsidRPr="006F09EA">
        <w:rPr>
          <w:rFonts w:cs="Times New Roman"/>
          <w:lang w:val="uk-UA"/>
        </w:rPr>
        <w:tab/>
      </w:r>
      <w:r w:rsidRPr="006F09EA">
        <w:rPr>
          <w:rFonts w:cs="Times New Roman"/>
          <w:lang w:val="uk-UA"/>
        </w:rPr>
        <w:tab/>
      </w:r>
      <w:r w:rsidRPr="006F09EA">
        <w:rPr>
          <w:rFonts w:cs="Times New Roman"/>
          <w:lang w:val="uk-UA"/>
        </w:rPr>
        <w:tab/>
        <w:t>cout &lt;&lt; "\t" &lt;&lt; A[i][j];</w:t>
      </w:r>
    </w:p>
    <w:p w14:paraId="730B6A36" w14:textId="77777777" w:rsidR="006505CF" w:rsidRPr="006F09EA" w:rsidRDefault="006505CF" w:rsidP="006505CF">
      <w:pPr>
        <w:pStyle w:val="1Code"/>
        <w:rPr>
          <w:rFonts w:cs="Times New Roman"/>
          <w:lang w:val="uk-UA"/>
        </w:rPr>
      </w:pPr>
      <w:r w:rsidRPr="006F09EA">
        <w:rPr>
          <w:rFonts w:cs="Times New Roman"/>
          <w:lang w:val="uk-UA"/>
        </w:rPr>
        <w:tab/>
      </w:r>
      <w:r w:rsidRPr="006F09EA">
        <w:rPr>
          <w:rFonts w:cs="Times New Roman"/>
          <w:lang w:val="uk-UA"/>
        </w:rPr>
        <w:tab/>
        <w:t>}</w:t>
      </w:r>
    </w:p>
    <w:p w14:paraId="17F686A4" w14:textId="77777777" w:rsidR="006505CF" w:rsidRPr="006F09EA" w:rsidRDefault="006505CF" w:rsidP="006505CF">
      <w:pPr>
        <w:pStyle w:val="1Code"/>
        <w:rPr>
          <w:rFonts w:cs="Times New Roman"/>
          <w:lang w:val="uk-UA"/>
        </w:rPr>
      </w:pPr>
      <w:r w:rsidRPr="006F09EA">
        <w:rPr>
          <w:rFonts w:cs="Times New Roman"/>
          <w:lang w:val="uk-UA"/>
        </w:rPr>
        <w:tab/>
      </w:r>
      <w:r w:rsidRPr="006F09EA">
        <w:rPr>
          <w:rFonts w:cs="Times New Roman"/>
          <w:lang w:val="uk-UA"/>
        </w:rPr>
        <w:tab/>
        <w:t>cout &lt;&lt; endl;</w:t>
      </w:r>
    </w:p>
    <w:p w14:paraId="67980024" w14:textId="77777777" w:rsidR="006505CF" w:rsidRPr="006F09EA" w:rsidRDefault="006505CF" w:rsidP="006505CF">
      <w:pPr>
        <w:pStyle w:val="1Code"/>
        <w:rPr>
          <w:rFonts w:cs="Times New Roman"/>
          <w:lang w:val="uk-UA"/>
        </w:rPr>
      </w:pPr>
      <w:r w:rsidRPr="006F09EA">
        <w:rPr>
          <w:rFonts w:cs="Times New Roman"/>
          <w:lang w:val="uk-UA"/>
        </w:rPr>
        <w:tab/>
        <w:t>}</w:t>
      </w:r>
    </w:p>
    <w:p w14:paraId="4D4A589E" w14:textId="77777777" w:rsidR="006505CF" w:rsidRPr="006F09EA" w:rsidRDefault="006505CF" w:rsidP="006505CF">
      <w:pPr>
        <w:pStyle w:val="1Code"/>
        <w:rPr>
          <w:rFonts w:cs="Times New Roman"/>
          <w:lang w:val="uk-UA"/>
        </w:rPr>
      </w:pPr>
      <w:r w:rsidRPr="006F09EA">
        <w:rPr>
          <w:rFonts w:cs="Times New Roman"/>
          <w:lang w:val="uk-UA"/>
        </w:rPr>
        <w:tab/>
        <w:t>cout &lt;&lt; "Оберiть дiю:\n1 - подiлити на суму додатнiх\n2 - подiлити на к-ть непарних\n";</w:t>
      </w:r>
    </w:p>
    <w:p w14:paraId="383682AF" w14:textId="77777777" w:rsidR="006505CF" w:rsidRPr="006F09EA" w:rsidRDefault="006505CF" w:rsidP="006505CF">
      <w:pPr>
        <w:pStyle w:val="1Code"/>
        <w:rPr>
          <w:rFonts w:cs="Times New Roman"/>
          <w:lang w:val="uk-UA"/>
        </w:rPr>
      </w:pPr>
      <w:r w:rsidRPr="006F09EA">
        <w:rPr>
          <w:rFonts w:cs="Times New Roman"/>
          <w:lang w:val="uk-UA"/>
        </w:rPr>
        <w:tab/>
        <w:t>cin &gt;&gt; c;</w:t>
      </w:r>
    </w:p>
    <w:p w14:paraId="1E4052E3" w14:textId="77777777" w:rsidR="006505CF" w:rsidRPr="006F09EA" w:rsidRDefault="006505CF" w:rsidP="006505CF">
      <w:pPr>
        <w:pStyle w:val="1Code"/>
        <w:rPr>
          <w:rFonts w:cs="Times New Roman"/>
          <w:lang w:val="uk-UA"/>
        </w:rPr>
      </w:pPr>
      <w:r w:rsidRPr="006F09EA">
        <w:rPr>
          <w:rFonts w:cs="Times New Roman"/>
          <w:lang w:val="uk-UA"/>
        </w:rPr>
        <w:tab/>
        <w:t>switch (c)</w:t>
      </w:r>
    </w:p>
    <w:p w14:paraId="24B883BE" w14:textId="77777777" w:rsidR="006505CF" w:rsidRPr="006F09EA" w:rsidRDefault="006505CF" w:rsidP="006505CF">
      <w:pPr>
        <w:pStyle w:val="1Code"/>
        <w:rPr>
          <w:rFonts w:cs="Times New Roman"/>
          <w:lang w:val="uk-UA"/>
        </w:rPr>
      </w:pPr>
      <w:r w:rsidRPr="006F09EA">
        <w:rPr>
          <w:rFonts w:cs="Times New Roman"/>
          <w:lang w:val="uk-UA"/>
        </w:rPr>
        <w:tab/>
        <w:t>{</w:t>
      </w:r>
    </w:p>
    <w:p w14:paraId="55A2C91E" w14:textId="77777777" w:rsidR="006505CF" w:rsidRPr="006F09EA" w:rsidRDefault="006505CF" w:rsidP="006505CF">
      <w:pPr>
        <w:pStyle w:val="1Code"/>
        <w:rPr>
          <w:rFonts w:cs="Times New Roman"/>
          <w:lang w:val="uk-UA"/>
        </w:rPr>
      </w:pPr>
      <w:r w:rsidRPr="006F09EA">
        <w:rPr>
          <w:rFonts w:cs="Times New Roman"/>
          <w:lang w:val="uk-UA"/>
        </w:rPr>
        <w:tab/>
        <w:t>case 1:</w:t>
      </w:r>
    </w:p>
    <w:p w14:paraId="610A6D79" w14:textId="77777777" w:rsidR="006505CF" w:rsidRPr="006F09EA" w:rsidRDefault="006505CF" w:rsidP="006505CF">
      <w:pPr>
        <w:pStyle w:val="1Code"/>
        <w:rPr>
          <w:rFonts w:cs="Times New Roman"/>
          <w:lang w:val="uk-UA"/>
        </w:rPr>
      </w:pPr>
      <w:r w:rsidRPr="006F09EA">
        <w:rPr>
          <w:rFonts w:cs="Times New Roman"/>
          <w:lang w:val="uk-UA"/>
        </w:rPr>
        <w:tab/>
      </w:r>
      <w:r w:rsidRPr="006F09EA">
        <w:rPr>
          <w:rFonts w:cs="Times New Roman"/>
          <w:lang w:val="uk-UA"/>
        </w:rPr>
        <w:tab/>
        <w:t>if (sum == 0)</w:t>
      </w:r>
    </w:p>
    <w:p w14:paraId="6816922C" w14:textId="77777777" w:rsidR="006505CF" w:rsidRPr="006F09EA" w:rsidRDefault="006505CF" w:rsidP="006505CF">
      <w:pPr>
        <w:pStyle w:val="1Code"/>
        <w:rPr>
          <w:rFonts w:cs="Times New Roman"/>
          <w:lang w:val="uk-UA"/>
        </w:rPr>
      </w:pPr>
      <w:r w:rsidRPr="006F09EA">
        <w:rPr>
          <w:rFonts w:cs="Times New Roman"/>
          <w:lang w:val="uk-UA"/>
        </w:rPr>
        <w:tab/>
      </w:r>
      <w:r w:rsidRPr="006F09EA">
        <w:rPr>
          <w:rFonts w:cs="Times New Roman"/>
          <w:lang w:val="uk-UA"/>
        </w:rPr>
        <w:tab/>
        <w:t>{</w:t>
      </w:r>
    </w:p>
    <w:p w14:paraId="44F28C4F" w14:textId="77777777" w:rsidR="006505CF" w:rsidRPr="006F09EA" w:rsidRDefault="006505CF" w:rsidP="006505CF">
      <w:pPr>
        <w:pStyle w:val="1Code"/>
        <w:rPr>
          <w:rFonts w:cs="Times New Roman"/>
          <w:lang w:val="uk-UA"/>
        </w:rPr>
      </w:pPr>
      <w:r w:rsidRPr="006F09EA">
        <w:rPr>
          <w:rFonts w:cs="Times New Roman"/>
          <w:lang w:val="uk-UA"/>
        </w:rPr>
        <w:tab/>
      </w:r>
      <w:r w:rsidRPr="006F09EA">
        <w:rPr>
          <w:rFonts w:cs="Times New Roman"/>
          <w:lang w:val="uk-UA"/>
        </w:rPr>
        <w:tab/>
      </w:r>
      <w:r w:rsidRPr="006F09EA">
        <w:rPr>
          <w:rFonts w:cs="Times New Roman"/>
          <w:lang w:val="uk-UA"/>
        </w:rPr>
        <w:tab/>
        <w:t>cout &lt;&lt; "Дiлення на 0!";</w:t>
      </w:r>
    </w:p>
    <w:p w14:paraId="27FD82E0" w14:textId="77777777" w:rsidR="006505CF" w:rsidRPr="006F09EA" w:rsidRDefault="006505CF" w:rsidP="006505CF">
      <w:pPr>
        <w:pStyle w:val="1Code"/>
        <w:rPr>
          <w:rFonts w:cs="Times New Roman"/>
          <w:lang w:val="uk-UA"/>
        </w:rPr>
      </w:pPr>
      <w:r w:rsidRPr="006F09EA">
        <w:rPr>
          <w:rFonts w:cs="Times New Roman"/>
          <w:lang w:val="uk-UA"/>
        </w:rPr>
        <w:tab/>
      </w:r>
      <w:r w:rsidRPr="006F09EA">
        <w:rPr>
          <w:rFonts w:cs="Times New Roman"/>
          <w:lang w:val="uk-UA"/>
        </w:rPr>
        <w:tab/>
      </w:r>
      <w:r w:rsidRPr="006F09EA">
        <w:rPr>
          <w:rFonts w:cs="Times New Roman"/>
          <w:lang w:val="uk-UA"/>
        </w:rPr>
        <w:tab/>
        <w:t>return 1;</w:t>
      </w:r>
    </w:p>
    <w:p w14:paraId="43928C7D" w14:textId="77777777" w:rsidR="006505CF" w:rsidRPr="006F09EA" w:rsidRDefault="006505CF" w:rsidP="006505CF">
      <w:pPr>
        <w:pStyle w:val="1Code"/>
        <w:rPr>
          <w:rFonts w:cs="Times New Roman"/>
          <w:lang w:val="uk-UA"/>
        </w:rPr>
      </w:pPr>
      <w:r w:rsidRPr="006F09EA">
        <w:rPr>
          <w:rFonts w:cs="Times New Roman"/>
          <w:lang w:val="uk-UA"/>
        </w:rPr>
        <w:tab/>
      </w:r>
      <w:r w:rsidRPr="006F09EA">
        <w:rPr>
          <w:rFonts w:cs="Times New Roman"/>
          <w:lang w:val="uk-UA"/>
        </w:rPr>
        <w:tab/>
        <w:t>}</w:t>
      </w:r>
    </w:p>
    <w:p w14:paraId="68246B54" w14:textId="77777777" w:rsidR="006505CF" w:rsidRPr="006F09EA" w:rsidRDefault="006505CF" w:rsidP="006505CF">
      <w:pPr>
        <w:pStyle w:val="1Code"/>
        <w:rPr>
          <w:rFonts w:cs="Times New Roman"/>
          <w:lang w:val="uk-UA"/>
        </w:rPr>
      </w:pPr>
      <w:r w:rsidRPr="006F09EA">
        <w:rPr>
          <w:rFonts w:cs="Times New Roman"/>
          <w:lang w:val="uk-UA"/>
        </w:rPr>
        <w:tab/>
      </w:r>
      <w:r w:rsidRPr="006F09EA">
        <w:rPr>
          <w:rFonts w:cs="Times New Roman"/>
          <w:lang w:val="uk-UA"/>
        </w:rPr>
        <w:tab/>
        <w:t>cout &lt;&lt; "Сума додатнiх: " &lt;&lt; sum &lt;&lt; endl;</w:t>
      </w:r>
    </w:p>
    <w:p w14:paraId="58366023" w14:textId="77777777" w:rsidR="006505CF" w:rsidRPr="006F09EA" w:rsidRDefault="006505CF" w:rsidP="006505CF">
      <w:pPr>
        <w:pStyle w:val="1Code"/>
        <w:rPr>
          <w:rFonts w:cs="Times New Roman"/>
          <w:lang w:val="uk-UA"/>
        </w:rPr>
      </w:pPr>
      <w:r w:rsidRPr="006F09EA">
        <w:rPr>
          <w:rFonts w:cs="Times New Roman"/>
          <w:lang w:val="uk-UA"/>
        </w:rPr>
        <w:tab/>
      </w:r>
      <w:r w:rsidRPr="006F09EA">
        <w:rPr>
          <w:rFonts w:cs="Times New Roman"/>
          <w:lang w:val="uk-UA"/>
        </w:rPr>
        <w:tab/>
        <w:t>for (int i = 0; i &lt; ROWS; i++)</w:t>
      </w:r>
    </w:p>
    <w:p w14:paraId="39130AC3" w14:textId="77777777" w:rsidR="006505CF" w:rsidRPr="006F09EA" w:rsidRDefault="006505CF" w:rsidP="006505CF">
      <w:pPr>
        <w:pStyle w:val="1Code"/>
        <w:rPr>
          <w:rFonts w:cs="Times New Roman"/>
          <w:lang w:val="uk-UA"/>
        </w:rPr>
      </w:pPr>
      <w:r w:rsidRPr="006F09EA">
        <w:rPr>
          <w:rFonts w:cs="Times New Roman"/>
          <w:lang w:val="uk-UA"/>
        </w:rPr>
        <w:tab/>
      </w:r>
      <w:r w:rsidRPr="006F09EA">
        <w:rPr>
          <w:rFonts w:cs="Times New Roman"/>
          <w:lang w:val="uk-UA"/>
        </w:rPr>
        <w:tab/>
        <w:t>{</w:t>
      </w:r>
    </w:p>
    <w:p w14:paraId="2A90B1D5" w14:textId="77777777" w:rsidR="006505CF" w:rsidRPr="006F09EA" w:rsidRDefault="006505CF" w:rsidP="006505CF">
      <w:pPr>
        <w:pStyle w:val="1Code"/>
        <w:rPr>
          <w:rFonts w:cs="Times New Roman"/>
          <w:lang w:val="uk-UA"/>
        </w:rPr>
      </w:pPr>
      <w:r w:rsidRPr="006F09EA">
        <w:rPr>
          <w:rFonts w:cs="Times New Roman"/>
          <w:lang w:val="uk-UA"/>
        </w:rPr>
        <w:tab/>
      </w:r>
      <w:r w:rsidRPr="006F09EA">
        <w:rPr>
          <w:rFonts w:cs="Times New Roman"/>
          <w:lang w:val="uk-UA"/>
        </w:rPr>
        <w:tab/>
      </w:r>
      <w:r w:rsidRPr="006F09EA">
        <w:rPr>
          <w:rFonts w:cs="Times New Roman"/>
          <w:lang w:val="uk-UA"/>
        </w:rPr>
        <w:tab/>
        <w:t>for (int j = 0; j &lt; COLS; j++)</w:t>
      </w:r>
    </w:p>
    <w:p w14:paraId="0C030DCD" w14:textId="77777777" w:rsidR="006505CF" w:rsidRPr="006F09EA" w:rsidRDefault="006505CF" w:rsidP="006505CF">
      <w:pPr>
        <w:pStyle w:val="1Code"/>
        <w:rPr>
          <w:rFonts w:cs="Times New Roman"/>
          <w:lang w:val="uk-UA"/>
        </w:rPr>
      </w:pPr>
      <w:r w:rsidRPr="006F09EA">
        <w:rPr>
          <w:rFonts w:cs="Times New Roman"/>
          <w:lang w:val="uk-UA"/>
        </w:rPr>
        <w:tab/>
      </w:r>
      <w:r w:rsidRPr="006F09EA">
        <w:rPr>
          <w:rFonts w:cs="Times New Roman"/>
          <w:lang w:val="uk-UA"/>
        </w:rPr>
        <w:tab/>
      </w:r>
      <w:r w:rsidRPr="006F09EA">
        <w:rPr>
          <w:rFonts w:cs="Times New Roman"/>
          <w:lang w:val="uk-UA"/>
        </w:rPr>
        <w:tab/>
        <w:t>{</w:t>
      </w:r>
    </w:p>
    <w:p w14:paraId="6C3527A5" w14:textId="77777777" w:rsidR="006505CF" w:rsidRPr="006F09EA" w:rsidRDefault="006505CF" w:rsidP="006505CF">
      <w:pPr>
        <w:pStyle w:val="1Code"/>
        <w:rPr>
          <w:rFonts w:cs="Times New Roman"/>
          <w:lang w:val="uk-UA"/>
        </w:rPr>
      </w:pPr>
      <w:r w:rsidRPr="006F09EA">
        <w:rPr>
          <w:rFonts w:cs="Times New Roman"/>
          <w:lang w:val="uk-UA"/>
        </w:rPr>
        <w:tab/>
      </w:r>
      <w:r w:rsidRPr="006F09EA">
        <w:rPr>
          <w:rFonts w:cs="Times New Roman"/>
          <w:lang w:val="uk-UA"/>
        </w:rPr>
        <w:tab/>
      </w:r>
      <w:r w:rsidRPr="006F09EA">
        <w:rPr>
          <w:rFonts w:cs="Times New Roman"/>
          <w:lang w:val="uk-UA"/>
        </w:rPr>
        <w:tab/>
      </w:r>
      <w:r w:rsidRPr="006F09EA">
        <w:rPr>
          <w:rFonts w:cs="Times New Roman"/>
          <w:lang w:val="uk-UA"/>
        </w:rPr>
        <w:tab/>
        <w:t>A[i][j] /= sum;</w:t>
      </w:r>
    </w:p>
    <w:p w14:paraId="4E3ECB4B" w14:textId="77777777" w:rsidR="006505CF" w:rsidRPr="006F09EA" w:rsidRDefault="006505CF" w:rsidP="006505CF">
      <w:pPr>
        <w:pStyle w:val="1Code"/>
        <w:rPr>
          <w:rFonts w:cs="Times New Roman"/>
          <w:lang w:val="uk-UA"/>
        </w:rPr>
      </w:pPr>
      <w:r w:rsidRPr="006F09EA">
        <w:rPr>
          <w:rFonts w:cs="Times New Roman"/>
          <w:lang w:val="uk-UA"/>
        </w:rPr>
        <w:tab/>
      </w:r>
      <w:r w:rsidRPr="006F09EA">
        <w:rPr>
          <w:rFonts w:cs="Times New Roman"/>
          <w:lang w:val="uk-UA"/>
        </w:rPr>
        <w:tab/>
      </w:r>
      <w:r w:rsidRPr="006F09EA">
        <w:rPr>
          <w:rFonts w:cs="Times New Roman"/>
          <w:lang w:val="uk-UA"/>
        </w:rPr>
        <w:tab/>
        <w:t>}</w:t>
      </w:r>
    </w:p>
    <w:p w14:paraId="5A09DAE1" w14:textId="77777777" w:rsidR="006505CF" w:rsidRPr="006F09EA" w:rsidRDefault="006505CF" w:rsidP="006505CF">
      <w:pPr>
        <w:pStyle w:val="1Code"/>
        <w:rPr>
          <w:rFonts w:cs="Times New Roman"/>
          <w:lang w:val="uk-UA"/>
        </w:rPr>
      </w:pPr>
      <w:r w:rsidRPr="006F09EA">
        <w:rPr>
          <w:rFonts w:cs="Times New Roman"/>
          <w:lang w:val="uk-UA"/>
        </w:rPr>
        <w:tab/>
      </w:r>
      <w:r w:rsidRPr="006F09EA">
        <w:rPr>
          <w:rFonts w:cs="Times New Roman"/>
          <w:lang w:val="uk-UA"/>
        </w:rPr>
        <w:tab/>
        <w:t>}</w:t>
      </w:r>
    </w:p>
    <w:p w14:paraId="471ED363" w14:textId="77777777" w:rsidR="006505CF" w:rsidRPr="006F09EA" w:rsidRDefault="006505CF" w:rsidP="006505CF">
      <w:pPr>
        <w:pStyle w:val="1Code"/>
        <w:rPr>
          <w:rFonts w:cs="Times New Roman"/>
          <w:lang w:val="uk-UA"/>
        </w:rPr>
      </w:pPr>
      <w:r w:rsidRPr="006F09EA">
        <w:rPr>
          <w:rFonts w:cs="Times New Roman"/>
          <w:lang w:val="uk-UA"/>
        </w:rPr>
        <w:tab/>
      </w:r>
      <w:r w:rsidRPr="006F09EA">
        <w:rPr>
          <w:rFonts w:cs="Times New Roman"/>
          <w:lang w:val="uk-UA"/>
        </w:rPr>
        <w:tab/>
        <w:t>break;</w:t>
      </w:r>
    </w:p>
    <w:p w14:paraId="04A05B27" w14:textId="77777777" w:rsidR="006505CF" w:rsidRPr="006F09EA" w:rsidRDefault="006505CF" w:rsidP="006505CF">
      <w:pPr>
        <w:pStyle w:val="1Code"/>
        <w:rPr>
          <w:rFonts w:cs="Times New Roman"/>
          <w:lang w:val="uk-UA"/>
        </w:rPr>
      </w:pPr>
      <w:r w:rsidRPr="006F09EA">
        <w:rPr>
          <w:rFonts w:cs="Times New Roman"/>
          <w:lang w:val="uk-UA"/>
        </w:rPr>
        <w:tab/>
        <w:t>case 2:</w:t>
      </w:r>
    </w:p>
    <w:p w14:paraId="16D5A702" w14:textId="77777777" w:rsidR="006505CF" w:rsidRPr="006F09EA" w:rsidRDefault="006505CF" w:rsidP="006505CF">
      <w:pPr>
        <w:pStyle w:val="1Code"/>
        <w:rPr>
          <w:rFonts w:cs="Times New Roman"/>
          <w:lang w:val="uk-UA"/>
        </w:rPr>
      </w:pPr>
      <w:r w:rsidRPr="006F09EA">
        <w:rPr>
          <w:rFonts w:cs="Times New Roman"/>
          <w:lang w:val="uk-UA"/>
        </w:rPr>
        <w:tab/>
      </w:r>
      <w:r w:rsidRPr="006F09EA">
        <w:rPr>
          <w:rFonts w:cs="Times New Roman"/>
          <w:lang w:val="uk-UA"/>
        </w:rPr>
        <w:tab/>
        <w:t>if (count == 0)</w:t>
      </w:r>
    </w:p>
    <w:p w14:paraId="1D74C847" w14:textId="77777777" w:rsidR="006505CF" w:rsidRPr="006F09EA" w:rsidRDefault="006505CF" w:rsidP="006505CF">
      <w:pPr>
        <w:pStyle w:val="1Code"/>
        <w:rPr>
          <w:rFonts w:cs="Times New Roman"/>
          <w:lang w:val="uk-UA"/>
        </w:rPr>
      </w:pPr>
      <w:r w:rsidRPr="006F09EA">
        <w:rPr>
          <w:rFonts w:cs="Times New Roman"/>
          <w:lang w:val="uk-UA"/>
        </w:rPr>
        <w:tab/>
      </w:r>
      <w:r w:rsidRPr="006F09EA">
        <w:rPr>
          <w:rFonts w:cs="Times New Roman"/>
          <w:lang w:val="uk-UA"/>
        </w:rPr>
        <w:tab/>
        <w:t>{</w:t>
      </w:r>
    </w:p>
    <w:p w14:paraId="24340963" w14:textId="77777777" w:rsidR="006505CF" w:rsidRPr="006F09EA" w:rsidRDefault="006505CF" w:rsidP="006505CF">
      <w:pPr>
        <w:pStyle w:val="1Code"/>
        <w:rPr>
          <w:rFonts w:cs="Times New Roman"/>
          <w:lang w:val="uk-UA"/>
        </w:rPr>
      </w:pPr>
      <w:r w:rsidRPr="006F09EA">
        <w:rPr>
          <w:rFonts w:cs="Times New Roman"/>
          <w:lang w:val="uk-UA"/>
        </w:rPr>
        <w:tab/>
      </w:r>
      <w:r w:rsidRPr="006F09EA">
        <w:rPr>
          <w:rFonts w:cs="Times New Roman"/>
          <w:lang w:val="uk-UA"/>
        </w:rPr>
        <w:tab/>
      </w:r>
      <w:r w:rsidRPr="006F09EA">
        <w:rPr>
          <w:rFonts w:cs="Times New Roman"/>
          <w:lang w:val="uk-UA"/>
        </w:rPr>
        <w:tab/>
        <w:t>cout &lt;&lt; "Дiлення на 0!";</w:t>
      </w:r>
    </w:p>
    <w:p w14:paraId="7B58DA47" w14:textId="77777777" w:rsidR="006505CF" w:rsidRPr="006F09EA" w:rsidRDefault="006505CF" w:rsidP="006505CF">
      <w:pPr>
        <w:pStyle w:val="1Code"/>
        <w:rPr>
          <w:rFonts w:cs="Times New Roman"/>
          <w:lang w:val="uk-UA"/>
        </w:rPr>
      </w:pPr>
      <w:r w:rsidRPr="006F09EA">
        <w:rPr>
          <w:rFonts w:cs="Times New Roman"/>
          <w:lang w:val="uk-UA"/>
        </w:rPr>
        <w:tab/>
      </w:r>
      <w:r w:rsidRPr="006F09EA">
        <w:rPr>
          <w:rFonts w:cs="Times New Roman"/>
          <w:lang w:val="uk-UA"/>
        </w:rPr>
        <w:tab/>
      </w:r>
      <w:r w:rsidRPr="006F09EA">
        <w:rPr>
          <w:rFonts w:cs="Times New Roman"/>
          <w:lang w:val="uk-UA"/>
        </w:rPr>
        <w:tab/>
        <w:t>return 1;</w:t>
      </w:r>
    </w:p>
    <w:p w14:paraId="1ABAC24B" w14:textId="77777777" w:rsidR="006505CF" w:rsidRPr="006F09EA" w:rsidRDefault="006505CF" w:rsidP="006505CF">
      <w:pPr>
        <w:pStyle w:val="1Code"/>
        <w:rPr>
          <w:rFonts w:cs="Times New Roman"/>
          <w:lang w:val="uk-UA"/>
        </w:rPr>
      </w:pPr>
      <w:r w:rsidRPr="006F09EA">
        <w:rPr>
          <w:rFonts w:cs="Times New Roman"/>
          <w:lang w:val="uk-UA"/>
        </w:rPr>
        <w:lastRenderedPageBreak/>
        <w:tab/>
      </w:r>
      <w:r w:rsidRPr="006F09EA">
        <w:rPr>
          <w:rFonts w:cs="Times New Roman"/>
          <w:lang w:val="uk-UA"/>
        </w:rPr>
        <w:tab/>
        <w:t>}</w:t>
      </w:r>
    </w:p>
    <w:p w14:paraId="09BC6B53" w14:textId="77777777" w:rsidR="006505CF" w:rsidRPr="006F09EA" w:rsidRDefault="006505CF" w:rsidP="006505CF">
      <w:pPr>
        <w:pStyle w:val="1Code"/>
        <w:rPr>
          <w:rFonts w:cs="Times New Roman"/>
          <w:lang w:val="uk-UA"/>
        </w:rPr>
      </w:pPr>
      <w:r w:rsidRPr="006F09EA">
        <w:rPr>
          <w:rFonts w:cs="Times New Roman"/>
          <w:lang w:val="uk-UA"/>
        </w:rPr>
        <w:tab/>
      </w:r>
      <w:r w:rsidRPr="006F09EA">
        <w:rPr>
          <w:rFonts w:cs="Times New Roman"/>
          <w:lang w:val="uk-UA"/>
        </w:rPr>
        <w:tab/>
        <w:t>cout &lt;&lt; "К-ть непарних: " &lt;&lt; count &lt;&lt; endl;</w:t>
      </w:r>
    </w:p>
    <w:p w14:paraId="1C6E0BD9" w14:textId="77777777" w:rsidR="006505CF" w:rsidRPr="006F09EA" w:rsidRDefault="006505CF" w:rsidP="006505CF">
      <w:pPr>
        <w:pStyle w:val="1Code"/>
        <w:rPr>
          <w:rFonts w:cs="Times New Roman"/>
          <w:lang w:val="uk-UA"/>
        </w:rPr>
      </w:pPr>
      <w:r w:rsidRPr="006F09EA">
        <w:rPr>
          <w:rFonts w:cs="Times New Roman"/>
          <w:lang w:val="uk-UA"/>
        </w:rPr>
        <w:tab/>
      </w:r>
      <w:r w:rsidRPr="006F09EA">
        <w:rPr>
          <w:rFonts w:cs="Times New Roman"/>
          <w:lang w:val="uk-UA"/>
        </w:rPr>
        <w:tab/>
        <w:t>for (int i = 0; i &lt; ROWS; i++)</w:t>
      </w:r>
    </w:p>
    <w:p w14:paraId="44C93C41" w14:textId="77777777" w:rsidR="006505CF" w:rsidRPr="006F09EA" w:rsidRDefault="006505CF" w:rsidP="006505CF">
      <w:pPr>
        <w:pStyle w:val="1Code"/>
        <w:rPr>
          <w:rFonts w:cs="Times New Roman"/>
          <w:lang w:val="uk-UA"/>
        </w:rPr>
      </w:pPr>
      <w:r w:rsidRPr="006F09EA">
        <w:rPr>
          <w:rFonts w:cs="Times New Roman"/>
          <w:lang w:val="uk-UA"/>
        </w:rPr>
        <w:tab/>
      </w:r>
      <w:r w:rsidRPr="006F09EA">
        <w:rPr>
          <w:rFonts w:cs="Times New Roman"/>
          <w:lang w:val="uk-UA"/>
        </w:rPr>
        <w:tab/>
        <w:t>{</w:t>
      </w:r>
    </w:p>
    <w:p w14:paraId="77195AD5" w14:textId="77777777" w:rsidR="006505CF" w:rsidRPr="006F09EA" w:rsidRDefault="006505CF" w:rsidP="006505CF">
      <w:pPr>
        <w:pStyle w:val="1Code"/>
        <w:rPr>
          <w:rFonts w:cs="Times New Roman"/>
          <w:lang w:val="uk-UA"/>
        </w:rPr>
      </w:pPr>
      <w:r w:rsidRPr="006F09EA">
        <w:rPr>
          <w:rFonts w:cs="Times New Roman"/>
          <w:lang w:val="uk-UA"/>
        </w:rPr>
        <w:tab/>
      </w:r>
      <w:r w:rsidRPr="006F09EA">
        <w:rPr>
          <w:rFonts w:cs="Times New Roman"/>
          <w:lang w:val="uk-UA"/>
        </w:rPr>
        <w:tab/>
      </w:r>
      <w:r w:rsidRPr="006F09EA">
        <w:rPr>
          <w:rFonts w:cs="Times New Roman"/>
          <w:lang w:val="uk-UA"/>
        </w:rPr>
        <w:tab/>
        <w:t>for (int j = 0; j &lt; COLS; j++)</w:t>
      </w:r>
    </w:p>
    <w:p w14:paraId="22BE99B0" w14:textId="77777777" w:rsidR="006505CF" w:rsidRPr="006F09EA" w:rsidRDefault="006505CF" w:rsidP="006505CF">
      <w:pPr>
        <w:pStyle w:val="1Code"/>
        <w:rPr>
          <w:rFonts w:cs="Times New Roman"/>
          <w:lang w:val="uk-UA"/>
        </w:rPr>
      </w:pPr>
      <w:r w:rsidRPr="006F09EA">
        <w:rPr>
          <w:rFonts w:cs="Times New Roman"/>
          <w:lang w:val="uk-UA"/>
        </w:rPr>
        <w:tab/>
      </w:r>
      <w:r w:rsidRPr="006F09EA">
        <w:rPr>
          <w:rFonts w:cs="Times New Roman"/>
          <w:lang w:val="uk-UA"/>
        </w:rPr>
        <w:tab/>
      </w:r>
      <w:r w:rsidRPr="006F09EA">
        <w:rPr>
          <w:rFonts w:cs="Times New Roman"/>
          <w:lang w:val="uk-UA"/>
        </w:rPr>
        <w:tab/>
        <w:t>{</w:t>
      </w:r>
    </w:p>
    <w:p w14:paraId="051AB59B" w14:textId="77777777" w:rsidR="006505CF" w:rsidRPr="006F09EA" w:rsidRDefault="006505CF" w:rsidP="006505CF">
      <w:pPr>
        <w:pStyle w:val="1Code"/>
        <w:rPr>
          <w:rFonts w:cs="Times New Roman"/>
          <w:lang w:val="uk-UA"/>
        </w:rPr>
      </w:pPr>
      <w:r w:rsidRPr="006F09EA">
        <w:rPr>
          <w:rFonts w:cs="Times New Roman"/>
          <w:lang w:val="uk-UA"/>
        </w:rPr>
        <w:tab/>
      </w:r>
      <w:r w:rsidRPr="006F09EA">
        <w:rPr>
          <w:rFonts w:cs="Times New Roman"/>
          <w:lang w:val="uk-UA"/>
        </w:rPr>
        <w:tab/>
      </w:r>
      <w:r w:rsidRPr="006F09EA">
        <w:rPr>
          <w:rFonts w:cs="Times New Roman"/>
          <w:lang w:val="uk-UA"/>
        </w:rPr>
        <w:tab/>
      </w:r>
      <w:r w:rsidRPr="006F09EA">
        <w:rPr>
          <w:rFonts w:cs="Times New Roman"/>
          <w:lang w:val="uk-UA"/>
        </w:rPr>
        <w:tab/>
        <w:t>A[i][j] /= count;</w:t>
      </w:r>
    </w:p>
    <w:p w14:paraId="6CB5A56A" w14:textId="77777777" w:rsidR="006505CF" w:rsidRPr="006F09EA" w:rsidRDefault="006505CF" w:rsidP="006505CF">
      <w:pPr>
        <w:pStyle w:val="1Code"/>
        <w:rPr>
          <w:rFonts w:cs="Times New Roman"/>
          <w:lang w:val="uk-UA"/>
        </w:rPr>
      </w:pPr>
      <w:r w:rsidRPr="006F09EA">
        <w:rPr>
          <w:rFonts w:cs="Times New Roman"/>
          <w:lang w:val="uk-UA"/>
        </w:rPr>
        <w:tab/>
      </w:r>
      <w:r w:rsidRPr="006F09EA">
        <w:rPr>
          <w:rFonts w:cs="Times New Roman"/>
          <w:lang w:val="uk-UA"/>
        </w:rPr>
        <w:tab/>
      </w:r>
      <w:r w:rsidRPr="006F09EA">
        <w:rPr>
          <w:rFonts w:cs="Times New Roman"/>
          <w:lang w:val="uk-UA"/>
        </w:rPr>
        <w:tab/>
        <w:t>}</w:t>
      </w:r>
    </w:p>
    <w:p w14:paraId="0F97D6DC" w14:textId="77777777" w:rsidR="006505CF" w:rsidRPr="006F09EA" w:rsidRDefault="006505CF" w:rsidP="006505CF">
      <w:pPr>
        <w:pStyle w:val="1Code"/>
        <w:rPr>
          <w:rFonts w:cs="Times New Roman"/>
          <w:lang w:val="uk-UA"/>
        </w:rPr>
      </w:pPr>
      <w:r w:rsidRPr="006F09EA">
        <w:rPr>
          <w:rFonts w:cs="Times New Roman"/>
          <w:lang w:val="uk-UA"/>
        </w:rPr>
        <w:tab/>
      </w:r>
      <w:r w:rsidRPr="006F09EA">
        <w:rPr>
          <w:rFonts w:cs="Times New Roman"/>
          <w:lang w:val="uk-UA"/>
        </w:rPr>
        <w:tab/>
        <w:t>}</w:t>
      </w:r>
    </w:p>
    <w:p w14:paraId="4F1A796F" w14:textId="77777777" w:rsidR="006505CF" w:rsidRPr="006F09EA" w:rsidRDefault="006505CF" w:rsidP="006505CF">
      <w:pPr>
        <w:pStyle w:val="1Code"/>
        <w:rPr>
          <w:rFonts w:cs="Times New Roman"/>
          <w:lang w:val="uk-UA"/>
        </w:rPr>
      </w:pPr>
      <w:r w:rsidRPr="006F09EA">
        <w:rPr>
          <w:rFonts w:cs="Times New Roman"/>
          <w:lang w:val="uk-UA"/>
        </w:rPr>
        <w:tab/>
      </w:r>
      <w:r w:rsidRPr="006F09EA">
        <w:rPr>
          <w:rFonts w:cs="Times New Roman"/>
          <w:lang w:val="uk-UA"/>
        </w:rPr>
        <w:tab/>
        <w:t>break;</w:t>
      </w:r>
    </w:p>
    <w:p w14:paraId="45B1640D" w14:textId="77777777" w:rsidR="006505CF" w:rsidRPr="006F09EA" w:rsidRDefault="006505CF" w:rsidP="006505CF">
      <w:pPr>
        <w:pStyle w:val="1Code"/>
        <w:rPr>
          <w:rFonts w:cs="Times New Roman"/>
          <w:lang w:val="uk-UA"/>
        </w:rPr>
      </w:pPr>
      <w:r w:rsidRPr="006F09EA">
        <w:rPr>
          <w:rFonts w:cs="Times New Roman"/>
          <w:lang w:val="uk-UA"/>
        </w:rPr>
        <w:tab/>
        <w:t>default:</w:t>
      </w:r>
    </w:p>
    <w:p w14:paraId="41582090" w14:textId="77777777" w:rsidR="006505CF" w:rsidRPr="006F09EA" w:rsidRDefault="006505CF" w:rsidP="006505CF">
      <w:pPr>
        <w:pStyle w:val="1Code"/>
        <w:rPr>
          <w:rFonts w:cs="Times New Roman"/>
          <w:lang w:val="uk-UA"/>
        </w:rPr>
      </w:pPr>
      <w:r w:rsidRPr="006F09EA">
        <w:rPr>
          <w:rFonts w:cs="Times New Roman"/>
          <w:lang w:val="uk-UA"/>
        </w:rPr>
        <w:tab/>
      </w:r>
      <w:r w:rsidRPr="006F09EA">
        <w:rPr>
          <w:rFonts w:cs="Times New Roman"/>
          <w:lang w:val="uk-UA"/>
        </w:rPr>
        <w:tab/>
        <w:t>cout &lt;&lt; "Некоректний варiант!";</w:t>
      </w:r>
    </w:p>
    <w:p w14:paraId="6CE605FB" w14:textId="77777777" w:rsidR="006505CF" w:rsidRPr="006F09EA" w:rsidRDefault="006505CF" w:rsidP="006505CF">
      <w:pPr>
        <w:pStyle w:val="1Code"/>
        <w:rPr>
          <w:rFonts w:cs="Times New Roman"/>
          <w:lang w:val="uk-UA"/>
        </w:rPr>
      </w:pPr>
      <w:r w:rsidRPr="006F09EA">
        <w:rPr>
          <w:rFonts w:cs="Times New Roman"/>
          <w:lang w:val="uk-UA"/>
        </w:rPr>
        <w:tab/>
      </w:r>
      <w:r w:rsidRPr="006F09EA">
        <w:rPr>
          <w:rFonts w:cs="Times New Roman"/>
          <w:lang w:val="uk-UA"/>
        </w:rPr>
        <w:tab/>
        <w:t>return 1;</w:t>
      </w:r>
    </w:p>
    <w:p w14:paraId="4F806DF0" w14:textId="77777777" w:rsidR="006505CF" w:rsidRPr="006F09EA" w:rsidRDefault="006505CF" w:rsidP="006505CF">
      <w:pPr>
        <w:pStyle w:val="1Code"/>
        <w:rPr>
          <w:rFonts w:cs="Times New Roman"/>
          <w:lang w:val="uk-UA"/>
        </w:rPr>
      </w:pPr>
      <w:r w:rsidRPr="006F09EA">
        <w:rPr>
          <w:rFonts w:cs="Times New Roman"/>
          <w:lang w:val="uk-UA"/>
        </w:rPr>
        <w:tab/>
        <w:t>}</w:t>
      </w:r>
    </w:p>
    <w:p w14:paraId="0D065E7E" w14:textId="77777777" w:rsidR="006505CF" w:rsidRPr="006F09EA" w:rsidRDefault="006505CF" w:rsidP="006505CF">
      <w:pPr>
        <w:pStyle w:val="1Code"/>
        <w:rPr>
          <w:rFonts w:cs="Times New Roman"/>
          <w:lang w:val="uk-UA"/>
        </w:rPr>
      </w:pPr>
      <w:r w:rsidRPr="006F09EA">
        <w:rPr>
          <w:rFonts w:cs="Times New Roman"/>
          <w:lang w:val="uk-UA"/>
        </w:rPr>
        <w:tab/>
        <w:t>cout &lt;&lt; fixed &lt;&lt; setprecision(2);</w:t>
      </w:r>
    </w:p>
    <w:p w14:paraId="4863B421" w14:textId="77777777" w:rsidR="006505CF" w:rsidRPr="006F09EA" w:rsidRDefault="006505CF" w:rsidP="006505CF">
      <w:pPr>
        <w:pStyle w:val="1Code"/>
        <w:rPr>
          <w:rFonts w:cs="Times New Roman"/>
          <w:lang w:val="uk-UA"/>
        </w:rPr>
      </w:pPr>
      <w:r w:rsidRPr="006F09EA">
        <w:rPr>
          <w:rFonts w:cs="Times New Roman"/>
          <w:lang w:val="uk-UA"/>
        </w:rPr>
        <w:tab/>
        <w:t>for (int i = 0; i &lt; ROWS; i++)</w:t>
      </w:r>
    </w:p>
    <w:p w14:paraId="34024435" w14:textId="77777777" w:rsidR="006505CF" w:rsidRPr="006F09EA" w:rsidRDefault="006505CF" w:rsidP="006505CF">
      <w:pPr>
        <w:pStyle w:val="1Code"/>
        <w:rPr>
          <w:rFonts w:cs="Times New Roman"/>
          <w:lang w:val="uk-UA"/>
        </w:rPr>
      </w:pPr>
      <w:r w:rsidRPr="006F09EA">
        <w:rPr>
          <w:rFonts w:cs="Times New Roman"/>
          <w:lang w:val="uk-UA"/>
        </w:rPr>
        <w:tab/>
        <w:t>{</w:t>
      </w:r>
    </w:p>
    <w:p w14:paraId="55FF8683" w14:textId="77777777" w:rsidR="006505CF" w:rsidRPr="006F09EA" w:rsidRDefault="006505CF" w:rsidP="006505CF">
      <w:pPr>
        <w:pStyle w:val="1Code"/>
        <w:rPr>
          <w:rFonts w:cs="Times New Roman"/>
          <w:lang w:val="uk-UA"/>
        </w:rPr>
      </w:pPr>
      <w:r w:rsidRPr="006F09EA">
        <w:rPr>
          <w:rFonts w:cs="Times New Roman"/>
          <w:lang w:val="uk-UA"/>
        </w:rPr>
        <w:tab/>
      </w:r>
      <w:r w:rsidRPr="006F09EA">
        <w:rPr>
          <w:rFonts w:cs="Times New Roman"/>
          <w:lang w:val="uk-UA"/>
        </w:rPr>
        <w:tab/>
        <w:t>for (int j = 0; j &lt; COLS; j++)</w:t>
      </w:r>
    </w:p>
    <w:p w14:paraId="46D82096" w14:textId="77777777" w:rsidR="006505CF" w:rsidRPr="006F09EA" w:rsidRDefault="006505CF" w:rsidP="006505CF">
      <w:pPr>
        <w:pStyle w:val="1Code"/>
        <w:rPr>
          <w:rFonts w:cs="Times New Roman"/>
          <w:lang w:val="uk-UA"/>
        </w:rPr>
      </w:pPr>
      <w:r w:rsidRPr="006F09EA">
        <w:rPr>
          <w:rFonts w:cs="Times New Roman"/>
          <w:lang w:val="uk-UA"/>
        </w:rPr>
        <w:tab/>
      </w:r>
      <w:r w:rsidRPr="006F09EA">
        <w:rPr>
          <w:rFonts w:cs="Times New Roman"/>
          <w:lang w:val="uk-UA"/>
        </w:rPr>
        <w:tab/>
        <w:t>{</w:t>
      </w:r>
    </w:p>
    <w:p w14:paraId="6C6701E4" w14:textId="77777777" w:rsidR="006505CF" w:rsidRPr="006F09EA" w:rsidRDefault="006505CF" w:rsidP="006505CF">
      <w:pPr>
        <w:pStyle w:val="1Code"/>
        <w:rPr>
          <w:rFonts w:cs="Times New Roman"/>
          <w:lang w:val="uk-UA"/>
        </w:rPr>
      </w:pPr>
      <w:r w:rsidRPr="006F09EA">
        <w:rPr>
          <w:rFonts w:cs="Times New Roman"/>
          <w:lang w:val="uk-UA"/>
        </w:rPr>
        <w:tab/>
      </w:r>
      <w:r w:rsidRPr="006F09EA">
        <w:rPr>
          <w:rFonts w:cs="Times New Roman"/>
          <w:lang w:val="uk-UA"/>
        </w:rPr>
        <w:tab/>
      </w:r>
      <w:r w:rsidRPr="006F09EA">
        <w:rPr>
          <w:rFonts w:cs="Times New Roman"/>
          <w:lang w:val="uk-UA"/>
        </w:rPr>
        <w:tab/>
        <w:t>cout &lt;&lt; "\t" &lt;&lt; A[i][j];</w:t>
      </w:r>
    </w:p>
    <w:p w14:paraId="46C07B25" w14:textId="77777777" w:rsidR="006505CF" w:rsidRPr="006F09EA" w:rsidRDefault="006505CF" w:rsidP="006505CF">
      <w:pPr>
        <w:pStyle w:val="1Code"/>
        <w:rPr>
          <w:rFonts w:cs="Times New Roman"/>
          <w:lang w:val="uk-UA"/>
        </w:rPr>
      </w:pPr>
      <w:r w:rsidRPr="006F09EA">
        <w:rPr>
          <w:rFonts w:cs="Times New Roman"/>
          <w:lang w:val="uk-UA"/>
        </w:rPr>
        <w:tab/>
      </w:r>
      <w:r w:rsidRPr="006F09EA">
        <w:rPr>
          <w:rFonts w:cs="Times New Roman"/>
          <w:lang w:val="uk-UA"/>
        </w:rPr>
        <w:tab/>
        <w:t>}</w:t>
      </w:r>
    </w:p>
    <w:p w14:paraId="614102E5" w14:textId="77777777" w:rsidR="006505CF" w:rsidRPr="006F09EA" w:rsidRDefault="006505CF" w:rsidP="006505CF">
      <w:pPr>
        <w:pStyle w:val="1Code"/>
        <w:rPr>
          <w:rFonts w:cs="Times New Roman"/>
          <w:lang w:val="uk-UA"/>
        </w:rPr>
      </w:pPr>
      <w:r w:rsidRPr="006F09EA">
        <w:rPr>
          <w:rFonts w:cs="Times New Roman"/>
          <w:lang w:val="uk-UA"/>
        </w:rPr>
        <w:tab/>
      </w:r>
      <w:r w:rsidRPr="006F09EA">
        <w:rPr>
          <w:rFonts w:cs="Times New Roman"/>
          <w:lang w:val="uk-UA"/>
        </w:rPr>
        <w:tab/>
        <w:t>cout &lt;&lt; endl;</w:t>
      </w:r>
    </w:p>
    <w:p w14:paraId="1618FDD6" w14:textId="77777777" w:rsidR="006505CF" w:rsidRPr="006F09EA" w:rsidRDefault="006505CF" w:rsidP="006505CF">
      <w:pPr>
        <w:pStyle w:val="1Code"/>
        <w:rPr>
          <w:rFonts w:cs="Times New Roman"/>
          <w:lang w:val="uk-UA"/>
        </w:rPr>
      </w:pPr>
      <w:r w:rsidRPr="006F09EA">
        <w:rPr>
          <w:rFonts w:cs="Times New Roman"/>
          <w:lang w:val="uk-UA"/>
        </w:rPr>
        <w:tab/>
        <w:t>}</w:t>
      </w:r>
    </w:p>
    <w:p w14:paraId="571174B6" w14:textId="57CEAAC5" w:rsidR="00EA12C6" w:rsidRPr="006F09EA" w:rsidRDefault="006505CF" w:rsidP="006505CF">
      <w:pPr>
        <w:pStyle w:val="1Code"/>
        <w:rPr>
          <w:rFonts w:cs="Times New Roman"/>
          <w:lang w:val="uk-UA"/>
        </w:rPr>
      </w:pPr>
      <w:r w:rsidRPr="006F09EA">
        <w:rPr>
          <w:rFonts w:cs="Times New Roman"/>
          <w:lang w:val="uk-UA"/>
        </w:rPr>
        <w:t>}</w:t>
      </w:r>
    </w:p>
    <w:p w14:paraId="53B73D96" w14:textId="77777777" w:rsidR="00EA12C6" w:rsidRPr="006F09EA" w:rsidRDefault="00EA12C6" w:rsidP="00EA12C6">
      <w:pPr>
        <w:pStyle w:val="1Header"/>
      </w:pPr>
      <w:r w:rsidRPr="006F09EA">
        <w:t>Результат: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546"/>
        <w:gridCol w:w="5286"/>
        <w:gridCol w:w="3944"/>
      </w:tblGrid>
      <w:tr w:rsidR="008001F9" w:rsidRPr="006F09EA" w14:paraId="7302DA5A" w14:textId="77777777" w:rsidTr="006D79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6" w:type="dxa"/>
          </w:tcPr>
          <w:p w14:paraId="37C28AAB" w14:textId="77777777" w:rsidR="00EA12C6" w:rsidRPr="006F09EA" w:rsidRDefault="00EA12C6" w:rsidP="006D798E">
            <w:pPr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  <w:r w:rsidRPr="006F09EA">
              <w:rPr>
                <w:rFonts w:ascii="Times New Roman" w:hAnsi="Times New Roman" w:cs="Times New Roman"/>
                <w:bCs/>
                <w:sz w:val="24"/>
                <w:szCs w:val="24"/>
              </w:rPr>
              <w:t>№</w:t>
            </w:r>
          </w:p>
        </w:tc>
        <w:tc>
          <w:tcPr>
            <w:tcW w:w="5014" w:type="dxa"/>
          </w:tcPr>
          <w:p w14:paraId="3D4EA088" w14:textId="77777777" w:rsidR="00EA12C6" w:rsidRPr="006F09EA" w:rsidRDefault="00EA12C6" w:rsidP="006D798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  <w:r w:rsidRPr="006F09EA">
              <w:rPr>
                <w:rFonts w:ascii="Times New Roman" w:hAnsi="Times New Roman" w:cs="Times New Roman"/>
                <w:bCs/>
                <w:sz w:val="24"/>
                <w:szCs w:val="24"/>
              </w:rPr>
              <w:t>Програма</w:t>
            </w:r>
          </w:p>
        </w:tc>
        <w:tc>
          <w:tcPr>
            <w:tcW w:w="4206" w:type="dxa"/>
          </w:tcPr>
          <w:p w14:paraId="0C715627" w14:textId="77777777" w:rsidR="00EA12C6" w:rsidRPr="006F09EA" w:rsidRDefault="00EA12C6" w:rsidP="006D798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  <w:r w:rsidRPr="006F09EA">
              <w:rPr>
                <w:rFonts w:ascii="Times New Roman" w:hAnsi="Times New Roman" w:cs="Times New Roman"/>
                <w:bCs/>
                <w:sz w:val="24"/>
                <w:szCs w:val="24"/>
              </w:rPr>
              <w:t>Тестовий приклад</w:t>
            </w:r>
          </w:p>
        </w:tc>
      </w:tr>
      <w:tr w:rsidR="008001F9" w:rsidRPr="006F09EA" w14:paraId="583E5695" w14:textId="77777777" w:rsidTr="006D798E">
        <w:trPr>
          <w:trHeight w:val="9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6" w:type="dxa"/>
          </w:tcPr>
          <w:p w14:paraId="4F7F93C6" w14:textId="77777777" w:rsidR="00EA12C6" w:rsidRPr="006F09EA" w:rsidRDefault="00EA12C6" w:rsidP="00EA12C6">
            <w:pPr>
              <w:pStyle w:val="ListParagraph"/>
              <w:numPr>
                <w:ilvl w:val="0"/>
                <w:numId w:val="14"/>
              </w:numPr>
              <w:jc w:val="left"/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</w:p>
        </w:tc>
        <w:tc>
          <w:tcPr>
            <w:tcW w:w="5014" w:type="dxa"/>
          </w:tcPr>
          <w:p w14:paraId="6C54EE1D" w14:textId="1082CAF3" w:rsidR="00EA12C6" w:rsidRPr="006F09EA" w:rsidRDefault="008001F9" w:rsidP="006D79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09EA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4B077F7" wp14:editId="6C3D1C2E">
                  <wp:extent cx="3214254" cy="1716851"/>
                  <wp:effectExtent l="0" t="0" r="5715" b="0"/>
                  <wp:docPr id="7025623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2562374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5835" cy="17283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6" w:type="dxa"/>
          </w:tcPr>
          <w:p w14:paraId="1EF633D5" w14:textId="77777777" w:rsidR="008001F9" w:rsidRPr="006F09EA" w:rsidRDefault="008001F9" w:rsidP="008001F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09EA">
              <w:rPr>
                <w:rFonts w:ascii="Times New Roman" w:hAnsi="Times New Roman" w:cs="Times New Roman"/>
                <w:sz w:val="24"/>
                <w:szCs w:val="24"/>
              </w:rPr>
              <w:t xml:space="preserve">        2       -1      2       -6      0</w:t>
            </w:r>
          </w:p>
          <w:p w14:paraId="662F3AFB" w14:textId="77777777" w:rsidR="008001F9" w:rsidRPr="006F09EA" w:rsidRDefault="008001F9" w:rsidP="008001F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09EA">
              <w:rPr>
                <w:rFonts w:ascii="Times New Roman" w:hAnsi="Times New Roman" w:cs="Times New Roman"/>
                <w:sz w:val="24"/>
                <w:szCs w:val="24"/>
              </w:rPr>
              <w:t xml:space="preserve">        -1      -3      -4      -10     10</w:t>
            </w:r>
          </w:p>
          <w:p w14:paraId="3CF6AFC3" w14:textId="77777777" w:rsidR="008001F9" w:rsidRPr="006F09EA" w:rsidRDefault="008001F9" w:rsidP="008001F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09EA">
              <w:rPr>
                <w:rFonts w:ascii="Times New Roman" w:hAnsi="Times New Roman" w:cs="Times New Roman"/>
                <w:sz w:val="24"/>
                <w:szCs w:val="24"/>
              </w:rPr>
              <w:t xml:space="preserve">        -9      -6      -7      9       8</w:t>
            </w:r>
          </w:p>
          <w:p w14:paraId="5EC199FD" w14:textId="77777777" w:rsidR="008001F9" w:rsidRPr="006F09EA" w:rsidRDefault="008001F9" w:rsidP="008001F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09EA">
              <w:rPr>
                <w:rFonts w:ascii="Times New Roman" w:hAnsi="Times New Roman" w:cs="Times New Roman"/>
                <w:sz w:val="24"/>
                <w:szCs w:val="24"/>
              </w:rPr>
              <w:t>Оберiть дiю:</w:t>
            </w:r>
          </w:p>
          <w:p w14:paraId="443D6A0F" w14:textId="77777777" w:rsidR="008001F9" w:rsidRPr="006F09EA" w:rsidRDefault="008001F9" w:rsidP="008001F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09EA">
              <w:rPr>
                <w:rFonts w:ascii="Times New Roman" w:hAnsi="Times New Roman" w:cs="Times New Roman"/>
                <w:sz w:val="24"/>
                <w:szCs w:val="24"/>
              </w:rPr>
              <w:t>1 - подiлити на суму додатнiх</w:t>
            </w:r>
          </w:p>
          <w:p w14:paraId="031A918D" w14:textId="77777777" w:rsidR="008001F9" w:rsidRPr="006F09EA" w:rsidRDefault="008001F9" w:rsidP="008001F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09EA">
              <w:rPr>
                <w:rFonts w:ascii="Times New Roman" w:hAnsi="Times New Roman" w:cs="Times New Roman"/>
                <w:sz w:val="24"/>
                <w:szCs w:val="24"/>
              </w:rPr>
              <w:t>2 - подiлити на к-ть непарних</w:t>
            </w:r>
          </w:p>
          <w:p w14:paraId="2D4E885E" w14:textId="77777777" w:rsidR="008001F9" w:rsidRPr="006F09EA" w:rsidRDefault="008001F9" w:rsidP="008001F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09E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38D25631" w14:textId="77777777" w:rsidR="008001F9" w:rsidRPr="006F09EA" w:rsidRDefault="008001F9" w:rsidP="008001F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09EA">
              <w:rPr>
                <w:rFonts w:ascii="Times New Roman" w:hAnsi="Times New Roman" w:cs="Times New Roman"/>
                <w:sz w:val="24"/>
                <w:szCs w:val="24"/>
              </w:rPr>
              <w:t>Сума додатнiх: 31</w:t>
            </w:r>
          </w:p>
          <w:p w14:paraId="784170B0" w14:textId="77777777" w:rsidR="008001F9" w:rsidRPr="006F09EA" w:rsidRDefault="008001F9" w:rsidP="008001F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09EA">
              <w:rPr>
                <w:rFonts w:ascii="Times New Roman" w:hAnsi="Times New Roman" w:cs="Times New Roman"/>
                <w:sz w:val="24"/>
                <w:szCs w:val="24"/>
              </w:rPr>
              <w:t xml:space="preserve">        0.06    -0.03   0.06    -0.19   0.00</w:t>
            </w:r>
          </w:p>
          <w:p w14:paraId="018CF672" w14:textId="77777777" w:rsidR="008001F9" w:rsidRPr="006F09EA" w:rsidRDefault="008001F9" w:rsidP="008001F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09EA">
              <w:rPr>
                <w:rFonts w:ascii="Times New Roman" w:hAnsi="Times New Roman" w:cs="Times New Roman"/>
                <w:sz w:val="24"/>
                <w:szCs w:val="24"/>
              </w:rPr>
              <w:t xml:space="preserve">        -0.03   -0.10   -0.13   -0.32   0.32</w:t>
            </w:r>
          </w:p>
          <w:p w14:paraId="113FD0EA" w14:textId="17D7131D" w:rsidR="00EA12C6" w:rsidRPr="006F09EA" w:rsidRDefault="008001F9" w:rsidP="008001F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09EA">
              <w:rPr>
                <w:rFonts w:ascii="Times New Roman" w:hAnsi="Times New Roman" w:cs="Times New Roman"/>
                <w:sz w:val="24"/>
                <w:szCs w:val="24"/>
              </w:rPr>
              <w:t xml:space="preserve">        -0.29   -0.19   -0.23   0.29    0.26</w:t>
            </w:r>
          </w:p>
        </w:tc>
      </w:tr>
      <w:tr w:rsidR="008001F9" w:rsidRPr="006F09EA" w14:paraId="664CBA43" w14:textId="77777777" w:rsidTr="006D798E">
        <w:trPr>
          <w:trHeight w:val="9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6" w:type="dxa"/>
          </w:tcPr>
          <w:p w14:paraId="6A8C6718" w14:textId="77777777" w:rsidR="00EA12C6" w:rsidRPr="006F09EA" w:rsidRDefault="00EA12C6" w:rsidP="00EA12C6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</w:p>
        </w:tc>
        <w:tc>
          <w:tcPr>
            <w:tcW w:w="5014" w:type="dxa"/>
          </w:tcPr>
          <w:p w14:paraId="275C032C" w14:textId="795C5880" w:rsidR="00EA12C6" w:rsidRPr="006F09EA" w:rsidRDefault="008001F9" w:rsidP="006D79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F09EA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66BC2653" wp14:editId="4FCA3B57">
                  <wp:extent cx="3151909" cy="1591496"/>
                  <wp:effectExtent l="0" t="0" r="0" b="8890"/>
                  <wp:docPr id="10933608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3360868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5001" cy="16031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6" w:type="dxa"/>
          </w:tcPr>
          <w:p w14:paraId="4899B4E3" w14:textId="77777777" w:rsidR="008001F9" w:rsidRPr="006F09EA" w:rsidRDefault="008001F9" w:rsidP="008001F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09EA">
              <w:rPr>
                <w:rFonts w:ascii="Times New Roman" w:hAnsi="Times New Roman" w:cs="Times New Roman"/>
                <w:sz w:val="24"/>
                <w:szCs w:val="24"/>
              </w:rPr>
              <w:t xml:space="preserve">        -2      -2      -9      5       8</w:t>
            </w:r>
          </w:p>
          <w:p w14:paraId="4BBD314B" w14:textId="77777777" w:rsidR="008001F9" w:rsidRPr="006F09EA" w:rsidRDefault="008001F9" w:rsidP="008001F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09EA">
              <w:rPr>
                <w:rFonts w:ascii="Times New Roman" w:hAnsi="Times New Roman" w:cs="Times New Roman"/>
                <w:sz w:val="24"/>
                <w:szCs w:val="24"/>
              </w:rPr>
              <w:t xml:space="preserve">        0       -9      0       6       1</w:t>
            </w:r>
          </w:p>
          <w:p w14:paraId="3418F95E" w14:textId="77777777" w:rsidR="008001F9" w:rsidRPr="006F09EA" w:rsidRDefault="008001F9" w:rsidP="008001F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09EA">
              <w:rPr>
                <w:rFonts w:ascii="Times New Roman" w:hAnsi="Times New Roman" w:cs="Times New Roman"/>
                <w:sz w:val="24"/>
                <w:szCs w:val="24"/>
              </w:rPr>
              <w:t xml:space="preserve">        9       -9      -6      -2      -1</w:t>
            </w:r>
          </w:p>
          <w:p w14:paraId="3D234CF0" w14:textId="77777777" w:rsidR="008001F9" w:rsidRPr="006F09EA" w:rsidRDefault="008001F9" w:rsidP="008001F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09EA">
              <w:rPr>
                <w:rFonts w:ascii="Times New Roman" w:hAnsi="Times New Roman" w:cs="Times New Roman"/>
                <w:sz w:val="24"/>
                <w:szCs w:val="24"/>
              </w:rPr>
              <w:t>Оберiть дiю:</w:t>
            </w:r>
          </w:p>
          <w:p w14:paraId="0E4B5919" w14:textId="77777777" w:rsidR="008001F9" w:rsidRPr="006F09EA" w:rsidRDefault="008001F9" w:rsidP="008001F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09EA">
              <w:rPr>
                <w:rFonts w:ascii="Times New Roman" w:hAnsi="Times New Roman" w:cs="Times New Roman"/>
                <w:sz w:val="24"/>
                <w:szCs w:val="24"/>
              </w:rPr>
              <w:t>1 - подiлити на суму додатнiх</w:t>
            </w:r>
          </w:p>
          <w:p w14:paraId="7BA5D99D" w14:textId="77777777" w:rsidR="008001F9" w:rsidRPr="006F09EA" w:rsidRDefault="008001F9" w:rsidP="008001F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09EA">
              <w:rPr>
                <w:rFonts w:ascii="Times New Roman" w:hAnsi="Times New Roman" w:cs="Times New Roman"/>
                <w:sz w:val="24"/>
                <w:szCs w:val="24"/>
              </w:rPr>
              <w:t>2 - подiлити на к-ть непарних</w:t>
            </w:r>
          </w:p>
          <w:p w14:paraId="249A4B75" w14:textId="77777777" w:rsidR="008001F9" w:rsidRPr="006F09EA" w:rsidRDefault="008001F9" w:rsidP="008001F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09E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  <w:p w14:paraId="4E4D7EE0" w14:textId="77777777" w:rsidR="008001F9" w:rsidRPr="006F09EA" w:rsidRDefault="008001F9" w:rsidP="008001F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09EA">
              <w:rPr>
                <w:rFonts w:ascii="Times New Roman" w:hAnsi="Times New Roman" w:cs="Times New Roman"/>
                <w:sz w:val="24"/>
                <w:szCs w:val="24"/>
              </w:rPr>
              <w:t>К-ть непарних: 7</w:t>
            </w:r>
          </w:p>
          <w:p w14:paraId="0E093A22" w14:textId="77777777" w:rsidR="008001F9" w:rsidRPr="006F09EA" w:rsidRDefault="008001F9" w:rsidP="008001F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09EA">
              <w:rPr>
                <w:rFonts w:ascii="Times New Roman" w:hAnsi="Times New Roman" w:cs="Times New Roman"/>
                <w:sz w:val="24"/>
                <w:szCs w:val="24"/>
              </w:rPr>
              <w:t xml:space="preserve">        -0.29   -0.29   -1.29   0.71    1.14</w:t>
            </w:r>
          </w:p>
          <w:p w14:paraId="1307ED44" w14:textId="77777777" w:rsidR="008001F9" w:rsidRPr="006F09EA" w:rsidRDefault="008001F9" w:rsidP="008001F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09EA">
              <w:rPr>
                <w:rFonts w:ascii="Times New Roman" w:hAnsi="Times New Roman" w:cs="Times New Roman"/>
                <w:sz w:val="24"/>
                <w:szCs w:val="24"/>
              </w:rPr>
              <w:t xml:space="preserve">        0.00    -1.29   0.00    0.86    0.14</w:t>
            </w:r>
          </w:p>
          <w:p w14:paraId="0FF287B4" w14:textId="3226050C" w:rsidR="00EA12C6" w:rsidRPr="006F09EA" w:rsidRDefault="008001F9" w:rsidP="008001F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09EA">
              <w:rPr>
                <w:rFonts w:ascii="Times New Roman" w:hAnsi="Times New Roman" w:cs="Times New Roman"/>
                <w:sz w:val="24"/>
                <w:szCs w:val="24"/>
              </w:rPr>
              <w:t xml:space="preserve">        1.29    -1.29   -0.86   -0.29   -0.14</w:t>
            </w:r>
          </w:p>
        </w:tc>
      </w:tr>
      <w:tr w:rsidR="008001F9" w:rsidRPr="006F09EA" w14:paraId="11CBA8C0" w14:textId="77777777" w:rsidTr="006D798E">
        <w:trPr>
          <w:trHeight w:val="9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6" w:type="dxa"/>
          </w:tcPr>
          <w:p w14:paraId="28928D2F" w14:textId="77777777" w:rsidR="00EA12C6" w:rsidRPr="006F09EA" w:rsidRDefault="00EA12C6" w:rsidP="00EA12C6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</w:p>
        </w:tc>
        <w:tc>
          <w:tcPr>
            <w:tcW w:w="5014" w:type="dxa"/>
          </w:tcPr>
          <w:p w14:paraId="193F0CAF" w14:textId="2B72ABF2" w:rsidR="00EA12C6" w:rsidRPr="006F09EA" w:rsidRDefault="008001F9" w:rsidP="006D79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09EA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93B1ABC" wp14:editId="43EC9D0D">
                  <wp:extent cx="3138054" cy="1186337"/>
                  <wp:effectExtent l="0" t="0" r="5715" b="0"/>
                  <wp:docPr id="19166835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6683547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1558" cy="11914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6" w:type="dxa"/>
          </w:tcPr>
          <w:p w14:paraId="27B23851" w14:textId="77777777" w:rsidR="008001F9" w:rsidRPr="006F09EA" w:rsidRDefault="008001F9" w:rsidP="008001F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09EA">
              <w:rPr>
                <w:rFonts w:ascii="Times New Roman" w:hAnsi="Times New Roman" w:cs="Times New Roman"/>
                <w:sz w:val="24"/>
                <w:szCs w:val="24"/>
              </w:rPr>
              <w:t xml:space="preserve">        7       -4      0       -2      -3</w:t>
            </w:r>
          </w:p>
          <w:p w14:paraId="7B273D6F" w14:textId="77777777" w:rsidR="008001F9" w:rsidRPr="006F09EA" w:rsidRDefault="008001F9" w:rsidP="008001F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09EA">
              <w:rPr>
                <w:rFonts w:ascii="Times New Roman" w:hAnsi="Times New Roman" w:cs="Times New Roman"/>
                <w:sz w:val="24"/>
                <w:szCs w:val="24"/>
              </w:rPr>
              <w:t xml:space="preserve">        2       0       -2      10      -8</w:t>
            </w:r>
          </w:p>
          <w:p w14:paraId="2B6CCC81" w14:textId="77777777" w:rsidR="008001F9" w:rsidRPr="006F09EA" w:rsidRDefault="008001F9" w:rsidP="008001F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09EA">
              <w:rPr>
                <w:rFonts w:ascii="Times New Roman" w:hAnsi="Times New Roman" w:cs="Times New Roman"/>
                <w:sz w:val="24"/>
                <w:szCs w:val="24"/>
              </w:rPr>
              <w:t xml:space="preserve">        10      -9      -2      8       -4</w:t>
            </w:r>
          </w:p>
          <w:p w14:paraId="07EE2A0A" w14:textId="77777777" w:rsidR="008001F9" w:rsidRPr="006F09EA" w:rsidRDefault="008001F9" w:rsidP="008001F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09EA">
              <w:rPr>
                <w:rFonts w:ascii="Times New Roman" w:hAnsi="Times New Roman" w:cs="Times New Roman"/>
                <w:sz w:val="24"/>
                <w:szCs w:val="24"/>
              </w:rPr>
              <w:t>Оберiть дiю:</w:t>
            </w:r>
          </w:p>
          <w:p w14:paraId="56CF6573" w14:textId="77777777" w:rsidR="008001F9" w:rsidRPr="006F09EA" w:rsidRDefault="008001F9" w:rsidP="008001F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09EA">
              <w:rPr>
                <w:rFonts w:ascii="Times New Roman" w:hAnsi="Times New Roman" w:cs="Times New Roman"/>
                <w:sz w:val="24"/>
                <w:szCs w:val="24"/>
              </w:rPr>
              <w:t>1 - подiлити на суму додатнiх</w:t>
            </w:r>
          </w:p>
          <w:p w14:paraId="6D73BFDF" w14:textId="77777777" w:rsidR="008001F9" w:rsidRPr="006F09EA" w:rsidRDefault="008001F9" w:rsidP="008001F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09EA">
              <w:rPr>
                <w:rFonts w:ascii="Times New Roman" w:hAnsi="Times New Roman" w:cs="Times New Roman"/>
                <w:sz w:val="24"/>
                <w:szCs w:val="24"/>
              </w:rPr>
              <w:t>2 - подiлити на к-ть непарних</w:t>
            </w:r>
          </w:p>
          <w:p w14:paraId="0C94B8B7" w14:textId="77777777" w:rsidR="008001F9" w:rsidRPr="006F09EA" w:rsidRDefault="008001F9" w:rsidP="008001F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09E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  <w:p w14:paraId="22D6496D" w14:textId="407EEAC5" w:rsidR="00EA12C6" w:rsidRPr="006F09EA" w:rsidRDefault="008001F9" w:rsidP="008001F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09EA">
              <w:rPr>
                <w:rFonts w:ascii="Times New Roman" w:hAnsi="Times New Roman" w:cs="Times New Roman"/>
                <w:sz w:val="24"/>
                <w:szCs w:val="24"/>
              </w:rPr>
              <w:t>Некоректний варiант!</w:t>
            </w:r>
          </w:p>
        </w:tc>
      </w:tr>
      <w:tr w:rsidR="008001F9" w:rsidRPr="006F09EA" w14:paraId="77BD09AC" w14:textId="77777777" w:rsidTr="006D798E">
        <w:trPr>
          <w:trHeight w:val="9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6" w:type="dxa"/>
          </w:tcPr>
          <w:p w14:paraId="73ABF5F9" w14:textId="77777777" w:rsidR="008001F9" w:rsidRPr="006F09EA" w:rsidRDefault="008001F9" w:rsidP="00EA12C6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</w:p>
        </w:tc>
        <w:tc>
          <w:tcPr>
            <w:tcW w:w="5014" w:type="dxa"/>
          </w:tcPr>
          <w:p w14:paraId="27083FAE" w14:textId="06D4DC9F" w:rsidR="008001F9" w:rsidRPr="006F09EA" w:rsidRDefault="006505CF" w:rsidP="006D79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09EA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F207A35" wp14:editId="4F286828">
                  <wp:extent cx="3027218" cy="1180425"/>
                  <wp:effectExtent l="0" t="0" r="1905" b="1270"/>
                  <wp:docPr id="18649360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493609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6449" cy="11879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6" w:type="dxa"/>
          </w:tcPr>
          <w:p w14:paraId="314CC870" w14:textId="77777777" w:rsidR="006505CF" w:rsidRPr="006F09EA" w:rsidRDefault="006505CF" w:rsidP="006505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09EA">
              <w:rPr>
                <w:rFonts w:ascii="Times New Roman" w:hAnsi="Times New Roman" w:cs="Times New Roman"/>
                <w:sz w:val="24"/>
                <w:szCs w:val="24"/>
              </w:rPr>
              <w:t xml:space="preserve">        -2      -1      -7      -10     -1</w:t>
            </w:r>
          </w:p>
          <w:p w14:paraId="69B246EE" w14:textId="77777777" w:rsidR="006505CF" w:rsidRPr="006F09EA" w:rsidRDefault="006505CF" w:rsidP="006505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09EA">
              <w:rPr>
                <w:rFonts w:ascii="Times New Roman" w:hAnsi="Times New Roman" w:cs="Times New Roman"/>
                <w:sz w:val="24"/>
                <w:szCs w:val="24"/>
              </w:rPr>
              <w:t xml:space="preserve">        -1      -2      -10     -8      -1</w:t>
            </w:r>
          </w:p>
          <w:p w14:paraId="7757F4EB" w14:textId="77777777" w:rsidR="006505CF" w:rsidRPr="006F09EA" w:rsidRDefault="006505CF" w:rsidP="006505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09EA">
              <w:rPr>
                <w:rFonts w:ascii="Times New Roman" w:hAnsi="Times New Roman" w:cs="Times New Roman"/>
                <w:sz w:val="24"/>
                <w:szCs w:val="24"/>
              </w:rPr>
              <w:t xml:space="preserve">        -5      -6      -5      -10     -9</w:t>
            </w:r>
          </w:p>
          <w:p w14:paraId="045BE11F" w14:textId="77777777" w:rsidR="006505CF" w:rsidRPr="006F09EA" w:rsidRDefault="006505CF" w:rsidP="006505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09EA">
              <w:rPr>
                <w:rFonts w:ascii="Times New Roman" w:hAnsi="Times New Roman" w:cs="Times New Roman"/>
                <w:sz w:val="24"/>
                <w:szCs w:val="24"/>
              </w:rPr>
              <w:t>Оберiть дiю:</w:t>
            </w:r>
          </w:p>
          <w:p w14:paraId="53D81E94" w14:textId="77777777" w:rsidR="006505CF" w:rsidRPr="006F09EA" w:rsidRDefault="006505CF" w:rsidP="006505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09EA">
              <w:rPr>
                <w:rFonts w:ascii="Times New Roman" w:hAnsi="Times New Roman" w:cs="Times New Roman"/>
                <w:sz w:val="24"/>
                <w:szCs w:val="24"/>
              </w:rPr>
              <w:t>1 - подiлити на суму додатнiх</w:t>
            </w:r>
          </w:p>
          <w:p w14:paraId="2519F613" w14:textId="77777777" w:rsidR="006505CF" w:rsidRPr="006F09EA" w:rsidRDefault="006505CF" w:rsidP="006505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09EA">
              <w:rPr>
                <w:rFonts w:ascii="Times New Roman" w:hAnsi="Times New Roman" w:cs="Times New Roman"/>
                <w:sz w:val="24"/>
                <w:szCs w:val="24"/>
              </w:rPr>
              <w:t>2 - подiлити на к-ть непарних</w:t>
            </w:r>
          </w:p>
          <w:p w14:paraId="7001F65D" w14:textId="77777777" w:rsidR="006505CF" w:rsidRPr="006F09EA" w:rsidRDefault="006505CF" w:rsidP="006505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09E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027FB12F" w14:textId="16554839" w:rsidR="008001F9" w:rsidRPr="006F09EA" w:rsidRDefault="006505CF" w:rsidP="006505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09EA">
              <w:rPr>
                <w:rFonts w:ascii="Times New Roman" w:hAnsi="Times New Roman" w:cs="Times New Roman"/>
                <w:sz w:val="24"/>
                <w:szCs w:val="24"/>
              </w:rPr>
              <w:t>Дiлення на 0!</w:t>
            </w:r>
          </w:p>
        </w:tc>
      </w:tr>
    </w:tbl>
    <w:p w14:paraId="4EE0FB50" w14:textId="20896D28" w:rsidR="009561EC" w:rsidRPr="006F09EA" w:rsidRDefault="009561EC">
      <w:pPr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ru-RU"/>
        </w:rPr>
      </w:pPr>
    </w:p>
    <w:p w14:paraId="2816145D" w14:textId="1195665D" w:rsidR="00C621DA" w:rsidRPr="006F09EA" w:rsidRDefault="00C621DA" w:rsidP="006D1152">
      <w:pPr>
        <w:pStyle w:val="1Header"/>
        <w:rPr>
          <w:b w:val="0"/>
        </w:rPr>
      </w:pPr>
      <w:r w:rsidRPr="006F09EA">
        <w:t xml:space="preserve">Висновок: </w:t>
      </w:r>
      <w:r w:rsidR="006D1152" w:rsidRPr="006F09EA">
        <w:rPr>
          <w:b w:val="0"/>
          <w:bCs w:val="0"/>
        </w:rPr>
        <w:t xml:space="preserve">Під час виконання лабораторної роботи </w:t>
      </w:r>
      <w:r w:rsidR="006D1152" w:rsidRPr="006F09EA">
        <w:rPr>
          <w:b w:val="0"/>
          <w:bCs w:val="0"/>
          <w:color w:val="000000"/>
          <w:sz w:val="26"/>
          <w:szCs w:val="26"/>
        </w:rPr>
        <w:t>отримав практичні навики по опису і обробці одновимірних і двовимірних масивів на мові C++.</w:t>
      </w:r>
    </w:p>
    <w:sectPr w:rsidR="00C621DA" w:rsidRPr="006F09EA" w:rsidSect="00C621DA">
      <w:headerReference w:type="default" r:id="rId18"/>
      <w:footerReference w:type="default" r:id="rId19"/>
      <w:headerReference w:type="first" r:id="rId20"/>
      <w:footerReference w:type="first" r:id="rId21"/>
      <w:pgSz w:w="11906" w:h="16838"/>
      <w:pgMar w:top="-709" w:right="991" w:bottom="1135" w:left="1276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B858B1" w14:textId="77777777" w:rsidR="0019249D" w:rsidRDefault="0019249D" w:rsidP="004421FA">
      <w:pPr>
        <w:spacing w:after="0" w:line="240" w:lineRule="auto"/>
      </w:pPr>
      <w:r>
        <w:separator/>
      </w:r>
    </w:p>
  </w:endnote>
  <w:endnote w:type="continuationSeparator" w:id="0">
    <w:p w14:paraId="6F858A18" w14:textId="77777777" w:rsidR="0019249D" w:rsidRDefault="0019249D" w:rsidP="004421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Journal">
    <w:altName w:val="Times New Roman"/>
    <w:charset w:val="00"/>
    <w:family w:val="auto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1EDA96" w14:textId="77777777" w:rsidR="00072426" w:rsidRDefault="00000000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C5729B" wp14:editId="48CA474D">
              <wp:simplePos x="0" y="0"/>
              <wp:positionH relativeFrom="column">
                <wp:posOffset>1810330</wp:posOffset>
              </wp:positionH>
              <wp:positionV relativeFrom="paragraph">
                <wp:posOffset>-196215</wp:posOffset>
              </wp:positionV>
              <wp:extent cx="555321" cy="253343"/>
              <wp:effectExtent l="0" t="0" r="0" b="0"/>
              <wp:wrapNone/>
              <wp:docPr id="585595848" name="Поле 7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5321" cy="25334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88DD49F" w14:textId="77777777" w:rsidR="00072426" w:rsidRDefault="00072426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03C5729B" id="_x0000_t202" coordsize="21600,21600" o:spt="202" path="m,l,21600r21600,l21600,xe">
              <v:stroke joinstyle="miter"/>
              <v:path gradientshapeok="t" o:connecttype="rect"/>
            </v:shapetype>
            <v:shape id="Поле 70" o:spid="_x0000_s1220" type="#_x0000_t202" style="position:absolute;margin-left:142.55pt;margin-top:-15.45pt;width:43.75pt;height:19.95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" filled="f" stroked="f" strokeweight=".5pt">
              <v:textbox>
                <w:txbxContent>
                  <w:p w14:paraId="288DD49F" w14:textId="77777777" w:rsidR="00072426" w:rsidRDefault="00072426"/>
                </w:txbxContent>
              </v:textbox>
            </v:shape>
          </w:pict>
        </mc:Fallback>
      </mc:AlternateContent>
    </w: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131E2825" wp14:editId="06F6DEC0">
              <wp:simplePos x="0" y="0"/>
              <wp:positionH relativeFrom="column">
                <wp:posOffset>2195537</wp:posOffset>
              </wp:positionH>
              <wp:positionV relativeFrom="paragraph">
                <wp:posOffset>-138918</wp:posOffset>
              </wp:positionV>
              <wp:extent cx="3840480" cy="481965"/>
              <wp:effectExtent l="0" t="0" r="0" b="0"/>
              <wp:wrapNone/>
              <wp:docPr id="53446585" name="Поле 6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40480" cy="48196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D86665A" w14:textId="5C636B7A" w:rsidR="00072426" w:rsidRPr="00DD0026" w:rsidRDefault="00000000" w:rsidP="003F136C">
                          <w:pPr>
                            <w:spacing w:after="0"/>
                            <w:jc w:val="center"/>
                            <w:rPr>
                              <w:rFonts w:cstheme="minorHAnsi"/>
                              <w:sz w:val="40"/>
                            </w:rPr>
                          </w:pPr>
                          <w:r w:rsidRPr="00DD0026">
                            <w:rPr>
                              <w:rFonts w:cstheme="minorHAnsi"/>
                              <w:sz w:val="40"/>
                            </w:rPr>
                            <w:t>ЛР.ОК15.ПІ.2</w:t>
                          </w:r>
                          <w:r w:rsidR="004421FA">
                            <w:rPr>
                              <w:rFonts w:cstheme="minorHAnsi"/>
                              <w:sz w:val="40"/>
                            </w:rPr>
                            <w:t>41</w:t>
                          </w:r>
                          <w:r w:rsidRPr="00DD0026">
                            <w:rPr>
                              <w:rFonts w:cstheme="minorHAnsi"/>
                              <w:sz w:val="40"/>
                            </w:rPr>
                            <w:t>.</w:t>
                          </w:r>
                          <w:r>
                            <w:rPr>
                              <w:rFonts w:cstheme="minorHAnsi"/>
                              <w:sz w:val="40"/>
                            </w:rPr>
                            <w:t>0</w:t>
                          </w:r>
                          <w:r w:rsidR="006D1152">
                            <w:rPr>
                              <w:rFonts w:cstheme="minorHAnsi"/>
                              <w:sz w:val="40"/>
                            </w:rPr>
                            <w:t>5</w:t>
                          </w:r>
                          <w:r w:rsidRPr="00DD0026">
                            <w:rPr>
                              <w:rFonts w:cstheme="minorHAnsi"/>
                              <w:sz w:val="40"/>
                            </w:rPr>
                            <w:t>.0</w:t>
                          </w:r>
                          <w:r w:rsidR="004421FA">
                            <w:rPr>
                              <w:rFonts w:cstheme="minorHAnsi"/>
                              <w:sz w:val="40"/>
                            </w:rPr>
                            <w:t>8</w:t>
                          </w:r>
                          <w:r w:rsidRPr="00DD0026">
                            <w:rPr>
                              <w:rFonts w:cstheme="minorHAnsi"/>
                              <w:sz w:val="40"/>
                            </w:rPr>
                            <w:t>.</w:t>
                          </w:r>
                        </w:p>
                        <w:p w14:paraId="48113C86" w14:textId="77777777" w:rsidR="00072426" w:rsidRDefault="00072426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31E2825" id="Поле 69" o:spid="_x0000_s1221" type="#_x0000_t202" style="position:absolute;margin-left:172.9pt;margin-top:-10.95pt;width:302.4pt;height:37.9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" filled="f" stroked="f" strokeweight=".5pt">
              <v:textbox>
                <w:txbxContent>
                  <w:p w14:paraId="1D86665A" w14:textId="5C636B7A" w:rsidR="00072426" w:rsidRPr="00DD0026" w:rsidRDefault="00000000" w:rsidP="003F136C">
                    <w:pPr>
                      <w:spacing w:after="0"/>
                      <w:jc w:val="center"/>
                      <w:rPr>
                        <w:rFonts w:cstheme="minorHAnsi"/>
                        <w:sz w:val="40"/>
                      </w:rPr>
                    </w:pPr>
                    <w:r w:rsidRPr="00DD0026">
                      <w:rPr>
                        <w:rFonts w:cstheme="minorHAnsi"/>
                        <w:sz w:val="40"/>
                      </w:rPr>
                      <w:t>ЛР.ОК15.ПІ.2</w:t>
                    </w:r>
                    <w:r w:rsidR="004421FA">
                      <w:rPr>
                        <w:rFonts w:cstheme="minorHAnsi"/>
                        <w:sz w:val="40"/>
                      </w:rPr>
                      <w:t>41</w:t>
                    </w:r>
                    <w:r w:rsidRPr="00DD0026">
                      <w:rPr>
                        <w:rFonts w:cstheme="minorHAnsi"/>
                        <w:sz w:val="40"/>
                      </w:rPr>
                      <w:t>.</w:t>
                    </w:r>
                    <w:r>
                      <w:rPr>
                        <w:rFonts w:cstheme="minorHAnsi"/>
                        <w:sz w:val="40"/>
                      </w:rPr>
                      <w:t>0</w:t>
                    </w:r>
                    <w:r w:rsidR="006D1152">
                      <w:rPr>
                        <w:rFonts w:cstheme="minorHAnsi"/>
                        <w:sz w:val="40"/>
                      </w:rPr>
                      <w:t>5</w:t>
                    </w:r>
                    <w:r w:rsidRPr="00DD0026">
                      <w:rPr>
                        <w:rFonts w:cstheme="minorHAnsi"/>
                        <w:sz w:val="40"/>
                      </w:rPr>
                      <w:t>.0</w:t>
                    </w:r>
                    <w:r w:rsidR="004421FA">
                      <w:rPr>
                        <w:rFonts w:cstheme="minorHAnsi"/>
                        <w:sz w:val="40"/>
                      </w:rPr>
                      <w:t>8</w:t>
                    </w:r>
                    <w:r w:rsidRPr="00DD0026">
                      <w:rPr>
                        <w:rFonts w:cstheme="minorHAnsi"/>
                        <w:sz w:val="40"/>
                      </w:rPr>
                      <w:t>.</w:t>
                    </w:r>
                  </w:p>
                  <w:p w14:paraId="48113C86" w14:textId="77777777" w:rsidR="00072426" w:rsidRDefault="00072426"/>
                </w:txbxContent>
              </v:textbox>
            </v:shape>
          </w:pict>
        </mc:Fallback>
      </mc:AlternateContent>
    </w: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7CC0DEB" wp14:editId="7A3EC39D">
              <wp:simplePos x="0" y="0"/>
              <wp:positionH relativeFrom="column">
                <wp:posOffset>6069445</wp:posOffset>
              </wp:positionH>
              <wp:positionV relativeFrom="paragraph">
                <wp:posOffset>57360</wp:posOffset>
              </wp:positionV>
              <wp:extent cx="330200" cy="310270"/>
              <wp:effectExtent l="0" t="0" r="0" b="0"/>
              <wp:wrapNone/>
              <wp:docPr id="1617140563" name="Поле 6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30200" cy="31027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B0BBFD3" w14:textId="77777777" w:rsidR="00072426" w:rsidRDefault="00000000"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7CC0DEB" id="Поле 65" o:spid="_x0000_s1222" type="#_x0000_t202" style="position:absolute;margin-left:477.9pt;margin-top:4.5pt;width:26pt;height:24.4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" filled="f" stroked="f" strokeweight=".5pt">
              <v:textbox>
                <w:txbxContent>
                  <w:p w14:paraId="6B0BBFD3" w14:textId="77777777" w:rsidR="00072426" w:rsidRDefault="00000000"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B23850" w14:textId="77777777" w:rsidR="00072426" w:rsidRDefault="00000000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7AD8C8D" wp14:editId="37F5EA18">
              <wp:simplePos x="0" y="0"/>
              <wp:positionH relativeFrom="column">
                <wp:posOffset>2209666</wp:posOffset>
              </wp:positionH>
              <wp:positionV relativeFrom="paragraph">
                <wp:posOffset>-1072114</wp:posOffset>
              </wp:positionV>
              <wp:extent cx="4064606" cy="467728"/>
              <wp:effectExtent l="0" t="0" r="0" b="0"/>
              <wp:wrapNone/>
              <wp:docPr id="1244031005" name="Поле 6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64606" cy="46772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C53F64C" w14:textId="6CE15784" w:rsidR="00072426" w:rsidRPr="00DD0026" w:rsidRDefault="00000000" w:rsidP="003F136C">
                          <w:pPr>
                            <w:spacing w:after="0"/>
                            <w:jc w:val="center"/>
                            <w:rPr>
                              <w:rFonts w:cstheme="minorHAnsi"/>
                              <w:sz w:val="40"/>
                            </w:rPr>
                          </w:pPr>
                          <w:r w:rsidRPr="00DD0026">
                            <w:rPr>
                              <w:rFonts w:cstheme="minorHAnsi"/>
                              <w:sz w:val="40"/>
                            </w:rPr>
                            <w:t>ЛР.ОК15.ПІ.2</w:t>
                          </w:r>
                          <w:r w:rsidR="004421FA">
                            <w:rPr>
                              <w:rFonts w:cstheme="minorHAnsi"/>
                              <w:sz w:val="40"/>
                            </w:rPr>
                            <w:t>41</w:t>
                          </w:r>
                          <w:r w:rsidRPr="00DD0026">
                            <w:rPr>
                              <w:rFonts w:cstheme="minorHAnsi"/>
                              <w:sz w:val="40"/>
                            </w:rPr>
                            <w:t>.</w:t>
                          </w:r>
                          <w:r>
                            <w:rPr>
                              <w:rFonts w:cstheme="minorHAnsi"/>
                              <w:sz w:val="40"/>
                            </w:rPr>
                            <w:t>0</w:t>
                          </w:r>
                          <w:r w:rsidR="006D1152">
                            <w:rPr>
                              <w:rFonts w:cstheme="minorHAnsi"/>
                              <w:sz w:val="40"/>
                            </w:rPr>
                            <w:t>5.0</w:t>
                          </w:r>
                          <w:r w:rsidR="004421FA">
                            <w:rPr>
                              <w:rFonts w:cstheme="minorHAnsi"/>
                              <w:sz w:val="40"/>
                            </w:rPr>
                            <w:t>8</w:t>
                          </w:r>
                          <w:r w:rsidRPr="00DD0026">
                            <w:rPr>
                              <w:rFonts w:cstheme="minorHAnsi"/>
                              <w:sz w:val="40"/>
                            </w:rPr>
                            <w:t>.</w:t>
                          </w:r>
                        </w:p>
                        <w:p w14:paraId="4C1CADBB" w14:textId="77777777" w:rsidR="00072426" w:rsidRDefault="00072426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7AD8C8D" id="_x0000_t202" coordsize="21600,21600" o:spt="202" path="m,l,21600r21600,l21600,xe">
              <v:stroke joinstyle="miter"/>
              <v:path gradientshapeok="t" o:connecttype="rect"/>
            </v:shapetype>
            <v:shape id="Поле 67" o:spid="_x0000_s1273" type="#_x0000_t202" style="position:absolute;margin-left:174pt;margin-top:-84.4pt;width:320.05pt;height:36.8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" filled="f" stroked="f" strokeweight=".5pt">
              <v:textbox>
                <w:txbxContent>
                  <w:p w14:paraId="4C53F64C" w14:textId="6CE15784" w:rsidR="00072426" w:rsidRPr="00DD0026" w:rsidRDefault="00000000" w:rsidP="003F136C">
                    <w:pPr>
                      <w:spacing w:after="0"/>
                      <w:jc w:val="center"/>
                      <w:rPr>
                        <w:rFonts w:cstheme="minorHAnsi"/>
                        <w:sz w:val="40"/>
                      </w:rPr>
                    </w:pPr>
                    <w:r w:rsidRPr="00DD0026">
                      <w:rPr>
                        <w:rFonts w:cstheme="minorHAnsi"/>
                        <w:sz w:val="40"/>
                      </w:rPr>
                      <w:t>ЛР.ОК15.ПІ.2</w:t>
                    </w:r>
                    <w:r w:rsidR="004421FA">
                      <w:rPr>
                        <w:rFonts w:cstheme="minorHAnsi"/>
                        <w:sz w:val="40"/>
                      </w:rPr>
                      <w:t>41</w:t>
                    </w:r>
                    <w:r w:rsidRPr="00DD0026">
                      <w:rPr>
                        <w:rFonts w:cstheme="minorHAnsi"/>
                        <w:sz w:val="40"/>
                      </w:rPr>
                      <w:t>.</w:t>
                    </w:r>
                    <w:r>
                      <w:rPr>
                        <w:rFonts w:cstheme="minorHAnsi"/>
                        <w:sz w:val="40"/>
                      </w:rPr>
                      <w:t>0</w:t>
                    </w:r>
                    <w:r w:rsidR="006D1152">
                      <w:rPr>
                        <w:rFonts w:cstheme="minorHAnsi"/>
                        <w:sz w:val="40"/>
                      </w:rPr>
                      <w:t>5.0</w:t>
                    </w:r>
                    <w:r w:rsidR="004421FA">
                      <w:rPr>
                        <w:rFonts w:cstheme="minorHAnsi"/>
                        <w:sz w:val="40"/>
                      </w:rPr>
                      <w:t>8</w:t>
                    </w:r>
                    <w:r w:rsidRPr="00DD0026">
                      <w:rPr>
                        <w:rFonts w:cstheme="minorHAnsi"/>
                        <w:sz w:val="40"/>
                      </w:rPr>
                      <w:t>.</w:t>
                    </w:r>
                  </w:p>
                  <w:p w14:paraId="4C1CADBB" w14:textId="77777777" w:rsidR="00072426" w:rsidRDefault="00072426"/>
                </w:txbxContent>
              </v:textbox>
            </v:shape>
          </w:pict>
        </mc:Fallback>
      </mc:AlternateContent>
    </w: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02271A2" wp14:editId="746E48A9">
              <wp:simplePos x="0" y="0"/>
              <wp:positionH relativeFrom="column">
                <wp:posOffset>1812557</wp:posOffset>
              </wp:positionH>
              <wp:positionV relativeFrom="paragraph">
                <wp:posOffset>-638810</wp:posOffset>
              </wp:positionV>
              <wp:extent cx="469231" cy="240453"/>
              <wp:effectExtent l="0" t="0" r="0" b="7620"/>
              <wp:wrapNone/>
              <wp:docPr id="997408723" name="Поле 6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9231" cy="24045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BF86E7E" w14:textId="77777777" w:rsidR="00072426" w:rsidRDefault="00072426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702271A2" id="Поле 66" o:spid="_x0000_s1274" type="#_x0000_t202" style="position:absolute;margin-left:142.7pt;margin-top:-50.3pt;width:36.95pt;height:18.9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" filled="f" stroked="f" strokeweight=".5pt">
              <v:textbox>
                <w:txbxContent>
                  <w:p w14:paraId="0BF86E7E" w14:textId="77777777" w:rsidR="00072426" w:rsidRDefault="00072426"/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5240B5" w14:textId="77777777" w:rsidR="0019249D" w:rsidRDefault="0019249D" w:rsidP="004421FA">
      <w:pPr>
        <w:spacing w:after="0" w:line="240" w:lineRule="auto"/>
      </w:pPr>
      <w:r>
        <w:separator/>
      </w:r>
    </w:p>
  </w:footnote>
  <w:footnote w:type="continuationSeparator" w:id="0">
    <w:p w14:paraId="3BBA7C9E" w14:textId="77777777" w:rsidR="0019249D" w:rsidRDefault="0019249D" w:rsidP="004421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DA7FE8" w14:textId="77777777" w:rsidR="00072426" w:rsidRPr="00D11972" w:rsidRDefault="00000000">
    <w:pPr>
      <w:pStyle w:val="Header"/>
    </w:pPr>
    <w:r w:rsidRPr="00D11972">
      <w:rPr>
        <w:noProof/>
        <w14:ligatures w14:val="standardContextual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44121E5" wp14:editId="51BE1200">
              <wp:simplePos x="0" y="0"/>
              <wp:positionH relativeFrom="column">
                <wp:posOffset>-195465</wp:posOffset>
              </wp:positionH>
              <wp:positionV relativeFrom="paragraph">
                <wp:posOffset>-195003</wp:posOffset>
              </wp:positionV>
              <wp:extent cx="6595110" cy="10187305"/>
              <wp:effectExtent l="19050" t="19050" r="34290" b="23495"/>
              <wp:wrapNone/>
              <wp:docPr id="7054560" name="Групувати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5110" cy="10187305"/>
                        <a:chOff x="1152" y="399"/>
                        <a:chExt cx="10386" cy="16043"/>
                      </a:xfrm>
                    </wpg:grpSpPr>
                    <wpg:grpSp>
                      <wpg:cNvPr id="894214261" name="Group 43"/>
                      <wpg:cNvGrpSpPr>
                        <a:grpSpLocks/>
                      </wpg:cNvGrpSpPr>
                      <wpg:grpSpPr bwMode="auto">
                        <a:xfrm>
                          <a:off x="1152" y="399"/>
                          <a:ext cx="10386" cy="16043"/>
                          <a:chOff x="1134" y="373"/>
                          <a:chExt cx="10386" cy="16187"/>
                        </a:xfrm>
                      </wpg:grpSpPr>
                      <wps:wsp>
                        <wps:cNvPr id="968094569" name="Rectangle 44"/>
                        <wps:cNvSpPr>
                          <a:spLocks noChangeArrowheads="1"/>
                        </wps:cNvSpPr>
                        <wps:spPr bwMode="auto">
                          <a:xfrm>
                            <a:off x="1134" y="373"/>
                            <a:ext cx="10386" cy="1618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32039064" name="Line 45"/>
                        <wps:cNvCnPr>
                          <a:cxnSpLocks noChangeShapeType="1"/>
                        </wps:cNvCnPr>
                        <wps:spPr bwMode="auto">
                          <a:xfrm>
                            <a:off x="1152" y="15696"/>
                            <a:ext cx="10368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44966505" name="Line 46"/>
                        <wps:cNvCnPr>
                          <a:cxnSpLocks noChangeShapeType="1"/>
                        </wps:cNvCnPr>
                        <wps:spPr bwMode="auto">
                          <a:xfrm>
                            <a:off x="1584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7623838" name="Line 47"/>
                        <wps:cNvCnPr>
                          <a:cxnSpLocks noChangeShapeType="1"/>
                        </wps:cNvCnPr>
                        <wps:spPr bwMode="auto">
                          <a:xfrm>
                            <a:off x="2304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89521496" name="Line 48"/>
                        <wps:cNvCnPr>
                          <a:cxnSpLocks noChangeShapeType="1"/>
                        </wps:cNvCnPr>
                        <wps:spPr bwMode="auto">
                          <a:xfrm>
                            <a:off x="3456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19117098" name="Line 49"/>
                        <wps:cNvCnPr>
                          <a:cxnSpLocks noChangeShapeType="1"/>
                        </wps:cNvCnPr>
                        <wps:spPr bwMode="auto">
                          <a:xfrm>
                            <a:off x="4320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8519199" name="Line 50"/>
                        <wps:cNvCnPr>
                          <a:cxnSpLocks noChangeShapeType="1"/>
                        </wps:cNvCnPr>
                        <wps:spPr bwMode="auto">
                          <a:xfrm>
                            <a:off x="4752" y="156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7780711" name="Line 51"/>
                        <wps:cNvCnPr>
                          <a:cxnSpLocks noChangeShapeType="1"/>
                        </wps:cNvCnPr>
                        <wps:spPr bwMode="auto">
                          <a:xfrm>
                            <a:off x="4896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85677534" name="Line 52"/>
                        <wps:cNvCnPr>
                          <a:cxnSpLocks noChangeShapeType="1"/>
                        </wps:cNvCnPr>
                        <wps:spPr bwMode="auto">
                          <a:xfrm flipH="1">
                            <a:off x="1152" y="15984"/>
                            <a:ext cx="374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5134715" name="Line 53"/>
                        <wps:cNvCnPr>
                          <a:cxnSpLocks noChangeShapeType="1"/>
                        </wps:cNvCnPr>
                        <wps:spPr bwMode="auto">
                          <a:xfrm flipH="1">
                            <a:off x="1152" y="16272"/>
                            <a:ext cx="374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2424029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11088" y="156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06558568" name="Line 55"/>
                        <wps:cNvCnPr>
                          <a:cxnSpLocks noChangeShapeType="1"/>
                        </wps:cNvCnPr>
                        <wps:spPr bwMode="auto">
                          <a:xfrm>
                            <a:off x="11088" y="156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6663446" name="Line 56"/>
                        <wps:cNvCnPr>
                          <a:cxnSpLocks noChangeShapeType="1"/>
                        </wps:cNvCnPr>
                        <wps:spPr bwMode="auto">
                          <a:xfrm>
                            <a:off x="10944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29622868" name="Line 57"/>
                        <wps:cNvCnPr>
                          <a:cxnSpLocks noChangeShapeType="1"/>
                        </wps:cNvCnPr>
                        <wps:spPr bwMode="auto">
                          <a:xfrm>
                            <a:off x="10944" y="16063"/>
                            <a:ext cx="57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grpSp>
                    <wps:wsp>
                      <wps:cNvPr id="594534573" name="Text Box 58"/>
                      <wps:cNvSpPr txBox="1">
                        <a:spLocks noChangeArrowheads="1"/>
                      </wps:cNvSpPr>
                      <wps:spPr bwMode="auto">
                        <a:xfrm>
                          <a:off x="1623" y="16188"/>
                          <a:ext cx="607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5E6827D" w14:textId="77777777" w:rsidR="00072426" w:rsidRPr="00D11972" w:rsidRDefault="00000000" w:rsidP="00D11972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D11972">
                              <w:rPr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22285049" name="Text Box 59"/>
                      <wps:cNvSpPr txBox="1">
                        <a:spLocks noChangeArrowheads="1"/>
                      </wps:cNvSpPr>
                      <wps:spPr bwMode="auto">
                        <a:xfrm>
                          <a:off x="2466" y="16188"/>
                          <a:ext cx="864" cy="213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837AD1" w14:textId="77777777" w:rsidR="00072426" w:rsidRPr="00D11972" w:rsidRDefault="00000000" w:rsidP="00D11972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D11972"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080160729" name="Text Box 60"/>
                      <wps:cNvSpPr txBox="1">
                        <a:spLocks noChangeArrowheads="1"/>
                      </wps:cNvSpPr>
                      <wps:spPr bwMode="auto">
                        <a:xfrm>
                          <a:off x="3506" y="16188"/>
                          <a:ext cx="748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9F37BC2" w14:textId="77777777" w:rsidR="00072426" w:rsidRPr="00D11972" w:rsidRDefault="00000000" w:rsidP="00D11972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D11972">
                              <w:rPr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8000" tIns="0" rIns="18000" bIns="10800" anchor="t" anchorCtr="0" upright="1">
                        <a:noAutofit/>
                      </wps:bodyPr>
                    </wps:wsp>
                    <wps:wsp>
                      <wps:cNvPr id="1077735181" name="Text Box 61"/>
                      <wps:cNvSpPr txBox="1">
                        <a:spLocks noChangeArrowheads="1"/>
                      </wps:cNvSpPr>
                      <wps:spPr bwMode="auto">
                        <a:xfrm>
                          <a:off x="4441" y="16188"/>
                          <a:ext cx="437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19BB4D" w14:textId="77777777" w:rsidR="00072426" w:rsidRPr="00D11972" w:rsidRDefault="00000000" w:rsidP="00D11972">
                            <w:pPr>
                              <w:rPr>
                                <w:sz w:val="18"/>
                              </w:rPr>
                            </w:pPr>
                            <w:r w:rsidRPr="00D11972">
                              <w:rPr>
                                <w:sz w:val="18"/>
                              </w:rPr>
                              <w:t>Дата</w:t>
                            </w:r>
                          </w:p>
                          <w:p w14:paraId="78336D09" w14:textId="77777777" w:rsidR="00072426" w:rsidRPr="00D11972" w:rsidRDefault="00072426" w:rsidP="00D11972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8000" tIns="0" rIns="18000" bIns="10800" anchor="t" anchorCtr="0" upright="1">
                        <a:noAutofit/>
                      </wps:bodyPr>
                    </wps:wsp>
                    <wps:wsp>
                      <wps:cNvPr id="338894300" name="Text Box 62"/>
                      <wps:cNvSpPr txBox="1">
                        <a:spLocks noChangeArrowheads="1"/>
                      </wps:cNvSpPr>
                      <wps:spPr bwMode="auto">
                        <a:xfrm>
                          <a:off x="11018" y="15642"/>
                          <a:ext cx="437" cy="25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7B8E7EB" w14:textId="77777777" w:rsidR="00072426" w:rsidRPr="00D11972" w:rsidRDefault="00000000" w:rsidP="00D11972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D11972">
                              <w:rPr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194659474" name="Text Box 63"/>
                      <wps:cNvSpPr txBox="1">
                        <a:spLocks noChangeArrowheads="1"/>
                      </wps:cNvSpPr>
                      <wps:spPr bwMode="auto">
                        <a:xfrm>
                          <a:off x="1170" y="16184"/>
                          <a:ext cx="380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A730DA9" w14:textId="77777777" w:rsidR="00072426" w:rsidRPr="00D11972" w:rsidRDefault="00000000" w:rsidP="00D11972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D11972">
                              <w:rPr>
                                <w:sz w:val="18"/>
                              </w:rPr>
                              <w:t>Вим.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44121E5" id="Групувати 2" o:spid="_x0000_s1198" style="position:absolute;margin-left:-15.4pt;margin-top:-15.35pt;width:519.3pt;height:802.15pt;z-index:251659264;mso-position-horizontal-relative:text;mso-position-vertical-relative:text" coordorigin="1152,399" coordsize="10386,160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">
              <v:group id="Group 43" o:spid="_x0000_s1199" style="position:absolute;left:1152;top:399;width:10386;height:16043" coordorigin="1134,373" coordsize="10386,16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">
                <v:rect id="Rectangle 44" o:spid="_x0000_s1200" style="position:absolute;left:1134;top:373;width:10386;height:161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" strokeweight="2.25pt"/>
                <v:line id="Line 45" o:spid="_x0000_s1201" style="position:absolute;visibility:visible;mso-wrap-style:square" from="1152,15696" to="11520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" strokeweight="2.25pt"/>
                <v:line id="Line 46" o:spid="_x0000_s1202" style="position:absolute;visibility:visible;mso-wrap-style:square" from="1584,15696" to="1584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" strokeweight="2.25pt"/>
                <v:line id="Line 47" o:spid="_x0000_s1203" style="position:absolute;visibility:visible;mso-wrap-style:square" from="2304,15696" to="2304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" strokeweight="2.25pt"/>
                <v:line id="Line 48" o:spid="_x0000_s1204" style="position:absolute;visibility:visible;mso-wrap-style:square" from="3456,15696" to="3456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" strokeweight="2.25pt"/>
                <v:line id="Line 49" o:spid="_x0000_s1205" style="position:absolute;visibility:visible;mso-wrap-style:square" from="4320,15696" to="4320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" strokeweight="2.25pt"/>
                <v:line id="Line 50" o:spid="_x0000_s1206" style="position:absolute;visibility:visible;mso-wrap-style:square" from="4752,15696" to="4752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"/>
                <v:line id="Line 51" o:spid="_x0000_s1207" style="position:absolute;visibility:visible;mso-wrap-style:square" from="4896,15696" to="4896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" strokeweight="2.25pt"/>
                <v:line id="Line 52" o:spid="_x0000_s1208" style="position:absolute;flip:x;visibility:visible;mso-wrap-style:square" from="1152,15984" to="4896,159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"/>
                <v:line id="Line 53" o:spid="_x0000_s1209" style="position:absolute;flip:x;visibility:visible;mso-wrap-style:square" from="1152,16272" to="4896,162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"/>
                <v:line id="Line 54" o:spid="_x0000_s1210" style="position:absolute;visibility:visible;mso-wrap-style:square" from="11088,15696" to="11088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"/>
                <v:line id="Line 55" o:spid="_x0000_s1211" style="position:absolute;visibility:visible;mso-wrap-style:square" from="11088,15696" to="11088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"/>
                <v:line id="Line 56" o:spid="_x0000_s1212" style="position:absolute;visibility:visible;mso-wrap-style:square" from="10944,15696" to="10944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" strokeweight="2.25pt"/>
                <v:line id="Line 57" o:spid="_x0000_s1213" style="position:absolute;visibility:visible;mso-wrap-style:square" from="10944,16063" to="11520,16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"/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8" o:spid="_x0000_s1214" type="#_x0000_t202" style="position:absolute;left:1623;top:16188;width:607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" stroked="f">
                <v:fill opacity="32896f"/>
                <v:textbox inset="0,0,0,0">
                  <w:txbxContent>
                    <w:p w14:paraId="45E6827D" w14:textId="77777777" w:rsidR="00072426" w:rsidRPr="00D11972" w:rsidRDefault="00000000" w:rsidP="00D11972">
                      <w:pPr>
                        <w:jc w:val="center"/>
                        <w:rPr>
                          <w:sz w:val="18"/>
                        </w:rPr>
                      </w:pPr>
                      <w:r w:rsidRPr="00D11972">
                        <w:rPr>
                          <w:sz w:val="18"/>
                        </w:rPr>
                        <w:t>Арк.</w:t>
                      </w:r>
                    </w:p>
                  </w:txbxContent>
                </v:textbox>
              </v:shape>
              <v:shape id="Text Box 59" o:spid="_x0000_s1215" type="#_x0000_t202" style="position:absolute;left:2466;top:16188;width:864;height: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" stroked="f">
                <v:fill opacity="32896f"/>
                <v:textbox inset="0,0,0,0">
                  <w:txbxContent>
                    <w:p w14:paraId="36837AD1" w14:textId="77777777" w:rsidR="00072426" w:rsidRPr="00D11972" w:rsidRDefault="00000000" w:rsidP="00D11972">
                      <w:pPr>
                        <w:jc w:val="center"/>
                        <w:rPr>
                          <w:sz w:val="18"/>
                        </w:rPr>
                      </w:pPr>
                      <w:r w:rsidRPr="00D11972">
                        <w:rPr>
                          <w:sz w:val="18"/>
                        </w:rPr>
                        <w:t>№ докум.</w:t>
                      </w:r>
                    </w:p>
                  </w:txbxContent>
                </v:textbox>
              </v:shape>
              <v:shape id="Text Box 60" o:spid="_x0000_s1216" type="#_x0000_t202" style="position:absolute;left:3506;top:16188;width:748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" stroked="f">
                <v:fill opacity="32896f"/>
                <v:textbox inset=".5mm,0,.5mm,.3mm">
                  <w:txbxContent>
                    <w:p w14:paraId="69F37BC2" w14:textId="77777777" w:rsidR="00072426" w:rsidRPr="00D11972" w:rsidRDefault="00000000" w:rsidP="00D11972">
                      <w:pPr>
                        <w:jc w:val="center"/>
                        <w:rPr>
                          <w:sz w:val="18"/>
                        </w:rPr>
                      </w:pPr>
                      <w:r w:rsidRPr="00D11972">
                        <w:rPr>
                          <w:sz w:val="18"/>
                        </w:rPr>
                        <w:t>Підпис</w:t>
                      </w:r>
                    </w:p>
                  </w:txbxContent>
                </v:textbox>
              </v:shape>
              <v:shape id="Text Box 61" o:spid="_x0000_s1217" type="#_x0000_t202" style="position:absolute;left:4441;top:16188;width:437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" stroked="f">
                <v:fill opacity="32896f"/>
                <v:textbox inset=".5mm,0,.5mm,.3mm">
                  <w:txbxContent>
                    <w:p w14:paraId="6A19BB4D" w14:textId="77777777" w:rsidR="00072426" w:rsidRPr="00D11972" w:rsidRDefault="00000000" w:rsidP="00D11972">
                      <w:pPr>
                        <w:rPr>
                          <w:sz w:val="18"/>
                        </w:rPr>
                      </w:pPr>
                      <w:r w:rsidRPr="00D11972">
                        <w:rPr>
                          <w:sz w:val="18"/>
                        </w:rPr>
                        <w:t>Дата</w:t>
                      </w:r>
                    </w:p>
                    <w:p w14:paraId="78336D09" w14:textId="77777777" w:rsidR="00072426" w:rsidRPr="00D11972" w:rsidRDefault="00072426" w:rsidP="00D11972">
                      <w:pPr>
                        <w:jc w:val="center"/>
                        <w:rPr>
                          <w:sz w:val="18"/>
                        </w:rPr>
                      </w:pPr>
                    </w:p>
                  </w:txbxContent>
                </v:textbox>
              </v:shape>
              <v:shape id="Text Box 62" o:spid="_x0000_s1218" type="#_x0000_t202" style="position:absolute;left:11018;top:15642;width:437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" stroked="f">
                <v:fill opacity="32896f"/>
                <v:textbox inset="0,0,0,0">
                  <w:txbxContent>
                    <w:p w14:paraId="37B8E7EB" w14:textId="77777777" w:rsidR="00072426" w:rsidRPr="00D11972" w:rsidRDefault="00000000" w:rsidP="00D11972">
                      <w:pPr>
                        <w:jc w:val="center"/>
                        <w:rPr>
                          <w:sz w:val="18"/>
                        </w:rPr>
                      </w:pPr>
                      <w:r w:rsidRPr="00D11972">
                        <w:rPr>
                          <w:sz w:val="18"/>
                        </w:rPr>
                        <w:t>Арк.</w:t>
                      </w:r>
                    </w:p>
                  </w:txbxContent>
                </v:textbox>
              </v:shape>
              <v:shape id="Text Box 63" o:spid="_x0000_s1219" type="#_x0000_t202" style="position:absolute;left:1170;top:16184;width:380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" stroked="f">
                <v:fill opacity="32896f"/>
                <v:textbox inset="0,0,0,0">
                  <w:txbxContent>
                    <w:p w14:paraId="3A730DA9" w14:textId="77777777" w:rsidR="00072426" w:rsidRPr="00D11972" w:rsidRDefault="00000000" w:rsidP="00D11972">
                      <w:pPr>
                        <w:jc w:val="center"/>
                        <w:rPr>
                          <w:sz w:val="18"/>
                        </w:rPr>
                      </w:pPr>
                      <w:r w:rsidRPr="00D11972">
                        <w:rPr>
                          <w:sz w:val="18"/>
                        </w:rPr>
                        <w:t>Вим.</w:t>
                      </w:r>
                    </w:p>
                  </w:txbxContent>
                </v:textbox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4CBD46" w14:textId="77777777" w:rsidR="00072426" w:rsidRPr="00D11972" w:rsidRDefault="00000000">
    <w:pPr>
      <w:pStyle w:val="Header"/>
    </w:pPr>
    <w:r w:rsidRPr="00D11972">
      <w:rPr>
        <w:noProof/>
        <w14:ligatures w14:val="standardContextual"/>
      </w:rPr>
      <mc:AlternateContent>
        <mc:Choice Requires="wpg">
          <w:drawing>
            <wp:anchor distT="0" distB="0" distL="114300" distR="114300" simplePos="0" relativeHeight="251660288" behindDoc="0" locked="1" layoutInCell="0" allowOverlap="1" wp14:anchorId="54E356AB" wp14:editId="3080C90C">
              <wp:simplePos x="0" y="0"/>
              <wp:positionH relativeFrom="page">
                <wp:posOffset>495300</wp:posOffset>
              </wp:positionH>
              <wp:positionV relativeFrom="page">
                <wp:posOffset>182880</wp:posOffset>
              </wp:positionV>
              <wp:extent cx="6588760" cy="10188575"/>
              <wp:effectExtent l="0" t="0" r="21590" b="22225"/>
              <wp:wrapNone/>
              <wp:docPr id="1387071873" name="Групувати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8575"/>
                        <a:chOff x="0" y="0"/>
                        <a:chExt cx="20000" cy="20000"/>
                      </a:xfrm>
                    </wpg:grpSpPr>
                    <wps:wsp>
                      <wps:cNvPr id="582543301" name="Rectangle 65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18985892" name="Line 66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744576917" name="Line 67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48133937" name="Line 68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36744094" name="Line 69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659319350" name="Line 70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739884012" name="Line 71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76857988" name="Line 72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555850394" name="Line 73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61398925" name="Line 74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132115577" name="Rectangle 75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01942A7" w14:textId="77777777" w:rsidR="00072426" w:rsidRPr="00D11972" w:rsidRDefault="00000000" w:rsidP="00D11972">
                            <w:pPr>
                              <w:jc w:val="center"/>
                              <w:rPr>
                                <w:rFonts w:ascii="Journal" w:hAnsi="Journal"/>
                                <w:sz w:val="18"/>
                              </w:rPr>
                            </w:pPr>
                            <w:r w:rsidRPr="00D11972">
                              <w:rPr>
                                <w:sz w:val="18"/>
                              </w:rPr>
                              <w:t>Змн</w:t>
                            </w:r>
                            <w:r w:rsidRPr="00D11972">
                              <w:rPr>
                                <w:rFonts w:ascii="Journal" w:hAnsi="Journ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52416284" name="Rectangle 76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DA62AED" w14:textId="77777777" w:rsidR="00072426" w:rsidRPr="00D11972" w:rsidRDefault="00000000" w:rsidP="00D11972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D11972">
                              <w:rPr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51901733" name="Rectangle 77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3ECCD27" w14:textId="77777777" w:rsidR="00072426" w:rsidRPr="00D11972" w:rsidRDefault="00000000" w:rsidP="00D11972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D11972"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92541899" name="Rectangle 78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2E5B943" w14:textId="77777777" w:rsidR="00072426" w:rsidRPr="00D11972" w:rsidRDefault="00000000" w:rsidP="00D11972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D11972">
                              <w:rPr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4450711" name="Rectangle 79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C9AA920" w14:textId="77777777" w:rsidR="00072426" w:rsidRPr="00D11972" w:rsidRDefault="00000000" w:rsidP="00D11972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D11972"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85020517" name="Rectangle 80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E38B1DE" w14:textId="77777777" w:rsidR="00072426" w:rsidRPr="00D11972" w:rsidRDefault="00000000" w:rsidP="00D11972">
                            <w:pPr>
                              <w:jc w:val="center"/>
                              <w:rPr>
                                <w:rFonts w:ascii="Journal" w:hAnsi="Journal"/>
                                <w:sz w:val="18"/>
                              </w:rPr>
                            </w:pPr>
                            <w:r w:rsidRPr="00D11972">
                              <w:rPr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84378140" name="Rectangle 81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4B2EC8C" w14:textId="77777777" w:rsidR="00072426" w:rsidRPr="00D11972" w:rsidRDefault="00000000" w:rsidP="00D11972">
                            <w:pPr>
                              <w:jc w:val="center"/>
                              <w:rPr>
                                <w:i/>
                                <w:iCs/>
                                <w:sz w:val="18"/>
                              </w:rPr>
                            </w:pPr>
                            <w:r>
                              <w:rPr>
                                <w:iCs/>
                                <w:sz w:val="18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75754703" name="Rectangle 82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2995A25" w14:textId="77777777" w:rsidR="00072426" w:rsidRPr="00D11972" w:rsidRDefault="00072426" w:rsidP="00D11972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21760406" name="Line 83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139864606" name="Line 84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642703173" name="Line 85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308794817" name="Line 86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98314629" name="Line 87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g:grpSp>
                      <wpg:cNvPr id="1123659092" name="Group 88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1174099718" name="Rectangle 8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77DAA35" w14:textId="77777777" w:rsidR="00072426" w:rsidRPr="00D11972" w:rsidRDefault="00000000" w:rsidP="00D11972">
                              <w:pPr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  <w:r w:rsidRPr="00D11972">
                                <w:rPr>
                                  <w:sz w:val="18"/>
                                </w:rPr>
                                <w:t xml:space="preserve"> Розро</w:t>
                              </w:r>
                              <w:r w:rsidRPr="00D11972">
                                <w:rPr>
                                  <w:rFonts w:ascii="Journal" w:hAnsi="Journal"/>
                                  <w:sz w:val="18"/>
                                </w:rPr>
                                <w:t>б.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60325923" name="Rectangle 9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B4205F5" w14:textId="10F0246C" w:rsidR="00072426" w:rsidRPr="00D11972" w:rsidRDefault="006D1152" w:rsidP="00D11972">
                              <w:pPr>
                                <w:jc w:val="center"/>
                                <w:rPr>
                                  <w:sz w:val="18"/>
                                  <w:szCs w:val="20"/>
                                </w:rPr>
                              </w:pPr>
                              <w:r>
                                <w:rPr>
                                  <w:sz w:val="18"/>
                                  <w:szCs w:val="20"/>
                                </w:rPr>
                                <w:t>Капітан В. В.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975728133" name="Group 91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31592779" name="Rectangle 9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C9E8D63" w14:textId="77777777" w:rsidR="00072426" w:rsidRPr="00D11972" w:rsidRDefault="00000000" w:rsidP="00D11972">
                              <w:pPr>
                                <w:rPr>
                                  <w:sz w:val="18"/>
                                </w:rPr>
                              </w:pPr>
                              <w:r w:rsidRPr="00D11972">
                                <w:rPr>
                                  <w:sz w:val="18"/>
                                </w:rPr>
                                <w:t xml:space="preserve"> Перевір.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24659531" name="Rectangle 9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43558C9" w14:textId="77777777" w:rsidR="00072426" w:rsidRPr="00D11972" w:rsidRDefault="00000000" w:rsidP="00D11972">
                              <w:pPr>
                                <w:jc w:val="center"/>
                                <w:rPr>
                                  <w:sz w:val="18"/>
                                  <w:szCs w:val="20"/>
                                </w:rPr>
                              </w:pPr>
                              <w:r w:rsidRPr="00D11972">
                                <w:rPr>
                                  <w:sz w:val="18"/>
                                  <w:szCs w:val="20"/>
                                </w:rPr>
                                <w:t>Гуменна В.В.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602153023" name="Group 94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2091304534" name="Rectangle 9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EDF02D9" w14:textId="77777777" w:rsidR="00072426" w:rsidRPr="00D11972" w:rsidRDefault="00072426" w:rsidP="00D11972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11809876" name="Rectangle 9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7A3BF16" w14:textId="77777777" w:rsidR="00072426" w:rsidRPr="00D11972" w:rsidRDefault="00072426" w:rsidP="00D11972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746037006" name="Group 97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290819199" name="Rectangle 9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90271BA" w14:textId="77777777" w:rsidR="00072426" w:rsidRPr="00D11972" w:rsidRDefault="00000000" w:rsidP="00D11972">
                              <w:pPr>
                                <w:rPr>
                                  <w:sz w:val="18"/>
                                </w:rPr>
                              </w:pPr>
                              <w:r w:rsidRPr="00D11972">
                                <w:rPr>
                                  <w:sz w:val="18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14353925" name="Rectangle 9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0EC9BE4" w14:textId="77777777" w:rsidR="00072426" w:rsidRPr="00D11972" w:rsidRDefault="00072426" w:rsidP="00D11972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41332131" name="Group 100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1310508836" name="Rectangle 10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0E5715E" w14:textId="77777777" w:rsidR="00072426" w:rsidRPr="00D11972" w:rsidRDefault="00000000" w:rsidP="00D11972">
                              <w:pPr>
                                <w:rPr>
                                  <w:sz w:val="18"/>
                                </w:rPr>
                              </w:pPr>
                              <w:r w:rsidRPr="00D11972">
                                <w:rPr>
                                  <w:sz w:val="18"/>
                                </w:rPr>
                                <w:t xml:space="preserve"> Затверд.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46568059" name="Rectangle 102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792FDCE" w14:textId="77777777" w:rsidR="00072426" w:rsidRPr="00D11972" w:rsidRDefault="00072426" w:rsidP="00D11972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903914355" name="Line 103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13823725" name="Rectangle 104"/>
                      <wps:cNvSpPr>
                        <a:spLocks noChangeArrowheads="1"/>
                      </wps:cNvSpPr>
                      <wps:spPr bwMode="auto">
                        <a:xfrm>
                          <a:off x="7787" y="18234"/>
                          <a:ext cx="6292" cy="1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B8580D7" w14:textId="0D561C89" w:rsidR="00072426" w:rsidRPr="006D1152" w:rsidRDefault="006D1152" w:rsidP="00201E6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aps/>
                                <w:sz w:val="28"/>
                                <w:szCs w:val="28"/>
                              </w:rPr>
                            </w:pPr>
                            <w:r w:rsidRPr="006D1152">
                              <w:rPr>
                                <w:rFonts w:ascii="Times New Roman" w:hAnsi="Times New Roman" w:cs="Times New Roman"/>
                                <w:caps/>
                                <w:sz w:val="28"/>
                                <w:szCs w:val="28"/>
                              </w:rPr>
                              <w:t>Обробка масивів в програмах на С++</w:t>
                            </w: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  <wps:wsp>
                      <wps:cNvPr id="831800437" name="Line 105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859815562" name="Line 106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358253742" name="Line 107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317251243" name="Rectangle 108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3E99F4B" w14:textId="77777777" w:rsidR="00072426" w:rsidRPr="00D11972" w:rsidRDefault="00000000" w:rsidP="00D11972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D11972">
                              <w:rPr>
                                <w:sz w:val="18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33110056" name="Rectangle 109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8D99851" w14:textId="77777777" w:rsidR="00072426" w:rsidRPr="00D11972" w:rsidRDefault="00000000" w:rsidP="00D11972">
                            <w:pPr>
                              <w:jc w:val="center"/>
                              <w:rPr>
                                <w:rFonts w:ascii="Journal" w:hAnsi="Journal"/>
                                <w:sz w:val="18"/>
                              </w:rPr>
                            </w:pPr>
                            <w:r w:rsidRPr="00D11972">
                              <w:rPr>
                                <w:sz w:val="18"/>
                              </w:rPr>
                              <w:t>Акрушів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30829712" name="Rectangle 110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31AC4D1" w14:textId="160FCD35" w:rsidR="00072426" w:rsidRPr="00455A2B" w:rsidRDefault="00000000" w:rsidP="00D11972">
                            <w:pPr>
                              <w:jc w:val="center"/>
                              <w:rPr>
                                <w:i/>
                                <w:iCs/>
                                <w:sz w:val="18"/>
                              </w:rPr>
                            </w:pPr>
                            <w:r>
                              <w:rPr>
                                <w:i/>
                                <w:iCs/>
                                <w:sz w:val="18"/>
                              </w:rPr>
                              <w:fldChar w:fldCharType="begin"/>
                            </w:r>
                            <w:r>
                              <w:rPr>
                                <w:iCs/>
                                <w:sz w:val="18"/>
                              </w:rPr>
                              <w:instrText xml:space="preserve"> SECTIONPAGES   \* MERGEFORMAT </w:instrText>
                            </w:r>
                            <w:r>
                              <w:rPr>
                                <w:i/>
                                <w:iCs/>
                                <w:sz w:val="18"/>
                              </w:rPr>
                              <w:fldChar w:fldCharType="separate"/>
                            </w:r>
                            <w:r w:rsidR="00E250D3" w:rsidRPr="00E250D3">
                              <w:rPr>
                                <w:i/>
                                <w:iCs/>
                                <w:noProof/>
                                <w:sz w:val="18"/>
                              </w:rPr>
                              <w:t>10</w:t>
                            </w:r>
                            <w:r>
                              <w:rPr>
                                <w:i/>
                                <w:iCs/>
                                <w:sz w:val="1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0440187" name="Line 111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39477441" name="Line 112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426597272" name="Rectangle 113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389DF55" w14:textId="77777777" w:rsidR="00072426" w:rsidRPr="00D11972" w:rsidRDefault="00000000" w:rsidP="00D11972">
                            <w:pPr>
                              <w:jc w:val="center"/>
                              <w:rPr>
                                <w:rFonts w:ascii="Journal" w:hAnsi="Journal"/>
                                <w:sz w:val="24"/>
                              </w:rPr>
                            </w:pPr>
                            <w:r w:rsidRPr="00D11972">
                              <w:rPr>
                                <w:rFonts w:ascii="Journal" w:hAnsi="Journal"/>
                                <w:sz w:val="24"/>
                              </w:rPr>
                              <w:t>ХП</w:t>
                            </w:r>
                            <w:r w:rsidR="00C3270A">
                              <w:rPr>
                                <w:rFonts w:ascii="Journal" w:hAnsi="Journal"/>
                                <w:sz w:val="24"/>
                              </w:rPr>
                              <w:t>Ф</w:t>
                            </w:r>
                            <w:r w:rsidRPr="00D11972">
                              <w:rPr>
                                <w:rFonts w:ascii="Journal" w:hAnsi="Journal"/>
                                <w:sz w:val="24"/>
                              </w:rPr>
                              <w:t>К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4E356AB" id="Групувати 3" o:spid="_x0000_s1223" style="position:absolute;margin-left:39pt;margin-top:14.4pt;width:518.8pt;height:802.25pt;z-index:25166028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" o:allowincell="f">
              <v:rect id="Rectangle 65" o:spid="_x0000_s1224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" filled="f" strokeweight="2pt"/>
              <v:line id="Line 66" o:spid="_x0000_s1225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" strokeweight="2pt"/>
              <v:line id="Line 67" o:spid="_x0000_s1226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" strokeweight="2pt"/>
              <v:line id="Line 68" o:spid="_x0000_s1227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" strokeweight="2pt"/>
              <v:line id="Line 69" o:spid="_x0000_s1228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" strokeweight="2pt"/>
              <v:line id="Line 70" o:spid="_x0000_s1229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" strokeweight="2pt"/>
              <v:line id="Line 71" o:spid="_x0000_s1230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" strokeweight="2pt"/>
              <v:line id="Line 72" o:spid="_x0000_s1231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" strokeweight="2pt"/>
              <v:line id="Line 73" o:spid="_x0000_s1232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" strokeweight="1pt"/>
              <v:line id="Line 74" o:spid="_x0000_s1233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" strokeweight="1pt"/>
              <v:rect id="Rectangle 75" o:spid="_x0000_s1234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" filled="f" stroked="f" strokeweight=".25pt">
                <v:textbox inset="1pt,1pt,1pt,1pt">
                  <w:txbxContent>
                    <w:p w14:paraId="501942A7" w14:textId="77777777" w:rsidR="00072426" w:rsidRPr="00D11972" w:rsidRDefault="00000000" w:rsidP="00D11972">
                      <w:pPr>
                        <w:jc w:val="center"/>
                        <w:rPr>
                          <w:rFonts w:ascii="Journal" w:hAnsi="Journal"/>
                          <w:sz w:val="18"/>
                        </w:rPr>
                      </w:pPr>
                      <w:r w:rsidRPr="00D11972">
                        <w:rPr>
                          <w:sz w:val="18"/>
                        </w:rPr>
                        <w:t>Змн</w:t>
                      </w:r>
                      <w:r w:rsidRPr="00D11972">
                        <w:rPr>
                          <w:rFonts w:ascii="Journal" w:hAnsi="Journal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76" o:spid="_x0000_s1235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" filled="f" stroked="f" strokeweight=".25pt">
                <v:textbox inset="1pt,1pt,1pt,1pt">
                  <w:txbxContent>
                    <w:p w14:paraId="5DA62AED" w14:textId="77777777" w:rsidR="00072426" w:rsidRPr="00D11972" w:rsidRDefault="00000000" w:rsidP="00D11972">
                      <w:pPr>
                        <w:jc w:val="center"/>
                        <w:rPr>
                          <w:sz w:val="18"/>
                        </w:rPr>
                      </w:pPr>
                      <w:r w:rsidRPr="00D11972">
                        <w:rPr>
                          <w:sz w:val="18"/>
                        </w:rPr>
                        <w:t>Арк.</w:t>
                      </w:r>
                    </w:p>
                  </w:txbxContent>
                </v:textbox>
              </v:rect>
              <v:rect id="Rectangle 77" o:spid="_x0000_s1236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" filled="f" stroked="f" strokeweight=".25pt">
                <v:textbox inset="1pt,1pt,1pt,1pt">
                  <w:txbxContent>
                    <w:p w14:paraId="33ECCD27" w14:textId="77777777" w:rsidR="00072426" w:rsidRPr="00D11972" w:rsidRDefault="00000000" w:rsidP="00D11972">
                      <w:pPr>
                        <w:jc w:val="center"/>
                        <w:rPr>
                          <w:sz w:val="18"/>
                        </w:rPr>
                      </w:pPr>
                      <w:r w:rsidRPr="00D11972">
                        <w:rPr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78" o:spid="_x0000_s1237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" filled="f" stroked="f" strokeweight=".25pt">
                <v:textbox inset="1pt,1pt,1pt,1pt">
                  <w:txbxContent>
                    <w:p w14:paraId="42E5B943" w14:textId="77777777" w:rsidR="00072426" w:rsidRPr="00D11972" w:rsidRDefault="00000000" w:rsidP="00D11972">
                      <w:pPr>
                        <w:jc w:val="center"/>
                        <w:rPr>
                          <w:sz w:val="18"/>
                        </w:rPr>
                      </w:pPr>
                      <w:r w:rsidRPr="00D11972">
                        <w:rPr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79" o:spid="_x0000_s1238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" filled="f" stroked="f" strokeweight=".25pt">
                <v:textbox inset="1pt,1pt,1pt,1pt">
                  <w:txbxContent>
                    <w:p w14:paraId="7C9AA920" w14:textId="77777777" w:rsidR="00072426" w:rsidRPr="00D11972" w:rsidRDefault="00000000" w:rsidP="00D11972">
                      <w:pPr>
                        <w:jc w:val="center"/>
                        <w:rPr>
                          <w:sz w:val="18"/>
                        </w:rPr>
                      </w:pPr>
                      <w:r w:rsidRPr="00D11972"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80" o:spid="_x0000_s1239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" filled="f" stroked="f" strokeweight=".25pt">
                <v:textbox inset="1pt,1pt,1pt,1pt">
                  <w:txbxContent>
                    <w:p w14:paraId="2E38B1DE" w14:textId="77777777" w:rsidR="00072426" w:rsidRPr="00D11972" w:rsidRDefault="00000000" w:rsidP="00D11972">
                      <w:pPr>
                        <w:jc w:val="center"/>
                        <w:rPr>
                          <w:rFonts w:ascii="Journal" w:hAnsi="Journal"/>
                          <w:sz w:val="18"/>
                        </w:rPr>
                      </w:pPr>
                      <w:r w:rsidRPr="00D11972">
                        <w:rPr>
                          <w:sz w:val="18"/>
                        </w:rPr>
                        <w:t>Арк.</w:t>
                      </w:r>
                    </w:p>
                  </w:txbxContent>
                </v:textbox>
              </v:rect>
              <v:rect id="Rectangle 81" o:spid="_x0000_s1240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" filled="f" stroked="f" strokeweight=".25pt">
                <v:textbox inset="1pt,1pt,1pt,1pt">
                  <w:txbxContent>
                    <w:p w14:paraId="04B2EC8C" w14:textId="77777777" w:rsidR="00072426" w:rsidRPr="00D11972" w:rsidRDefault="00000000" w:rsidP="00D11972">
                      <w:pPr>
                        <w:jc w:val="center"/>
                        <w:rPr>
                          <w:i/>
                          <w:iCs/>
                          <w:sz w:val="18"/>
                        </w:rPr>
                      </w:pPr>
                      <w:r>
                        <w:rPr>
                          <w:iCs/>
                          <w:sz w:val="18"/>
                        </w:rPr>
                        <w:t>1</w:t>
                      </w:r>
                    </w:p>
                  </w:txbxContent>
                </v:textbox>
              </v:rect>
              <v:rect id="Rectangle 82" o:spid="_x0000_s1241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" filled="f" stroked="f" strokeweight=".25pt">
                <v:textbox inset="1pt,1pt,1pt,1pt">
                  <w:txbxContent>
                    <w:p w14:paraId="52995A25" w14:textId="77777777" w:rsidR="00072426" w:rsidRPr="00D11972" w:rsidRDefault="00072426" w:rsidP="00D11972"/>
                  </w:txbxContent>
                </v:textbox>
              </v:rect>
              <v:line id="Line 83" o:spid="_x0000_s1242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" strokeweight="2pt"/>
              <v:line id="Line 84" o:spid="_x0000_s1243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" strokeweight="2pt"/>
              <v:line id="Line 85" o:spid="_x0000_s1244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" strokeweight="1pt"/>
              <v:line id="Line 86" o:spid="_x0000_s1245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" strokeweight="1pt"/>
              <v:line id="Line 87" o:spid="_x0000_s1246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" strokeweight="1pt"/>
              <v:group id="Group 88" o:spid="_x0000_s1247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">
                <v:rect id="Rectangle 89" o:spid="_x0000_s1248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" filled="f" stroked="f" strokeweight=".25pt">
                  <v:textbox inset="1pt,1pt,1pt,1pt">
                    <w:txbxContent>
                      <w:p w14:paraId="677DAA35" w14:textId="77777777" w:rsidR="00072426" w:rsidRPr="00D11972" w:rsidRDefault="00000000" w:rsidP="00D11972">
                        <w:pPr>
                          <w:rPr>
                            <w:rFonts w:ascii="Journal" w:hAnsi="Journal"/>
                            <w:sz w:val="18"/>
                          </w:rPr>
                        </w:pPr>
                        <w:r w:rsidRPr="00D11972">
                          <w:rPr>
                            <w:sz w:val="18"/>
                          </w:rPr>
                          <w:t xml:space="preserve"> Розро</w:t>
                        </w:r>
                        <w:r w:rsidRPr="00D11972">
                          <w:rPr>
                            <w:rFonts w:ascii="Journal" w:hAnsi="Journal"/>
                            <w:sz w:val="18"/>
                          </w:rPr>
                          <w:t>б.</w:t>
                        </w:r>
                      </w:p>
                    </w:txbxContent>
                  </v:textbox>
                </v:rect>
                <v:rect id="Rectangle 90" o:spid="_x0000_s1249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" filled="f" stroked="f" strokeweight=".25pt">
                  <v:textbox inset="1pt,1pt,1pt,1pt">
                    <w:txbxContent>
                      <w:p w14:paraId="6B4205F5" w14:textId="10F0246C" w:rsidR="00072426" w:rsidRPr="00D11972" w:rsidRDefault="006D1152" w:rsidP="00D11972">
                        <w:pPr>
                          <w:jc w:val="center"/>
                          <w:rPr>
                            <w:sz w:val="18"/>
                            <w:szCs w:val="20"/>
                          </w:rPr>
                        </w:pPr>
                        <w:r>
                          <w:rPr>
                            <w:sz w:val="18"/>
                            <w:szCs w:val="20"/>
                          </w:rPr>
                          <w:t>Капітан В. В.</w:t>
                        </w:r>
                      </w:p>
                    </w:txbxContent>
                  </v:textbox>
                </v:rect>
              </v:group>
              <v:group id="Group 91" o:spid="_x0000_s1250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">
                <v:rect id="Rectangle 92" o:spid="_x0000_s125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" filled="f" stroked="f" strokeweight=".25pt">
                  <v:textbox inset="1pt,1pt,1pt,1pt">
                    <w:txbxContent>
                      <w:p w14:paraId="0C9E8D63" w14:textId="77777777" w:rsidR="00072426" w:rsidRPr="00D11972" w:rsidRDefault="00000000" w:rsidP="00D11972">
                        <w:pPr>
                          <w:rPr>
                            <w:sz w:val="18"/>
                          </w:rPr>
                        </w:pPr>
                        <w:r w:rsidRPr="00D11972">
                          <w:rPr>
                            <w:sz w:val="18"/>
                          </w:rPr>
                          <w:t xml:space="preserve"> Перевір.</w:t>
                        </w:r>
                      </w:p>
                    </w:txbxContent>
                  </v:textbox>
                </v:rect>
                <v:rect id="Rectangle 93" o:spid="_x0000_s125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" filled="f" stroked="f" strokeweight=".25pt">
                  <v:textbox inset="1pt,1pt,1pt,1pt">
                    <w:txbxContent>
                      <w:p w14:paraId="343558C9" w14:textId="77777777" w:rsidR="00072426" w:rsidRPr="00D11972" w:rsidRDefault="00000000" w:rsidP="00D11972">
                        <w:pPr>
                          <w:jc w:val="center"/>
                          <w:rPr>
                            <w:sz w:val="18"/>
                            <w:szCs w:val="20"/>
                          </w:rPr>
                        </w:pPr>
                        <w:r w:rsidRPr="00D11972">
                          <w:rPr>
                            <w:sz w:val="18"/>
                            <w:szCs w:val="20"/>
                          </w:rPr>
                          <w:t>Гуменна В.В.</w:t>
                        </w:r>
                      </w:p>
                    </w:txbxContent>
                  </v:textbox>
                </v:rect>
              </v:group>
              <v:group id="Group 94" o:spid="_x0000_s1253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">
                <v:rect id="Rectangle 95" o:spid="_x0000_s125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" filled="f" stroked="f" strokeweight=".25pt">
                  <v:textbox inset="1pt,1pt,1pt,1pt">
                    <w:txbxContent>
                      <w:p w14:paraId="5EDF02D9" w14:textId="77777777" w:rsidR="00072426" w:rsidRPr="00D11972" w:rsidRDefault="00072426" w:rsidP="00D11972"/>
                    </w:txbxContent>
                  </v:textbox>
                </v:rect>
                <v:rect id="Rectangle 96" o:spid="_x0000_s125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" filled="f" stroked="f" strokeweight=".25pt">
                  <v:textbox inset="1pt,1pt,1pt,1pt">
                    <w:txbxContent>
                      <w:p w14:paraId="57A3BF16" w14:textId="77777777" w:rsidR="00072426" w:rsidRPr="00D11972" w:rsidRDefault="00072426" w:rsidP="00D11972"/>
                    </w:txbxContent>
                  </v:textbox>
                </v:rect>
              </v:group>
              <v:group id="Group 97" o:spid="_x0000_s1256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">
                <v:rect id="Rectangle 98" o:spid="_x0000_s125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" filled="f" stroked="f" strokeweight=".25pt">
                  <v:textbox inset="1pt,1pt,1pt,1pt">
                    <w:txbxContent>
                      <w:p w14:paraId="090271BA" w14:textId="77777777" w:rsidR="00072426" w:rsidRPr="00D11972" w:rsidRDefault="00000000" w:rsidP="00D11972">
                        <w:pPr>
                          <w:rPr>
                            <w:sz w:val="18"/>
                          </w:rPr>
                        </w:pPr>
                        <w:r w:rsidRPr="00D11972">
                          <w:rPr>
                            <w:sz w:val="18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99" o:spid="_x0000_s125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" filled="f" stroked="f" strokeweight=".25pt">
                  <v:textbox inset="1pt,1pt,1pt,1pt">
                    <w:txbxContent>
                      <w:p w14:paraId="30EC9BE4" w14:textId="77777777" w:rsidR="00072426" w:rsidRPr="00D11972" w:rsidRDefault="00072426" w:rsidP="00D11972"/>
                    </w:txbxContent>
                  </v:textbox>
                </v:rect>
              </v:group>
              <v:group id="Group 100" o:spid="_x0000_s1259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">
                <v:rect id="Rectangle 101" o:spid="_x0000_s126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" filled="f" stroked="f" strokeweight=".25pt">
                  <v:textbox inset="1pt,1pt,1pt,1pt">
                    <w:txbxContent>
                      <w:p w14:paraId="30E5715E" w14:textId="77777777" w:rsidR="00072426" w:rsidRPr="00D11972" w:rsidRDefault="00000000" w:rsidP="00D11972">
                        <w:pPr>
                          <w:rPr>
                            <w:sz w:val="18"/>
                          </w:rPr>
                        </w:pPr>
                        <w:r w:rsidRPr="00D11972">
                          <w:rPr>
                            <w:sz w:val="18"/>
                          </w:rPr>
                          <w:t xml:space="preserve"> Затверд.</w:t>
                        </w:r>
                      </w:p>
                    </w:txbxContent>
                  </v:textbox>
                </v:rect>
                <v:rect id="Rectangle 102" o:spid="_x0000_s126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" filled="f" stroked="f" strokeweight=".25pt">
                  <v:textbox inset="1pt,1pt,1pt,1pt">
                    <w:txbxContent>
                      <w:p w14:paraId="0792FDCE" w14:textId="77777777" w:rsidR="00072426" w:rsidRPr="00D11972" w:rsidRDefault="00072426" w:rsidP="00D11972"/>
                    </w:txbxContent>
                  </v:textbox>
                </v:rect>
              </v:group>
              <v:line id="Line 103" o:spid="_x0000_s1262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" strokeweight="2pt"/>
              <v:rect id="Rectangle 104" o:spid="_x0000_s1263" style="position:absolute;left:7787;top:18234;width:6292;height:17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" filled="f" stroked="f" strokeweight=".25pt">
                <v:textbox inset="1pt,1pt,1pt,1pt">
                  <w:txbxContent>
                    <w:p w14:paraId="2B8580D7" w14:textId="0D561C89" w:rsidR="00072426" w:rsidRPr="006D1152" w:rsidRDefault="006D1152" w:rsidP="00201E6B">
                      <w:pPr>
                        <w:jc w:val="center"/>
                        <w:rPr>
                          <w:rFonts w:ascii="Times New Roman" w:hAnsi="Times New Roman" w:cs="Times New Roman"/>
                          <w:caps/>
                          <w:sz w:val="28"/>
                          <w:szCs w:val="28"/>
                        </w:rPr>
                      </w:pPr>
                      <w:r w:rsidRPr="006D1152">
                        <w:rPr>
                          <w:rFonts w:ascii="Times New Roman" w:hAnsi="Times New Roman" w:cs="Times New Roman"/>
                          <w:caps/>
                          <w:sz w:val="28"/>
                          <w:szCs w:val="28"/>
                        </w:rPr>
                        <w:t>Обробка масивів в програмах на С++</w:t>
                      </w:r>
                    </w:p>
                  </w:txbxContent>
                </v:textbox>
              </v:rect>
              <v:line id="Line 105" o:spid="_x0000_s1264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" strokeweight="2pt"/>
              <v:line id="Line 106" o:spid="_x0000_s1265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" strokeweight="2pt"/>
              <v:line id="Line 107" o:spid="_x0000_s1266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" strokeweight="2pt"/>
              <v:rect id="Rectangle 108" o:spid="_x0000_s1267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" filled="f" stroked="f" strokeweight=".25pt">
                <v:textbox inset="1pt,1pt,1pt,1pt">
                  <w:txbxContent>
                    <w:p w14:paraId="63E99F4B" w14:textId="77777777" w:rsidR="00072426" w:rsidRPr="00D11972" w:rsidRDefault="00000000" w:rsidP="00D11972">
                      <w:pPr>
                        <w:jc w:val="center"/>
                        <w:rPr>
                          <w:sz w:val="18"/>
                        </w:rPr>
                      </w:pPr>
                      <w:r w:rsidRPr="00D11972">
                        <w:rPr>
                          <w:sz w:val="18"/>
                        </w:rPr>
                        <w:t>Літ.</w:t>
                      </w:r>
                    </w:p>
                  </w:txbxContent>
                </v:textbox>
              </v:rect>
              <v:rect id="Rectangle 109" o:spid="_x0000_s1268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" filled="f" stroked="f" strokeweight=".25pt">
                <v:textbox inset="1pt,1pt,1pt,1pt">
                  <w:txbxContent>
                    <w:p w14:paraId="18D99851" w14:textId="77777777" w:rsidR="00072426" w:rsidRPr="00D11972" w:rsidRDefault="00000000" w:rsidP="00D11972">
                      <w:pPr>
                        <w:jc w:val="center"/>
                        <w:rPr>
                          <w:rFonts w:ascii="Journal" w:hAnsi="Journal"/>
                          <w:sz w:val="18"/>
                        </w:rPr>
                      </w:pPr>
                      <w:r w:rsidRPr="00D11972">
                        <w:rPr>
                          <w:sz w:val="18"/>
                        </w:rPr>
                        <w:t>Акрушів</w:t>
                      </w:r>
                    </w:p>
                  </w:txbxContent>
                </v:textbox>
              </v:rect>
              <v:rect id="Rectangle 110" o:spid="_x0000_s1269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" filled="f" stroked="f" strokeweight=".25pt">
                <v:textbox inset="1pt,1pt,1pt,1pt">
                  <w:txbxContent>
                    <w:p w14:paraId="331AC4D1" w14:textId="160FCD35" w:rsidR="00072426" w:rsidRPr="00455A2B" w:rsidRDefault="00000000" w:rsidP="00D11972">
                      <w:pPr>
                        <w:jc w:val="center"/>
                        <w:rPr>
                          <w:i/>
                          <w:iCs/>
                          <w:sz w:val="18"/>
                        </w:rPr>
                      </w:pPr>
                      <w:r>
                        <w:rPr>
                          <w:i/>
                          <w:iCs/>
                          <w:sz w:val="18"/>
                        </w:rPr>
                        <w:fldChar w:fldCharType="begin"/>
                      </w:r>
                      <w:r>
                        <w:rPr>
                          <w:iCs/>
                          <w:sz w:val="18"/>
                        </w:rPr>
                        <w:instrText xml:space="preserve"> SECTIONPAGES   \* MERGEFORMAT </w:instrText>
                      </w:r>
                      <w:r>
                        <w:rPr>
                          <w:i/>
                          <w:iCs/>
                          <w:sz w:val="18"/>
                        </w:rPr>
                        <w:fldChar w:fldCharType="separate"/>
                      </w:r>
                      <w:r w:rsidR="00E250D3" w:rsidRPr="00E250D3">
                        <w:rPr>
                          <w:i/>
                          <w:iCs/>
                          <w:noProof/>
                          <w:sz w:val="18"/>
                        </w:rPr>
                        <w:t>10</w:t>
                      </w:r>
                      <w:r>
                        <w:rPr>
                          <w:i/>
                          <w:iCs/>
                          <w:sz w:val="18"/>
                        </w:rPr>
                        <w:fldChar w:fldCharType="end"/>
                      </w:r>
                    </w:p>
                  </w:txbxContent>
                </v:textbox>
              </v:rect>
              <v:line id="Line 111" o:spid="_x0000_s1270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" strokeweight="1pt"/>
              <v:line id="Line 112" o:spid="_x0000_s1271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" strokeweight="1pt"/>
              <v:rect id="Rectangle 113" o:spid="_x0000_s1272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" filled="f" stroked="f" strokeweight=".25pt">
                <v:textbox inset="1pt,1pt,1pt,1pt">
                  <w:txbxContent>
                    <w:p w14:paraId="2389DF55" w14:textId="77777777" w:rsidR="00072426" w:rsidRPr="00D11972" w:rsidRDefault="00000000" w:rsidP="00D11972">
                      <w:pPr>
                        <w:jc w:val="center"/>
                        <w:rPr>
                          <w:rFonts w:ascii="Journal" w:hAnsi="Journal"/>
                          <w:sz w:val="24"/>
                        </w:rPr>
                      </w:pPr>
                      <w:r w:rsidRPr="00D11972">
                        <w:rPr>
                          <w:rFonts w:ascii="Journal" w:hAnsi="Journal"/>
                          <w:sz w:val="24"/>
                        </w:rPr>
                        <w:t>ХП</w:t>
                      </w:r>
                      <w:r w:rsidR="00C3270A">
                        <w:rPr>
                          <w:rFonts w:ascii="Journal" w:hAnsi="Journal"/>
                          <w:sz w:val="24"/>
                        </w:rPr>
                        <w:t>Ф</w:t>
                      </w:r>
                      <w:r w:rsidRPr="00D11972">
                        <w:rPr>
                          <w:rFonts w:ascii="Journal" w:hAnsi="Journal"/>
                          <w:sz w:val="24"/>
                        </w:rPr>
                        <w:t>К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C31D4"/>
    <w:multiLevelType w:val="hybridMultilevel"/>
    <w:tmpl w:val="804AF70A"/>
    <w:lvl w:ilvl="0" w:tplc="67CA1882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864B5C"/>
    <w:multiLevelType w:val="multilevel"/>
    <w:tmpl w:val="73ACEF0E"/>
    <w:lvl w:ilvl="0">
      <w:start w:val="1"/>
      <w:numFmt w:val="decimal"/>
      <w:lvlText w:val="%1."/>
      <w:lvlJc w:val="center"/>
      <w:pPr>
        <w:ind w:left="0" w:firstLine="170"/>
      </w:pPr>
      <w:rPr>
        <w:rFonts w:hint="default"/>
        <w:b/>
        <w:i w:val="0"/>
        <w:sz w:val="28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19FE5A48"/>
    <w:multiLevelType w:val="multilevel"/>
    <w:tmpl w:val="958E1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6E3D16"/>
    <w:multiLevelType w:val="multilevel"/>
    <w:tmpl w:val="028C20D6"/>
    <w:lvl w:ilvl="0">
      <w:start w:val="1"/>
      <w:numFmt w:val="decimal"/>
      <w:lvlText w:val="Варіант 8. Завдання %1."/>
      <w:lvlJc w:val="left"/>
      <w:pPr>
        <w:ind w:left="360" w:hanging="360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43C40A42"/>
    <w:multiLevelType w:val="hybridMultilevel"/>
    <w:tmpl w:val="5F98E01A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 w15:restartNumberingAfterBreak="0">
    <w:nsid w:val="4A2E7EC1"/>
    <w:multiLevelType w:val="multilevel"/>
    <w:tmpl w:val="08F64AA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6E6D2E"/>
    <w:multiLevelType w:val="multilevel"/>
    <w:tmpl w:val="028C20D6"/>
    <w:lvl w:ilvl="0">
      <w:start w:val="1"/>
      <w:numFmt w:val="decimal"/>
      <w:lvlText w:val="Варіант 8. Завдання %1."/>
      <w:lvlJc w:val="left"/>
      <w:pPr>
        <w:ind w:left="360" w:hanging="360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50547AE3"/>
    <w:multiLevelType w:val="multilevel"/>
    <w:tmpl w:val="73ACEF0E"/>
    <w:lvl w:ilvl="0">
      <w:start w:val="1"/>
      <w:numFmt w:val="decimal"/>
      <w:lvlText w:val="%1."/>
      <w:lvlJc w:val="center"/>
      <w:pPr>
        <w:ind w:left="0" w:firstLine="170"/>
      </w:pPr>
      <w:rPr>
        <w:rFonts w:hint="default"/>
        <w:b/>
        <w:i w:val="0"/>
        <w:sz w:val="28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 w15:restartNumberingAfterBreak="0">
    <w:nsid w:val="53535631"/>
    <w:multiLevelType w:val="hybridMultilevel"/>
    <w:tmpl w:val="A8A68B7E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9" w15:restartNumberingAfterBreak="0">
    <w:nsid w:val="53CC79A4"/>
    <w:multiLevelType w:val="multilevel"/>
    <w:tmpl w:val="028C20D6"/>
    <w:lvl w:ilvl="0">
      <w:start w:val="1"/>
      <w:numFmt w:val="decimal"/>
      <w:lvlText w:val="Варіант 8. Завдання %1."/>
      <w:lvlJc w:val="left"/>
      <w:pPr>
        <w:ind w:left="360" w:hanging="360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57FB7D79"/>
    <w:multiLevelType w:val="hybridMultilevel"/>
    <w:tmpl w:val="9738DC1E"/>
    <w:lvl w:ilvl="0" w:tplc="6634730E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AD0D5B"/>
    <w:multiLevelType w:val="hybridMultilevel"/>
    <w:tmpl w:val="3610622C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2" w15:restartNumberingAfterBreak="0">
    <w:nsid w:val="61B10661"/>
    <w:multiLevelType w:val="multilevel"/>
    <w:tmpl w:val="881E6CF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b w:val="0"/>
        <w:bCs w:val="0"/>
        <w:sz w:val="24"/>
        <w:szCs w:val="24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9BB0A11"/>
    <w:multiLevelType w:val="hybridMultilevel"/>
    <w:tmpl w:val="A16897D2"/>
    <w:lvl w:ilvl="0" w:tplc="FE687082">
      <w:start w:val="1"/>
      <w:numFmt w:val="decimal"/>
      <w:lvlText w:val="%1)"/>
      <w:lvlJc w:val="left"/>
      <w:pPr>
        <w:ind w:left="720" w:hanging="360"/>
      </w:pPr>
      <w:rPr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10C1C0E"/>
    <w:multiLevelType w:val="multilevel"/>
    <w:tmpl w:val="0F663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1B56CF"/>
    <w:multiLevelType w:val="multilevel"/>
    <w:tmpl w:val="73ACEF0E"/>
    <w:lvl w:ilvl="0">
      <w:start w:val="1"/>
      <w:numFmt w:val="decimal"/>
      <w:lvlText w:val="%1."/>
      <w:lvlJc w:val="center"/>
      <w:pPr>
        <w:ind w:left="0" w:firstLine="170"/>
      </w:pPr>
      <w:rPr>
        <w:rFonts w:hint="default"/>
        <w:b/>
        <w:i w:val="0"/>
        <w:sz w:val="28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790C15C0"/>
    <w:multiLevelType w:val="hybridMultilevel"/>
    <w:tmpl w:val="3BB29BDE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num w:numId="1" w16cid:durableId="1278952561">
    <w:abstractNumId w:val="2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60581910">
    <w:abstractNumId w:val="13"/>
  </w:num>
  <w:num w:numId="3" w16cid:durableId="1351371422">
    <w:abstractNumId w:val="12"/>
  </w:num>
  <w:num w:numId="4" w16cid:durableId="2077119791">
    <w:abstractNumId w:val="5"/>
  </w:num>
  <w:num w:numId="5" w16cid:durableId="1825317795">
    <w:abstractNumId w:val="10"/>
  </w:num>
  <w:num w:numId="6" w16cid:durableId="2055688796">
    <w:abstractNumId w:val="9"/>
  </w:num>
  <w:num w:numId="7" w16cid:durableId="162812536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48773973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04884668">
    <w:abstractNumId w:val="3"/>
  </w:num>
  <w:num w:numId="10" w16cid:durableId="16976764">
    <w:abstractNumId w:val="6"/>
  </w:num>
  <w:num w:numId="11" w16cid:durableId="361397887">
    <w:abstractNumId w:val="1"/>
  </w:num>
  <w:num w:numId="12" w16cid:durableId="1556771783">
    <w:abstractNumId w:val="14"/>
  </w:num>
  <w:num w:numId="13" w16cid:durableId="844516453">
    <w:abstractNumId w:val="7"/>
  </w:num>
  <w:num w:numId="14" w16cid:durableId="2033722471">
    <w:abstractNumId w:val="15"/>
  </w:num>
  <w:num w:numId="15" w16cid:durableId="1053194336">
    <w:abstractNumId w:val="8"/>
  </w:num>
  <w:num w:numId="16" w16cid:durableId="1121414003">
    <w:abstractNumId w:val="16"/>
  </w:num>
  <w:num w:numId="17" w16cid:durableId="269095764">
    <w:abstractNumId w:val="0"/>
  </w:num>
  <w:num w:numId="18" w16cid:durableId="300308894">
    <w:abstractNumId w:val="4"/>
  </w:num>
  <w:num w:numId="19" w16cid:durableId="135824052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attachedTemplate r:id="rId1"/>
  <w:defaultTabStop w:val="708"/>
  <w:drawingGridHorizontalSpacing w:val="113"/>
  <w:drawingGridVerticalSpacing w:val="113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152"/>
    <w:rsid w:val="00002AC2"/>
    <w:rsid w:val="00036B42"/>
    <w:rsid w:val="00072426"/>
    <w:rsid w:val="000E54A7"/>
    <w:rsid w:val="000F5729"/>
    <w:rsid w:val="0010618C"/>
    <w:rsid w:val="00155EF6"/>
    <w:rsid w:val="00157BDD"/>
    <w:rsid w:val="00162A16"/>
    <w:rsid w:val="0017620B"/>
    <w:rsid w:val="0019249D"/>
    <w:rsid w:val="001A492B"/>
    <w:rsid w:val="001B7754"/>
    <w:rsid w:val="001C50B0"/>
    <w:rsid w:val="00201E6B"/>
    <w:rsid w:val="002234C8"/>
    <w:rsid w:val="0024454A"/>
    <w:rsid w:val="00245927"/>
    <w:rsid w:val="00245975"/>
    <w:rsid w:val="002752D2"/>
    <w:rsid w:val="002B03FE"/>
    <w:rsid w:val="002C53F9"/>
    <w:rsid w:val="002D402C"/>
    <w:rsid w:val="00304122"/>
    <w:rsid w:val="00337B65"/>
    <w:rsid w:val="00364EC6"/>
    <w:rsid w:val="00370367"/>
    <w:rsid w:val="003823D6"/>
    <w:rsid w:val="003845C3"/>
    <w:rsid w:val="00386ED7"/>
    <w:rsid w:val="00391FB4"/>
    <w:rsid w:val="00394E07"/>
    <w:rsid w:val="003D545C"/>
    <w:rsid w:val="003D680A"/>
    <w:rsid w:val="003E2D8D"/>
    <w:rsid w:val="004123EE"/>
    <w:rsid w:val="004421FA"/>
    <w:rsid w:val="00444864"/>
    <w:rsid w:val="00445941"/>
    <w:rsid w:val="0048174C"/>
    <w:rsid w:val="004E66DC"/>
    <w:rsid w:val="004F09EB"/>
    <w:rsid w:val="004F6BFD"/>
    <w:rsid w:val="005045F7"/>
    <w:rsid w:val="00507D08"/>
    <w:rsid w:val="00521943"/>
    <w:rsid w:val="00523076"/>
    <w:rsid w:val="00544BA6"/>
    <w:rsid w:val="00554179"/>
    <w:rsid w:val="005651FB"/>
    <w:rsid w:val="00577B08"/>
    <w:rsid w:val="005A23C1"/>
    <w:rsid w:val="005A2A09"/>
    <w:rsid w:val="005C51AD"/>
    <w:rsid w:val="006066E3"/>
    <w:rsid w:val="006357CE"/>
    <w:rsid w:val="00646272"/>
    <w:rsid w:val="006505CF"/>
    <w:rsid w:val="0066416E"/>
    <w:rsid w:val="006D1152"/>
    <w:rsid w:val="006E04B5"/>
    <w:rsid w:val="006F09EA"/>
    <w:rsid w:val="006F488C"/>
    <w:rsid w:val="007039EC"/>
    <w:rsid w:val="00765DFE"/>
    <w:rsid w:val="007A6CFB"/>
    <w:rsid w:val="007C20D2"/>
    <w:rsid w:val="007E21C2"/>
    <w:rsid w:val="007E6F0D"/>
    <w:rsid w:val="007F30BF"/>
    <w:rsid w:val="008001F9"/>
    <w:rsid w:val="008F5499"/>
    <w:rsid w:val="00900960"/>
    <w:rsid w:val="009043E3"/>
    <w:rsid w:val="009471DA"/>
    <w:rsid w:val="009554E5"/>
    <w:rsid w:val="009561EC"/>
    <w:rsid w:val="00960E6E"/>
    <w:rsid w:val="00984031"/>
    <w:rsid w:val="00987390"/>
    <w:rsid w:val="00990071"/>
    <w:rsid w:val="009A2B04"/>
    <w:rsid w:val="009B7BBD"/>
    <w:rsid w:val="009D6195"/>
    <w:rsid w:val="00A10F03"/>
    <w:rsid w:val="00A26618"/>
    <w:rsid w:val="00A67D0F"/>
    <w:rsid w:val="00A7420C"/>
    <w:rsid w:val="00A928FC"/>
    <w:rsid w:val="00AC126F"/>
    <w:rsid w:val="00AC7E90"/>
    <w:rsid w:val="00B218F3"/>
    <w:rsid w:val="00B24402"/>
    <w:rsid w:val="00B336C9"/>
    <w:rsid w:val="00B4266A"/>
    <w:rsid w:val="00B430F1"/>
    <w:rsid w:val="00B85632"/>
    <w:rsid w:val="00BC6955"/>
    <w:rsid w:val="00C14ABF"/>
    <w:rsid w:val="00C158D7"/>
    <w:rsid w:val="00C301BC"/>
    <w:rsid w:val="00C3270A"/>
    <w:rsid w:val="00C52281"/>
    <w:rsid w:val="00C54AA6"/>
    <w:rsid w:val="00C621DA"/>
    <w:rsid w:val="00C636BF"/>
    <w:rsid w:val="00CA13F0"/>
    <w:rsid w:val="00CD5134"/>
    <w:rsid w:val="00CE709C"/>
    <w:rsid w:val="00D131C8"/>
    <w:rsid w:val="00D14DA0"/>
    <w:rsid w:val="00D307AE"/>
    <w:rsid w:val="00DA6AF9"/>
    <w:rsid w:val="00DC5C30"/>
    <w:rsid w:val="00DD5BAC"/>
    <w:rsid w:val="00E12C5E"/>
    <w:rsid w:val="00E250D3"/>
    <w:rsid w:val="00E35251"/>
    <w:rsid w:val="00E54970"/>
    <w:rsid w:val="00E670D3"/>
    <w:rsid w:val="00E74223"/>
    <w:rsid w:val="00EA12C6"/>
    <w:rsid w:val="00EB4B2D"/>
    <w:rsid w:val="00EB5D56"/>
    <w:rsid w:val="00EB710F"/>
    <w:rsid w:val="00EE358A"/>
    <w:rsid w:val="00EF2328"/>
    <w:rsid w:val="00F328F8"/>
    <w:rsid w:val="00F823E6"/>
    <w:rsid w:val="00F83436"/>
    <w:rsid w:val="00FA3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018E769"/>
  <w15:chartTrackingRefBased/>
  <w15:docId w15:val="{10103E8F-33CE-471A-B382-16D538B90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8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21DA"/>
    <w:rPr>
      <w:rFonts w:asciiTheme="minorHAnsi" w:hAnsiTheme="minorHAnsi" w:cstheme="minorBidi"/>
      <w:kern w:val="0"/>
      <w:sz w:val="22"/>
      <w:lang w:val="uk-U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54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54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54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54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54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54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54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54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54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545C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  <w:lang w:val="uk-U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545C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val="uk-U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545C"/>
    <w:rPr>
      <w:rFonts w:asciiTheme="minorHAnsi" w:eastAsiaTheme="majorEastAsia" w:hAnsiTheme="minorHAnsi" w:cstheme="majorBidi"/>
      <w:noProof/>
      <w:color w:val="2F5496" w:themeColor="accent1" w:themeShade="BF"/>
      <w:szCs w:val="28"/>
      <w:lang w:val="uk-U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545C"/>
    <w:rPr>
      <w:rFonts w:asciiTheme="minorHAnsi" w:eastAsiaTheme="majorEastAsia" w:hAnsiTheme="minorHAnsi" w:cstheme="majorBidi"/>
      <w:i/>
      <w:iCs/>
      <w:noProof/>
      <w:color w:val="2F5496" w:themeColor="accent1" w:themeShade="BF"/>
      <w:lang w:val="uk-U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545C"/>
    <w:rPr>
      <w:rFonts w:asciiTheme="minorHAnsi" w:eastAsiaTheme="majorEastAsia" w:hAnsiTheme="minorHAnsi" w:cstheme="majorBidi"/>
      <w:noProof/>
      <w:color w:val="2F5496" w:themeColor="accent1" w:themeShade="BF"/>
      <w:lang w:val="uk-U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545C"/>
    <w:rPr>
      <w:rFonts w:asciiTheme="minorHAnsi" w:eastAsiaTheme="majorEastAsia" w:hAnsiTheme="minorHAnsi" w:cstheme="majorBidi"/>
      <w:i/>
      <w:iCs/>
      <w:noProof/>
      <w:color w:val="595959" w:themeColor="text1" w:themeTint="A6"/>
      <w:lang w:val="uk-U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545C"/>
    <w:rPr>
      <w:rFonts w:asciiTheme="minorHAnsi" w:eastAsiaTheme="majorEastAsia" w:hAnsiTheme="minorHAnsi" w:cstheme="majorBidi"/>
      <w:noProof/>
      <w:color w:val="595959" w:themeColor="text1" w:themeTint="A6"/>
      <w:lang w:val="uk-U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545C"/>
    <w:rPr>
      <w:rFonts w:asciiTheme="minorHAnsi" w:eastAsiaTheme="majorEastAsia" w:hAnsiTheme="minorHAnsi" w:cstheme="majorBidi"/>
      <w:i/>
      <w:iCs/>
      <w:noProof/>
      <w:color w:val="272727" w:themeColor="text1" w:themeTint="D8"/>
      <w:lang w:val="uk-U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545C"/>
    <w:rPr>
      <w:rFonts w:asciiTheme="minorHAnsi" w:eastAsiaTheme="majorEastAsia" w:hAnsiTheme="minorHAnsi" w:cstheme="majorBidi"/>
      <w:noProof/>
      <w:color w:val="272727" w:themeColor="text1" w:themeTint="D8"/>
      <w:lang w:val="uk-UA"/>
    </w:rPr>
  </w:style>
  <w:style w:type="paragraph" w:styleId="Title">
    <w:name w:val="Title"/>
    <w:basedOn w:val="Normal"/>
    <w:next w:val="Normal"/>
    <w:link w:val="TitleChar"/>
    <w:uiPriority w:val="10"/>
    <w:qFormat/>
    <w:rsid w:val="003D54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545C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uk-UA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54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545C"/>
    <w:rPr>
      <w:rFonts w:asciiTheme="minorHAnsi" w:eastAsiaTheme="majorEastAsia" w:hAnsiTheme="minorHAnsi" w:cstheme="majorBidi"/>
      <w:noProof/>
      <w:color w:val="595959" w:themeColor="text1" w:themeTint="A6"/>
      <w:spacing w:val="15"/>
      <w:szCs w:val="28"/>
      <w:lang w:val="uk-UA"/>
    </w:rPr>
  </w:style>
  <w:style w:type="paragraph" w:styleId="Quote">
    <w:name w:val="Quote"/>
    <w:basedOn w:val="Normal"/>
    <w:next w:val="Normal"/>
    <w:link w:val="QuoteChar"/>
    <w:uiPriority w:val="29"/>
    <w:qFormat/>
    <w:rsid w:val="003D54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545C"/>
    <w:rPr>
      <w:i/>
      <w:iCs/>
      <w:noProof/>
      <w:color w:val="404040" w:themeColor="text1" w:themeTint="BF"/>
      <w:lang w:val="uk-UA"/>
    </w:rPr>
  </w:style>
  <w:style w:type="paragraph" w:styleId="ListParagraph">
    <w:name w:val="List Paragraph"/>
    <w:basedOn w:val="Normal"/>
    <w:uiPriority w:val="34"/>
    <w:qFormat/>
    <w:rsid w:val="003D54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54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54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545C"/>
    <w:rPr>
      <w:i/>
      <w:iCs/>
      <w:noProof/>
      <w:color w:val="2F5496" w:themeColor="accent1" w:themeShade="BF"/>
      <w:lang w:val="uk-UA"/>
    </w:rPr>
  </w:style>
  <w:style w:type="character" w:styleId="IntenseReference">
    <w:name w:val="Intense Reference"/>
    <w:basedOn w:val="DefaultParagraphFont"/>
    <w:uiPriority w:val="32"/>
    <w:qFormat/>
    <w:rsid w:val="003D545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621DA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21DA"/>
    <w:rPr>
      <w:rFonts w:asciiTheme="minorHAnsi" w:hAnsiTheme="minorHAnsi" w:cstheme="minorBidi"/>
      <w:kern w:val="0"/>
      <w:sz w:val="22"/>
      <w:lang w:val="uk-UA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621DA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21DA"/>
    <w:rPr>
      <w:rFonts w:asciiTheme="minorHAnsi" w:hAnsiTheme="minorHAnsi" w:cstheme="minorBidi"/>
      <w:kern w:val="0"/>
      <w:sz w:val="22"/>
      <w:lang w:val="uk-UA"/>
      <w14:ligatures w14:val="none"/>
    </w:rPr>
  </w:style>
  <w:style w:type="table" w:styleId="TableGrid">
    <w:name w:val="Table Grid"/>
    <w:aliases w:val="1_result"/>
    <w:basedOn w:val="TableNormal"/>
    <w:uiPriority w:val="59"/>
    <w:rsid w:val="00C14ABF"/>
    <w:pPr>
      <w:spacing w:after="0" w:line="240" w:lineRule="auto"/>
      <w:jc w:val="center"/>
    </w:pPr>
    <w:rPr>
      <w:rFonts w:cstheme="minorBidi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FFFFFF" w:themeFill="background1"/>
      <w:vAlign w:val="center"/>
    </w:tcPr>
    <w:tblStylePr w:type="firstRow">
      <w:pPr>
        <w:wordWrap/>
        <w:jc w:val="center"/>
      </w:pPr>
      <w:rPr>
        <w:rFonts w:ascii="Times New Roman" w:hAnsi="Times New Roman"/>
        <w:b/>
        <w:color w:val="000000" w:themeColor="text1"/>
      </w:rPr>
      <w:tblPr/>
      <w:tcPr>
        <w:shd w:val="clear" w:color="auto" w:fill="F2F2F2" w:themeFill="background1" w:themeFillShade="F2"/>
      </w:tcPr>
    </w:tblStylePr>
    <w:tblStylePr w:type="firstCol">
      <w:pPr>
        <w:wordWrap/>
        <w:jc w:val="center"/>
      </w:pPr>
      <w:rPr>
        <w:b/>
      </w:rPr>
      <w:tblPr/>
      <w:tcPr>
        <w:shd w:val="clear" w:color="auto" w:fill="F2F2F2" w:themeFill="background1" w:themeFillShade="F2"/>
      </w:tcPr>
    </w:tblStylePr>
  </w:style>
  <w:style w:type="character" w:styleId="PlaceholderText">
    <w:name w:val="Placeholder Text"/>
    <w:basedOn w:val="DefaultParagraphFont"/>
    <w:uiPriority w:val="99"/>
    <w:semiHidden/>
    <w:rsid w:val="00987390"/>
    <w:rPr>
      <w:color w:val="666666"/>
    </w:rPr>
  </w:style>
  <w:style w:type="paragraph" w:customStyle="1" w:styleId="1Header">
    <w:name w:val="1_Header"/>
    <w:basedOn w:val="Normal"/>
    <w:next w:val="1Normal"/>
    <w:qFormat/>
    <w:rsid w:val="00C14ABF"/>
    <w:pPr>
      <w:spacing w:after="0" w:line="240" w:lineRule="auto"/>
      <w:jc w:val="both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1Normal">
    <w:name w:val="1_Normal"/>
    <w:basedOn w:val="Normal"/>
    <w:link w:val="1NormalChar"/>
    <w:qFormat/>
    <w:rsid w:val="00DC5C30"/>
    <w:pPr>
      <w:spacing w:line="240" w:lineRule="auto"/>
      <w:ind w:firstLine="567"/>
      <w:jc w:val="both"/>
    </w:pPr>
    <w:rPr>
      <w:rFonts w:ascii="Times New Roman" w:hAnsi="Times New Roman"/>
      <w:sz w:val="28"/>
    </w:rPr>
  </w:style>
  <w:style w:type="character" w:customStyle="1" w:styleId="1NormalChar">
    <w:name w:val="1_Normal Char"/>
    <w:basedOn w:val="DefaultParagraphFont"/>
    <w:link w:val="1Normal"/>
    <w:rsid w:val="00DC5C30"/>
    <w:rPr>
      <w:rFonts w:cstheme="minorBidi"/>
      <w:kern w:val="0"/>
      <w:lang w:val="uk-UA"/>
      <w14:ligatures w14:val="none"/>
    </w:rPr>
  </w:style>
  <w:style w:type="paragraph" w:customStyle="1" w:styleId="1Code">
    <w:name w:val="1_Code"/>
    <w:basedOn w:val="1Normal"/>
    <w:next w:val="1Header"/>
    <w:link w:val="1CodeChar"/>
    <w:qFormat/>
    <w:rsid w:val="00DC5C30"/>
    <w:pPr>
      <w:spacing w:after="120"/>
      <w:ind w:firstLine="0"/>
      <w:contextualSpacing/>
    </w:pPr>
    <w:rPr>
      <w:lang w:val="en-US" w:eastAsia="ru-RU"/>
    </w:rPr>
  </w:style>
  <w:style w:type="character" w:customStyle="1" w:styleId="1CodeChar">
    <w:name w:val="1_Code Char"/>
    <w:basedOn w:val="1NormalChar"/>
    <w:link w:val="1Code"/>
    <w:rsid w:val="00DC5C30"/>
    <w:rPr>
      <w:rFonts w:cstheme="minorBidi"/>
      <w:kern w:val="0"/>
      <w:lang w:val="en-US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HPK\&#1047;&#1074;&#1110;&#1090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E38E11-2346-46B2-8FF7-9FF9870080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Звіт.dotx</Template>
  <TotalTime>842</TotalTime>
  <Pages>10</Pages>
  <Words>1077</Words>
  <Characters>6144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ywiuus</dc:creator>
  <cp:keywords/>
  <dc:description/>
  <cp:lastModifiedBy>Kapitan Vitalii</cp:lastModifiedBy>
  <cp:revision>24</cp:revision>
  <dcterms:created xsi:type="dcterms:W3CDTF">2025-10-02T10:30:00Z</dcterms:created>
  <dcterms:modified xsi:type="dcterms:W3CDTF">2025-11-19T07:08:00Z</dcterms:modified>
</cp:coreProperties>
</file>