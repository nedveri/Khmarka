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BCE" w14:textId="34D50114" w:rsidR="00C621DA" w:rsidRPr="00702E59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702E59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 w:rsidRPr="00702E59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702E59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2F49A5" w:rsidRPr="00702E59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9</w:t>
      </w:r>
    </w:p>
    <w:p w14:paraId="1A1EA955" w14:textId="16AA8856" w:rsidR="00C621DA" w:rsidRPr="00702E59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702E59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2F49A5" w:rsidRPr="00702E59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Створення програм для роботи з файлами.</w:t>
      </w:r>
    </w:p>
    <w:p w14:paraId="2552DDE6" w14:textId="77777777" w:rsidR="00BC6955" w:rsidRPr="00702E59" w:rsidRDefault="00C621DA" w:rsidP="00C14ABF">
      <w:pPr>
        <w:pStyle w:val="1Header"/>
        <w:rPr>
          <w:b w:val="0"/>
          <w:bCs w:val="0"/>
        </w:rPr>
      </w:pPr>
      <w:r w:rsidRPr="00702E59">
        <w:t>Мета:</w:t>
      </w:r>
    </w:p>
    <w:p w14:paraId="7717927C" w14:textId="41A4FCA8" w:rsidR="00A46E8D" w:rsidRPr="00702E59" w:rsidRDefault="002F49A5" w:rsidP="002F49A5">
      <w:pPr>
        <w:spacing w:after="0" w:line="240" w:lineRule="auto"/>
        <w:ind w:left="720"/>
        <w:jc w:val="both"/>
      </w:pPr>
      <w:r w:rsidRPr="00702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Отримати практичні навики створення, читання та опрацювання файлів даних та результатів (різних типів) в програмах на С++.</w:t>
      </w:r>
    </w:p>
    <w:p w14:paraId="5E5BA401" w14:textId="77777777" w:rsidR="00C3270A" w:rsidRPr="00702E59" w:rsidRDefault="00C3270A" w:rsidP="00DC5C30">
      <w:pPr>
        <w:pStyle w:val="1Header"/>
      </w:pPr>
      <w:r w:rsidRPr="00702E59">
        <w:t>Варіант 8. Задача 1.</w:t>
      </w:r>
    </w:p>
    <w:p w14:paraId="7CAFB3D2" w14:textId="77777777" w:rsidR="00DC5C30" w:rsidRPr="00702E59" w:rsidRDefault="00C3270A" w:rsidP="00C3270A">
      <w:pPr>
        <w:pStyle w:val="1Header"/>
      </w:pPr>
      <w:r w:rsidRPr="00702E59">
        <w:t xml:space="preserve">Умова: </w:t>
      </w:r>
    </w:p>
    <w:p w14:paraId="7B9269FC" w14:textId="7AEB5BBA" w:rsidR="00C3270A" w:rsidRDefault="002F49A5" w:rsidP="00DC5C30">
      <w:pPr>
        <w:pStyle w:val="1Normal"/>
        <w:rPr>
          <w:lang w:eastAsia="ru-RU"/>
        </w:rPr>
      </w:pPr>
      <w:r w:rsidRPr="00702E59">
        <w:rPr>
          <w:lang w:eastAsia="ru-RU"/>
        </w:rPr>
        <w:t>Скласти проект для табуляції функції, та значень відповідно до варіанту завдань. Результати табуляції та обчислень записати у текстовий файл ( f1.txt та f1.xls). Прочитати файл на екран. Побудувати графік функції( в Excel)</w:t>
      </w:r>
    </w:p>
    <w:p w14:paraId="40F3FC0B" w14:textId="69D847EB" w:rsidR="00DF1FA0" w:rsidRPr="00702E59" w:rsidRDefault="00DF1FA0" w:rsidP="00DC5C30">
      <w:pPr>
        <w:pStyle w:val="1Normal"/>
        <w:rPr>
          <w:lang w:eastAsia="ru-RU"/>
        </w:rPr>
      </w:pPr>
      <w:r w:rsidRPr="00DF1FA0">
        <w:rPr>
          <w:lang w:eastAsia="ru-RU"/>
        </w:rPr>
        <w:drawing>
          <wp:anchor distT="0" distB="0" distL="114300" distR="114300" simplePos="0" relativeHeight="251658240" behindDoc="0" locked="0" layoutInCell="1" allowOverlap="1" wp14:anchorId="7D7E3D93" wp14:editId="1F9AB583">
            <wp:simplePos x="0" y="0"/>
            <wp:positionH relativeFrom="column">
              <wp:posOffset>381231</wp:posOffset>
            </wp:positionH>
            <wp:positionV relativeFrom="paragraph">
              <wp:posOffset>129828</wp:posOffset>
            </wp:positionV>
            <wp:extent cx="5333538" cy="214727"/>
            <wp:effectExtent l="0" t="0" r="635" b="0"/>
            <wp:wrapNone/>
            <wp:docPr id="1095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56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5" t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91" cy="214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05FD1" w14:textId="72232BEE" w:rsidR="002F49A5" w:rsidRPr="00702E59" w:rsidRDefault="002F49A5" w:rsidP="00DC5C30">
      <w:pPr>
        <w:pStyle w:val="1Normal"/>
        <w:rPr>
          <w:lang w:eastAsia="ru-RU"/>
        </w:rPr>
      </w:pPr>
      <w:r w:rsidRPr="00702E59">
        <w:rPr>
          <w:lang w:eastAsia="ru-RU"/>
        </w:rPr>
        <w:drawing>
          <wp:inline distT="0" distB="0" distL="0" distR="0" wp14:anchorId="4A5932CF" wp14:editId="5AFF1806">
            <wp:extent cx="5387807" cy="175275"/>
            <wp:effectExtent l="0" t="0" r="3810" b="0"/>
            <wp:docPr id="6422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90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DB90" w14:textId="77777777" w:rsidR="00765DFE" w:rsidRPr="00702E59" w:rsidRDefault="00765DFE" w:rsidP="00C14ABF">
      <w:pPr>
        <w:pStyle w:val="1Header"/>
      </w:pPr>
      <w:r w:rsidRPr="00702E59">
        <w:t>Формалізація задачі</w:t>
      </w:r>
      <w:r w:rsidR="00D131C8" w:rsidRPr="00702E59">
        <w:t>:</w:t>
      </w:r>
    </w:p>
    <w:p w14:paraId="7E6AF6DE" w14:textId="7E9C2CE2" w:rsidR="003E398E" w:rsidRPr="00702E59" w:rsidRDefault="003E398E" w:rsidP="003E398E">
      <w:pPr>
        <w:pStyle w:val="1Normal"/>
        <w:contextualSpacing/>
        <w:rPr>
          <w:i/>
          <w:iCs/>
        </w:rPr>
      </w:pPr>
      <w:r w:rsidRPr="00702E59">
        <w:rPr>
          <w:i/>
          <w:iCs/>
        </w:rPr>
        <w:t xml:space="preserve">1) Вхідні дані: початкове значення x = </w:t>
      </w:r>
      <w:r w:rsidR="00CA3374">
        <w:rPr>
          <w:i/>
          <w:iCs/>
        </w:rPr>
        <w:t>-2</w:t>
      </w:r>
      <w:r w:rsidRPr="00702E59">
        <w:rPr>
          <w:i/>
          <w:iCs/>
        </w:rPr>
        <w:t xml:space="preserve">; крок зміни аргументу h = </w:t>
      </w:r>
      <w:r w:rsidR="00CA3374">
        <w:rPr>
          <w:i/>
          <w:iCs/>
        </w:rPr>
        <w:t>1</w:t>
      </w:r>
      <w:r w:rsidRPr="00702E59">
        <w:rPr>
          <w:i/>
          <w:iCs/>
        </w:rPr>
        <w:t>; кінцеве значення інтервалу x ≤ 2; формула для обчислення y = x</w:t>
      </w:r>
      <w:r w:rsidR="00CA2FCF" w:rsidRPr="00702E59">
        <w:rPr>
          <w:i/>
          <w:iCs/>
        </w:rPr>
        <w:t>*</w:t>
      </w:r>
      <w:r w:rsidRPr="00702E59">
        <w:rPr>
          <w:i/>
          <w:iCs/>
        </w:rPr>
        <w:t>e^x;</w:t>
      </w:r>
    </w:p>
    <w:p w14:paraId="1A7CD017" w14:textId="5BA3380D" w:rsidR="003E398E" w:rsidRPr="00702E59" w:rsidRDefault="003E398E" w:rsidP="003E398E">
      <w:pPr>
        <w:pStyle w:val="1Normal"/>
        <w:contextualSpacing/>
        <w:rPr>
          <w:i/>
          <w:iCs/>
        </w:rPr>
      </w:pPr>
      <w:r w:rsidRPr="00702E59">
        <w:rPr>
          <w:i/>
          <w:iCs/>
        </w:rPr>
        <w:t>2) Вихідні дані: таблиця значень x і y, записана у файл f1.txt; таблиця значень x і y, записана у файл f1.xls; виведення на екран вмісту файлу f1.txt;</w:t>
      </w:r>
    </w:p>
    <w:p w14:paraId="76B8A251" w14:textId="4CDF1748" w:rsidR="003E398E" w:rsidRPr="00702E59" w:rsidRDefault="003E398E" w:rsidP="003E398E">
      <w:pPr>
        <w:pStyle w:val="1Normal"/>
        <w:contextualSpacing/>
        <w:rPr>
          <w:i/>
          <w:iCs/>
        </w:rPr>
      </w:pPr>
      <w:r w:rsidRPr="00702E59">
        <w:rPr>
          <w:i/>
          <w:iCs/>
        </w:rPr>
        <w:t>3) Типи даних: double, оскільки він забезпечує достатню точність для дробових і великих чисел;</w:t>
      </w:r>
    </w:p>
    <w:p w14:paraId="57ED9286" w14:textId="2437EBB9" w:rsidR="00C3270A" w:rsidRPr="00702E59" w:rsidRDefault="003E398E" w:rsidP="003E398E">
      <w:pPr>
        <w:pStyle w:val="1Normal"/>
        <w:contextualSpacing/>
        <w:rPr>
          <w:b/>
          <w:bCs/>
          <w:i/>
          <w:iCs/>
        </w:rPr>
      </w:pPr>
      <w:r w:rsidRPr="00702E59">
        <w:rPr>
          <w:i/>
          <w:iCs/>
        </w:rPr>
        <w:t>4) Тестування: перевірити роботу програми для всіх віток алгоритму — обчислення значень у циклі; запис у файли; зчитування з файлів; виведення результатів на екран;</w:t>
      </w:r>
      <w:r w:rsidR="00C3270A" w:rsidRPr="00702E59">
        <w:rPr>
          <w:i/>
          <w:iCs/>
        </w:rPr>
        <w:t>.</w:t>
      </w:r>
    </w:p>
    <w:p w14:paraId="501AFA51" w14:textId="77777777" w:rsidR="00DC5C30" w:rsidRPr="00702E59" w:rsidRDefault="00A46E8D" w:rsidP="00C3270A">
      <w:pPr>
        <w:pStyle w:val="1Header"/>
      </w:pPr>
      <w:r w:rsidRPr="00702E59">
        <w:t>А</w:t>
      </w:r>
      <w:r w:rsidR="00DC5C30" w:rsidRPr="00702E59">
        <w:t>лгоритм:</w:t>
      </w:r>
    </w:p>
    <w:p w14:paraId="3601D4E3" w14:textId="251E9809" w:rsidR="00DC5C30" w:rsidRPr="00702E59" w:rsidRDefault="00CA2FCF" w:rsidP="00DC5C30">
      <w:pPr>
        <w:pStyle w:val="1Normal"/>
      </w:pPr>
      <w:r w:rsidRPr="00702E59">
        <w:lastRenderedPageBreak/>
        <w:drawing>
          <wp:inline distT="0" distB="0" distL="0" distR="0" wp14:anchorId="21BB62A5" wp14:editId="66354A67">
            <wp:extent cx="1905165" cy="6165114"/>
            <wp:effectExtent l="0" t="0" r="0" b="7620"/>
            <wp:docPr id="8841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80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CBAC" w14:textId="77777777" w:rsidR="00DC5C30" w:rsidRPr="00702E59" w:rsidRDefault="00C621DA" w:rsidP="00DC5C30">
      <w:pPr>
        <w:pStyle w:val="1Header"/>
      </w:pPr>
      <w:r w:rsidRPr="00702E59">
        <w:t>Код:</w:t>
      </w:r>
    </w:p>
    <w:p w14:paraId="05513BF4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#include &lt;iostream&gt;</w:t>
      </w:r>
    </w:p>
    <w:p w14:paraId="1875A7E1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#include &lt;fstream&gt;</w:t>
      </w:r>
    </w:p>
    <w:p w14:paraId="74B62AF7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#include &lt;iomanip&gt;</w:t>
      </w:r>
    </w:p>
    <w:p w14:paraId="0B9B49D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#include &lt;string&gt;</w:t>
      </w:r>
    </w:p>
    <w:p w14:paraId="5F6C2CD8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using namespace std;</w:t>
      </w:r>
    </w:p>
    <w:p w14:paraId="54014AB6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509C05B4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int main()</w:t>
      </w:r>
    </w:p>
    <w:p w14:paraId="0C939F37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{</w:t>
      </w:r>
    </w:p>
    <w:p w14:paraId="164FA5C6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double y, x = -2., h = 1., sum = 0, dobutok = 1.;</w:t>
      </w:r>
    </w:p>
    <w:p w14:paraId="08975787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int w = 10;</w:t>
      </w:r>
    </w:p>
    <w:p w14:paraId="31058B2B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string str;</w:t>
      </w:r>
    </w:p>
    <w:p w14:paraId="3CB8C22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fstream f, fxls;</w:t>
      </w:r>
    </w:p>
    <w:p w14:paraId="16FCD0E6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f.open("f1.txt", ios::out);</w:t>
      </w:r>
    </w:p>
    <w:p w14:paraId="7BE6B7A8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fxls.open("f1.xls", ios::out);</w:t>
      </w:r>
    </w:p>
    <w:p w14:paraId="5D20996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lastRenderedPageBreak/>
        <w:t xml:space="preserve">    f &lt;&lt; setprecision(3) &lt;&lt; setw(w) &lt;&lt; "x" &lt;&lt; setw(w) &lt;&lt; "y" &lt;&lt; endl;</w:t>
      </w:r>
    </w:p>
    <w:p w14:paraId="46A9B126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fxls &lt;&lt; setprecision(3) &lt;&lt; "x" &lt;&lt; "\ty" &lt;&lt; endl;</w:t>
      </w:r>
    </w:p>
    <w:p w14:paraId="76FDE980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05F3C68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for (; x &lt;= 3; x += h) {</w:t>
      </w:r>
    </w:p>
    <w:p w14:paraId="741388E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y = x * exp(-x);</w:t>
      </w:r>
    </w:p>
    <w:p w14:paraId="2C77BC51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f &lt;&lt; setw(w) &lt;&lt; x &lt;&lt; setw(w) &lt;&lt; y &lt;&lt; endl;</w:t>
      </w:r>
    </w:p>
    <w:p w14:paraId="08804479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fxls &lt;&lt; x &lt;&lt; "\t" &lt;&lt; y &lt;&lt; endl;</w:t>
      </w:r>
    </w:p>
    <w:p w14:paraId="3BCF8FA7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if (y &gt; 0) {</w:t>
      </w:r>
    </w:p>
    <w:p w14:paraId="24C6CE44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    sum += y;</w:t>
      </w:r>
    </w:p>
    <w:p w14:paraId="79E3BCF3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    dobutok *= y;</w:t>
      </w:r>
    </w:p>
    <w:p w14:paraId="30D4A399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}</w:t>
      </w:r>
    </w:p>
    <w:p w14:paraId="6894FF0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370845DF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fxls &lt;&lt; "sum: \t" &lt;&lt; sum &lt;&lt; "\ndobutok: \t" &lt;&lt; dobutok;</w:t>
      </w:r>
    </w:p>
    <w:p w14:paraId="536D5ACC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 &lt;&lt; "sum: \t" &lt;&lt; sum &lt;&lt; "\ndobutok: \t" &lt;&lt; dobutok;</w:t>
      </w:r>
    </w:p>
    <w:p w14:paraId="25411555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f.close();</w:t>
      </w:r>
    </w:p>
    <w:p w14:paraId="4CDC33D2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fxls.close();</w:t>
      </w:r>
    </w:p>
    <w:p w14:paraId="36BCE63E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07D9A208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f.open("f1.txt", ios::in);</w:t>
      </w:r>
    </w:p>
    <w:p w14:paraId="4329C7A6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fxls.open("f1.xls", ios::in);</w:t>
      </w:r>
    </w:p>
    <w:p w14:paraId="34DD14BB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20711337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while (getline(f, str))</w:t>
      </w:r>
    </w:p>
    <w:p w14:paraId="2CFAF12F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    cout &lt;&lt; str &lt;&lt; endl;    </w:t>
      </w:r>
    </w:p>
    <w:p w14:paraId="32036780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f.close();</w:t>
      </w:r>
    </w:p>
    <w:p w14:paraId="47A661A8" w14:textId="77777777" w:rsidR="00CE0116" w:rsidRP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 xml:space="preserve">    fxls.close();</w:t>
      </w:r>
    </w:p>
    <w:p w14:paraId="60E48472" w14:textId="77777777" w:rsidR="00CE0116" w:rsidRDefault="00CE0116" w:rsidP="00CE0116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CE0116">
        <w:rPr>
          <w:rFonts w:eastAsiaTheme="minorHAnsi" w:cstheme="minorBidi"/>
          <w:b w:val="0"/>
          <w:bCs w:val="0"/>
          <w:szCs w:val="22"/>
        </w:rPr>
        <w:t>}</w:t>
      </w:r>
    </w:p>
    <w:p w14:paraId="4A8AE723" w14:textId="12ABB8FD" w:rsidR="00C621DA" w:rsidRPr="00702E59" w:rsidRDefault="00C621DA" w:rsidP="00CE0116">
      <w:pPr>
        <w:pStyle w:val="1Header"/>
      </w:pPr>
      <w:r w:rsidRPr="00702E59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37"/>
        <w:gridCol w:w="5616"/>
        <w:gridCol w:w="3623"/>
      </w:tblGrid>
      <w:tr w:rsidR="00990071" w:rsidRPr="00702E59" w14:paraId="5AA3D337" w14:textId="77777777" w:rsidTr="00DC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DD1F9E3" w14:textId="77777777" w:rsidR="00990071" w:rsidRPr="00702E59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0B6C60F2" w14:textId="77777777" w:rsidR="00990071" w:rsidRPr="00702E59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57CFD178" w14:textId="77777777" w:rsidR="00990071" w:rsidRPr="00702E59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990071" w:rsidRPr="00702E59" w14:paraId="3D5D26F9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9EAD107" w14:textId="77777777" w:rsidR="00990071" w:rsidRPr="00702E59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2061D089" w14:textId="5FADECCD" w:rsidR="00990071" w:rsidRPr="00702E59" w:rsidRDefault="002F49A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E6255BB" wp14:editId="0D7FB7EF">
                  <wp:extent cx="1859441" cy="1013548"/>
                  <wp:effectExtent l="0" t="0" r="7620" b="0"/>
                  <wp:docPr id="714504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5043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441" cy="10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389ED30" w14:textId="77777777" w:rsidR="005C51AD" w:rsidRPr="00702E59" w:rsidRDefault="005C51AD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1" w:rsidRPr="00702E59" w14:paraId="75F5C6F2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9AD04CF" w14:textId="77777777" w:rsidR="00990071" w:rsidRPr="00702E59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3D9E57AF" w14:textId="64B1C075" w:rsidR="00990071" w:rsidRPr="00702E59" w:rsidRDefault="002F49A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231359A" wp14:editId="04E21A68">
                  <wp:extent cx="1569856" cy="1211685"/>
                  <wp:effectExtent l="0" t="0" r="0" b="7620"/>
                  <wp:docPr id="271154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545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856" cy="121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E96B048" w14:textId="77777777" w:rsidR="00990071" w:rsidRPr="00702E59" w:rsidRDefault="00990071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0071" w:rsidRPr="00702E59" w14:paraId="308F67C4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0DE1770" w14:textId="77777777" w:rsidR="00990071" w:rsidRPr="00702E59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133628B0" w14:textId="28E177C7" w:rsidR="00990071" w:rsidRPr="00702E59" w:rsidRDefault="00923E64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E6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CBCC796" wp14:editId="08FB9A04">
                  <wp:extent cx="3422072" cy="2041041"/>
                  <wp:effectExtent l="0" t="0" r="6985" b="0"/>
                  <wp:docPr id="488322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3223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743" cy="204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FC3AB4D" w14:textId="77777777" w:rsidR="00990071" w:rsidRPr="00702E59" w:rsidRDefault="00990071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8C85ED" w14:textId="77777777" w:rsidR="009561EC" w:rsidRPr="00702E59" w:rsidRDefault="009561EC" w:rsidP="00DF5D50">
      <w:pPr>
        <w:pStyle w:val="1Normal"/>
        <w:rPr>
          <w:lang w:eastAsia="ru-RU"/>
        </w:rPr>
      </w:pPr>
    </w:p>
    <w:p w14:paraId="11FA7FA9" w14:textId="77777777" w:rsidR="00DF5D50" w:rsidRPr="00702E59" w:rsidRDefault="00DF5D50" w:rsidP="00DF5D50">
      <w:pPr>
        <w:pStyle w:val="1Header"/>
      </w:pPr>
      <w:r w:rsidRPr="00702E59">
        <w:t>Варіант 8. Задача 2.</w:t>
      </w:r>
    </w:p>
    <w:p w14:paraId="52003077" w14:textId="77777777" w:rsidR="00DF5D50" w:rsidRPr="00702E59" w:rsidRDefault="00DF5D50" w:rsidP="00DF5D50">
      <w:pPr>
        <w:pStyle w:val="1Header"/>
      </w:pPr>
      <w:r w:rsidRPr="00702E59">
        <w:t xml:space="preserve">Умова: </w:t>
      </w:r>
    </w:p>
    <w:p w14:paraId="6C50164D" w14:textId="71029CCF" w:rsidR="00DF5D50" w:rsidRDefault="002F49A5" w:rsidP="00DF5D50">
      <w:pPr>
        <w:pStyle w:val="1Normal"/>
        <w:rPr>
          <w:lang w:eastAsia="ru-RU"/>
        </w:rPr>
      </w:pPr>
      <w:r w:rsidRPr="00702E59">
        <w:rPr>
          <w:lang w:eastAsia="ru-RU"/>
        </w:rPr>
        <w:t>Скласти програму для обчислення суми ряду по заданому вигляду загального члена з заданною точністю 0.001, де n=1,2,3…. Елементи ряду, їх порядкові номера та загальну суму вивести у текстовий файл rezult.txt .</w:t>
      </w:r>
    </w:p>
    <w:p w14:paraId="38BD7028" w14:textId="2D5D1AB9" w:rsidR="00CB655B" w:rsidRPr="00702E59" w:rsidRDefault="00CB655B" w:rsidP="00DF5D50">
      <w:pPr>
        <w:pStyle w:val="1Normal"/>
        <w:rPr>
          <w:lang w:eastAsia="ru-RU"/>
        </w:rPr>
      </w:pPr>
      <w:r w:rsidRPr="00CB655B">
        <w:rPr>
          <w:lang w:eastAsia="ru-RU"/>
        </w:rPr>
        <w:drawing>
          <wp:inline distT="0" distB="0" distL="0" distR="0" wp14:anchorId="67D7027F" wp14:editId="3D142D64">
            <wp:extent cx="2410691" cy="365760"/>
            <wp:effectExtent l="0" t="0" r="8890" b="0"/>
            <wp:docPr id="35885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9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401" cy="3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3B53" w14:textId="6B7A93D3" w:rsidR="002F49A5" w:rsidRPr="00702E59" w:rsidRDefault="002F49A5" w:rsidP="00DF5D50">
      <w:pPr>
        <w:pStyle w:val="1Normal"/>
        <w:rPr>
          <w:lang w:eastAsia="ru-RU"/>
        </w:rPr>
      </w:pPr>
      <w:r w:rsidRPr="00702E59">
        <w:rPr>
          <w:lang w:eastAsia="ru-RU"/>
        </w:rPr>
        <w:drawing>
          <wp:inline distT="0" distB="0" distL="0" distR="0" wp14:anchorId="5885F1C6" wp14:editId="259916F7">
            <wp:extent cx="2408129" cy="495343"/>
            <wp:effectExtent l="0" t="0" r="0" b="0"/>
            <wp:docPr id="3854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3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7657" w14:textId="77777777" w:rsidR="00DF5D50" w:rsidRPr="00702E59" w:rsidRDefault="00DF5D50" w:rsidP="00DF5D50">
      <w:pPr>
        <w:pStyle w:val="1Header"/>
      </w:pPr>
      <w:r w:rsidRPr="00702E59">
        <w:t>Формалізація задачі:</w:t>
      </w:r>
    </w:p>
    <w:p w14:paraId="71A30652" w14:textId="77777777" w:rsidR="00CA2FCF" w:rsidRPr="00702E59" w:rsidRDefault="00CA2FCF" w:rsidP="00CA2FCF">
      <w:pPr>
        <w:pStyle w:val="1Normal"/>
        <w:contextualSpacing/>
        <w:rPr>
          <w:i/>
          <w:iCs/>
        </w:rPr>
      </w:pPr>
      <w:r w:rsidRPr="00702E59">
        <w:rPr>
          <w:i/>
          <w:iCs/>
        </w:rPr>
        <w:t>1) Вхідні дані: значення x = 0.58; точність обчислень eps = 0.001; початковий номер члена ряду n = 1; формула для обчислення члена ряду a = (-1)^(n+1) * x^(2n+1) / (4n² – 1);</w:t>
      </w:r>
    </w:p>
    <w:p w14:paraId="41362D93" w14:textId="77777777" w:rsidR="00CA2FCF" w:rsidRPr="00702E59" w:rsidRDefault="00CA2FCF" w:rsidP="00CA2FCF">
      <w:pPr>
        <w:pStyle w:val="1Normal"/>
        <w:contextualSpacing/>
        <w:rPr>
          <w:i/>
          <w:iCs/>
        </w:rPr>
      </w:pPr>
      <w:r w:rsidRPr="00702E59">
        <w:rPr>
          <w:i/>
          <w:iCs/>
        </w:rPr>
        <w:t>2) Вихідні дані: значення n і відповідного члена ряду a, записані у файл result.txt; підсумкова сума членів ряду sum, записана у файл result.txt;</w:t>
      </w:r>
    </w:p>
    <w:p w14:paraId="6974537F" w14:textId="77777777" w:rsidR="00CA2FCF" w:rsidRPr="00702E59" w:rsidRDefault="00CA2FCF" w:rsidP="00CA2FCF">
      <w:pPr>
        <w:pStyle w:val="1Normal"/>
        <w:contextualSpacing/>
        <w:rPr>
          <w:i/>
          <w:iCs/>
        </w:rPr>
      </w:pPr>
      <w:r w:rsidRPr="00702E59">
        <w:rPr>
          <w:i/>
          <w:iCs/>
        </w:rPr>
        <w:t>3) Типи даних: double — для забезпечення точності обчислень із дробовими значеннями; int — для лічильника і номера члена ряду;</w:t>
      </w:r>
    </w:p>
    <w:p w14:paraId="1725ACE5" w14:textId="4E0AF67F" w:rsidR="00DF5D50" w:rsidRPr="00702E59" w:rsidRDefault="00CA2FCF" w:rsidP="00CA2FCF">
      <w:pPr>
        <w:pStyle w:val="1Normal"/>
        <w:contextualSpacing/>
        <w:rPr>
          <w:b/>
          <w:bCs/>
          <w:i/>
          <w:iCs/>
        </w:rPr>
      </w:pPr>
      <w:r w:rsidRPr="00702E59">
        <w:rPr>
          <w:i/>
          <w:iCs/>
        </w:rPr>
        <w:t>4) Тестування: перевірити роботу програми для всіх віток алгоритму — обчислення початкового значення a; роботу циклу while; запис проміжних результатів у файл; запис кінцевого результату сумування;</w:t>
      </w:r>
    </w:p>
    <w:p w14:paraId="1B66962D" w14:textId="77777777" w:rsidR="00DF5D50" w:rsidRPr="00702E59" w:rsidRDefault="00DF5D50" w:rsidP="00DF5D50">
      <w:pPr>
        <w:pStyle w:val="1Header"/>
      </w:pPr>
      <w:r w:rsidRPr="00702E59">
        <w:t>Алгоритм:</w:t>
      </w:r>
    </w:p>
    <w:p w14:paraId="499BECAD" w14:textId="62AF45F4" w:rsidR="00DF5D50" w:rsidRPr="00702E59" w:rsidRDefault="0023222F" w:rsidP="00DF5D50">
      <w:pPr>
        <w:pStyle w:val="1Normal"/>
      </w:pPr>
      <w:r w:rsidRPr="00702E59">
        <w:lastRenderedPageBreak/>
        <w:drawing>
          <wp:inline distT="0" distB="0" distL="0" distR="0" wp14:anchorId="791B7AE1" wp14:editId="2E45F064">
            <wp:extent cx="1882303" cy="4023709"/>
            <wp:effectExtent l="0" t="0" r="3810" b="0"/>
            <wp:docPr id="117065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50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88C1" w14:textId="77777777" w:rsidR="00DF5D50" w:rsidRPr="00702E59" w:rsidRDefault="00DF5D50" w:rsidP="00DF5D50">
      <w:pPr>
        <w:pStyle w:val="1Header"/>
      </w:pPr>
      <w:r w:rsidRPr="00702E59">
        <w:t>Код:</w:t>
      </w:r>
    </w:p>
    <w:p w14:paraId="1BFE3697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#include &lt;iostream&gt;</w:t>
      </w:r>
    </w:p>
    <w:p w14:paraId="0280FC73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#include &lt;fstream&gt;</w:t>
      </w:r>
    </w:p>
    <w:p w14:paraId="29618718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#include &lt;string&gt;</w:t>
      </w:r>
    </w:p>
    <w:p w14:paraId="1D8869DB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using namespace std;</w:t>
      </w:r>
    </w:p>
    <w:p w14:paraId="1551C1A4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void shapka();</w:t>
      </w:r>
    </w:p>
    <w:p w14:paraId="7C7E6433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17D6FE80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int main()</w:t>
      </w:r>
    </w:p>
    <w:p w14:paraId="2DEE45A6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{</w:t>
      </w:r>
    </w:p>
    <w:p w14:paraId="28F2C048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fstream f;</w:t>
      </w:r>
    </w:p>
    <w:p w14:paraId="03C74EDF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double x = 0.58, eps = 0.001, a = 1, sum = 0;</w:t>
      </w:r>
    </w:p>
    <w:p w14:paraId="102963C8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int n = 1;</w:t>
      </w:r>
    </w:p>
    <w:p w14:paraId="1EE5ADED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6C4E0E66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f.open("result.txt", ios::out);</w:t>
      </w:r>
    </w:p>
    <w:p w14:paraId="098B4CD4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400F188A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a = -x * x * n / (4.0 * n * n - 1.0);</w:t>
      </w:r>
    </w:p>
    <w:p w14:paraId="1E2D3077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46A8FFE6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while (fabs(a) &gt;= eps) {</w:t>
      </w:r>
    </w:p>
    <w:p w14:paraId="5C6DFD02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    f &lt;&lt; n &lt;&lt; " " &lt;&lt; a &lt;&lt; endl;</w:t>
      </w:r>
    </w:p>
    <w:p w14:paraId="0290297F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    sum += a;</w:t>
      </w:r>
    </w:p>
    <w:p w14:paraId="6F949299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    n++;</w:t>
      </w:r>
    </w:p>
    <w:p w14:paraId="31C8F0E5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    a = -x * x * n / (4.0 * n * n - 1.0);</w:t>
      </w:r>
    </w:p>
    <w:p w14:paraId="04CE4E99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79A9E90B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065E444F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f &lt;&lt; "result: " &lt;&lt; sum;</w:t>
      </w:r>
    </w:p>
    <w:p w14:paraId="696F412B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f.close();</w:t>
      </w:r>
    </w:p>
    <w:p w14:paraId="6C2410D8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3EA722D5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shapka();</w:t>
      </w:r>
    </w:p>
    <w:p w14:paraId="2CF022AB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f.open("result.txt", ios::in);</w:t>
      </w:r>
    </w:p>
    <w:p w14:paraId="136EB312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string line;</w:t>
      </w:r>
    </w:p>
    <w:p w14:paraId="18D86ED1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while (getline(f, line)) {</w:t>
      </w:r>
    </w:p>
    <w:p w14:paraId="42200105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    cout &lt;&lt; line &lt;&lt; endl;</w:t>
      </w:r>
    </w:p>
    <w:p w14:paraId="60D40664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4106018B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f.close();</w:t>
      </w:r>
    </w:p>
    <w:p w14:paraId="1E761BD2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}</w:t>
      </w:r>
    </w:p>
    <w:p w14:paraId="34161777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</w:p>
    <w:p w14:paraId="4E8EF158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void shapka()</w:t>
      </w:r>
    </w:p>
    <w:p w14:paraId="5CCD90E3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>{</w:t>
      </w:r>
    </w:p>
    <w:p w14:paraId="553C3F16" w14:textId="77777777" w:rsidR="0030440E" w:rsidRPr="0030440E" w:rsidRDefault="0030440E" w:rsidP="0030440E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30440E">
        <w:rPr>
          <w:rFonts w:eastAsiaTheme="minorHAnsi" w:cstheme="minorBidi"/>
          <w:b w:val="0"/>
          <w:bCs w:val="0"/>
          <w:szCs w:val="22"/>
        </w:rPr>
        <w:t xml:space="preserve">    cout &lt;&lt; "#  An"&lt;&lt; endl ;</w:t>
      </w:r>
    </w:p>
    <w:p w14:paraId="175485A8" w14:textId="401325A0" w:rsidR="005235EB" w:rsidRDefault="0030440E" w:rsidP="0030440E">
      <w:pPr>
        <w:pStyle w:val="1Header"/>
      </w:pPr>
      <w:r w:rsidRPr="0030440E">
        <w:rPr>
          <w:rFonts w:eastAsiaTheme="minorHAnsi" w:cstheme="minorBidi"/>
          <w:b w:val="0"/>
          <w:bCs w:val="0"/>
          <w:szCs w:val="22"/>
        </w:rPr>
        <w:t>}</w:t>
      </w:r>
      <w:r>
        <w:rPr>
          <w:rFonts w:eastAsiaTheme="minorHAnsi" w:cstheme="minorBidi"/>
          <w:b w:val="0"/>
          <w:bCs w:val="0"/>
          <w:szCs w:val="22"/>
        </w:rPr>
        <w:tab/>
      </w:r>
    </w:p>
    <w:p w14:paraId="0DB24BBC" w14:textId="77777777" w:rsidR="005235EB" w:rsidRPr="003B3964" w:rsidRDefault="005235EB" w:rsidP="005235EB">
      <w:pPr>
        <w:pStyle w:val="1Normal"/>
        <w:rPr>
          <w:lang w:val="uk-UA" w:eastAsia="ru-RU"/>
        </w:rPr>
      </w:pPr>
    </w:p>
    <w:p w14:paraId="1DF99A48" w14:textId="77777777" w:rsidR="00DF5D50" w:rsidRPr="00702E59" w:rsidRDefault="00DF5D50" w:rsidP="00DF5D50">
      <w:pPr>
        <w:pStyle w:val="1Header"/>
      </w:pPr>
      <w:r w:rsidRPr="00702E59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DF5D50" w:rsidRPr="00702E59" w14:paraId="6D4B6F50" w14:textId="77777777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BA08956" w14:textId="77777777" w:rsidR="00DF5D50" w:rsidRPr="00702E59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28C15F2B" w14:textId="77777777" w:rsidR="00DF5D50" w:rsidRPr="00702E59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1D6CAD92" w14:textId="77777777" w:rsidR="00DF5D50" w:rsidRPr="00702E59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:rsidRPr="00702E59" w14:paraId="0219EF2F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1FA2F86" w14:textId="77777777" w:rsidR="00DF5D50" w:rsidRPr="00702E59" w:rsidRDefault="00DF5D50" w:rsidP="00DF5D50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75FDEB0A" w14:textId="3561AC5E" w:rsidR="00DF5D50" w:rsidRPr="00702E59" w:rsidRDefault="002F49A5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F1E726E" wp14:editId="4E18CF76">
                  <wp:extent cx="1722269" cy="792549"/>
                  <wp:effectExtent l="0" t="0" r="0" b="7620"/>
                  <wp:docPr id="462610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6102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269" cy="792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92EC3CA" w14:textId="18A7B0FB" w:rsidR="00DF5D50" w:rsidRPr="00702E59" w:rsidRDefault="002F49A5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sz w:val="24"/>
                <w:szCs w:val="24"/>
              </w:rPr>
              <w:t>result.txt</w:t>
            </w:r>
          </w:p>
        </w:tc>
      </w:tr>
      <w:tr w:rsidR="0030440E" w:rsidRPr="00702E59" w14:paraId="5A0637FD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D85765E" w14:textId="77777777" w:rsidR="0030440E" w:rsidRPr="00702E59" w:rsidRDefault="0030440E" w:rsidP="00DF5D5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41AB7BC" w14:textId="468AD1FE" w:rsidR="0030440E" w:rsidRPr="00702E59" w:rsidRDefault="00BA1944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194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A6DD41" wp14:editId="5A82FA9A">
                  <wp:extent cx="1272650" cy="823031"/>
                  <wp:effectExtent l="0" t="0" r="3810" b="0"/>
                  <wp:docPr id="1976082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827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50" cy="8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0440E" w:rsidRPr="0030440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C24C7F6" wp14:editId="6A17F59E">
                  <wp:extent cx="1546994" cy="1607959"/>
                  <wp:effectExtent l="0" t="0" r="0" b="0"/>
                  <wp:docPr id="2105998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9987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994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0077AFE" w14:textId="4BCD3BAC" w:rsidR="0030440E" w:rsidRPr="0030440E" w:rsidRDefault="0030440E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консоль</w:t>
            </w:r>
          </w:p>
        </w:tc>
      </w:tr>
    </w:tbl>
    <w:p w14:paraId="46C40FA5" w14:textId="77777777" w:rsidR="00DF5D50" w:rsidRPr="00702E59" w:rsidRDefault="00DF5D50" w:rsidP="00DF5D50">
      <w:pPr>
        <w:pStyle w:val="1Normal"/>
        <w:rPr>
          <w:lang w:eastAsia="ru-RU"/>
        </w:rPr>
      </w:pPr>
    </w:p>
    <w:p w14:paraId="6A991055" w14:textId="77777777" w:rsidR="00DF5D50" w:rsidRPr="00702E59" w:rsidRDefault="00DF5D50" w:rsidP="00DF5D50">
      <w:pPr>
        <w:pStyle w:val="1Header"/>
      </w:pPr>
      <w:r w:rsidRPr="00702E59">
        <w:t>Варіант 8. Задача 3.</w:t>
      </w:r>
    </w:p>
    <w:p w14:paraId="0D1477E1" w14:textId="77777777" w:rsidR="00DF5D50" w:rsidRPr="00702E59" w:rsidRDefault="00DF5D50" w:rsidP="00DF5D50">
      <w:pPr>
        <w:pStyle w:val="1Header"/>
      </w:pPr>
      <w:r w:rsidRPr="00702E59">
        <w:t xml:space="preserve">Умова: </w:t>
      </w:r>
    </w:p>
    <w:p w14:paraId="07312CCA" w14:textId="77777777" w:rsidR="002F49A5" w:rsidRPr="00702E59" w:rsidRDefault="002F49A5" w:rsidP="002F49A5">
      <w:pPr>
        <w:pStyle w:val="1Normal"/>
        <w:rPr>
          <w:lang w:eastAsia="ru-RU"/>
        </w:rPr>
      </w:pPr>
      <w:r w:rsidRPr="00702E59">
        <w:rPr>
          <w:lang w:eastAsia="ru-RU"/>
        </w:rPr>
        <w:t>Сформувати файл “EXAM” за результатами екзаменаційної сесії</w:t>
      </w:r>
    </w:p>
    <w:p w14:paraId="21EDCAE1" w14:textId="77777777" w:rsidR="002F49A5" w:rsidRPr="00702E59" w:rsidRDefault="002F49A5" w:rsidP="002F49A5">
      <w:pPr>
        <w:pStyle w:val="1Normal"/>
        <w:rPr>
          <w:lang w:eastAsia="ru-RU"/>
        </w:rPr>
      </w:pPr>
      <w:r w:rsidRPr="00702E59">
        <w:rPr>
          <w:lang w:eastAsia="ru-RU"/>
        </w:rPr>
        <w:t>(три екзамени). Інформація про студентів вводиться у символьному вигляді в наступному порядку: прізвище **N1**N2**N3, де Nі-оцінка. Використовуючи файл роздрукувати результати сесії у вигляді таблиці.</w:t>
      </w:r>
    </w:p>
    <w:p w14:paraId="6547B4E6" w14:textId="4ADF7828" w:rsidR="00DF5D50" w:rsidRPr="00702E59" w:rsidRDefault="002F49A5" w:rsidP="002F49A5">
      <w:pPr>
        <w:pStyle w:val="1Normal"/>
        <w:rPr>
          <w:lang w:eastAsia="ru-RU"/>
        </w:rPr>
      </w:pPr>
      <w:r w:rsidRPr="00702E59">
        <w:rPr>
          <w:lang w:eastAsia="ru-RU"/>
        </w:rPr>
        <w:t>Передбачити друк шапки таблиці з назвами дисциплін.</w:t>
      </w:r>
    </w:p>
    <w:p w14:paraId="0AF3C44F" w14:textId="77777777" w:rsidR="00DF5D50" w:rsidRPr="00702E59" w:rsidRDefault="00DF5D50" w:rsidP="00DF5D50">
      <w:pPr>
        <w:pStyle w:val="1Header"/>
      </w:pPr>
      <w:r w:rsidRPr="00702E59">
        <w:t>Формалізація задачі:</w:t>
      </w:r>
    </w:p>
    <w:p w14:paraId="756697BA" w14:textId="77777777" w:rsidR="0023222F" w:rsidRPr="00702E59" w:rsidRDefault="0023222F" w:rsidP="0023222F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02E5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1) Вхідні дані: вибір користувача з меню (1–4); кількість студентів n; дані про кожного студента — номер у списку, прізвище, оцінка 1, оцінка 2, оцінка 3;</w:t>
      </w:r>
    </w:p>
    <w:p w14:paraId="1D367A57" w14:textId="77777777" w:rsidR="0023222F" w:rsidRPr="00702E59" w:rsidRDefault="0023222F" w:rsidP="0023222F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02E5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2) Вихідні дані: бінарний файл exam.dat, що містить записи структури student; виведена на екран таблиця студентів при читанні файлу;</w:t>
      </w:r>
    </w:p>
    <w:p w14:paraId="72C57081" w14:textId="77777777" w:rsidR="0023222F" w:rsidRPr="00702E59" w:rsidRDefault="0023222F" w:rsidP="0023222F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02E5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lastRenderedPageBreak/>
        <w:t>3) Типи даних: структура student (char[], int); рядковий тип string для імені файлу; цілі типи int для лічильників і вибору меню; файлові потоки ifstream, ofstream, fstream;</w:t>
      </w:r>
    </w:p>
    <w:p w14:paraId="0EDD35D5" w14:textId="775C8F21" w:rsidR="0023222F" w:rsidRPr="00702E59" w:rsidRDefault="0023222F" w:rsidP="0023222F">
      <w:pPr>
        <w:pStyle w:val="1Header"/>
        <w:rPr>
          <w:rFonts w:eastAsiaTheme="minorHAnsi" w:cstheme="minorBidi"/>
          <w:b w:val="0"/>
          <w:bCs w:val="0"/>
          <w:i/>
          <w:iCs/>
          <w:szCs w:val="22"/>
          <w:lang w:eastAsia="en-US"/>
        </w:rPr>
      </w:pPr>
      <w:r w:rsidRPr="00702E59">
        <w:rPr>
          <w:rFonts w:eastAsiaTheme="minorHAnsi" w:cstheme="minorBidi"/>
          <w:b w:val="0"/>
          <w:bCs w:val="0"/>
          <w:i/>
          <w:iCs/>
          <w:szCs w:val="22"/>
          <w:lang w:eastAsia="en-US"/>
        </w:rPr>
        <w:t>4) Тестування: перевірити роботу програми для всіх пунктів меню.</w:t>
      </w:r>
    </w:p>
    <w:p w14:paraId="315511E4" w14:textId="7B6C8FFF" w:rsidR="00DF5D50" w:rsidRPr="00702E59" w:rsidRDefault="00DF5D50" w:rsidP="0023222F">
      <w:pPr>
        <w:pStyle w:val="1Header"/>
      </w:pPr>
      <w:r w:rsidRPr="00702E59">
        <w:t>Алгоритм:</w:t>
      </w:r>
    </w:p>
    <w:p w14:paraId="279C2DD9" w14:textId="35B449B9" w:rsidR="00DF5D50" w:rsidRPr="00702E59" w:rsidRDefault="0023222F" w:rsidP="002F49A5">
      <w:pPr>
        <w:pStyle w:val="1Normal"/>
        <w:spacing w:after="120"/>
        <w:rPr>
          <w14:ligatures w14:val="standardContextual"/>
        </w:rPr>
      </w:pPr>
      <w:r w:rsidRPr="00702E59">
        <w:drawing>
          <wp:inline distT="0" distB="0" distL="0" distR="0" wp14:anchorId="3DC717C2" wp14:editId="19E75435">
            <wp:extent cx="3696020" cy="4267570"/>
            <wp:effectExtent l="0" t="0" r="0" b="0"/>
            <wp:docPr id="72669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1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E59">
        <w:rPr>
          <w14:ligatures w14:val="standardContextual"/>
        </w:rPr>
        <w:t xml:space="preserve"> </w:t>
      </w:r>
      <w:r w:rsidRPr="00702E59">
        <w:drawing>
          <wp:inline distT="0" distB="0" distL="0" distR="0" wp14:anchorId="45D3DB21" wp14:editId="6B8A5A3A">
            <wp:extent cx="1707028" cy="4176122"/>
            <wp:effectExtent l="0" t="0" r="7620" b="0"/>
            <wp:docPr id="154333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8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8759" w14:textId="77777777" w:rsidR="0023222F" w:rsidRPr="00702E59" w:rsidRDefault="0023222F" w:rsidP="002F49A5">
      <w:pPr>
        <w:pStyle w:val="1Normal"/>
        <w:spacing w:after="120"/>
        <w:rPr>
          <w14:ligatures w14:val="standardContextual"/>
        </w:rPr>
      </w:pPr>
      <w:r w:rsidRPr="00702E59">
        <w:drawing>
          <wp:inline distT="0" distB="0" distL="0" distR="0" wp14:anchorId="687B7BD9" wp14:editId="644B3143">
            <wp:extent cx="2057578" cy="3238781"/>
            <wp:effectExtent l="0" t="0" r="0" b="0"/>
            <wp:docPr id="15392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76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926" w14:textId="676E0CF8" w:rsidR="0023222F" w:rsidRPr="00702E59" w:rsidRDefault="0023222F" w:rsidP="002F49A5">
      <w:pPr>
        <w:pStyle w:val="1Normal"/>
        <w:spacing w:after="120"/>
        <w:rPr>
          <w14:ligatures w14:val="standardContextual"/>
        </w:rPr>
      </w:pPr>
      <w:r w:rsidRPr="00702E59">
        <w:lastRenderedPageBreak/>
        <w:drawing>
          <wp:inline distT="0" distB="0" distL="0" distR="0" wp14:anchorId="35F102BC" wp14:editId="7A02AEF9">
            <wp:extent cx="2042337" cy="3276884"/>
            <wp:effectExtent l="0" t="0" r="0" b="0"/>
            <wp:docPr id="5982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34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5B75" w14:textId="77777777" w:rsidR="0023222F" w:rsidRPr="00702E59" w:rsidRDefault="0023222F" w:rsidP="002F49A5">
      <w:pPr>
        <w:pStyle w:val="1Normal"/>
        <w:spacing w:after="120"/>
        <w:rPr>
          <w14:ligatures w14:val="standardContextual"/>
        </w:rPr>
      </w:pPr>
    </w:p>
    <w:p w14:paraId="3935DFDC" w14:textId="4D14AB4D" w:rsidR="0023222F" w:rsidRPr="00702E59" w:rsidRDefault="0023222F" w:rsidP="002F49A5">
      <w:pPr>
        <w:pStyle w:val="1Normal"/>
        <w:spacing w:after="120"/>
        <w:rPr>
          <w14:ligatures w14:val="standardContextual"/>
        </w:rPr>
      </w:pPr>
      <w:r w:rsidRPr="00702E59">
        <w:rPr>
          <w14:ligatures w14:val="standardContextual"/>
        </w:rPr>
        <w:drawing>
          <wp:inline distT="0" distB="0" distL="0" distR="0" wp14:anchorId="5A08D05B" wp14:editId="1F2E1285">
            <wp:extent cx="2773920" cy="4724809"/>
            <wp:effectExtent l="0" t="0" r="7620" b="0"/>
            <wp:docPr id="167621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3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75B8" w14:textId="77777777" w:rsidR="0023222F" w:rsidRPr="00702E59" w:rsidRDefault="0023222F" w:rsidP="002F49A5">
      <w:pPr>
        <w:pStyle w:val="1Normal"/>
        <w:spacing w:after="120"/>
      </w:pPr>
    </w:p>
    <w:p w14:paraId="2D97A564" w14:textId="77777777" w:rsidR="00DF5D50" w:rsidRPr="00702E59" w:rsidRDefault="00DF5D50" w:rsidP="00DF5D50">
      <w:pPr>
        <w:pStyle w:val="1Header"/>
      </w:pPr>
      <w:r w:rsidRPr="00702E59">
        <w:t>Код:</w:t>
      </w:r>
    </w:p>
    <w:p w14:paraId="6BF9A28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62DD99C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&lt;fstream&gt;</w:t>
      </w:r>
    </w:p>
    <w:p w14:paraId="6A61DEC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&lt;conio.h&gt;</w:t>
      </w:r>
    </w:p>
    <w:p w14:paraId="47AC76E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&lt;string.h&gt;</w:t>
      </w:r>
    </w:p>
    <w:p w14:paraId="3E5B148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lastRenderedPageBreak/>
        <w:t>#include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&lt;stdio.h&gt;</w:t>
      </w:r>
    </w:p>
    <w:p w14:paraId="472F3BE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7A1939D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34CC1CA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57349B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student</w:t>
      </w:r>
    </w:p>
    <w:p w14:paraId="02DEF92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F08E53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prizv;</w:t>
      </w:r>
    </w:p>
    <w:p w14:paraId="534E7AF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n1, n2, n3;</w:t>
      </w:r>
    </w:p>
    <w:p w14:paraId="04CF927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} ex;  </w:t>
      </w:r>
    </w:p>
    <w:p w14:paraId="2A31F4E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98D4BC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i, n, k, b;</w:t>
      </w:r>
    </w:p>
    <w:p w14:paraId="1CA1404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12AB61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0E99285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form_ex();</w:t>
      </w:r>
    </w:p>
    <w:p w14:paraId="24AE49A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out_file(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D4D868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app_outfile(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22DEB1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shapka(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6A09E3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in_file(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AE32535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717520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54B3707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2EFA5C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setlocale(</w:t>
      </w:r>
      <w:r>
        <w:rPr>
          <w:rFonts w:ascii="Cascadia Mono" w:hAnsi="Cascadia Mono" w:cs="Cascadia Mono"/>
          <w:noProof w:val="0"/>
          <w:color w:val="6F008A"/>
          <w:sz w:val="19"/>
          <w:szCs w:val="19"/>
          <w:highlight w:val="white"/>
          <w:lang w:val="ru-RU"/>
          <w14:ligatures w14:val="standardContextual"/>
        </w:rPr>
        <w:t>LC_ALL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"ukr"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EB6D35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b = 1;</w:t>
      </w:r>
    </w:p>
    <w:p w14:paraId="06D6EF4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EA7320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file_name =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"exam.dat"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F36A38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E2BAD5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0CA5808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443F9A8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k = menu();</w:t>
      </w:r>
    </w:p>
    <w:p w14:paraId="5718C3D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(k)</w:t>
      </w:r>
    </w:p>
    <w:p w14:paraId="6C1E579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14:paraId="6313FE9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111A0D7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out_file(file_name);</w:t>
      </w:r>
    </w:p>
    <w:p w14:paraId="2F8373A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0F9D82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6BE6AA0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app_outfile(file_name);</w:t>
      </w:r>
    </w:p>
    <w:p w14:paraId="0B16E36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81DE9A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E99E80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716793D5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shapka(file_name);</w:t>
      </w:r>
    </w:p>
    <w:p w14:paraId="2D9F483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in_file(file_name);</w:t>
      </w:r>
    </w:p>
    <w:p w14:paraId="52A341B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1D2FD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66C06E6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 = 0;</w:t>
      </w:r>
    </w:p>
    <w:p w14:paraId="7F58E49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0479B3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261AD67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"Некоректний вибiр"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  </w:t>
      </w:r>
    </w:p>
    <w:p w14:paraId="6EA2574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FAA2D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 </w:t>
      </w:r>
    </w:p>
    <w:p w14:paraId="7E461BE5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62A921D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83320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D2428D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F3F8D3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741900A5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E3AA46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"1 - створення файлу\n"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AC254B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"2 - додавання у файл\n"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C37F09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"3 - читання файлу\n"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15354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"4 - вихiд\n"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DA9EAF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"Введiть вибiр:"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4AA8D1F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498BB35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F6BFCC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CE296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form_ex()</w:t>
      </w:r>
    </w:p>
    <w:p w14:paraId="4C17219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E70A18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"-Прiзвiще: 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ex.prizv; cin.get();</w:t>
      </w:r>
    </w:p>
    <w:p w14:paraId="31F0B12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"-Оцiнка 1: 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ex.n1;</w:t>
      </w:r>
    </w:p>
    <w:p w14:paraId="79C9C09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"-Оцiнка 2: 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ex.n2;</w:t>
      </w:r>
    </w:p>
    <w:p w14:paraId="4BEF733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"-Оцiнка 3: 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ex.n3;</w:t>
      </w:r>
    </w:p>
    <w:p w14:paraId="3C24151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F49125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51029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out_file(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BDD788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A64CD4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ofstream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6824ADA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6227DA9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F94EF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"Введiть кiлькiсть студентiв: 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056FC1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3413196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BC2BD6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= 0; i &lt; n; i++)</w:t>
      </w:r>
    </w:p>
    <w:p w14:paraId="58E9776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0F9699D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"-й студент:\n"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F98846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form_ex();</w:t>
      </w:r>
    </w:p>
    <w:p w14:paraId="391C3F35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file1.write((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ex);</w:t>
      </w:r>
    </w:p>
    <w:p w14:paraId="0BB19B4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379F20D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EBC232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429DBF2D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8BBEEC0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CC3079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app_outfile(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1068BB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32AA1E0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ofstream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459109A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::binary |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::app);</w:t>
      </w:r>
    </w:p>
    <w:p w14:paraId="682B699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47E823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"Введiть кiлькiсть студентiв: 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57942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0EDBCA9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0F84A6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= 0; i &lt; n; i++)</w:t>
      </w:r>
    </w:p>
    <w:p w14:paraId="704AAD00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7BDBCE8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"-й студент:\n"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A90440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form_ex();</w:t>
      </w:r>
    </w:p>
    <w:p w14:paraId="4B8D9E2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file1.write((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ex);</w:t>
      </w:r>
    </w:p>
    <w:p w14:paraId="12F9E69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180FD1DA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1F2450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364E02A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9C922A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44333E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shapka(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12B6A49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9991090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ifstream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001D5E4D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01B763E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file1.clear();</w:t>
      </w:r>
    </w:p>
    <w:p w14:paraId="738043A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file1.seekg(0);</w:t>
      </w:r>
    </w:p>
    <w:p w14:paraId="1AB112E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62E5A5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"Прiзвiще"</w:t>
      </w:r>
    </w:p>
    <w:p w14:paraId="0B4DA211" w14:textId="5FF7BE98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uk-UA"/>
          <w14:ligatures w14:val="standardContextual"/>
        </w:rPr>
        <w:t>Архітектура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</w:t>
      </w:r>
    </w:p>
    <w:p w14:paraId="3C4F1874" w14:textId="3A04BE9F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"Програмування"</w:t>
      </w:r>
    </w:p>
    <w:p w14:paraId="4169EF69" w14:textId="7E12519B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"Алгебра"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8125DB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3A3309F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768CFB21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98B2A1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DB373C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in_file(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6E2C21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143C457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ifstream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file1;</w:t>
      </w:r>
    </w:p>
    <w:p w14:paraId="6741DC04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file1.open(</w:t>
      </w:r>
      <w:r>
        <w:rPr>
          <w:rFonts w:ascii="Cascadia Mono" w:hAnsi="Cascadia Mono" w:cs="Cascadia Mono"/>
          <w:noProof w:val="0"/>
          <w:color w:val="808080"/>
          <w:sz w:val="19"/>
          <w:szCs w:val="19"/>
          <w:highlight w:val="white"/>
          <w:lang w:val="ru-RU"/>
          <w14:ligatures w14:val="standardContextual"/>
        </w:rPr>
        <w:t>file_name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noProof w:val="0"/>
          <w:color w:val="2B91AF"/>
          <w:sz w:val="19"/>
          <w:szCs w:val="19"/>
          <w:highlight w:val="white"/>
          <w:lang w:val="ru-RU"/>
          <w14:ligatures w14:val="standardContextual"/>
        </w:rPr>
        <w:t>ios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::binary);</w:t>
      </w:r>
    </w:p>
    <w:p w14:paraId="64A273F8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D8AE796" w14:textId="077C3AF0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(file1.read((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*)&amp;ex, </w:t>
      </w:r>
      <w:r>
        <w:rPr>
          <w:rFonts w:ascii="Cascadia Mono" w:hAnsi="Cascadia Mono" w:cs="Cascadia Mono"/>
          <w:noProof w:val="0"/>
          <w:color w:val="0000FF"/>
          <w:sz w:val="19"/>
          <w:szCs w:val="19"/>
          <w:highlight w:val="white"/>
          <w:lang w:val="ru-RU"/>
          <w14:ligatures w14:val="standardContextual"/>
        </w:rPr>
        <w:t>sizeof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ex))</w:t>
      </w:r>
    </w:p>
    <w:p w14:paraId="44E32807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14:paraId="598379C5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setw(15)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ex.prizv</w:t>
      </w:r>
    </w:p>
    <w:p w14:paraId="23E3639E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ex.n1</w:t>
      </w:r>
    </w:p>
    <w:p w14:paraId="6571713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ex.n2</w:t>
      </w:r>
    </w:p>
    <w:p w14:paraId="4C109256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ex.n3 </w:t>
      </w:r>
      <w:r>
        <w:rPr>
          <w:rFonts w:ascii="Cascadia Mono" w:hAnsi="Cascadia Mono" w:cs="Cascadia Mono"/>
          <w:noProof w:val="0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2CABAC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266CD78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894874B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file1.close();</w:t>
      </w:r>
    </w:p>
    <w:p w14:paraId="351725C2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file1.clear();</w:t>
      </w:r>
    </w:p>
    <w:p w14:paraId="54105153" w14:textId="77777777" w:rsidR="00BA1944" w:rsidRDefault="00BA1944" w:rsidP="00BA19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EC4D199" w14:textId="46219996" w:rsidR="00DF5D50" w:rsidRPr="00702E59" w:rsidRDefault="00DF5D50" w:rsidP="00935B8E">
      <w:pPr>
        <w:pStyle w:val="1Header"/>
      </w:pPr>
      <w:r w:rsidRPr="00702E59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8"/>
        <w:gridCol w:w="7146"/>
        <w:gridCol w:w="2142"/>
      </w:tblGrid>
      <w:tr w:rsidR="00DF5D50" w:rsidRPr="00702E59" w14:paraId="11749282" w14:textId="77777777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FA9C07D" w14:textId="77777777" w:rsidR="00DF5D50" w:rsidRPr="00702E59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7E4A3015" w14:textId="77777777" w:rsidR="00DF5D50" w:rsidRPr="00702E59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7F238A10" w14:textId="77777777" w:rsidR="00DF5D50" w:rsidRPr="00702E59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:rsidRPr="00702E59" w14:paraId="48F30DE6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0254118" w14:textId="77777777" w:rsidR="00DF5D50" w:rsidRPr="00702E59" w:rsidRDefault="00DF5D50" w:rsidP="00DF5D50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703F1493" w14:textId="3AA0E566" w:rsidR="00DF5D50" w:rsidRPr="00702E59" w:rsidRDefault="00935B8E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98D4834" wp14:editId="4EE9C0AD">
                  <wp:extent cx="2870200" cy="3854057"/>
                  <wp:effectExtent l="0" t="0" r="6350" b="0"/>
                  <wp:docPr id="774936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9361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22" cy="385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F0549F5" w14:textId="77777777" w:rsidR="00DF5D50" w:rsidRPr="00702E59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:rsidRPr="00702E59" w14:paraId="24F9DF14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F691EDA" w14:textId="77777777" w:rsidR="00DF5D50" w:rsidRPr="00702E59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6ED1530E" w14:textId="7829E28C" w:rsidR="00DF5D50" w:rsidRPr="00702E59" w:rsidRDefault="00EA3CC4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9E4FBBC" wp14:editId="0AC96EDC">
                  <wp:extent cx="3979333" cy="818769"/>
                  <wp:effectExtent l="0" t="0" r="2540" b="635"/>
                  <wp:docPr id="78701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017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6563" cy="82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F6C3353" w14:textId="77777777" w:rsidR="00DF5D50" w:rsidRPr="00702E59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:rsidRPr="00702E59" w14:paraId="238899A4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0EFD9B6" w14:textId="77777777" w:rsidR="00DF5D50" w:rsidRPr="00702E59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2C7FCD9F" w14:textId="392F978E" w:rsidR="00DF5D50" w:rsidRPr="00702E59" w:rsidRDefault="00EA3CC4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1D5E352" wp14:editId="357EBE98">
                  <wp:extent cx="2842506" cy="2133785"/>
                  <wp:effectExtent l="0" t="0" r="0" b="0"/>
                  <wp:docPr id="1962124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244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213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E001093" w14:textId="4055E2DF" w:rsidR="00815AEF" w:rsidRPr="00702E59" w:rsidRDefault="00815AEF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5AEF" w:rsidRPr="00702E59" w14:paraId="4D3C0CEB" w14:textId="77777777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B23A58A" w14:textId="77777777" w:rsidR="00815AEF" w:rsidRPr="00702E59" w:rsidRDefault="00815AEF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2192AC00" w14:textId="456AA0E8" w:rsidR="00815AEF" w:rsidRPr="00702E59" w:rsidRDefault="00815AEF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2E5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6ABB402" wp14:editId="378D801A">
                  <wp:extent cx="4394200" cy="910041"/>
                  <wp:effectExtent l="0" t="0" r="6350" b="4445"/>
                  <wp:docPr id="1580461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46103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34" cy="91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2DD4210" w14:textId="77777777" w:rsidR="00815AEF" w:rsidRPr="00702E59" w:rsidRDefault="00815AEF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7AF1EF" w14:textId="77777777" w:rsidR="00DF5D50" w:rsidRPr="00702E59" w:rsidRDefault="00DF5D50" w:rsidP="00DF5D50">
      <w:pPr>
        <w:pStyle w:val="1Normal"/>
        <w:rPr>
          <w:lang w:eastAsia="ru-RU"/>
        </w:rPr>
      </w:pPr>
    </w:p>
    <w:p w14:paraId="1DEBA285" w14:textId="29829989" w:rsidR="00EA3CC4" w:rsidRPr="00A46E8D" w:rsidRDefault="00C621DA" w:rsidP="00EA3CC4">
      <w:pPr>
        <w:spacing w:after="0" w:line="240" w:lineRule="auto"/>
        <w:ind w:left="720"/>
        <w:jc w:val="both"/>
      </w:pPr>
      <w:r w:rsidRPr="00702E5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Висновок:</w:t>
      </w:r>
      <w:r w:rsidRPr="00702E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EA3CC4" w:rsidRPr="00702E5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 час виконання лабораторної роботи о</w:t>
      </w:r>
      <w:r w:rsidR="00EA3CC4" w:rsidRPr="00702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тримав практичні навики створення, читання та опрацювання файлів даних та результатів (різних типів) в програмах на С++.</w:t>
      </w:r>
    </w:p>
    <w:sectPr w:rsidR="00EA3CC4" w:rsidRPr="00A46E8D" w:rsidSect="00C621DA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EB29" w14:textId="77777777" w:rsidR="00226056" w:rsidRPr="00702E59" w:rsidRDefault="00226056" w:rsidP="004421FA">
      <w:pPr>
        <w:spacing w:after="0" w:line="240" w:lineRule="auto"/>
      </w:pPr>
      <w:r w:rsidRPr="00702E59">
        <w:separator/>
      </w:r>
    </w:p>
  </w:endnote>
  <w:endnote w:type="continuationSeparator" w:id="0">
    <w:p w14:paraId="5CB64013" w14:textId="77777777" w:rsidR="00226056" w:rsidRPr="00702E59" w:rsidRDefault="00226056" w:rsidP="004421FA">
      <w:pPr>
        <w:spacing w:after="0" w:line="240" w:lineRule="auto"/>
      </w:pPr>
      <w:r w:rsidRPr="00702E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CC23" w14:textId="77777777" w:rsidR="00072426" w:rsidRPr="00702E59" w:rsidRDefault="00000000">
    <w:pPr>
      <w:pStyle w:val="Footer"/>
    </w:pPr>
    <w:r w:rsidRPr="00702E59">
      <w:rPr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060F5" wp14:editId="4D347018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D677A9" w14:textId="77777777" w:rsidR="00072426" w:rsidRPr="00702E59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82060F5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58D677A9" w14:textId="77777777" w:rsidR="00072426" w:rsidRPr="00702E59" w:rsidRDefault="00072426"/>
                </w:txbxContent>
              </v:textbox>
            </v:shape>
          </w:pict>
        </mc:Fallback>
      </mc:AlternateContent>
    </w:r>
    <w:r w:rsidRPr="00702E59">
      <w:rPr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FBD216E" wp14:editId="45B87B90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3113DA" w14:textId="1F714930" w:rsidR="00072426" w:rsidRPr="00702E59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702E59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702E59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702E59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2F49A5" w:rsidRPr="00702E59">
                            <w:rPr>
                              <w:rFonts w:cstheme="minorHAnsi"/>
                              <w:sz w:val="40"/>
                            </w:rPr>
                            <w:t>9</w:t>
                          </w:r>
                          <w:r w:rsidRPr="00702E59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 w:rsidRPr="00702E59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702E59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2FD344EC" w14:textId="77777777" w:rsidR="00072426" w:rsidRPr="00702E59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BD216E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023113DA" w14:textId="1F714930" w:rsidR="00072426" w:rsidRPr="00702E59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702E59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702E59">
                      <w:rPr>
                        <w:rFonts w:cstheme="minorHAnsi"/>
                        <w:sz w:val="40"/>
                      </w:rPr>
                      <w:t>41</w:t>
                    </w:r>
                    <w:r w:rsidRPr="00702E59">
                      <w:rPr>
                        <w:rFonts w:cstheme="minorHAnsi"/>
                        <w:sz w:val="40"/>
                      </w:rPr>
                      <w:t>.0</w:t>
                    </w:r>
                    <w:r w:rsidR="002F49A5" w:rsidRPr="00702E59">
                      <w:rPr>
                        <w:rFonts w:cstheme="minorHAnsi"/>
                        <w:sz w:val="40"/>
                      </w:rPr>
                      <w:t>9</w:t>
                    </w:r>
                    <w:r w:rsidRPr="00702E59">
                      <w:rPr>
                        <w:rFonts w:cstheme="minorHAnsi"/>
                        <w:sz w:val="40"/>
                      </w:rPr>
                      <w:t>.0</w:t>
                    </w:r>
                    <w:r w:rsidR="004421FA" w:rsidRPr="00702E59">
                      <w:rPr>
                        <w:rFonts w:cstheme="minorHAnsi"/>
                        <w:sz w:val="40"/>
                      </w:rPr>
                      <w:t>8</w:t>
                    </w:r>
                    <w:r w:rsidRPr="00702E59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2FD344EC" w14:textId="77777777" w:rsidR="00072426" w:rsidRPr="00702E59" w:rsidRDefault="00072426"/>
                </w:txbxContent>
              </v:textbox>
            </v:shape>
          </w:pict>
        </mc:Fallback>
      </mc:AlternateContent>
    </w:r>
    <w:r w:rsidRPr="00702E59">
      <w:rPr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690DDE" wp14:editId="4645CD39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BA3104" w14:textId="77777777" w:rsidR="00072426" w:rsidRPr="00702E59" w:rsidRDefault="00000000">
                          <w:r w:rsidRPr="00702E59">
                            <w:fldChar w:fldCharType="begin"/>
                          </w:r>
                          <w:r w:rsidRPr="00702E59">
                            <w:instrText>PAGE   \* MERGEFORMAT</w:instrText>
                          </w:r>
                          <w:r w:rsidRPr="00702E59">
                            <w:fldChar w:fldCharType="separate"/>
                          </w:r>
                          <w:r w:rsidRPr="00702E59">
                            <w:t>1</w:t>
                          </w:r>
                          <w:r w:rsidRPr="00702E59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690DDE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65BA3104" w14:textId="77777777" w:rsidR="00072426" w:rsidRPr="00702E59" w:rsidRDefault="00000000">
                    <w:r w:rsidRPr="00702E59">
                      <w:fldChar w:fldCharType="begin"/>
                    </w:r>
                    <w:r w:rsidRPr="00702E59">
                      <w:instrText>PAGE   \* MERGEFORMAT</w:instrText>
                    </w:r>
                    <w:r w:rsidRPr="00702E59">
                      <w:fldChar w:fldCharType="separate"/>
                    </w:r>
                    <w:r w:rsidRPr="00702E59">
                      <w:t>1</w:t>
                    </w:r>
                    <w:r w:rsidRPr="00702E59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74D16" w14:textId="77777777" w:rsidR="00072426" w:rsidRPr="00702E59" w:rsidRDefault="00000000">
    <w:pPr>
      <w:pStyle w:val="Footer"/>
    </w:pPr>
    <w:r w:rsidRPr="00702E59">
      <w:rPr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142D42" wp14:editId="73194532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1771CE" w14:textId="0C34273C" w:rsidR="00072426" w:rsidRPr="00702E59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702E59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702E59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702E59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2F49A5" w:rsidRPr="00702E59">
                            <w:rPr>
                              <w:rFonts w:cstheme="minorHAnsi"/>
                              <w:sz w:val="40"/>
                            </w:rPr>
                            <w:t>9</w:t>
                          </w:r>
                          <w:r w:rsidRPr="00702E59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 w:rsidRPr="00702E59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 w:rsidRPr="00702E59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702E59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3275BA36" w14:textId="77777777" w:rsidR="00072426" w:rsidRPr="00702E59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42D42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241771CE" w14:textId="0C34273C" w:rsidR="00072426" w:rsidRPr="00702E59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702E59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702E59">
                      <w:rPr>
                        <w:rFonts w:cstheme="minorHAnsi"/>
                        <w:sz w:val="40"/>
                      </w:rPr>
                      <w:t>41</w:t>
                    </w:r>
                    <w:r w:rsidRPr="00702E59">
                      <w:rPr>
                        <w:rFonts w:cstheme="minorHAnsi"/>
                        <w:sz w:val="40"/>
                      </w:rPr>
                      <w:t>.0</w:t>
                    </w:r>
                    <w:r w:rsidR="002F49A5" w:rsidRPr="00702E59">
                      <w:rPr>
                        <w:rFonts w:cstheme="minorHAnsi"/>
                        <w:sz w:val="40"/>
                      </w:rPr>
                      <w:t>9</w:t>
                    </w:r>
                    <w:r w:rsidRPr="00702E59">
                      <w:rPr>
                        <w:rFonts w:cstheme="minorHAnsi"/>
                        <w:sz w:val="40"/>
                      </w:rPr>
                      <w:t>.</w:t>
                    </w:r>
                    <w:r w:rsidR="00A46E8D" w:rsidRPr="00702E59">
                      <w:rPr>
                        <w:rFonts w:cstheme="minorHAnsi"/>
                        <w:sz w:val="40"/>
                      </w:rPr>
                      <w:t>0</w:t>
                    </w:r>
                    <w:r w:rsidR="004421FA" w:rsidRPr="00702E59">
                      <w:rPr>
                        <w:rFonts w:cstheme="minorHAnsi"/>
                        <w:sz w:val="40"/>
                      </w:rPr>
                      <w:t>8</w:t>
                    </w:r>
                    <w:r w:rsidRPr="00702E59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3275BA36" w14:textId="77777777" w:rsidR="00072426" w:rsidRPr="00702E59" w:rsidRDefault="00072426"/>
                </w:txbxContent>
              </v:textbox>
            </v:shape>
          </w:pict>
        </mc:Fallback>
      </mc:AlternateContent>
    </w:r>
    <w:r w:rsidRPr="00702E59"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8071B2" wp14:editId="79968E1B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3B316F" w14:textId="77777777" w:rsidR="00072426" w:rsidRPr="00702E59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B8071B2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5C3B316F" w14:textId="77777777" w:rsidR="00072426" w:rsidRPr="00702E59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7E3C8" w14:textId="77777777" w:rsidR="00226056" w:rsidRPr="00702E59" w:rsidRDefault="00226056" w:rsidP="004421FA">
      <w:pPr>
        <w:spacing w:after="0" w:line="240" w:lineRule="auto"/>
      </w:pPr>
      <w:r w:rsidRPr="00702E59">
        <w:separator/>
      </w:r>
    </w:p>
  </w:footnote>
  <w:footnote w:type="continuationSeparator" w:id="0">
    <w:p w14:paraId="7272D6EF" w14:textId="77777777" w:rsidR="00226056" w:rsidRPr="00702E59" w:rsidRDefault="00226056" w:rsidP="004421FA">
      <w:pPr>
        <w:spacing w:after="0" w:line="240" w:lineRule="auto"/>
      </w:pPr>
      <w:r w:rsidRPr="00702E5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4BC3" w14:textId="77777777" w:rsidR="00072426" w:rsidRPr="00702E59" w:rsidRDefault="00000000">
    <w:pPr>
      <w:pStyle w:val="Header"/>
    </w:pPr>
    <w:r w:rsidRPr="00702E59">
      <w:rPr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DFB9E6" wp14:editId="43EB6221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696D9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D1644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90E93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2F957" w14:textId="77777777" w:rsidR="00072426" w:rsidRPr="00702E59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5143F6A" w14:textId="77777777" w:rsidR="00072426" w:rsidRPr="00702E59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4A00E7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D6486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DFB9E6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1FD696D9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0B3D1644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2E990E93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28B2F957" w14:textId="77777777" w:rsidR="00072426" w:rsidRPr="00702E59" w:rsidRDefault="00000000" w:rsidP="00D11972">
                      <w:pPr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Дата</w:t>
                      </w:r>
                    </w:p>
                    <w:p w14:paraId="75143F6A" w14:textId="77777777" w:rsidR="00072426" w:rsidRPr="00702E59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1F4A00E7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36ED6486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42AD7" w14:textId="77777777" w:rsidR="00072426" w:rsidRPr="00702E59" w:rsidRDefault="00000000">
    <w:pPr>
      <w:pStyle w:val="Header"/>
    </w:pPr>
    <w:r w:rsidRPr="00702E59">
      <w:rPr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7EDED9CC" wp14:editId="46565BFF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80F6DD" w14:textId="77777777" w:rsidR="00072426" w:rsidRPr="00702E59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Змн</w:t>
                            </w:r>
                            <w:r w:rsidRPr="00702E59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7F5AC7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C5EAC6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8BDCBD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46A14D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26159E" w14:textId="77777777" w:rsidR="00072426" w:rsidRPr="00702E59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898755" w14:textId="77777777" w:rsidR="00072426" w:rsidRPr="00702E59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702E59"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6F4C40" w14:textId="77777777" w:rsidR="00072426" w:rsidRPr="00702E59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EF235E" w14:textId="77777777" w:rsidR="00072426" w:rsidRPr="00702E59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702E59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702E59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C21B1E" w14:textId="77777777" w:rsidR="00072426" w:rsidRPr="00702E59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702E59"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DD28E3" w14:textId="77777777" w:rsidR="00072426" w:rsidRPr="00702E59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702E59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4C4010" w14:textId="77777777" w:rsidR="00072426" w:rsidRPr="00702E59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702E59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2E3D9D" w14:textId="77777777" w:rsidR="00072426" w:rsidRPr="00702E59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DA2C20" w14:textId="77777777" w:rsidR="00072426" w:rsidRPr="00702E59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518467" w14:textId="77777777" w:rsidR="00072426" w:rsidRPr="00702E59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702E59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120E6D" w14:textId="77777777" w:rsidR="00072426" w:rsidRPr="00702E59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DAE153" w14:textId="77777777" w:rsidR="00072426" w:rsidRPr="00702E59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702E59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62C8A3" w14:textId="77777777" w:rsidR="00072426" w:rsidRPr="00702E59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E02862" w14:textId="13DBE29A" w:rsidR="00072426" w:rsidRPr="00702E59" w:rsidRDefault="002F49A5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02E5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Створення програм для роботи з файлами.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1111E1" w14:textId="77777777" w:rsidR="00072426" w:rsidRPr="00702E59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39D6F4" w14:textId="77777777" w:rsidR="00072426" w:rsidRPr="00702E59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702E59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E8575C" w14:textId="52C10EDA" w:rsidR="00072426" w:rsidRPr="00702E59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702E59"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 w:rsidRPr="00702E59"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 w:rsidRPr="00702E59"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E861B0" w:rsidRPr="00E861B0">
                              <w:rPr>
                                <w:i/>
                                <w:iCs/>
                                <w:sz w:val="18"/>
                              </w:rPr>
                              <w:t>12</w:t>
                            </w:r>
                            <w:r w:rsidRPr="00702E59"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72C67A" w14:textId="77777777" w:rsidR="00072426" w:rsidRPr="00702E59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702E59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 w:rsidRPr="00702E59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702E59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DED9CC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480F6DD" w14:textId="77777777" w:rsidR="00072426" w:rsidRPr="00702E59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Змн</w:t>
                      </w:r>
                      <w:r w:rsidRPr="00702E59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667F5AC7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77C5EAC6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0D8BDCBD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1A46A14D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7226159E" w14:textId="77777777" w:rsidR="00072426" w:rsidRPr="00702E59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50898755" w14:textId="77777777" w:rsidR="00072426" w:rsidRPr="00702E59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702E59"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3C6F4C40" w14:textId="77777777" w:rsidR="00072426" w:rsidRPr="00702E59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18EF235E" w14:textId="77777777" w:rsidR="00072426" w:rsidRPr="00702E59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702E59">
                          <w:rPr>
                            <w:sz w:val="18"/>
                          </w:rPr>
                          <w:t xml:space="preserve"> Розро</w:t>
                        </w:r>
                        <w:r w:rsidRPr="00702E59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2CC21B1E" w14:textId="77777777" w:rsidR="00072426" w:rsidRPr="00702E59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702E59"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15DD28E3" w14:textId="77777777" w:rsidR="00072426" w:rsidRPr="00702E59" w:rsidRDefault="00000000" w:rsidP="00D11972">
                        <w:pPr>
                          <w:rPr>
                            <w:sz w:val="18"/>
                          </w:rPr>
                        </w:pPr>
                        <w:r w:rsidRPr="00702E59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324C4010" w14:textId="77777777" w:rsidR="00072426" w:rsidRPr="00702E59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702E59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392E3D9D" w14:textId="77777777" w:rsidR="00072426" w:rsidRPr="00702E59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65DA2C20" w14:textId="77777777" w:rsidR="00072426" w:rsidRPr="00702E59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73518467" w14:textId="77777777" w:rsidR="00072426" w:rsidRPr="00702E59" w:rsidRDefault="00000000" w:rsidP="00D11972">
                        <w:pPr>
                          <w:rPr>
                            <w:sz w:val="18"/>
                          </w:rPr>
                        </w:pPr>
                        <w:r w:rsidRPr="00702E59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5E120E6D" w14:textId="77777777" w:rsidR="00072426" w:rsidRPr="00702E59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6FDAE153" w14:textId="77777777" w:rsidR="00072426" w:rsidRPr="00702E59" w:rsidRDefault="00000000" w:rsidP="00D11972">
                        <w:pPr>
                          <w:rPr>
                            <w:sz w:val="18"/>
                          </w:rPr>
                        </w:pPr>
                        <w:r w:rsidRPr="00702E59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0462C8A3" w14:textId="77777777" w:rsidR="00072426" w:rsidRPr="00702E59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10E02862" w14:textId="13DBE29A" w:rsidR="00072426" w:rsidRPr="00702E59" w:rsidRDefault="002F49A5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02E5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Створення програм для роботи з файлами.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1A1111E1" w14:textId="77777777" w:rsidR="00072426" w:rsidRPr="00702E59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2239D6F4" w14:textId="77777777" w:rsidR="00072426" w:rsidRPr="00702E59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702E59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0CE8575C" w14:textId="52C10EDA" w:rsidR="00072426" w:rsidRPr="00702E59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702E59"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 w:rsidRPr="00702E59"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 w:rsidRPr="00702E59"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E861B0" w:rsidRPr="00E861B0">
                        <w:rPr>
                          <w:i/>
                          <w:iCs/>
                          <w:sz w:val="18"/>
                        </w:rPr>
                        <w:t>12</w:t>
                      </w:r>
                      <w:r w:rsidRPr="00702E59"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7872C67A" w14:textId="77777777" w:rsidR="00072426" w:rsidRPr="00702E59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702E59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 w:rsidRPr="00702E59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702E59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0"/>
  </w:num>
  <w:num w:numId="3" w16cid:durableId="1351371422">
    <w:abstractNumId w:val="9"/>
  </w:num>
  <w:num w:numId="4" w16cid:durableId="2077119791">
    <w:abstractNumId w:val="4"/>
  </w:num>
  <w:num w:numId="5" w16cid:durableId="1825317795">
    <w:abstractNumId w:val="8"/>
  </w:num>
  <w:num w:numId="6" w16cid:durableId="2055688796">
    <w:abstractNumId w:val="6"/>
  </w:num>
  <w:num w:numId="7" w16cid:durableId="16281253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2"/>
  </w:num>
  <w:num w:numId="10" w16cid:durableId="16976764">
    <w:abstractNumId w:val="5"/>
  </w:num>
  <w:num w:numId="11" w16cid:durableId="361397887">
    <w:abstractNumId w:val="0"/>
  </w:num>
  <w:num w:numId="12" w16cid:durableId="1556771783">
    <w:abstractNumId w:val="11"/>
  </w:num>
  <w:num w:numId="13" w16cid:durableId="610284079">
    <w:abstractNumId w:val="7"/>
  </w:num>
  <w:num w:numId="14" w16cid:durableId="717820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A5"/>
    <w:rsid w:val="00002AC2"/>
    <w:rsid w:val="00036B42"/>
    <w:rsid w:val="00072426"/>
    <w:rsid w:val="00110968"/>
    <w:rsid w:val="00162A16"/>
    <w:rsid w:val="0017620B"/>
    <w:rsid w:val="0018201C"/>
    <w:rsid w:val="001A492B"/>
    <w:rsid w:val="001B7754"/>
    <w:rsid w:val="00201E6B"/>
    <w:rsid w:val="002234C8"/>
    <w:rsid w:val="00226056"/>
    <w:rsid w:val="0023222F"/>
    <w:rsid w:val="00245927"/>
    <w:rsid w:val="002752D2"/>
    <w:rsid w:val="002B03FE"/>
    <w:rsid w:val="002D402C"/>
    <w:rsid w:val="002F49A5"/>
    <w:rsid w:val="00304122"/>
    <w:rsid w:val="0030440E"/>
    <w:rsid w:val="00370367"/>
    <w:rsid w:val="003823D6"/>
    <w:rsid w:val="00386ED7"/>
    <w:rsid w:val="00391FB4"/>
    <w:rsid w:val="00394E07"/>
    <w:rsid w:val="003B3964"/>
    <w:rsid w:val="003D545C"/>
    <w:rsid w:val="003E398E"/>
    <w:rsid w:val="004123EE"/>
    <w:rsid w:val="004421FA"/>
    <w:rsid w:val="00445941"/>
    <w:rsid w:val="00470D82"/>
    <w:rsid w:val="0048174C"/>
    <w:rsid w:val="004E66DC"/>
    <w:rsid w:val="004F6BFD"/>
    <w:rsid w:val="005022F5"/>
    <w:rsid w:val="005045F7"/>
    <w:rsid w:val="00523076"/>
    <w:rsid w:val="005235EB"/>
    <w:rsid w:val="00564696"/>
    <w:rsid w:val="005651FB"/>
    <w:rsid w:val="00577B08"/>
    <w:rsid w:val="005A23C1"/>
    <w:rsid w:val="005A2A09"/>
    <w:rsid w:val="005B3A14"/>
    <w:rsid w:val="005C51AD"/>
    <w:rsid w:val="006066E3"/>
    <w:rsid w:val="006357CE"/>
    <w:rsid w:val="006F488C"/>
    <w:rsid w:val="00702E59"/>
    <w:rsid w:val="007544AE"/>
    <w:rsid w:val="00765DFE"/>
    <w:rsid w:val="007A6CFB"/>
    <w:rsid w:val="007C20D2"/>
    <w:rsid w:val="007E21C2"/>
    <w:rsid w:val="007E2DCF"/>
    <w:rsid w:val="007E57EE"/>
    <w:rsid w:val="007E6F0D"/>
    <w:rsid w:val="00815AEF"/>
    <w:rsid w:val="009043E3"/>
    <w:rsid w:val="00923E64"/>
    <w:rsid w:val="0092639B"/>
    <w:rsid w:val="00935B8E"/>
    <w:rsid w:val="009561EC"/>
    <w:rsid w:val="00960E6E"/>
    <w:rsid w:val="00982098"/>
    <w:rsid w:val="00987390"/>
    <w:rsid w:val="00990071"/>
    <w:rsid w:val="009A2B04"/>
    <w:rsid w:val="009B7BBD"/>
    <w:rsid w:val="009F0684"/>
    <w:rsid w:val="00A10F03"/>
    <w:rsid w:val="00A125E0"/>
    <w:rsid w:val="00A26618"/>
    <w:rsid w:val="00A46E8D"/>
    <w:rsid w:val="00AC126F"/>
    <w:rsid w:val="00AC7E90"/>
    <w:rsid w:val="00AF2BD0"/>
    <w:rsid w:val="00AF4680"/>
    <w:rsid w:val="00B06098"/>
    <w:rsid w:val="00B24402"/>
    <w:rsid w:val="00B85632"/>
    <w:rsid w:val="00BA1944"/>
    <w:rsid w:val="00BC6955"/>
    <w:rsid w:val="00C10299"/>
    <w:rsid w:val="00C14ABF"/>
    <w:rsid w:val="00C3270A"/>
    <w:rsid w:val="00C52281"/>
    <w:rsid w:val="00C54AA6"/>
    <w:rsid w:val="00C621DA"/>
    <w:rsid w:val="00C636BF"/>
    <w:rsid w:val="00CA2FCF"/>
    <w:rsid w:val="00CA3374"/>
    <w:rsid w:val="00CB655B"/>
    <w:rsid w:val="00CD5134"/>
    <w:rsid w:val="00CE0116"/>
    <w:rsid w:val="00CE709C"/>
    <w:rsid w:val="00D131C8"/>
    <w:rsid w:val="00D14DA0"/>
    <w:rsid w:val="00D307AE"/>
    <w:rsid w:val="00D909A8"/>
    <w:rsid w:val="00DA6AF9"/>
    <w:rsid w:val="00DC5C30"/>
    <w:rsid w:val="00DD5BAC"/>
    <w:rsid w:val="00DF1FA0"/>
    <w:rsid w:val="00DF5D50"/>
    <w:rsid w:val="00E12C5E"/>
    <w:rsid w:val="00E35251"/>
    <w:rsid w:val="00E54970"/>
    <w:rsid w:val="00E670D3"/>
    <w:rsid w:val="00E861B0"/>
    <w:rsid w:val="00EA3CC4"/>
    <w:rsid w:val="00EB17B9"/>
    <w:rsid w:val="00EB4B2D"/>
    <w:rsid w:val="00EB5D56"/>
    <w:rsid w:val="00EE358A"/>
    <w:rsid w:val="00EF2328"/>
    <w:rsid w:val="00F566B6"/>
    <w:rsid w:val="00F636D6"/>
    <w:rsid w:val="00F74019"/>
    <w:rsid w:val="00F823E6"/>
    <w:rsid w:val="00F8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A0E83"/>
  <w15:chartTrackingRefBased/>
  <w15:docId w15:val="{BDED1D69-AF6F-4F8E-95B0-E1F9B1C5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noProof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285</TotalTime>
  <Pages>1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25</cp:revision>
  <dcterms:created xsi:type="dcterms:W3CDTF">2025-11-25T22:24:00Z</dcterms:created>
  <dcterms:modified xsi:type="dcterms:W3CDTF">2026-02-07T15:56:00Z</dcterms:modified>
</cp:coreProperties>
</file>