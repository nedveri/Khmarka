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3CAC1" w14:textId="5B8D01CB" w:rsidR="00C621DA" w:rsidRPr="00CA500C" w:rsidRDefault="00C621DA" w:rsidP="00C3270A">
      <w:pPr>
        <w:keepNext/>
        <w:tabs>
          <w:tab w:val="center" w:pos="4819"/>
        </w:tabs>
        <w:spacing w:after="6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val="en-US" w:eastAsia="ru-RU"/>
        </w:rPr>
      </w:pPr>
      <w:bookmarkStart w:id="0" w:name="_Hlk208419343"/>
      <w:bookmarkStart w:id="1" w:name="_Toc430011316"/>
      <w:bookmarkStart w:id="2" w:name="_Toc430011913"/>
      <w:bookmarkStart w:id="3" w:name="_Toc474314532"/>
      <w:bookmarkEnd w:id="0"/>
      <w:r w:rsidRPr="00EB4B2D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Лаборато</w:t>
      </w:r>
      <w:r w:rsidR="00C3270A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б</w:t>
      </w:r>
      <w:r w:rsidRPr="00EB4B2D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 xml:space="preserve">рна робота № </w:t>
      </w:r>
      <w:bookmarkStart w:id="4" w:name="_Toc430011317"/>
      <w:bookmarkStart w:id="5" w:name="_Toc430011914"/>
      <w:bookmarkEnd w:id="1"/>
      <w:bookmarkEnd w:id="2"/>
      <w:r w:rsidR="00A46E8D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1</w:t>
      </w:r>
      <w:r w:rsidR="00CA500C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val="en-US" w:eastAsia="ru-RU"/>
        </w:rPr>
        <w:t>0</w:t>
      </w:r>
    </w:p>
    <w:p w14:paraId="1A260710" w14:textId="203B9B00" w:rsidR="00C621DA" w:rsidRPr="00CA500C" w:rsidRDefault="00C621DA" w:rsidP="004421FA">
      <w:pPr>
        <w:keepNext/>
        <w:spacing w:after="6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val="en-US" w:eastAsia="ru-RU"/>
        </w:rPr>
      </w:pPr>
      <w:r w:rsidRPr="00EB4B2D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 xml:space="preserve">Тема: </w:t>
      </w:r>
      <w:bookmarkEnd w:id="3"/>
      <w:bookmarkEnd w:id="4"/>
      <w:bookmarkEnd w:id="5"/>
      <w:r w:rsidR="00CA500C" w:rsidRPr="00CA500C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Створення багатофайлових програм на С++</w:t>
      </w:r>
    </w:p>
    <w:p w14:paraId="3FE9A616" w14:textId="77777777" w:rsidR="00BC6955" w:rsidRPr="00D131C8" w:rsidRDefault="00C621DA" w:rsidP="00C14ABF">
      <w:pPr>
        <w:pStyle w:val="1Header"/>
        <w:rPr>
          <w:b w:val="0"/>
          <w:bCs w:val="0"/>
          <w:lang w:val="en-US"/>
        </w:rPr>
      </w:pPr>
      <w:r w:rsidRPr="00EB4B2D">
        <w:t>Мета:</w:t>
      </w:r>
    </w:p>
    <w:p w14:paraId="4798EFE3" w14:textId="1BAE27C7" w:rsidR="00CA500C" w:rsidRDefault="00CA500C" w:rsidP="00CA500C">
      <w:pPr>
        <w:pStyle w:val="1Normal"/>
        <w:rPr>
          <w:b/>
          <w:bCs/>
          <w:lang w:val="en-US"/>
        </w:rPr>
      </w:pPr>
      <w:r>
        <w:rPr>
          <w:b/>
          <w:bCs/>
        </w:rPr>
        <w:tab/>
      </w:r>
      <w:r w:rsidRPr="00CA500C">
        <w:t>Отримати практичні навики по створенню програмних модулів у великих проектах.</w:t>
      </w:r>
    </w:p>
    <w:p w14:paraId="5E611A5A" w14:textId="5F5128D9" w:rsidR="00C3270A" w:rsidRDefault="00C3270A" w:rsidP="00DC5C30">
      <w:pPr>
        <w:pStyle w:val="1Header"/>
      </w:pPr>
      <w:r>
        <w:t>Варіант 8. Задача 1.</w:t>
      </w:r>
    </w:p>
    <w:p w14:paraId="4E3CC5EA" w14:textId="77777777" w:rsidR="00DC5C30" w:rsidRDefault="00C3270A" w:rsidP="00C3270A">
      <w:pPr>
        <w:pStyle w:val="1Header"/>
        <w:rPr>
          <w:lang w:val="en-US"/>
        </w:rPr>
      </w:pPr>
      <w:r>
        <w:t xml:space="preserve">Умова: </w:t>
      </w:r>
    </w:p>
    <w:p w14:paraId="450BA0C2" w14:textId="77777777" w:rsidR="000C4CF4" w:rsidRDefault="000C4CF4" w:rsidP="000C4CF4">
      <w:pPr>
        <w:pStyle w:val="1Normal"/>
        <w:rPr>
          <w:b/>
          <w:bCs/>
          <w:lang w:val="en-US"/>
        </w:rPr>
      </w:pPr>
      <w:r w:rsidRPr="000C4CF4">
        <w:t>Розробити багатофайловий проект (3-5модулів)до задачі з ЛР9(задача3), а саме створити файл структур та модулі для опрацювання файлу та читання усього файлу на екран.</w:t>
      </w:r>
    </w:p>
    <w:p w14:paraId="5CE9777B" w14:textId="6B876A73" w:rsidR="00765DFE" w:rsidRPr="00D131C8" w:rsidRDefault="00765DFE" w:rsidP="00C14ABF">
      <w:pPr>
        <w:pStyle w:val="1Header"/>
      </w:pPr>
      <w:r w:rsidRPr="00D026C2">
        <w:t>Формалізація задачі</w:t>
      </w:r>
      <w:r w:rsidR="00D131C8">
        <w:t>:</w:t>
      </w:r>
    </w:p>
    <w:p w14:paraId="74495BFE" w14:textId="77777777" w:rsidR="00832B86" w:rsidRPr="00832B86" w:rsidRDefault="00832B86" w:rsidP="00832B86">
      <w:pPr>
        <w:pStyle w:val="1Normal"/>
        <w:ind w:firstLine="0"/>
        <w:contextualSpacing/>
        <w:rPr>
          <w:i/>
          <w:iCs/>
        </w:rPr>
      </w:pPr>
      <w:r w:rsidRPr="00832B86">
        <w:rPr>
          <w:i/>
          <w:iCs/>
        </w:rPr>
        <w:t>1) функція main():</w:t>
      </w:r>
    </w:p>
    <w:p w14:paraId="3D5B1F8D" w14:textId="77777777" w:rsidR="00832B86" w:rsidRPr="00832B86" w:rsidRDefault="00832B86" w:rsidP="00832B86">
      <w:pPr>
        <w:pStyle w:val="1Normal"/>
        <w:contextualSpacing/>
        <w:rPr>
          <w:i/>
          <w:iCs/>
        </w:rPr>
      </w:pPr>
      <w:r w:rsidRPr="00832B86">
        <w:rPr>
          <w:i/>
          <w:iCs/>
        </w:rPr>
        <w:t>1) Вхідні дані: вибір користувача з меню (1–5);</w:t>
      </w:r>
    </w:p>
    <w:p w14:paraId="6BD63CDC" w14:textId="77777777" w:rsidR="00832B86" w:rsidRPr="00832B86" w:rsidRDefault="00832B86" w:rsidP="00832B86">
      <w:pPr>
        <w:pStyle w:val="1Normal"/>
        <w:contextualSpacing/>
        <w:rPr>
          <w:i/>
          <w:iCs/>
        </w:rPr>
      </w:pPr>
      <w:r w:rsidRPr="00832B86">
        <w:rPr>
          <w:i/>
          <w:iCs/>
        </w:rPr>
        <w:t>2) Вихідні дані: виконання вибраних операцій з файлом студентів;</w:t>
      </w:r>
    </w:p>
    <w:p w14:paraId="14E9BF8E" w14:textId="77777777" w:rsidR="00832B86" w:rsidRPr="00832B86" w:rsidRDefault="00832B86" w:rsidP="00832B86">
      <w:pPr>
        <w:pStyle w:val="1Normal"/>
        <w:contextualSpacing/>
        <w:rPr>
          <w:i/>
          <w:iCs/>
        </w:rPr>
      </w:pPr>
      <w:r w:rsidRPr="00832B86">
        <w:rPr>
          <w:i/>
          <w:iCs/>
        </w:rPr>
        <w:t>3) Типи даних: int, string;</w:t>
      </w:r>
    </w:p>
    <w:p w14:paraId="66667955" w14:textId="77777777" w:rsidR="00832B86" w:rsidRPr="00832B86" w:rsidRDefault="00832B86" w:rsidP="00832B86">
      <w:pPr>
        <w:pStyle w:val="1Normal"/>
        <w:contextualSpacing/>
        <w:rPr>
          <w:i/>
          <w:iCs/>
        </w:rPr>
      </w:pPr>
      <w:r w:rsidRPr="00832B86">
        <w:rPr>
          <w:i/>
          <w:iCs/>
        </w:rPr>
        <w:t>4) Тестування: перевірити всі пункти меню, коректний вихід з програми.</w:t>
      </w:r>
    </w:p>
    <w:p w14:paraId="0449AE6A" w14:textId="77777777" w:rsidR="00832B86" w:rsidRPr="00832B86" w:rsidRDefault="00832B86" w:rsidP="00832B86">
      <w:pPr>
        <w:pStyle w:val="1Normal"/>
        <w:contextualSpacing/>
        <w:rPr>
          <w:i/>
          <w:iCs/>
        </w:rPr>
      </w:pPr>
    </w:p>
    <w:p w14:paraId="19B4C7A4" w14:textId="77777777" w:rsidR="00832B86" w:rsidRPr="00832B86" w:rsidRDefault="00832B86" w:rsidP="00832B86">
      <w:pPr>
        <w:pStyle w:val="1Normal"/>
        <w:ind w:firstLine="0"/>
        <w:contextualSpacing/>
        <w:rPr>
          <w:i/>
          <w:iCs/>
        </w:rPr>
      </w:pPr>
      <w:r w:rsidRPr="00832B86">
        <w:rPr>
          <w:i/>
          <w:iCs/>
        </w:rPr>
        <w:t>2) функція menu():</w:t>
      </w:r>
    </w:p>
    <w:p w14:paraId="475B9BB8" w14:textId="77777777" w:rsidR="00832B86" w:rsidRPr="00832B86" w:rsidRDefault="00832B86" w:rsidP="00832B86">
      <w:pPr>
        <w:pStyle w:val="1Normal"/>
        <w:contextualSpacing/>
        <w:rPr>
          <w:i/>
          <w:iCs/>
        </w:rPr>
      </w:pPr>
      <w:r w:rsidRPr="00832B86">
        <w:rPr>
          <w:i/>
          <w:iCs/>
        </w:rPr>
        <w:t>1) Вхідні дані: введення користувачем номера пункту меню;</w:t>
      </w:r>
    </w:p>
    <w:p w14:paraId="2071C414" w14:textId="77777777" w:rsidR="00832B86" w:rsidRPr="00832B86" w:rsidRDefault="00832B86" w:rsidP="00832B86">
      <w:pPr>
        <w:pStyle w:val="1Normal"/>
        <w:contextualSpacing/>
        <w:rPr>
          <w:i/>
          <w:iCs/>
        </w:rPr>
      </w:pPr>
      <w:r w:rsidRPr="00832B86">
        <w:rPr>
          <w:i/>
          <w:iCs/>
        </w:rPr>
        <w:t>2) Вихідні дані: обране значення меню (int);</w:t>
      </w:r>
    </w:p>
    <w:p w14:paraId="477BEBC3" w14:textId="77777777" w:rsidR="00832B86" w:rsidRPr="00832B86" w:rsidRDefault="00832B86" w:rsidP="00832B86">
      <w:pPr>
        <w:pStyle w:val="1Normal"/>
        <w:contextualSpacing/>
        <w:rPr>
          <w:i/>
          <w:iCs/>
        </w:rPr>
      </w:pPr>
      <w:r w:rsidRPr="00832B86">
        <w:rPr>
          <w:i/>
          <w:iCs/>
        </w:rPr>
        <w:t>3) Типи даних: int;</w:t>
      </w:r>
    </w:p>
    <w:p w14:paraId="78107007" w14:textId="77777777" w:rsidR="00832B86" w:rsidRPr="00832B86" w:rsidRDefault="00832B86" w:rsidP="00832B86">
      <w:pPr>
        <w:pStyle w:val="1Normal"/>
        <w:contextualSpacing/>
        <w:rPr>
          <w:i/>
          <w:iCs/>
        </w:rPr>
      </w:pPr>
      <w:r w:rsidRPr="00832B86">
        <w:rPr>
          <w:i/>
          <w:iCs/>
        </w:rPr>
        <w:t>4) Тестування: перевірити введення коректних і некоректних значень.</w:t>
      </w:r>
    </w:p>
    <w:p w14:paraId="29A6B4BB" w14:textId="77777777" w:rsidR="00832B86" w:rsidRPr="00832B86" w:rsidRDefault="00832B86" w:rsidP="00832B86">
      <w:pPr>
        <w:pStyle w:val="1Normal"/>
        <w:contextualSpacing/>
        <w:rPr>
          <w:i/>
          <w:iCs/>
        </w:rPr>
      </w:pPr>
    </w:p>
    <w:p w14:paraId="7B702AE5" w14:textId="77777777" w:rsidR="00832B86" w:rsidRPr="00832B86" w:rsidRDefault="00832B86" w:rsidP="00832B86">
      <w:pPr>
        <w:pStyle w:val="1Normal"/>
        <w:ind w:firstLine="0"/>
        <w:contextualSpacing/>
        <w:rPr>
          <w:i/>
          <w:iCs/>
        </w:rPr>
      </w:pPr>
      <w:r w:rsidRPr="00832B86">
        <w:rPr>
          <w:i/>
          <w:iCs/>
        </w:rPr>
        <w:t>3) функція form_ex():</w:t>
      </w:r>
    </w:p>
    <w:p w14:paraId="192A7F8A" w14:textId="77777777" w:rsidR="00832B86" w:rsidRPr="00832B86" w:rsidRDefault="00832B86" w:rsidP="00832B86">
      <w:pPr>
        <w:pStyle w:val="1Normal"/>
        <w:contextualSpacing/>
        <w:rPr>
          <w:i/>
          <w:iCs/>
        </w:rPr>
      </w:pPr>
      <w:r w:rsidRPr="00832B86">
        <w:rPr>
          <w:i/>
          <w:iCs/>
        </w:rPr>
        <w:t>1) Вхідні дані: прізвище студента та три оцінки;</w:t>
      </w:r>
    </w:p>
    <w:p w14:paraId="0E6B9DCA" w14:textId="77777777" w:rsidR="00832B86" w:rsidRPr="00832B86" w:rsidRDefault="00832B86" w:rsidP="00832B86">
      <w:pPr>
        <w:pStyle w:val="1Normal"/>
        <w:contextualSpacing/>
        <w:rPr>
          <w:i/>
          <w:iCs/>
        </w:rPr>
      </w:pPr>
      <w:r w:rsidRPr="00832B86">
        <w:rPr>
          <w:i/>
          <w:iCs/>
        </w:rPr>
        <w:t>2) Вихідні дані: заповнена структура student ex;</w:t>
      </w:r>
    </w:p>
    <w:p w14:paraId="5190FAE4" w14:textId="77777777" w:rsidR="00832B86" w:rsidRPr="00832B86" w:rsidRDefault="00832B86" w:rsidP="00832B86">
      <w:pPr>
        <w:pStyle w:val="1Normal"/>
        <w:contextualSpacing/>
        <w:rPr>
          <w:i/>
          <w:iCs/>
        </w:rPr>
      </w:pPr>
      <w:r w:rsidRPr="00832B86">
        <w:rPr>
          <w:i/>
          <w:iCs/>
        </w:rPr>
        <w:t>3) Типи даних: char[], int, struct student;</w:t>
      </w:r>
    </w:p>
    <w:p w14:paraId="41F5D29F" w14:textId="77777777" w:rsidR="00832B86" w:rsidRPr="00832B86" w:rsidRDefault="00832B86" w:rsidP="00832B86">
      <w:pPr>
        <w:pStyle w:val="1Normal"/>
        <w:contextualSpacing/>
        <w:rPr>
          <w:i/>
          <w:iCs/>
        </w:rPr>
      </w:pPr>
      <w:r w:rsidRPr="00832B86">
        <w:rPr>
          <w:i/>
          <w:iCs/>
        </w:rPr>
        <w:t>4) Тестування: перевірити введення коректних оцінок.</w:t>
      </w:r>
    </w:p>
    <w:p w14:paraId="0E9DF6C8" w14:textId="77777777" w:rsidR="00832B86" w:rsidRPr="00832B86" w:rsidRDefault="00832B86" w:rsidP="00832B86">
      <w:pPr>
        <w:pStyle w:val="1Normal"/>
        <w:contextualSpacing/>
        <w:rPr>
          <w:i/>
          <w:iCs/>
        </w:rPr>
      </w:pPr>
    </w:p>
    <w:p w14:paraId="5D11020A" w14:textId="77777777" w:rsidR="00832B86" w:rsidRPr="00832B86" w:rsidRDefault="00832B86" w:rsidP="00832B86">
      <w:pPr>
        <w:pStyle w:val="1Normal"/>
        <w:ind w:firstLine="0"/>
        <w:contextualSpacing/>
        <w:rPr>
          <w:i/>
          <w:iCs/>
        </w:rPr>
      </w:pPr>
      <w:r w:rsidRPr="00832B86">
        <w:rPr>
          <w:i/>
          <w:iCs/>
        </w:rPr>
        <w:t>4) функція out_file(string file_name):</w:t>
      </w:r>
    </w:p>
    <w:p w14:paraId="708819FD" w14:textId="77777777" w:rsidR="00832B86" w:rsidRPr="00832B86" w:rsidRDefault="00832B86" w:rsidP="00832B86">
      <w:pPr>
        <w:pStyle w:val="1Normal"/>
        <w:contextualSpacing/>
        <w:rPr>
          <w:i/>
          <w:iCs/>
        </w:rPr>
      </w:pPr>
      <w:r w:rsidRPr="00832B86">
        <w:rPr>
          <w:i/>
          <w:iCs/>
        </w:rPr>
        <w:t>1) Вхідні дані: ім’я файлу, кількість студентів, дані студентів;</w:t>
      </w:r>
    </w:p>
    <w:p w14:paraId="3059EF61" w14:textId="77777777" w:rsidR="00832B86" w:rsidRPr="00832B86" w:rsidRDefault="00832B86" w:rsidP="00832B86">
      <w:pPr>
        <w:pStyle w:val="1Normal"/>
        <w:contextualSpacing/>
        <w:rPr>
          <w:i/>
          <w:iCs/>
        </w:rPr>
      </w:pPr>
      <w:r w:rsidRPr="00832B86">
        <w:rPr>
          <w:i/>
          <w:iCs/>
        </w:rPr>
        <w:t>2) Вихідні дані: створений бінарний файл з записами студентів;</w:t>
      </w:r>
    </w:p>
    <w:p w14:paraId="05412872" w14:textId="77777777" w:rsidR="00832B86" w:rsidRPr="00832B86" w:rsidRDefault="00832B86" w:rsidP="00832B86">
      <w:pPr>
        <w:pStyle w:val="1Normal"/>
        <w:contextualSpacing/>
        <w:rPr>
          <w:i/>
          <w:iCs/>
        </w:rPr>
      </w:pPr>
      <w:r w:rsidRPr="00832B86">
        <w:rPr>
          <w:i/>
          <w:iCs/>
        </w:rPr>
        <w:t>3) Типи даних: int, string, ofstream, struct student;</w:t>
      </w:r>
    </w:p>
    <w:p w14:paraId="2FB9467A" w14:textId="77777777" w:rsidR="00832B86" w:rsidRPr="00832B86" w:rsidRDefault="00832B86" w:rsidP="00832B86">
      <w:pPr>
        <w:pStyle w:val="1Normal"/>
        <w:contextualSpacing/>
        <w:rPr>
          <w:i/>
          <w:iCs/>
        </w:rPr>
      </w:pPr>
      <w:r w:rsidRPr="00832B86">
        <w:rPr>
          <w:i/>
          <w:iCs/>
        </w:rPr>
        <w:t>4) Тестування: перевірити створення файлу з різною кількістю записів.</w:t>
      </w:r>
    </w:p>
    <w:p w14:paraId="0CEDE517" w14:textId="77777777" w:rsidR="00832B86" w:rsidRPr="00832B86" w:rsidRDefault="00832B86" w:rsidP="00832B86">
      <w:pPr>
        <w:pStyle w:val="1Normal"/>
        <w:ind w:firstLine="0"/>
        <w:contextualSpacing/>
        <w:rPr>
          <w:i/>
          <w:iCs/>
        </w:rPr>
      </w:pPr>
      <w:r w:rsidRPr="00832B86">
        <w:rPr>
          <w:i/>
          <w:iCs/>
        </w:rPr>
        <w:t>5) функція app_outfile(string file_name):</w:t>
      </w:r>
    </w:p>
    <w:p w14:paraId="1D7A6405" w14:textId="77777777" w:rsidR="00832B86" w:rsidRPr="00832B86" w:rsidRDefault="00832B86" w:rsidP="00832B86">
      <w:pPr>
        <w:pStyle w:val="1Normal"/>
        <w:contextualSpacing/>
        <w:rPr>
          <w:i/>
          <w:iCs/>
        </w:rPr>
      </w:pPr>
      <w:r w:rsidRPr="00832B86">
        <w:rPr>
          <w:i/>
          <w:iCs/>
        </w:rPr>
        <w:t>1) Вхідні дані: ім’я файлу, кількість студентів, дані студентів;</w:t>
      </w:r>
    </w:p>
    <w:p w14:paraId="7B5BE449" w14:textId="77777777" w:rsidR="00832B86" w:rsidRPr="00832B86" w:rsidRDefault="00832B86" w:rsidP="00832B86">
      <w:pPr>
        <w:pStyle w:val="1Normal"/>
        <w:contextualSpacing/>
        <w:rPr>
          <w:i/>
          <w:iCs/>
        </w:rPr>
      </w:pPr>
      <w:r w:rsidRPr="00832B86">
        <w:rPr>
          <w:i/>
          <w:iCs/>
        </w:rPr>
        <w:t>2) Вихідні дані: дозапис студентів у наявний файл;</w:t>
      </w:r>
    </w:p>
    <w:p w14:paraId="0F51C7DF" w14:textId="77777777" w:rsidR="00832B86" w:rsidRPr="00832B86" w:rsidRDefault="00832B86" w:rsidP="00832B86">
      <w:pPr>
        <w:pStyle w:val="1Normal"/>
        <w:contextualSpacing/>
        <w:rPr>
          <w:i/>
          <w:iCs/>
        </w:rPr>
      </w:pPr>
      <w:r w:rsidRPr="00832B86">
        <w:rPr>
          <w:i/>
          <w:iCs/>
        </w:rPr>
        <w:t>3) Типи даних: int, string, ofstream, struct student;</w:t>
      </w:r>
    </w:p>
    <w:p w14:paraId="4F6D7986" w14:textId="77777777" w:rsidR="00832B86" w:rsidRPr="00832B86" w:rsidRDefault="00832B86" w:rsidP="00832B86">
      <w:pPr>
        <w:pStyle w:val="1Normal"/>
        <w:contextualSpacing/>
        <w:rPr>
          <w:i/>
          <w:iCs/>
        </w:rPr>
      </w:pPr>
      <w:r w:rsidRPr="00832B86">
        <w:rPr>
          <w:i/>
          <w:iCs/>
        </w:rPr>
        <w:t>4) Тестування: перевірити дозапис у порожній і непорожній файл.</w:t>
      </w:r>
    </w:p>
    <w:p w14:paraId="35DBD668" w14:textId="48E2C157" w:rsidR="00F649FC" w:rsidRDefault="00F649FC">
      <w:pPr>
        <w:rPr>
          <w:rFonts w:ascii="Times New Roman" w:hAnsi="Times New Roman"/>
          <w:i/>
          <w:iCs/>
          <w:sz w:val="28"/>
        </w:rPr>
      </w:pPr>
      <w:r>
        <w:rPr>
          <w:i/>
          <w:iCs/>
        </w:rPr>
        <w:br w:type="page"/>
      </w:r>
    </w:p>
    <w:p w14:paraId="4DBD2D9F" w14:textId="77777777" w:rsidR="00832B86" w:rsidRPr="00832B86" w:rsidRDefault="00832B86" w:rsidP="00832B86">
      <w:pPr>
        <w:pStyle w:val="1Normal"/>
        <w:ind w:firstLine="0"/>
        <w:contextualSpacing/>
        <w:rPr>
          <w:i/>
          <w:iCs/>
        </w:rPr>
      </w:pPr>
      <w:r w:rsidRPr="00832B86">
        <w:rPr>
          <w:i/>
          <w:iCs/>
        </w:rPr>
        <w:lastRenderedPageBreak/>
        <w:t>6) функція shapka(string file_name):</w:t>
      </w:r>
    </w:p>
    <w:p w14:paraId="6D8BFE6E" w14:textId="77777777" w:rsidR="00832B86" w:rsidRPr="00832B86" w:rsidRDefault="00832B86" w:rsidP="00832B86">
      <w:pPr>
        <w:pStyle w:val="1Normal"/>
        <w:contextualSpacing/>
        <w:rPr>
          <w:i/>
          <w:iCs/>
        </w:rPr>
      </w:pPr>
      <w:r w:rsidRPr="00832B86">
        <w:rPr>
          <w:i/>
          <w:iCs/>
        </w:rPr>
        <w:t>1) Вхідні дані: ім’я файлу;</w:t>
      </w:r>
    </w:p>
    <w:p w14:paraId="2EACC1B7" w14:textId="77777777" w:rsidR="00832B86" w:rsidRPr="00832B86" w:rsidRDefault="00832B86" w:rsidP="00832B86">
      <w:pPr>
        <w:pStyle w:val="1Normal"/>
        <w:contextualSpacing/>
        <w:rPr>
          <w:i/>
          <w:iCs/>
        </w:rPr>
      </w:pPr>
      <w:r w:rsidRPr="00832B86">
        <w:rPr>
          <w:i/>
          <w:iCs/>
        </w:rPr>
        <w:t>2) Вихідні дані: вивід заголовка таблиці студентів на екран;</w:t>
      </w:r>
    </w:p>
    <w:p w14:paraId="349057C8" w14:textId="77777777" w:rsidR="00832B86" w:rsidRPr="00832B86" w:rsidRDefault="00832B86" w:rsidP="00832B86">
      <w:pPr>
        <w:pStyle w:val="1Normal"/>
        <w:contextualSpacing/>
        <w:rPr>
          <w:i/>
          <w:iCs/>
        </w:rPr>
      </w:pPr>
      <w:r w:rsidRPr="00832B86">
        <w:rPr>
          <w:i/>
          <w:iCs/>
        </w:rPr>
        <w:t>3) Типи даних: string, ifstream;</w:t>
      </w:r>
    </w:p>
    <w:p w14:paraId="20846661" w14:textId="77777777" w:rsidR="00832B86" w:rsidRPr="00832B86" w:rsidRDefault="00832B86" w:rsidP="00832B86">
      <w:pPr>
        <w:pStyle w:val="1Normal"/>
        <w:contextualSpacing/>
        <w:rPr>
          <w:i/>
          <w:iCs/>
        </w:rPr>
      </w:pPr>
      <w:r w:rsidRPr="00832B86">
        <w:rPr>
          <w:i/>
          <w:iCs/>
        </w:rPr>
        <w:t>4) Тестування: перевірити коректність форматування заголовка.</w:t>
      </w:r>
    </w:p>
    <w:p w14:paraId="12585F19" w14:textId="77777777" w:rsidR="00832B86" w:rsidRPr="00832B86" w:rsidRDefault="00832B86" w:rsidP="00832B86">
      <w:pPr>
        <w:pStyle w:val="1Normal"/>
        <w:contextualSpacing/>
        <w:rPr>
          <w:i/>
          <w:iCs/>
        </w:rPr>
      </w:pPr>
    </w:p>
    <w:p w14:paraId="6344FCF9" w14:textId="77777777" w:rsidR="00832B86" w:rsidRPr="00832B86" w:rsidRDefault="00832B86" w:rsidP="00832B86">
      <w:pPr>
        <w:pStyle w:val="1Normal"/>
        <w:ind w:firstLine="0"/>
        <w:contextualSpacing/>
        <w:rPr>
          <w:i/>
          <w:iCs/>
        </w:rPr>
      </w:pPr>
      <w:r w:rsidRPr="00832B86">
        <w:rPr>
          <w:i/>
          <w:iCs/>
        </w:rPr>
        <w:t>7) функція in_file(string file_name):</w:t>
      </w:r>
    </w:p>
    <w:p w14:paraId="68A9D3D1" w14:textId="77777777" w:rsidR="00832B86" w:rsidRPr="00832B86" w:rsidRDefault="00832B86" w:rsidP="00832B86">
      <w:pPr>
        <w:pStyle w:val="1Normal"/>
        <w:contextualSpacing/>
        <w:rPr>
          <w:i/>
          <w:iCs/>
        </w:rPr>
      </w:pPr>
      <w:r w:rsidRPr="00832B86">
        <w:rPr>
          <w:i/>
          <w:iCs/>
        </w:rPr>
        <w:t>1) Вхідні дані: ім’я файлу;</w:t>
      </w:r>
    </w:p>
    <w:p w14:paraId="562FE053" w14:textId="77777777" w:rsidR="00832B86" w:rsidRPr="00832B86" w:rsidRDefault="00832B86" w:rsidP="00832B86">
      <w:pPr>
        <w:pStyle w:val="1Normal"/>
        <w:contextualSpacing/>
        <w:rPr>
          <w:i/>
          <w:iCs/>
        </w:rPr>
      </w:pPr>
      <w:r w:rsidRPr="00832B86">
        <w:rPr>
          <w:i/>
          <w:iCs/>
        </w:rPr>
        <w:t>2) Вихідні дані: вивід усіх записів студентів та їх середнього балу;</w:t>
      </w:r>
    </w:p>
    <w:p w14:paraId="05BDC379" w14:textId="77777777" w:rsidR="00832B86" w:rsidRPr="00832B86" w:rsidRDefault="00832B86" w:rsidP="00832B86">
      <w:pPr>
        <w:pStyle w:val="1Normal"/>
        <w:contextualSpacing/>
        <w:rPr>
          <w:i/>
          <w:iCs/>
        </w:rPr>
      </w:pPr>
      <w:r w:rsidRPr="00832B86">
        <w:rPr>
          <w:i/>
          <w:iCs/>
        </w:rPr>
        <w:t>3) Типи даних: string, ifstream, struct student, double;</w:t>
      </w:r>
    </w:p>
    <w:p w14:paraId="5C009AF9" w14:textId="77777777" w:rsidR="00832B86" w:rsidRPr="00832B86" w:rsidRDefault="00832B86" w:rsidP="00832B86">
      <w:pPr>
        <w:pStyle w:val="1Normal"/>
        <w:contextualSpacing/>
        <w:rPr>
          <w:i/>
          <w:iCs/>
        </w:rPr>
      </w:pPr>
      <w:r w:rsidRPr="00832B86">
        <w:rPr>
          <w:i/>
          <w:iCs/>
        </w:rPr>
        <w:t>4) Тестування: перевірити читання порожнього та заповненого файлу.</w:t>
      </w:r>
    </w:p>
    <w:p w14:paraId="1E462E22" w14:textId="77777777" w:rsidR="00832B86" w:rsidRPr="00832B86" w:rsidRDefault="00832B86" w:rsidP="00832B86">
      <w:pPr>
        <w:pStyle w:val="1Normal"/>
        <w:contextualSpacing/>
        <w:rPr>
          <w:i/>
          <w:iCs/>
        </w:rPr>
      </w:pPr>
    </w:p>
    <w:p w14:paraId="05648281" w14:textId="77777777" w:rsidR="00832B86" w:rsidRPr="00832B86" w:rsidRDefault="00832B86" w:rsidP="00832B86">
      <w:pPr>
        <w:pStyle w:val="1Normal"/>
        <w:ind w:firstLine="0"/>
        <w:contextualSpacing/>
        <w:rPr>
          <w:i/>
          <w:iCs/>
        </w:rPr>
      </w:pPr>
      <w:r w:rsidRPr="00832B86">
        <w:rPr>
          <w:i/>
          <w:iCs/>
        </w:rPr>
        <w:t>8) функція avr_grade(student&amp; ex):</w:t>
      </w:r>
    </w:p>
    <w:p w14:paraId="7BEF5285" w14:textId="77777777" w:rsidR="00832B86" w:rsidRPr="00832B86" w:rsidRDefault="00832B86" w:rsidP="00832B86">
      <w:pPr>
        <w:pStyle w:val="1Normal"/>
        <w:contextualSpacing/>
        <w:rPr>
          <w:i/>
          <w:iCs/>
        </w:rPr>
      </w:pPr>
      <w:r w:rsidRPr="00832B86">
        <w:rPr>
          <w:i/>
          <w:iCs/>
        </w:rPr>
        <w:t>1) Вхідні дані: структура student;</w:t>
      </w:r>
    </w:p>
    <w:p w14:paraId="273DB958" w14:textId="77777777" w:rsidR="00832B86" w:rsidRPr="00832B86" w:rsidRDefault="00832B86" w:rsidP="00832B86">
      <w:pPr>
        <w:pStyle w:val="1Normal"/>
        <w:contextualSpacing/>
        <w:rPr>
          <w:i/>
          <w:iCs/>
        </w:rPr>
      </w:pPr>
      <w:r w:rsidRPr="00832B86">
        <w:rPr>
          <w:i/>
          <w:iCs/>
        </w:rPr>
        <w:t>2) Вихідні дані: середній бал студента;</w:t>
      </w:r>
    </w:p>
    <w:p w14:paraId="05FC36B8" w14:textId="77777777" w:rsidR="00832B86" w:rsidRPr="00832B86" w:rsidRDefault="00832B86" w:rsidP="00832B86">
      <w:pPr>
        <w:pStyle w:val="1Normal"/>
        <w:contextualSpacing/>
        <w:rPr>
          <w:i/>
          <w:iCs/>
        </w:rPr>
      </w:pPr>
      <w:r w:rsidRPr="00832B86">
        <w:rPr>
          <w:i/>
          <w:iCs/>
        </w:rPr>
        <w:t>3) Типи даних: struct student, double;</w:t>
      </w:r>
    </w:p>
    <w:p w14:paraId="37CBEAD7" w14:textId="77777777" w:rsidR="00832B86" w:rsidRPr="00832B86" w:rsidRDefault="00832B86" w:rsidP="00832B86">
      <w:pPr>
        <w:pStyle w:val="1Normal"/>
        <w:contextualSpacing/>
        <w:rPr>
          <w:i/>
          <w:iCs/>
        </w:rPr>
      </w:pPr>
      <w:r w:rsidRPr="00832B86">
        <w:rPr>
          <w:i/>
          <w:iCs/>
        </w:rPr>
        <w:t>4) Тестування: перевірити правильність обчислення середнього балу.</w:t>
      </w:r>
    </w:p>
    <w:p w14:paraId="24FD0436" w14:textId="77777777" w:rsidR="00832B86" w:rsidRPr="00832B86" w:rsidRDefault="00832B86" w:rsidP="00832B86">
      <w:pPr>
        <w:pStyle w:val="1Normal"/>
        <w:contextualSpacing/>
        <w:rPr>
          <w:i/>
          <w:iCs/>
        </w:rPr>
      </w:pPr>
    </w:p>
    <w:p w14:paraId="199757BF" w14:textId="77777777" w:rsidR="00832B86" w:rsidRPr="00832B86" w:rsidRDefault="00832B86" w:rsidP="00832B86">
      <w:pPr>
        <w:pStyle w:val="1Normal"/>
        <w:ind w:firstLine="0"/>
        <w:contextualSpacing/>
        <w:rPr>
          <w:i/>
          <w:iCs/>
        </w:rPr>
      </w:pPr>
      <w:r w:rsidRPr="00832B86">
        <w:rPr>
          <w:i/>
          <w:iCs/>
        </w:rPr>
        <w:t>9) функція print_bad(string file_name):</w:t>
      </w:r>
    </w:p>
    <w:p w14:paraId="5E0E02D7" w14:textId="77777777" w:rsidR="00832B86" w:rsidRPr="00832B86" w:rsidRDefault="00832B86" w:rsidP="00832B86">
      <w:pPr>
        <w:pStyle w:val="1Normal"/>
        <w:contextualSpacing/>
        <w:rPr>
          <w:i/>
          <w:iCs/>
        </w:rPr>
      </w:pPr>
      <w:r w:rsidRPr="00832B86">
        <w:rPr>
          <w:i/>
          <w:iCs/>
        </w:rPr>
        <w:t>1) Вхідні дані: ім’я файлу;</w:t>
      </w:r>
    </w:p>
    <w:p w14:paraId="5A8FE4BF" w14:textId="77777777" w:rsidR="00832B86" w:rsidRPr="00832B86" w:rsidRDefault="00832B86" w:rsidP="00832B86">
      <w:pPr>
        <w:pStyle w:val="1Normal"/>
        <w:contextualSpacing/>
        <w:rPr>
          <w:i/>
          <w:iCs/>
        </w:rPr>
      </w:pPr>
      <w:r w:rsidRPr="00832B86">
        <w:rPr>
          <w:i/>
          <w:iCs/>
        </w:rPr>
        <w:t>2) Вихідні дані: вивід студентів із середнім балом &lt; 4;</w:t>
      </w:r>
    </w:p>
    <w:p w14:paraId="5D4749C7" w14:textId="77777777" w:rsidR="00832B86" w:rsidRPr="00832B86" w:rsidRDefault="00832B86" w:rsidP="00832B86">
      <w:pPr>
        <w:pStyle w:val="1Normal"/>
        <w:contextualSpacing/>
        <w:rPr>
          <w:i/>
          <w:iCs/>
        </w:rPr>
      </w:pPr>
      <w:r w:rsidRPr="00832B86">
        <w:rPr>
          <w:i/>
          <w:iCs/>
        </w:rPr>
        <w:t>3) Типи даних: string, ifstream, struct student, double;</w:t>
      </w:r>
    </w:p>
    <w:p w14:paraId="12E641B2" w14:textId="77777777" w:rsidR="00832B86" w:rsidRPr="00832B86" w:rsidRDefault="00832B86" w:rsidP="00832B86">
      <w:pPr>
        <w:pStyle w:val="1Normal"/>
        <w:contextualSpacing/>
        <w:rPr>
          <w:i/>
          <w:iCs/>
        </w:rPr>
      </w:pPr>
      <w:r w:rsidRPr="00832B86">
        <w:rPr>
          <w:i/>
          <w:iCs/>
        </w:rPr>
        <w:t>4) Тестування: перевірити випадки, коли такі студенти є і коли їх немає.</w:t>
      </w:r>
    </w:p>
    <w:p w14:paraId="2672FA72" w14:textId="77777777" w:rsidR="00832B86" w:rsidRPr="00832B86" w:rsidRDefault="00832B86" w:rsidP="00832B86">
      <w:pPr>
        <w:pStyle w:val="1Normal"/>
        <w:contextualSpacing/>
        <w:rPr>
          <w:i/>
          <w:iCs/>
        </w:rPr>
      </w:pPr>
    </w:p>
    <w:p w14:paraId="23FEA468" w14:textId="77777777" w:rsidR="00832B86" w:rsidRPr="00832B86" w:rsidRDefault="00832B86" w:rsidP="00832B86">
      <w:pPr>
        <w:pStyle w:val="1Normal"/>
        <w:ind w:firstLine="0"/>
        <w:contextualSpacing/>
        <w:rPr>
          <w:i/>
          <w:iCs/>
        </w:rPr>
      </w:pPr>
      <w:r w:rsidRPr="00832B86">
        <w:rPr>
          <w:i/>
          <w:iCs/>
        </w:rPr>
        <w:t>10) структура student:</w:t>
      </w:r>
    </w:p>
    <w:p w14:paraId="7AF5FE13" w14:textId="77777777" w:rsidR="00832B86" w:rsidRPr="00832B86" w:rsidRDefault="00832B86" w:rsidP="00832B86">
      <w:pPr>
        <w:pStyle w:val="1Normal"/>
        <w:contextualSpacing/>
        <w:rPr>
          <w:i/>
          <w:iCs/>
        </w:rPr>
      </w:pPr>
      <w:r w:rsidRPr="00832B86">
        <w:rPr>
          <w:i/>
          <w:iCs/>
        </w:rPr>
        <w:t>1) Вхідні дані: прізвище та три оцінки студента;</w:t>
      </w:r>
    </w:p>
    <w:p w14:paraId="4A210601" w14:textId="77777777" w:rsidR="00832B86" w:rsidRPr="00832B86" w:rsidRDefault="00832B86" w:rsidP="00832B86">
      <w:pPr>
        <w:pStyle w:val="1Normal"/>
        <w:contextualSpacing/>
        <w:rPr>
          <w:i/>
          <w:iCs/>
        </w:rPr>
      </w:pPr>
      <w:r w:rsidRPr="00832B86">
        <w:rPr>
          <w:i/>
          <w:iCs/>
        </w:rPr>
        <w:t>2) Вихідні дані: зберігання даних одного студента;</w:t>
      </w:r>
    </w:p>
    <w:p w14:paraId="6FF02BCD" w14:textId="77777777" w:rsidR="00832B86" w:rsidRPr="00832B86" w:rsidRDefault="00832B86" w:rsidP="00832B86">
      <w:pPr>
        <w:pStyle w:val="1Normal"/>
        <w:contextualSpacing/>
        <w:rPr>
          <w:i/>
          <w:iCs/>
        </w:rPr>
      </w:pPr>
      <w:r w:rsidRPr="00832B86">
        <w:rPr>
          <w:i/>
          <w:iCs/>
        </w:rPr>
        <w:t>3) Типи даних: char[], int;</w:t>
      </w:r>
    </w:p>
    <w:p w14:paraId="37BBA8E1" w14:textId="6BCD56B3" w:rsidR="00832B86" w:rsidRPr="00DF5D50" w:rsidRDefault="00832B86" w:rsidP="00832B86">
      <w:pPr>
        <w:pStyle w:val="1Normal"/>
        <w:contextualSpacing/>
        <w:rPr>
          <w:b/>
          <w:bCs/>
          <w:i/>
          <w:iCs/>
          <w:lang w:val="en-US"/>
        </w:rPr>
      </w:pPr>
      <w:r w:rsidRPr="00832B86">
        <w:rPr>
          <w:i/>
          <w:iCs/>
        </w:rPr>
        <w:t>4) Тестування: перевірити коректне збереження та зчитування структури з файлу.</w:t>
      </w:r>
    </w:p>
    <w:p w14:paraId="0DFAFB43" w14:textId="77777777" w:rsidR="00FA65FA" w:rsidRPr="00702E59" w:rsidRDefault="00FA65FA" w:rsidP="00FA65FA">
      <w:pPr>
        <w:pStyle w:val="1Header"/>
      </w:pPr>
      <w:r w:rsidRPr="00702E59">
        <w:t>Алгоритм:</w:t>
      </w:r>
    </w:p>
    <w:p w14:paraId="7085E09A" w14:textId="77777777" w:rsidR="00FA65FA" w:rsidRPr="00702E59" w:rsidRDefault="00FA65FA" w:rsidP="00FA65FA">
      <w:pPr>
        <w:pStyle w:val="1Normal"/>
        <w:spacing w:after="120"/>
        <w:rPr>
          <w14:ligatures w14:val="standardContextual"/>
        </w:rPr>
      </w:pPr>
      <w:r w:rsidRPr="00702E59">
        <w:rPr>
          <w:noProof/>
        </w:rPr>
        <w:lastRenderedPageBreak/>
        <w:drawing>
          <wp:inline distT="0" distB="0" distL="0" distR="0" wp14:anchorId="47EC41FE" wp14:editId="4DCFF0EC">
            <wp:extent cx="3322320" cy="3836081"/>
            <wp:effectExtent l="0" t="0" r="0" b="0"/>
            <wp:docPr id="72669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91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4809" cy="38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2E59">
        <w:rPr>
          <w14:ligatures w14:val="standardContextual"/>
        </w:rPr>
        <w:t xml:space="preserve"> </w:t>
      </w:r>
      <w:r w:rsidRPr="00702E59">
        <w:rPr>
          <w:noProof/>
        </w:rPr>
        <w:drawing>
          <wp:inline distT="0" distB="0" distL="0" distR="0" wp14:anchorId="6CF68A28" wp14:editId="491F095B">
            <wp:extent cx="1707028" cy="4176122"/>
            <wp:effectExtent l="0" t="0" r="7620" b="0"/>
            <wp:docPr id="154333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38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7028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54AD" w14:textId="77777777" w:rsidR="00FA65FA" w:rsidRPr="00702E59" w:rsidRDefault="00FA65FA" w:rsidP="00FA65FA">
      <w:pPr>
        <w:pStyle w:val="1Normal"/>
        <w:spacing w:after="120"/>
        <w:rPr>
          <w14:ligatures w14:val="standardContextual"/>
        </w:rPr>
      </w:pPr>
      <w:r w:rsidRPr="00702E59">
        <w:rPr>
          <w:noProof/>
        </w:rPr>
        <w:drawing>
          <wp:inline distT="0" distB="0" distL="0" distR="0" wp14:anchorId="46B6C665" wp14:editId="6CE5DE77">
            <wp:extent cx="2057578" cy="3238781"/>
            <wp:effectExtent l="0" t="0" r="0" b="0"/>
            <wp:docPr id="153927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76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5DDF" w14:textId="77777777" w:rsidR="00FA65FA" w:rsidRPr="00702E59" w:rsidRDefault="00FA65FA" w:rsidP="00FA65FA">
      <w:pPr>
        <w:pStyle w:val="1Normal"/>
        <w:spacing w:after="120"/>
        <w:rPr>
          <w14:ligatures w14:val="standardContextual"/>
        </w:rPr>
      </w:pPr>
      <w:r w:rsidRPr="00702E59">
        <w:rPr>
          <w:noProof/>
        </w:rPr>
        <w:lastRenderedPageBreak/>
        <w:drawing>
          <wp:inline distT="0" distB="0" distL="0" distR="0" wp14:anchorId="499469E6" wp14:editId="5DAF8155">
            <wp:extent cx="2042337" cy="3276884"/>
            <wp:effectExtent l="0" t="0" r="0" b="0"/>
            <wp:docPr id="59822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234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F281" w14:textId="77777777" w:rsidR="00FA65FA" w:rsidRPr="00702E59" w:rsidRDefault="00FA65FA" w:rsidP="00FA65FA">
      <w:pPr>
        <w:pStyle w:val="1Normal"/>
        <w:spacing w:after="120"/>
        <w:rPr>
          <w14:ligatures w14:val="standardContextual"/>
        </w:rPr>
      </w:pPr>
    </w:p>
    <w:p w14:paraId="30700513" w14:textId="77777777" w:rsidR="00FA65FA" w:rsidRPr="00702E59" w:rsidRDefault="00FA65FA" w:rsidP="00FA65FA">
      <w:pPr>
        <w:pStyle w:val="1Normal"/>
        <w:spacing w:after="120"/>
        <w:rPr>
          <w14:ligatures w14:val="standardContextual"/>
        </w:rPr>
      </w:pPr>
      <w:r w:rsidRPr="00702E59">
        <w:rPr>
          <w:noProof/>
          <w14:ligatures w14:val="standardContextual"/>
        </w:rPr>
        <w:drawing>
          <wp:inline distT="0" distB="0" distL="0" distR="0" wp14:anchorId="31017F7C" wp14:editId="21847737">
            <wp:extent cx="2773920" cy="4724809"/>
            <wp:effectExtent l="0" t="0" r="7620" b="0"/>
            <wp:docPr id="167621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138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3920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64F2" w14:textId="77777777" w:rsidR="00FA65FA" w:rsidRPr="00702E59" w:rsidRDefault="00FA65FA" w:rsidP="00FA65FA">
      <w:pPr>
        <w:pStyle w:val="1Normal"/>
        <w:spacing w:after="120"/>
      </w:pPr>
    </w:p>
    <w:p w14:paraId="365076D9" w14:textId="77777777" w:rsidR="00FA65FA" w:rsidRPr="00702E59" w:rsidRDefault="00FA65FA" w:rsidP="00FA65FA">
      <w:pPr>
        <w:pStyle w:val="1Header"/>
      </w:pPr>
      <w:r w:rsidRPr="00702E59">
        <w:t>Код:</w:t>
      </w:r>
    </w:p>
    <w:p w14:paraId="3DD19A38" w14:textId="35F187FE" w:rsidR="00E4089B" w:rsidRDefault="00E4089B" w:rsidP="00E4089B">
      <w:pPr>
        <w:pStyle w:val="1Header"/>
        <w:rPr>
          <w:lang w:val="en-US"/>
        </w:rPr>
      </w:pPr>
    </w:p>
    <w:p w14:paraId="2A44BC64" w14:textId="58531D11" w:rsidR="00E4089B" w:rsidRPr="00E4089B" w:rsidRDefault="00D901B6" w:rsidP="000D0280">
      <w:pPr>
        <w:pStyle w:val="1Header"/>
        <w:rPr>
          <w:highlight w:val="white"/>
          <w:lang w:val="en-US"/>
        </w:rPr>
      </w:pPr>
      <w:r>
        <w:rPr>
          <w:highlight w:val="white"/>
          <w:lang w:val="en-US"/>
        </w:rPr>
        <w:t>lab</w:t>
      </w:r>
      <w:r w:rsidR="00E4089B">
        <w:rPr>
          <w:highlight w:val="white"/>
          <w:lang w:val="en-US"/>
        </w:rPr>
        <w:t>10</w:t>
      </w:r>
      <w:r w:rsidR="000D0280">
        <w:rPr>
          <w:highlight w:val="white"/>
          <w:lang w:val="en-US"/>
        </w:rPr>
        <w:t>_</w:t>
      </w:r>
      <w:r w:rsidR="00B56E84">
        <w:rPr>
          <w:highlight w:val="white"/>
          <w:lang w:val="en-US"/>
        </w:rPr>
        <w:t>1</w:t>
      </w:r>
      <w:r w:rsidR="00E4089B">
        <w:rPr>
          <w:highlight w:val="white"/>
          <w:lang w:val="en-US"/>
        </w:rPr>
        <w:t>.cpp:</w:t>
      </w:r>
    </w:p>
    <w:p w14:paraId="7BE39F12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"File.h"</w:t>
      </w:r>
    </w:p>
    <w:p w14:paraId="665A6661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516865C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main()</w:t>
      </w:r>
    </w:p>
    <w:p w14:paraId="3C2D3936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2DF89287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SetConsoleOutputCP(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CP_UTF8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341A0A94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b = 1;</w:t>
      </w:r>
    </w:p>
    <w:p w14:paraId="661498D2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F378DF3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file_name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"exam.dat"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14D7F10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5107636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(b)</w:t>
      </w:r>
    </w:p>
    <w:p w14:paraId="0393B097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{</w:t>
      </w:r>
    </w:p>
    <w:p w14:paraId="53EA4275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(menu())</w:t>
      </w:r>
    </w:p>
    <w:p w14:paraId="5D0465C8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{</w:t>
      </w:r>
    </w:p>
    <w:p w14:paraId="0CC19D59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1:</w:t>
      </w:r>
    </w:p>
    <w:p w14:paraId="7ABE2430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out_file(file_name);</w:t>
      </w:r>
    </w:p>
    <w:p w14:paraId="6B7F42DD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C351B30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2:</w:t>
      </w:r>
    </w:p>
    <w:p w14:paraId="6C60C080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app_outfile(file_name);</w:t>
      </w:r>
    </w:p>
    <w:p w14:paraId="56C5D3F4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E610F61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C97F0F9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3:</w:t>
      </w:r>
    </w:p>
    <w:p w14:paraId="1C0480A9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shapka(file_name);</w:t>
      </w:r>
    </w:p>
    <w:p w14:paraId="73C8A523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in_file(file_name);</w:t>
      </w:r>
    </w:p>
    <w:p w14:paraId="7374366F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C5930F1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4:</w:t>
      </w:r>
    </w:p>
    <w:p w14:paraId="14B767B1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shapka(file_name);</w:t>
      </w:r>
    </w:p>
    <w:p w14:paraId="5B11B87B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print_bad(file_name);</w:t>
      </w:r>
    </w:p>
    <w:p w14:paraId="51DF35F4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B25A15C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5:</w:t>
      </w:r>
    </w:p>
    <w:p w14:paraId="6DAC50D0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b = 0;</w:t>
      </w:r>
    </w:p>
    <w:p w14:paraId="06A5284A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9074194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:</w:t>
      </w:r>
    </w:p>
    <w:p w14:paraId="766B820F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"Некоректний вибiр"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15697B9A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AB78A0E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}</w:t>
      </w:r>
    </w:p>
    <w:p w14:paraId="3E37FD06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</w:t>
      </w:r>
    </w:p>
    <w:p w14:paraId="04F2A307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0;</w:t>
      </w:r>
    </w:p>
    <w:p w14:paraId="6B6500D5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1CDDDB8D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3FA6983" w14:textId="77777777" w:rsidR="000D0280" w:rsidRDefault="000D0280" w:rsidP="000D0280">
      <w:pPr>
        <w:pStyle w:val="1Normal"/>
        <w:rPr>
          <w:lang w:val="en-US"/>
        </w:rPr>
      </w:pPr>
    </w:p>
    <w:p w14:paraId="30BDA877" w14:textId="525A016E" w:rsidR="000D0280" w:rsidRDefault="000D0280" w:rsidP="000D0280">
      <w:pPr>
        <w:pStyle w:val="1Header"/>
        <w:rPr>
          <w:lang w:val="en-US"/>
        </w:rPr>
      </w:pPr>
      <w:r>
        <w:rPr>
          <w:lang w:val="en-US"/>
        </w:rPr>
        <w:t>File.h:</w:t>
      </w:r>
    </w:p>
    <w:p w14:paraId="143D8408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once</w:t>
      </w:r>
    </w:p>
    <w:p w14:paraId="16FEF090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D5F8CFE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&lt;iostream&gt;</w:t>
      </w:r>
    </w:p>
    <w:p w14:paraId="65B0CD74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&lt;fstream&gt;</w:t>
      </w:r>
    </w:p>
    <w:p w14:paraId="4AC6CB88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&lt;conio.h&gt;</w:t>
      </w:r>
    </w:p>
    <w:p w14:paraId="477B0BEE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&lt;string.h&gt;</w:t>
      </w:r>
    </w:p>
    <w:p w14:paraId="56857609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&lt;stdio.h&gt;</w:t>
      </w:r>
    </w:p>
    <w:p w14:paraId="590E2989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&lt;iomanip&gt;</w:t>
      </w:r>
    </w:p>
    <w:p w14:paraId="0F5C46B0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&lt;Windows.h&gt;</w:t>
      </w:r>
    </w:p>
    <w:p w14:paraId="62108036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std;</w:t>
      </w:r>
    </w:p>
    <w:p w14:paraId="2E139340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004CCDA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student</w:t>
      </w:r>
    </w:p>
    <w:p w14:paraId="13338F6E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3C122655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prizv[15];</w:t>
      </w:r>
    </w:p>
    <w:p w14:paraId="1F556DA3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grades[3];</w:t>
      </w:r>
    </w:p>
    <w:p w14:paraId="2B5BC921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};</w:t>
      </w:r>
    </w:p>
    <w:p w14:paraId="7B3FB254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5A93B52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menu();</w:t>
      </w:r>
    </w:p>
    <w:p w14:paraId="5855ADE7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9FD4D15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avr_grade(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35831A7D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19BEA8E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form_ex();</w:t>
      </w:r>
    </w:p>
    <w:p w14:paraId="55820574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out_file(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file_name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781811FF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app_outfile(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file_name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4E776DA7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shapka(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file_name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56B68FFC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print_bad(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file_name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1DF817EE" w14:textId="34BE9B1A" w:rsidR="000D0280" w:rsidRPr="000D0280" w:rsidRDefault="000D0280" w:rsidP="000D0280">
      <w:pPr>
        <w:pStyle w:val="1Normal"/>
        <w:rPr>
          <w:lang w:val="en-US" w:eastAsia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lastRenderedPageBreak/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in_file(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file_name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20A7F2AF" w14:textId="4550C034" w:rsidR="000D0280" w:rsidRDefault="000D0280" w:rsidP="000D0280">
      <w:pPr>
        <w:pStyle w:val="1Header"/>
        <w:rPr>
          <w:lang w:val="en-US"/>
        </w:rPr>
      </w:pPr>
      <w:r>
        <w:rPr>
          <w:lang w:val="en-US"/>
        </w:rPr>
        <w:t>File.cpp:</w:t>
      </w:r>
    </w:p>
    <w:p w14:paraId="0FEB4596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"File.h"</w:t>
      </w:r>
    </w:p>
    <w:p w14:paraId="4FD95047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EE983E4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ex;</w:t>
      </w:r>
    </w:p>
    <w:p w14:paraId="3F75A256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EE19549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menu()</w:t>
      </w:r>
    </w:p>
    <w:p w14:paraId="4F28D567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6C8FBFFC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 = 0;</w:t>
      </w:r>
    </w:p>
    <w:p w14:paraId="61C51224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"1 - створення файлу\n"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055E8FC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"2 - додавання у файл\n"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AD7F9B1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"3 - читання файлу\n"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A92D597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"4 - бал &lt;4\n"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E18D6F9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"5 - вихiд\n"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9FBF57B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"Введiть вибiр:"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; </w:t>
      </w:r>
    </w:p>
    <w:p w14:paraId="52056685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(!k)</w:t>
      </w:r>
    </w:p>
    <w:p w14:paraId="343AD974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k;</w:t>
      </w:r>
    </w:p>
    <w:p w14:paraId="50B50883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k;</w:t>
      </w:r>
    </w:p>
    <w:p w14:paraId="4C146D78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46B8734E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D2C4197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form_ex()</w:t>
      </w:r>
    </w:p>
    <w:p w14:paraId="15DD17EC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5DEB78F2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cin.ignore();</w:t>
      </w:r>
    </w:p>
    <w:p w14:paraId="2D8BCF4E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"-Прiзвiще: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;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ex.prizv;</w:t>
      </w:r>
    </w:p>
    <w:p w14:paraId="679CB2AF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"-Оцінки:\n"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; </w:t>
      </w:r>
    </w:p>
    <w:p w14:paraId="017FCB21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"Програмування: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; </w:t>
      </w:r>
    </w:p>
    <w:p w14:paraId="1EA06584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ex.grades[0];</w:t>
      </w:r>
    </w:p>
    <w:p w14:paraId="0A633919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"Англійська: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; </w:t>
      </w:r>
    </w:p>
    <w:p w14:paraId="1B921F48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ex.grades[1];</w:t>
      </w:r>
    </w:p>
    <w:p w14:paraId="4FC6C8E9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"Математика: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; </w:t>
      </w:r>
    </w:p>
    <w:p w14:paraId="18167A3C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ex.grades[2];</w:t>
      </w:r>
    </w:p>
    <w:p w14:paraId="315C1B07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35859D1B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1E8EC2C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out_file(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file_name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3FB94C3F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42AED4D1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n;</w:t>
      </w:r>
    </w:p>
    <w:p w14:paraId="48273E27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ofstream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file1;</w:t>
      </w:r>
    </w:p>
    <w:p w14:paraId="24882B0C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file1.open(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file_name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ios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::binary);</w:t>
      </w:r>
    </w:p>
    <w:p w14:paraId="16E82CC6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40A715C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"Введiть кiлькiсть студентiв: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FABB08F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n;</w:t>
      </w:r>
    </w:p>
    <w:p w14:paraId="78A14B7E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EDA1031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n; i++)</w:t>
      </w:r>
    </w:p>
    <w:p w14:paraId="6EAC0589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{</w:t>
      </w:r>
    </w:p>
    <w:p w14:paraId="585D3B86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"-й студент:\n"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BC16D1B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form_ex();</w:t>
      </w:r>
    </w:p>
    <w:p w14:paraId="16836E17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file1.write((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*)&amp;ex,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sizeof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ex);</w:t>
      </w:r>
    </w:p>
    <w:p w14:paraId="4B23348F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</w:t>
      </w:r>
    </w:p>
    <w:p w14:paraId="20A42160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3A12808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file1.close();</w:t>
      </w:r>
    </w:p>
    <w:p w14:paraId="688991AC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00A65A5D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8E56453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app_outfile(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file_name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63468304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231D2502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n;</w:t>
      </w:r>
    </w:p>
    <w:p w14:paraId="302172C7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ofstream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file1;</w:t>
      </w:r>
    </w:p>
    <w:p w14:paraId="0E3D06DA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file1.open(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file_name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ios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::binary |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ios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::app);</w:t>
      </w:r>
    </w:p>
    <w:p w14:paraId="563C8268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A63A5DF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"Введiть кiлькiсть студентiв: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BDF50E7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n;</w:t>
      </w:r>
    </w:p>
    <w:p w14:paraId="112F6F2F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3C91991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n; i++)</w:t>
      </w:r>
    </w:p>
    <w:p w14:paraId="34E6B20F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{</w:t>
      </w:r>
    </w:p>
    <w:p w14:paraId="1149AFE3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"-й студент:\n"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2ED410D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form_ex();</w:t>
      </w:r>
    </w:p>
    <w:p w14:paraId="72E5624A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file1.write((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*)&amp;ex,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sizeof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ex);</w:t>
      </w:r>
    </w:p>
    <w:p w14:paraId="64F8B787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lastRenderedPageBreak/>
        <w:t xml:space="preserve">    }</w:t>
      </w:r>
    </w:p>
    <w:p w14:paraId="34A59F9E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0E9479D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file1.close();</w:t>
      </w:r>
    </w:p>
    <w:p w14:paraId="206D3C5C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19B16599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5935FB2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shapka(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file_name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41CB0395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245555C1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ifstream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file1;</w:t>
      </w:r>
    </w:p>
    <w:p w14:paraId="78C792CB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file1.open(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file_name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ios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::binary);</w:t>
      </w:r>
    </w:p>
    <w:p w14:paraId="1B57731B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file1.clear();</w:t>
      </w:r>
    </w:p>
    <w:p w14:paraId="04E781F1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file1.seekg(0);</w:t>
      </w:r>
    </w:p>
    <w:p w14:paraId="4070B7B1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F43E388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left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setw(23)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"Прізвище"</w:t>
      </w:r>
    </w:p>
    <w:p w14:paraId="2A7CB744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setw(17)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"Програм."</w:t>
      </w:r>
    </w:p>
    <w:p w14:paraId="0D8F83E6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"Англ. м."</w:t>
      </w:r>
    </w:p>
    <w:p w14:paraId="55C3BA03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setw(17)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"Математ."</w:t>
      </w:r>
    </w:p>
    <w:p w14:paraId="50C3EC6A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"Сер. бал"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7518ADC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E48C00F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file1.close();</w:t>
      </w:r>
    </w:p>
    <w:p w14:paraId="27FCEAC0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2CC67F6C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6132A80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in_file(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file_name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3852494A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47D27F16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ifstream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file1;</w:t>
      </w:r>
    </w:p>
    <w:p w14:paraId="71625BB6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file1.open(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file_name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ios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::binary);</w:t>
      </w:r>
    </w:p>
    <w:p w14:paraId="65654475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file1.clear();</w:t>
      </w:r>
    </w:p>
    <w:p w14:paraId="790039B5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8B2C29A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(file1.read((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*)&amp;ex,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sizeof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ex))</w:t>
      </w:r>
    </w:p>
    <w:p w14:paraId="1CE04C83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{</w:t>
      </w:r>
    </w:p>
    <w:p w14:paraId="63E40AC4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left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ex.prizv;</w:t>
      </w:r>
    </w:p>
    <w:p w14:paraId="3E7DDE7D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3; i++)</w:t>
      </w:r>
    </w:p>
    <w:p w14:paraId="7DCD40B7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setw(10)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ex.grades[i];</w:t>
      </w:r>
    </w:p>
    <w:p w14:paraId="4638AE7B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fixed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setprecision(2)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avr_grade(ex)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78A8439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</w:t>
      </w:r>
    </w:p>
    <w:p w14:paraId="67FF2285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1DC41C6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file1.close();</w:t>
      </w:r>
    </w:p>
    <w:p w14:paraId="39D433A1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CCD7424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10ED5BF4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CED4F11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avr_grade(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36FF3E8E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790F9F54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avr = 0;</w:t>
      </w:r>
    </w:p>
    <w:p w14:paraId="6760603C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3; i++)</w:t>
      </w:r>
    </w:p>
    <w:p w14:paraId="7758CE69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avr +=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.grades[i];</w:t>
      </w:r>
    </w:p>
    <w:p w14:paraId="24F39293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avr /= 3;</w:t>
      </w:r>
    </w:p>
    <w:p w14:paraId="2F4AD1C4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avr;</w:t>
      </w:r>
    </w:p>
    <w:p w14:paraId="645E272A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0B1163BB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52BBEDF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print_bad(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file_name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6A4644DB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24CC6937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ifstream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file1;</w:t>
      </w:r>
    </w:p>
    <w:p w14:paraId="50ED2CC9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file1.open(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file_name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ios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::binary);</w:t>
      </w:r>
    </w:p>
    <w:p w14:paraId="35DBF1A3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file1.clear();</w:t>
      </w:r>
    </w:p>
    <w:p w14:paraId="51D1D327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99E704E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(file1.read((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*)&amp;ex,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sizeof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ex))</w:t>
      </w:r>
    </w:p>
    <w:p w14:paraId="4E476B2D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{</w:t>
      </w:r>
    </w:p>
    <w:p w14:paraId="24E78D84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(avr_grade(ex) &lt; 4) {</w:t>
      </w:r>
    </w:p>
    <w:p w14:paraId="622CD792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left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ex.prizv;</w:t>
      </w:r>
    </w:p>
    <w:p w14:paraId="6D56D4FA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3; i++)</w:t>
      </w:r>
    </w:p>
    <w:p w14:paraId="37356BF7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setw(10)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ex.grades[i];</w:t>
      </w:r>
    </w:p>
    <w:p w14:paraId="177BA100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fixed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setprecision(2)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avr_grade(ex)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CDC2E4D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}</w:t>
      </w:r>
    </w:p>
    <w:p w14:paraId="25E92DBF" w14:textId="77777777" w:rsidR="000D0280" w:rsidRDefault="000D0280" w:rsidP="000D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</w:t>
      </w:r>
    </w:p>
    <w:p w14:paraId="4970B368" w14:textId="77777777" w:rsidR="00832B86" w:rsidRDefault="000D0280" w:rsidP="00832B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file1.close();</w:t>
      </w:r>
    </w:p>
    <w:p w14:paraId="4A3E8197" w14:textId="299B64A4" w:rsidR="000D0280" w:rsidRPr="000D0280" w:rsidRDefault="000D0280" w:rsidP="00832B86">
      <w:pPr>
        <w:autoSpaceDE w:val="0"/>
        <w:autoSpaceDN w:val="0"/>
        <w:adjustRightInd w:val="0"/>
        <w:spacing w:after="0" w:line="240" w:lineRule="auto"/>
        <w:rPr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4BDD5E64" w14:textId="77777777" w:rsidR="00C621DA" w:rsidRDefault="00C621DA" w:rsidP="00C14ABF">
      <w:pPr>
        <w:pStyle w:val="1Header"/>
      </w:pPr>
      <w:r w:rsidRPr="00EB4B2D">
        <w:t>Результат: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88"/>
        <w:gridCol w:w="7146"/>
        <w:gridCol w:w="2142"/>
      </w:tblGrid>
      <w:tr w:rsidR="00FA65FA" w:rsidRPr="00702E59" w14:paraId="60CBFDD0" w14:textId="77777777" w:rsidTr="00FA65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</w:tcPr>
          <w:p w14:paraId="06749C45" w14:textId="77777777" w:rsidR="00FA65FA" w:rsidRPr="00702E59" w:rsidRDefault="00FA65FA" w:rsidP="00C97474">
            <w:p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02E59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№</w:t>
            </w:r>
          </w:p>
        </w:tc>
        <w:tc>
          <w:tcPr>
            <w:tcW w:w="7146" w:type="dxa"/>
          </w:tcPr>
          <w:p w14:paraId="429BC0F5" w14:textId="77777777" w:rsidR="00FA65FA" w:rsidRPr="00702E59" w:rsidRDefault="00FA65FA" w:rsidP="00C974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02E59">
              <w:rPr>
                <w:rFonts w:ascii="Times New Roman" w:hAnsi="Times New Roman" w:cs="Times New Roman"/>
                <w:bCs/>
                <w:sz w:val="24"/>
                <w:szCs w:val="24"/>
              </w:rPr>
              <w:t>Програма</w:t>
            </w:r>
          </w:p>
        </w:tc>
        <w:tc>
          <w:tcPr>
            <w:tcW w:w="2142" w:type="dxa"/>
          </w:tcPr>
          <w:p w14:paraId="6C465230" w14:textId="77777777" w:rsidR="00FA65FA" w:rsidRPr="00702E59" w:rsidRDefault="00FA65FA" w:rsidP="00C974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02E59">
              <w:rPr>
                <w:rFonts w:ascii="Times New Roman" w:hAnsi="Times New Roman" w:cs="Times New Roman"/>
                <w:bCs/>
                <w:sz w:val="24"/>
                <w:szCs w:val="24"/>
              </w:rPr>
              <w:t>Тестовий приклад</w:t>
            </w:r>
          </w:p>
        </w:tc>
      </w:tr>
      <w:tr w:rsidR="00FA65FA" w:rsidRPr="00702E59" w14:paraId="1FD4214B" w14:textId="77777777" w:rsidTr="00FA65FA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</w:tcPr>
          <w:p w14:paraId="0CD4F081" w14:textId="77777777" w:rsidR="00FA65FA" w:rsidRPr="00702E59" w:rsidRDefault="00FA65FA" w:rsidP="00C97474">
            <w:pPr>
              <w:pStyle w:val="ListParagraph"/>
              <w:numPr>
                <w:ilvl w:val="0"/>
                <w:numId w:val="14"/>
              </w:numPr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7146" w:type="dxa"/>
          </w:tcPr>
          <w:p w14:paraId="601B3378" w14:textId="77777777" w:rsidR="00FA65FA" w:rsidRPr="00702E59" w:rsidRDefault="00FA65FA" w:rsidP="00C974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02E5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8B9E5DA" wp14:editId="4EB3A4BA">
                  <wp:extent cx="2870200" cy="3854057"/>
                  <wp:effectExtent l="0" t="0" r="6350" b="0"/>
                  <wp:docPr id="774936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93618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2822" cy="3857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2" w:type="dxa"/>
          </w:tcPr>
          <w:p w14:paraId="0E925BB0" w14:textId="77777777" w:rsidR="00FA65FA" w:rsidRPr="00702E59" w:rsidRDefault="00FA65FA" w:rsidP="00C974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65FA" w:rsidRPr="00702E59" w14:paraId="05306EB5" w14:textId="77777777" w:rsidTr="00FA65FA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</w:tcPr>
          <w:p w14:paraId="280DF01F" w14:textId="77777777" w:rsidR="00FA65FA" w:rsidRPr="00702E59" w:rsidRDefault="00FA65FA" w:rsidP="00C97474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7146" w:type="dxa"/>
          </w:tcPr>
          <w:p w14:paraId="39C19FBE" w14:textId="77777777" w:rsidR="00FA65FA" w:rsidRPr="00702E59" w:rsidRDefault="00FA65FA" w:rsidP="00C974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2E5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CC346D0" wp14:editId="4A809232">
                  <wp:extent cx="3979333" cy="818769"/>
                  <wp:effectExtent l="0" t="0" r="2540" b="635"/>
                  <wp:docPr id="78701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0172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6563" cy="822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2" w:type="dxa"/>
          </w:tcPr>
          <w:p w14:paraId="541A04A1" w14:textId="77777777" w:rsidR="00FA65FA" w:rsidRPr="00702E59" w:rsidRDefault="00FA65FA" w:rsidP="00C974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65FA" w:rsidRPr="00702E59" w14:paraId="4EE6621F" w14:textId="77777777" w:rsidTr="00FA65FA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</w:tcPr>
          <w:p w14:paraId="2E13BD8B" w14:textId="77777777" w:rsidR="00FA65FA" w:rsidRPr="00702E59" w:rsidRDefault="00FA65FA" w:rsidP="00C97474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7146" w:type="dxa"/>
          </w:tcPr>
          <w:p w14:paraId="465B4248" w14:textId="77777777" w:rsidR="00FA65FA" w:rsidRPr="00702E59" w:rsidRDefault="00FA65FA" w:rsidP="00C974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02E5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17572F0" wp14:editId="51C734CF">
                  <wp:extent cx="2842506" cy="2133785"/>
                  <wp:effectExtent l="0" t="0" r="0" b="0"/>
                  <wp:docPr id="19621244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12448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2506" cy="2133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2" w:type="dxa"/>
          </w:tcPr>
          <w:p w14:paraId="360A9441" w14:textId="77777777" w:rsidR="00FA65FA" w:rsidRPr="00702E59" w:rsidRDefault="00FA65FA" w:rsidP="00C974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65FA" w:rsidRPr="00702E59" w14:paraId="0FA143FC" w14:textId="77777777" w:rsidTr="00FA65FA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</w:tcPr>
          <w:p w14:paraId="774F174D" w14:textId="77777777" w:rsidR="00FA65FA" w:rsidRPr="00702E59" w:rsidRDefault="00FA65FA" w:rsidP="00C97474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7146" w:type="dxa"/>
          </w:tcPr>
          <w:p w14:paraId="303DCF39" w14:textId="77777777" w:rsidR="00FA65FA" w:rsidRPr="00702E59" w:rsidRDefault="00FA65FA" w:rsidP="00C974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02E5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241B7F2" wp14:editId="0E3ABB73">
                  <wp:extent cx="4394200" cy="910041"/>
                  <wp:effectExtent l="0" t="0" r="6350" b="4445"/>
                  <wp:docPr id="1580461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46103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3834" cy="918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2" w:type="dxa"/>
          </w:tcPr>
          <w:p w14:paraId="4E438710" w14:textId="77777777" w:rsidR="00FA65FA" w:rsidRPr="00702E59" w:rsidRDefault="00FA65FA" w:rsidP="00C974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E81B572" w14:textId="77777777" w:rsidR="009561EC" w:rsidRDefault="009561EC" w:rsidP="00DF5D50">
      <w:pPr>
        <w:pStyle w:val="1Normal"/>
        <w:rPr>
          <w:lang w:eastAsia="ru-RU"/>
        </w:rPr>
      </w:pPr>
    </w:p>
    <w:p w14:paraId="311AB2F4" w14:textId="77777777" w:rsidR="00DF5D50" w:rsidRDefault="00DF5D50" w:rsidP="00DF5D50">
      <w:pPr>
        <w:pStyle w:val="1Header"/>
      </w:pPr>
      <w:r>
        <w:t>Варіант 8. Задача 2.</w:t>
      </w:r>
    </w:p>
    <w:p w14:paraId="684FFAA1" w14:textId="77777777" w:rsidR="00DF5D50" w:rsidRDefault="00DF5D50" w:rsidP="00DF5D50">
      <w:pPr>
        <w:pStyle w:val="1Header"/>
        <w:rPr>
          <w:lang w:val="en-US"/>
        </w:rPr>
      </w:pPr>
      <w:r>
        <w:t xml:space="preserve">Умова: </w:t>
      </w:r>
    </w:p>
    <w:p w14:paraId="5F4ED0F9" w14:textId="521229B7" w:rsidR="00DF5D50" w:rsidRPr="00C3270A" w:rsidRDefault="00D901B6" w:rsidP="00DF5D50">
      <w:pPr>
        <w:pStyle w:val="1Normal"/>
        <w:rPr>
          <w:lang w:eastAsia="ru-RU"/>
        </w:rPr>
      </w:pPr>
      <w:r w:rsidRPr="00D901B6">
        <w:rPr>
          <w:lang w:eastAsia="ru-RU"/>
        </w:rPr>
        <w:t>Розробити багатофайловий проект (1-2модулі.)до задач з ЛР11(модулі власних функцій опрацювання масивів).</w:t>
      </w:r>
    </w:p>
    <w:p w14:paraId="6DB3BC2B" w14:textId="77777777" w:rsidR="00DF5D50" w:rsidRPr="00D131C8" w:rsidRDefault="00DF5D50" w:rsidP="00DF5D50">
      <w:pPr>
        <w:pStyle w:val="1Header"/>
      </w:pPr>
      <w:r w:rsidRPr="00D026C2">
        <w:lastRenderedPageBreak/>
        <w:t>Формалізація задачі</w:t>
      </w:r>
      <w:r>
        <w:t>:</w:t>
      </w:r>
    </w:p>
    <w:p w14:paraId="0733D066" w14:textId="77777777" w:rsidR="00D31CF6" w:rsidRPr="00D31CF6" w:rsidRDefault="00D31CF6" w:rsidP="00D31CF6">
      <w:pPr>
        <w:pStyle w:val="1Normal"/>
        <w:ind w:firstLine="0"/>
        <w:contextualSpacing/>
        <w:rPr>
          <w:i/>
          <w:iCs/>
        </w:rPr>
      </w:pPr>
      <w:r w:rsidRPr="00D31CF6">
        <w:rPr>
          <w:i/>
          <w:iCs/>
        </w:rPr>
        <w:t>1) функція main():</w:t>
      </w:r>
    </w:p>
    <w:p w14:paraId="69CE92E6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1) Вхідні дані: вибір користувача з головного меню; розміри масиву/матриці;</w:t>
      </w:r>
    </w:p>
    <w:p w14:paraId="34E66416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2) Вихідні дані: результати роботи з масивами та матрицями (вивід на екран);</w:t>
      </w:r>
    </w:p>
    <w:p w14:paraId="059A745E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3) Типи даних: int, double, int*, int**, double*;</w:t>
      </w:r>
    </w:p>
    <w:p w14:paraId="116EDB7F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4) Тестування: перевірити всі пункти меню для масивів і матриць, коректний вихід.</w:t>
      </w:r>
    </w:p>
    <w:p w14:paraId="64E74417" w14:textId="77777777" w:rsidR="00D31CF6" w:rsidRPr="00D31CF6" w:rsidRDefault="00D31CF6" w:rsidP="00D31CF6">
      <w:pPr>
        <w:pStyle w:val="1Normal"/>
        <w:contextualSpacing/>
        <w:rPr>
          <w:i/>
          <w:iCs/>
        </w:rPr>
      </w:pPr>
    </w:p>
    <w:p w14:paraId="3D741707" w14:textId="77777777" w:rsidR="00D31CF6" w:rsidRPr="00D31CF6" w:rsidRDefault="00D31CF6" w:rsidP="00D31CF6">
      <w:pPr>
        <w:pStyle w:val="1Normal"/>
        <w:ind w:firstLine="0"/>
        <w:contextualSpacing/>
        <w:rPr>
          <w:i/>
          <w:iCs/>
        </w:rPr>
      </w:pPr>
      <w:r w:rsidRPr="00D31CF6">
        <w:rPr>
          <w:i/>
          <w:iCs/>
        </w:rPr>
        <w:t>2) функція menu():</w:t>
      </w:r>
    </w:p>
    <w:p w14:paraId="29A432C6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1) Вхідні дані: введений користувачем пункт меню;</w:t>
      </w:r>
    </w:p>
    <w:p w14:paraId="1B3C977F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2) Вихідні дані: номер вибраного режиму;</w:t>
      </w:r>
    </w:p>
    <w:p w14:paraId="7E8C9423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3) Типи даних: int;</w:t>
      </w:r>
    </w:p>
    <w:p w14:paraId="721BFAF9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4) Тестування: перевірити коректні та некоректні значення.</w:t>
      </w:r>
    </w:p>
    <w:p w14:paraId="367810D4" w14:textId="77777777" w:rsidR="00D31CF6" w:rsidRPr="00D31CF6" w:rsidRDefault="00D31CF6" w:rsidP="00D31CF6">
      <w:pPr>
        <w:pStyle w:val="1Normal"/>
        <w:contextualSpacing/>
        <w:rPr>
          <w:i/>
          <w:iCs/>
        </w:rPr>
      </w:pPr>
    </w:p>
    <w:p w14:paraId="372A5DEC" w14:textId="77777777" w:rsidR="00D31CF6" w:rsidRPr="00D31CF6" w:rsidRDefault="00D31CF6" w:rsidP="00D31CF6">
      <w:pPr>
        <w:pStyle w:val="1Normal"/>
        <w:ind w:firstLine="0"/>
        <w:contextualSpacing/>
        <w:rPr>
          <w:i/>
          <w:iCs/>
        </w:rPr>
      </w:pPr>
      <w:r w:rsidRPr="00D31CF6">
        <w:rPr>
          <w:i/>
          <w:iCs/>
        </w:rPr>
        <w:t>3) функція menu_arr():</w:t>
      </w:r>
    </w:p>
    <w:p w14:paraId="6F61F675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1) Вхідні дані: вибір користувача;</w:t>
      </w:r>
    </w:p>
    <w:p w14:paraId="1C38CA89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2) Вихідні дані: номер операції для одновимірного масиву;</w:t>
      </w:r>
    </w:p>
    <w:p w14:paraId="49BEB020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3) Типи даних: int;</w:t>
      </w:r>
    </w:p>
    <w:p w14:paraId="3377AAF8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4) Тестування: перевірити всі пункти меню.</w:t>
      </w:r>
    </w:p>
    <w:p w14:paraId="10E6C2CA" w14:textId="77777777" w:rsidR="00D31CF6" w:rsidRPr="00D31CF6" w:rsidRDefault="00D31CF6" w:rsidP="00D31CF6">
      <w:pPr>
        <w:pStyle w:val="1Normal"/>
        <w:contextualSpacing/>
        <w:rPr>
          <w:i/>
          <w:iCs/>
        </w:rPr>
      </w:pPr>
    </w:p>
    <w:p w14:paraId="7FCB78ED" w14:textId="77777777" w:rsidR="00D31CF6" w:rsidRPr="00D31CF6" w:rsidRDefault="00D31CF6" w:rsidP="00D31CF6">
      <w:pPr>
        <w:pStyle w:val="1Normal"/>
        <w:ind w:firstLine="0"/>
        <w:contextualSpacing/>
        <w:rPr>
          <w:i/>
          <w:iCs/>
        </w:rPr>
      </w:pPr>
      <w:r w:rsidRPr="00D31CF6">
        <w:rPr>
          <w:i/>
          <w:iCs/>
        </w:rPr>
        <w:t>4) функція menu_matr():</w:t>
      </w:r>
    </w:p>
    <w:p w14:paraId="3BEB091E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1) Вхідні дані: вибір користувача;</w:t>
      </w:r>
    </w:p>
    <w:p w14:paraId="42C9A8D4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2) Вихідні дані: номер операції для двовимірного масиву;</w:t>
      </w:r>
    </w:p>
    <w:p w14:paraId="4D5E9A31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3) Типи даних: int;</w:t>
      </w:r>
    </w:p>
    <w:p w14:paraId="414E2716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4) Тестування: перевірити всі пункти меню.</w:t>
      </w:r>
    </w:p>
    <w:p w14:paraId="6E3E564C" w14:textId="77777777" w:rsidR="00D31CF6" w:rsidRPr="00D31CF6" w:rsidRDefault="00D31CF6" w:rsidP="00D31CF6">
      <w:pPr>
        <w:pStyle w:val="1Normal"/>
        <w:contextualSpacing/>
        <w:rPr>
          <w:i/>
          <w:iCs/>
        </w:rPr>
      </w:pPr>
    </w:p>
    <w:p w14:paraId="506E7734" w14:textId="15F64236" w:rsidR="00D31CF6" w:rsidRPr="00D31CF6" w:rsidRDefault="00D31CF6" w:rsidP="00D31CF6">
      <w:pPr>
        <w:pStyle w:val="1Header"/>
      </w:pPr>
      <w:r w:rsidRPr="00D31CF6">
        <w:t>О</w:t>
      </w:r>
      <w:r>
        <w:t>дновимірні масиви</w:t>
      </w:r>
    </w:p>
    <w:p w14:paraId="02FDD36C" w14:textId="77777777" w:rsidR="00D31CF6" w:rsidRPr="00D31CF6" w:rsidRDefault="00D31CF6" w:rsidP="00D31CF6">
      <w:pPr>
        <w:pStyle w:val="1Normal"/>
        <w:contextualSpacing/>
        <w:rPr>
          <w:i/>
          <w:iCs/>
        </w:rPr>
      </w:pPr>
    </w:p>
    <w:p w14:paraId="5EA49A91" w14:textId="77777777" w:rsidR="00D31CF6" w:rsidRPr="00D31CF6" w:rsidRDefault="00D31CF6" w:rsidP="00D31CF6">
      <w:pPr>
        <w:pStyle w:val="1Normal"/>
        <w:ind w:firstLine="0"/>
        <w:contextualSpacing/>
        <w:rPr>
          <w:i/>
          <w:iCs/>
        </w:rPr>
      </w:pPr>
      <w:r w:rsidRPr="00D31CF6">
        <w:rPr>
          <w:i/>
          <w:iCs/>
        </w:rPr>
        <w:t>5) функція create_arr(int n):</w:t>
      </w:r>
    </w:p>
    <w:p w14:paraId="6BCA9FB1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1) Вхідні дані: розмір масиву n;</w:t>
      </w:r>
    </w:p>
    <w:p w14:paraId="575D332C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2) Вихідні дані: вказівник на динамічний масив;</w:t>
      </w:r>
    </w:p>
    <w:p w14:paraId="2D811227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3) Типи даних: int, int*;</w:t>
      </w:r>
    </w:p>
    <w:p w14:paraId="4BA21C9D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4) Тестування: перевірити створення масиву різних розмірів.</w:t>
      </w:r>
    </w:p>
    <w:p w14:paraId="25308097" w14:textId="77777777" w:rsidR="00D31CF6" w:rsidRPr="00D31CF6" w:rsidRDefault="00D31CF6" w:rsidP="00D31CF6">
      <w:pPr>
        <w:pStyle w:val="1Normal"/>
        <w:contextualSpacing/>
        <w:rPr>
          <w:i/>
          <w:iCs/>
        </w:rPr>
      </w:pPr>
    </w:p>
    <w:p w14:paraId="50C1D441" w14:textId="77777777" w:rsidR="00D31CF6" w:rsidRPr="00D31CF6" w:rsidRDefault="00D31CF6" w:rsidP="00D31CF6">
      <w:pPr>
        <w:pStyle w:val="1Normal"/>
        <w:ind w:firstLine="0"/>
        <w:contextualSpacing/>
        <w:rPr>
          <w:i/>
          <w:iCs/>
        </w:rPr>
      </w:pPr>
      <w:r w:rsidRPr="00D31CF6">
        <w:rPr>
          <w:i/>
          <w:iCs/>
        </w:rPr>
        <w:t>6) функція init_arr(int* arr, int n):</w:t>
      </w:r>
    </w:p>
    <w:p w14:paraId="36F8B2AE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1) Вхідні дані: масив та його розмір;</w:t>
      </w:r>
    </w:p>
    <w:p w14:paraId="7DEB9AB8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2) Вихідні дані: заповнений випадковими числами масив;</w:t>
      </w:r>
    </w:p>
    <w:p w14:paraId="529B790F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3) Типи даних: int*, int;</w:t>
      </w:r>
    </w:p>
    <w:p w14:paraId="318003CD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4) Тестування: перевірити діапазон значень.</w:t>
      </w:r>
    </w:p>
    <w:p w14:paraId="0AA07E49" w14:textId="77777777" w:rsidR="00D31CF6" w:rsidRPr="00D31CF6" w:rsidRDefault="00D31CF6" w:rsidP="00D31CF6">
      <w:pPr>
        <w:pStyle w:val="1Normal"/>
        <w:ind w:firstLine="0"/>
        <w:contextualSpacing/>
        <w:rPr>
          <w:i/>
          <w:iCs/>
        </w:rPr>
      </w:pPr>
      <w:r w:rsidRPr="00D31CF6">
        <w:rPr>
          <w:i/>
          <w:iCs/>
        </w:rPr>
        <w:t>7) функція print_arr(int* arr, int n, const char* title):</w:t>
      </w:r>
    </w:p>
    <w:p w14:paraId="4A1976A8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1) Вхідні дані: масив, розмір, заголовок;</w:t>
      </w:r>
    </w:p>
    <w:p w14:paraId="4DE9F774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2) Вихідні дані: вивід масиву на екран;</w:t>
      </w:r>
    </w:p>
    <w:p w14:paraId="23C6F09D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3) Типи даних: int*, int, char*;</w:t>
      </w:r>
    </w:p>
    <w:p w14:paraId="220977DA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4) Тестування: перевірити коректність виводу.</w:t>
      </w:r>
    </w:p>
    <w:p w14:paraId="60479E3D" w14:textId="77777777" w:rsidR="00D31CF6" w:rsidRPr="00D31CF6" w:rsidRDefault="00D31CF6" w:rsidP="00D31CF6">
      <w:pPr>
        <w:pStyle w:val="1Normal"/>
        <w:contextualSpacing/>
        <w:rPr>
          <w:i/>
          <w:iCs/>
        </w:rPr>
      </w:pPr>
    </w:p>
    <w:p w14:paraId="368E8545" w14:textId="77777777" w:rsidR="00D31CF6" w:rsidRPr="00D31CF6" w:rsidRDefault="00D31CF6" w:rsidP="00D31CF6">
      <w:pPr>
        <w:pStyle w:val="1Normal"/>
        <w:ind w:firstLine="0"/>
        <w:contextualSpacing/>
        <w:rPr>
          <w:i/>
          <w:iCs/>
        </w:rPr>
      </w:pPr>
      <w:r w:rsidRPr="00D31CF6">
        <w:rPr>
          <w:i/>
          <w:iCs/>
        </w:rPr>
        <w:t>8) функція max_arr(int* arr, int n):</w:t>
      </w:r>
    </w:p>
    <w:p w14:paraId="149B6C41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1) Вхідні дані: масив та його розмір;</w:t>
      </w:r>
    </w:p>
    <w:p w14:paraId="2994B854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2) Вихідні дані: максимальне значення;</w:t>
      </w:r>
    </w:p>
    <w:p w14:paraId="497049A1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3) Типи даних: int*, int;</w:t>
      </w:r>
    </w:p>
    <w:p w14:paraId="73C57A87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4) Тестування: перевірити для різних наборів даних.</w:t>
      </w:r>
    </w:p>
    <w:p w14:paraId="79FA9376" w14:textId="77777777" w:rsidR="00D31CF6" w:rsidRPr="00D31CF6" w:rsidRDefault="00D31CF6" w:rsidP="00D31CF6">
      <w:pPr>
        <w:pStyle w:val="1Normal"/>
        <w:contextualSpacing/>
        <w:rPr>
          <w:i/>
          <w:iCs/>
        </w:rPr>
      </w:pPr>
    </w:p>
    <w:p w14:paraId="1CF810FA" w14:textId="77777777" w:rsidR="00D31CF6" w:rsidRPr="00D31CF6" w:rsidRDefault="00D31CF6" w:rsidP="00D31CF6">
      <w:pPr>
        <w:pStyle w:val="1Normal"/>
        <w:ind w:firstLine="0"/>
        <w:contextualSpacing/>
        <w:rPr>
          <w:i/>
          <w:iCs/>
        </w:rPr>
      </w:pPr>
      <w:r w:rsidRPr="00D31CF6">
        <w:rPr>
          <w:i/>
          <w:iCs/>
        </w:rPr>
        <w:t>9) функція min_arr(int* arr, int n):</w:t>
      </w:r>
    </w:p>
    <w:p w14:paraId="73B00B14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1) Вхідні дані: масив та його розмір;</w:t>
      </w:r>
    </w:p>
    <w:p w14:paraId="43A5EA50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2) Вихідні дані: мінімальне значення;</w:t>
      </w:r>
    </w:p>
    <w:p w14:paraId="4F1AD634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3) Типи даних: int*, int;</w:t>
      </w:r>
    </w:p>
    <w:p w14:paraId="53986C3F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4) Тестування: перевірити для різних наборів даних.</w:t>
      </w:r>
    </w:p>
    <w:p w14:paraId="197D812F" w14:textId="77777777" w:rsidR="00D31CF6" w:rsidRPr="00D31CF6" w:rsidRDefault="00D31CF6" w:rsidP="00D31CF6">
      <w:pPr>
        <w:pStyle w:val="1Normal"/>
        <w:contextualSpacing/>
        <w:rPr>
          <w:i/>
          <w:iCs/>
        </w:rPr>
      </w:pPr>
    </w:p>
    <w:p w14:paraId="7ED1A8CF" w14:textId="77777777" w:rsidR="00D31CF6" w:rsidRPr="00D31CF6" w:rsidRDefault="00D31CF6" w:rsidP="00D31CF6">
      <w:pPr>
        <w:pStyle w:val="1Normal"/>
        <w:ind w:firstLine="0"/>
        <w:contextualSpacing/>
        <w:rPr>
          <w:i/>
          <w:iCs/>
        </w:rPr>
      </w:pPr>
      <w:r w:rsidRPr="00D31CF6">
        <w:rPr>
          <w:i/>
          <w:iCs/>
        </w:rPr>
        <w:t>10) функція avr(int* arr, int n):</w:t>
      </w:r>
    </w:p>
    <w:p w14:paraId="4C460B01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1) Вхідні дані: масив та його розмір;</w:t>
      </w:r>
    </w:p>
    <w:p w14:paraId="3620FE4E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2) Вихідні дані: середнє арифметичне;</w:t>
      </w:r>
    </w:p>
    <w:p w14:paraId="2AC8C11E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3) Типи даних: int*, int, double;</w:t>
      </w:r>
    </w:p>
    <w:p w14:paraId="72A55A03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4) Тестування: перевірити правильність обчислення.</w:t>
      </w:r>
    </w:p>
    <w:p w14:paraId="4C7B152F" w14:textId="77777777" w:rsidR="00D31CF6" w:rsidRPr="00D31CF6" w:rsidRDefault="00D31CF6" w:rsidP="00D31CF6">
      <w:pPr>
        <w:pStyle w:val="1Normal"/>
        <w:contextualSpacing/>
        <w:rPr>
          <w:i/>
          <w:iCs/>
        </w:rPr>
      </w:pPr>
    </w:p>
    <w:p w14:paraId="28E87BBA" w14:textId="77777777" w:rsidR="00D31CF6" w:rsidRPr="00D31CF6" w:rsidRDefault="00D31CF6" w:rsidP="00D31CF6">
      <w:pPr>
        <w:pStyle w:val="1Normal"/>
        <w:ind w:firstLine="0"/>
        <w:contextualSpacing/>
        <w:rPr>
          <w:i/>
          <w:iCs/>
        </w:rPr>
      </w:pPr>
      <w:r w:rsidRPr="00D31CF6">
        <w:rPr>
          <w:i/>
          <w:iCs/>
        </w:rPr>
        <w:t>11) функція max_min_indecies(...):</w:t>
      </w:r>
    </w:p>
    <w:p w14:paraId="79DF4544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1) Вхідні дані: масив та його розмір;</w:t>
      </w:r>
    </w:p>
    <w:p w14:paraId="05713279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2) Вихідні дані: масиви індексів max і min елементів;</w:t>
      </w:r>
    </w:p>
    <w:p w14:paraId="62AA0DAB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3) Типи даних: int*, int, int&amp;;</w:t>
      </w:r>
    </w:p>
    <w:p w14:paraId="30DB3E6D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4) Тестування: перевірити випадок кількох max/min.</w:t>
      </w:r>
    </w:p>
    <w:p w14:paraId="65F6A540" w14:textId="77777777" w:rsidR="00D31CF6" w:rsidRPr="00D31CF6" w:rsidRDefault="00D31CF6" w:rsidP="00D31CF6">
      <w:pPr>
        <w:pStyle w:val="1Normal"/>
        <w:contextualSpacing/>
        <w:rPr>
          <w:i/>
          <w:iCs/>
        </w:rPr>
      </w:pPr>
    </w:p>
    <w:p w14:paraId="422E774B" w14:textId="77777777" w:rsidR="00D31CF6" w:rsidRPr="00D31CF6" w:rsidRDefault="00D31CF6" w:rsidP="00D31CF6">
      <w:pPr>
        <w:pStyle w:val="1Normal"/>
        <w:ind w:firstLine="0"/>
        <w:contextualSpacing/>
        <w:rPr>
          <w:i/>
          <w:iCs/>
        </w:rPr>
      </w:pPr>
      <w:r w:rsidRPr="00D31CF6">
        <w:rPr>
          <w:i/>
          <w:iCs/>
        </w:rPr>
        <w:t>12) функція negatives_arr(int* arr, int n, int&amp; negCount):</w:t>
      </w:r>
    </w:p>
    <w:p w14:paraId="0BA3596E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1) Вхідні дані: масив та його розмір;</w:t>
      </w:r>
    </w:p>
    <w:p w14:paraId="14AA9AFE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2) Вихідні дані: масив від’ємних елементів;</w:t>
      </w:r>
    </w:p>
    <w:p w14:paraId="7008C76E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3) Типи даних: int*, int;</w:t>
      </w:r>
    </w:p>
    <w:p w14:paraId="1BD7B9E7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4) Тестування: перевірити коли від’ємні є і коли їх немає.</w:t>
      </w:r>
    </w:p>
    <w:p w14:paraId="3E039EF8" w14:textId="77777777" w:rsidR="00D31CF6" w:rsidRPr="00D31CF6" w:rsidRDefault="00D31CF6" w:rsidP="00D31CF6">
      <w:pPr>
        <w:pStyle w:val="1Normal"/>
        <w:contextualSpacing/>
        <w:rPr>
          <w:i/>
          <w:iCs/>
        </w:rPr>
      </w:pPr>
    </w:p>
    <w:p w14:paraId="2BF677F2" w14:textId="77777777" w:rsidR="00D31CF6" w:rsidRPr="00D31CF6" w:rsidRDefault="00D31CF6" w:rsidP="00D31CF6">
      <w:pPr>
        <w:pStyle w:val="1Normal"/>
        <w:ind w:firstLine="0"/>
        <w:contextualSpacing/>
        <w:rPr>
          <w:i/>
          <w:iCs/>
        </w:rPr>
      </w:pPr>
      <w:r w:rsidRPr="00D31CF6">
        <w:rPr>
          <w:i/>
          <w:iCs/>
        </w:rPr>
        <w:t>13) функція del_arr(int*&amp; arr):</w:t>
      </w:r>
    </w:p>
    <w:p w14:paraId="29644F50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1) Вхідні дані: вказівник на масив;</w:t>
      </w:r>
    </w:p>
    <w:p w14:paraId="08438615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2) Вихідні дані: звільнена пам’ять;</w:t>
      </w:r>
    </w:p>
    <w:p w14:paraId="217B9B30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3) Типи даних: int*;</w:t>
      </w:r>
    </w:p>
    <w:p w14:paraId="1DFD45D3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4) Тестування: перевірити коректне звільнення пам’яті.</w:t>
      </w:r>
    </w:p>
    <w:p w14:paraId="186C6AC6" w14:textId="77777777" w:rsidR="00D31CF6" w:rsidRPr="00D31CF6" w:rsidRDefault="00D31CF6" w:rsidP="00D31CF6">
      <w:pPr>
        <w:pStyle w:val="1Normal"/>
        <w:contextualSpacing/>
        <w:rPr>
          <w:i/>
          <w:iCs/>
        </w:rPr>
      </w:pPr>
    </w:p>
    <w:p w14:paraId="12CAEFA2" w14:textId="75B90E1B" w:rsidR="00D31CF6" w:rsidRPr="00D31CF6" w:rsidRDefault="00D31CF6" w:rsidP="00D31CF6">
      <w:pPr>
        <w:pStyle w:val="1Header"/>
      </w:pPr>
      <w:r>
        <w:t>Двовимірні масиви</w:t>
      </w:r>
    </w:p>
    <w:p w14:paraId="5D695346" w14:textId="77777777" w:rsidR="00D31CF6" w:rsidRPr="00D31CF6" w:rsidRDefault="00D31CF6" w:rsidP="00D31CF6">
      <w:pPr>
        <w:pStyle w:val="1Normal"/>
        <w:contextualSpacing/>
        <w:rPr>
          <w:i/>
          <w:iCs/>
        </w:rPr>
      </w:pPr>
    </w:p>
    <w:p w14:paraId="2CAC9F04" w14:textId="77777777" w:rsidR="00D31CF6" w:rsidRPr="00D31CF6" w:rsidRDefault="00D31CF6" w:rsidP="00D31CF6">
      <w:pPr>
        <w:pStyle w:val="1Normal"/>
        <w:ind w:firstLine="0"/>
        <w:contextualSpacing/>
        <w:rPr>
          <w:i/>
          <w:iCs/>
        </w:rPr>
      </w:pPr>
      <w:r w:rsidRPr="00D31CF6">
        <w:rPr>
          <w:i/>
          <w:iCs/>
        </w:rPr>
        <w:t>14) функція create_matr(int r, int s):</w:t>
      </w:r>
    </w:p>
    <w:p w14:paraId="755D1638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1) Вхідні дані: кількість рядків і стовпців;</w:t>
      </w:r>
    </w:p>
    <w:p w14:paraId="0F2A6446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2) Вихідні дані: динамічна матриця;</w:t>
      </w:r>
    </w:p>
    <w:p w14:paraId="685583B4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3) Типи даних: int**, int;</w:t>
      </w:r>
    </w:p>
    <w:p w14:paraId="33AA8C06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4) Тестування: перевірити створення матриці різних розмірів.</w:t>
      </w:r>
    </w:p>
    <w:p w14:paraId="30CA90C8" w14:textId="77777777" w:rsidR="00D31CF6" w:rsidRPr="00D31CF6" w:rsidRDefault="00D31CF6" w:rsidP="00D31CF6">
      <w:pPr>
        <w:pStyle w:val="1Normal"/>
        <w:contextualSpacing/>
        <w:rPr>
          <w:i/>
          <w:iCs/>
        </w:rPr>
      </w:pPr>
    </w:p>
    <w:p w14:paraId="662110E3" w14:textId="77777777" w:rsidR="00D31CF6" w:rsidRPr="00D31CF6" w:rsidRDefault="00D31CF6" w:rsidP="00D31CF6">
      <w:pPr>
        <w:pStyle w:val="1Normal"/>
        <w:ind w:firstLine="0"/>
        <w:contextualSpacing/>
        <w:rPr>
          <w:i/>
          <w:iCs/>
        </w:rPr>
      </w:pPr>
      <w:r w:rsidRPr="00D31CF6">
        <w:rPr>
          <w:i/>
          <w:iCs/>
        </w:rPr>
        <w:t>15) функція init_matr(int** matr, int r, int s):</w:t>
      </w:r>
    </w:p>
    <w:p w14:paraId="1D91B234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lastRenderedPageBreak/>
        <w:t>1) Вхідні дані: матриця та її розміри;</w:t>
      </w:r>
    </w:p>
    <w:p w14:paraId="796E3148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2) Вихідні дані: заповнена матриця;</w:t>
      </w:r>
    </w:p>
    <w:p w14:paraId="1365806F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3) Типи даних: int**, int;</w:t>
      </w:r>
    </w:p>
    <w:p w14:paraId="37FCDDBE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4) Тестування: перевірити діапазон значень.</w:t>
      </w:r>
    </w:p>
    <w:p w14:paraId="7AD39D6F" w14:textId="77777777" w:rsidR="00D31CF6" w:rsidRPr="00D31CF6" w:rsidRDefault="00D31CF6" w:rsidP="00D31CF6">
      <w:pPr>
        <w:pStyle w:val="1Normal"/>
        <w:contextualSpacing/>
        <w:rPr>
          <w:i/>
          <w:iCs/>
        </w:rPr>
      </w:pPr>
    </w:p>
    <w:p w14:paraId="234B9C3E" w14:textId="77777777" w:rsidR="00D31CF6" w:rsidRPr="00D31CF6" w:rsidRDefault="00D31CF6" w:rsidP="00D31CF6">
      <w:pPr>
        <w:pStyle w:val="1Normal"/>
        <w:ind w:firstLine="0"/>
        <w:contextualSpacing/>
        <w:rPr>
          <w:i/>
          <w:iCs/>
        </w:rPr>
      </w:pPr>
      <w:r w:rsidRPr="00D31CF6">
        <w:rPr>
          <w:i/>
          <w:iCs/>
        </w:rPr>
        <w:t>16) функція print_matr(int** matr, int rows, int cols, const char* title):</w:t>
      </w:r>
    </w:p>
    <w:p w14:paraId="26B5C62D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1) Вхідні дані: матриця, розміри, заголовок;</w:t>
      </w:r>
    </w:p>
    <w:p w14:paraId="2680630C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2) Вихідні дані: вивід матриці;</w:t>
      </w:r>
    </w:p>
    <w:p w14:paraId="26648DC4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3) Типи даних: int**, int, char*;</w:t>
      </w:r>
    </w:p>
    <w:p w14:paraId="7A9F59D6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4) Тестування: перевірити формат виводу.</w:t>
      </w:r>
    </w:p>
    <w:p w14:paraId="4E466B71" w14:textId="77777777" w:rsidR="00D31CF6" w:rsidRPr="00D31CF6" w:rsidRDefault="00D31CF6" w:rsidP="00D31CF6">
      <w:pPr>
        <w:pStyle w:val="1Normal"/>
        <w:contextualSpacing/>
        <w:rPr>
          <w:i/>
          <w:iCs/>
        </w:rPr>
      </w:pPr>
    </w:p>
    <w:p w14:paraId="7E949BE6" w14:textId="77777777" w:rsidR="00D31CF6" w:rsidRPr="00D31CF6" w:rsidRDefault="00D31CF6" w:rsidP="00D31CF6">
      <w:pPr>
        <w:pStyle w:val="1Normal"/>
        <w:ind w:firstLine="0"/>
        <w:contextualSpacing/>
        <w:rPr>
          <w:i/>
          <w:iCs/>
        </w:rPr>
      </w:pPr>
      <w:r w:rsidRPr="00D31CF6">
        <w:rPr>
          <w:i/>
          <w:iCs/>
        </w:rPr>
        <w:t>17) функція max_matr(int** matr, int rows, int cols):</w:t>
      </w:r>
    </w:p>
    <w:p w14:paraId="262DBC32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1) Вхідні дані: матриця та її розміри;</w:t>
      </w:r>
    </w:p>
    <w:p w14:paraId="43998489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2) Вихідні дані: максимальний елемент;</w:t>
      </w:r>
    </w:p>
    <w:p w14:paraId="737E4259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3) Типи даних: int**, int;</w:t>
      </w:r>
    </w:p>
    <w:p w14:paraId="4DC45494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4) Тестування: перевірити для різних даних.</w:t>
      </w:r>
    </w:p>
    <w:p w14:paraId="7FEDA287" w14:textId="77777777" w:rsidR="00D31CF6" w:rsidRPr="00D31CF6" w:rsidRDefault="00D31CF6" w:rsidP="00D31CF6">
      <w:pPr>
        <w:pStyle w:val="1Normal"/>
        <w:contextualSpacing/>
        <w:rPr>
          <w:i/>
          <w:iCs/>
        </w:rPr>
      </w:pPr>
    </w:p>
    <w:p w14:paraId="5A812368" w14:textId="77777777" w:rsidR="00D31CF6" w:rsidRPr="00D31CF6" w:rsidRDefault="00D31CF6" w:rsidP="00D31CF6">
      <w:pPr>
        <w:pStyle w:val="1Normal"/>
        <w:ind w:firstLine="0"/>
        <w:contextualSpacing/>
        <w:rPr>
          <w:i/>
          <w:iCs/>
        </w:rPr>
      </w:pPr>
      <w:r w:rsidRPr="00D31CF6">
        <w:rPr>
          <w:i/>
          <w:iCs/>
        </w:rPr>
        <w:t>18) функція min_matr(int** matr, int rows, int cols):</w:t>
      </w:r>
    </w:p>
    <w:p w14:paraId="27382B1E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1) Вхідні дані: матриця та її розміри;</w:t>
      </w:r>
    </w:p>
    <w:p w14:paraId="30DAEBAD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2) Вихідні дані: мінімальний елемент;</w:t>
      </w:r>
    </w:p>
    <w:p w14:paraId="59901427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3) Типи даних: int**, int;</w:t>
      </w:r>
    </w:p>
    <w:p w14:paraId="076200E0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4) Тестування: перевірити для різних даних.</w:t>
      </w:r>
    </w:p>
    <w:p w14:paraId="55C849A5" w14:textId="77777777" w:rsidR="00D31CF6" w:rsidRPr="00D31CF6" w:rsidRDefault="00D31CF6" w:rsidP="00D31CF6">
      <w:pPr>
        <w:pStyle w:val="1Normal"/>
        <w:contextualSpacing/>
        <w:rPr>
          <w:i/>
          <w:iCs/>
        </w:rPr>
      </w:pPr>
    </w:p>
    <w:p w14:paraId="7FBE2896" w14:textId="77777777" w:rsidR="00D31CF6" w:rsidRPr="00D31CF6" w:rsidRDefault="00D31CF6" w:rsidP="00D31CF6">
      <w:pPr>
        <w:pStyle w:val="1Normal"/>
        <w:ind w:firstLine="0"/>
        <w:contextualSpacing/>
        <w:rPr>
          <w:i/>
          <w:iCs/>
        </w:rPr>
      </w:pPr>
      <w:r w:rsidRPr="00D31CF6">
        <w:rPr>
          <w:i/>
          <w:iCs/>
        </w:rPr>
        <w:t>19) функція avr_matr(int** matr, int rows, int cols):</w:t>
      </w:r>
    </w:p>
    <w:p w14:paraId="3D28070A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1) Вхідні дані: матриця та її розміри;</w:t>
      </w:r>
    </w:p>
    <w:p w14:paraId="43A2F0E9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2) Вихідні дані: середнє арифметичне;</w:t>
      </w:r>
    </w:p>
    <w:p w14:paraId="5D00F229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3) Типи даних: int**, int, double;</w:t>
      </w:r>
    </w:p>
    <w:p w14:paraId="0856EEBB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4) Тестування: перевірити правильність обчислення.</w:t>
      </w:r>
    </w:p>
    <w:p w14:paraId="0A113BA0" w14:textId="77777777" w:rsidR="00D31CF6" w:rsidRPr="00D31CF6" w:rsidRDefault="00D31CF6" w:rsidP="00D31CF6">
      <w:pPr>
        <w:pStyle w:val="1Normal"/>
        <w:contextualSpacing/>
        <w:rPr>
          <w:i/>
          <w:iCs/>
        </w:rPr>
      </w:pPr>
    </w:p>
    <w:p w14:paraId="52292BBC" w14:textId="77777777" w:rsidR="00D31CF6" w:rsidRPr="00D31CF6" w:rsidRDefault="00D31CF6" w:rsidP="00D31CF6">
      <w:pPr>
        <w:pStyle w:val="1Normal"/>
        <w:ind w:firstLine="0"/>
        <w:contextualSpacing/>
        <w:rPr>
          <w:i/>
          <w:iCs/>
        </w:rPr>
      </w:pPr>
      <w:r w:rsidRPr="00D31CF6">
        <w:rPr>
          <w:i/>
          <w:iCs/>
        </w:rPr>
        <w:t>20) функція negatives_matr(int** matr, int rows, int cols, int&amp; negCount):</w:t>
      </w:r>
    </w:p>
    <w:p w14:paraId="107FB77F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1) Вхідні дані: матриця та її розміри;</w:t>
      </w:r>
    </w:p>
    <w:p w14:paraId="0EAF41B5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2) Вихідні дані: масив від’ємних елементів;</w:t>
      </w:r>
    </w:p>
    <w:p w14:paraId="74786390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3) Типи даних: int**, int*, int;</w:t>
      </w:r>
    </w:p>
    <w:p w14:paraId="49908EF6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4) Тестування: перевірити різні набори даних.</w:t>
      </w:r>
    </w:p>
    <w:p w14:paraId="49C952C0" w14:textId="77777777" w:rsidR="00D31CF6" w:rsidRPr="00D31CF6" w:rsidRDefault="00D31CF6" w:rsidP="00D31CF6">
      <w:pPr>
        <w:pStyle w:val="1Normal"/>
        <w:contextualSpacing/>
        <w:rPr>
          <w:i/>
          <w:iCs/>
        </w:rPr>
      </w:pPr>
    </w:p>
    <w:p w14:paraId="4B78725B" w14:textId="77777777" w:rsidR="00D31CF6" w:rsidRPr="00D31CF6" w:rsidRDefault="00D31CF6" w:rsidP="00D31CF6">
      <w:pPr>
        <w:pStyle w:val="1Normal"/>
        <w:ind w:firstLine="0"/>
        <w:contextualSpacing/>
        <w:rPr>
          <w:i/>
          <w:iCs/>
        </w:rPr>
      </w:pPr>
      <w:r w:rsidRPr="00D31CF6">
        <w:rPr>
          <w:i/>
          <w:iCs/>
        </w:rPr>
        <w:t>21) функція avr_neg_cols(int** matr, int rows, int cols):</w:t>
      </w:r>
    </w:p>
    <w:p w14:paraId="66C7E865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1) Вхідні дані: матриця та її розміри;</w:t>
      </w:r>
    </w:p>
    <w:p w14:paraId="1E2B54A4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2) Вихідні дані: масив середніх від’ємних значень по стовпцях;</w:t>
      </w:r>
    </w:p>
    <w:p w14:paraId="7F5AEB45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3) Типи даних: int**, double*;</w:t>
      </w:r>
    </w:p>
    <w:p w14:paraId="5E00B225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4) Тестування: перевірити стовпці з/без від’ємних.</w:t>
      </w:r>
    </w:p>
    <w:p w14:paraId="5BBF2DDA" w14:textId="77777777" w:rsidR="00D31CF6" w:rsidRPr="00D31CF6" w:rsidRDefault="00D31CF6" w:rsidP="00D31CF6">
      <w:pPr>
        <w:pStyle w:val="1Normal"/>
        <w:contextualSpacing/>
        <w:rPr>
          <w:i/>
          <w:iCs/>
        </w:rPr>
      </w:pPr>
    </w:p>
    <w:p w14:paraId="504EDA10" w14:textId="77777777" w:rsidR="00D31CF6" w:rsidRPr="00D31CF6" w:rsidRDefault="00D31CF6" w:rsidP="00D31CF6">
      <w:pPr>
        <w:pStyle w:val="1Normal"/>
        <w:ind w:firstLine="0"/>
        <w:contextualSpacing/>
        <w:rPr>
          <w:i/>
          <w:iCs/>
        </w:rPr>
      </w:pPr>
      <w:r w:rsidRPr="00D31CF6">
        <w:rPr>
          <w:i/>
          <w:iCs/>
        </w:rPr>
        <w:t>22) функція del_matr(int** matr, int r):</w:t>
      </w:r>
    </w:p>
    <w:p w14:paraId="7C1077CB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1) Вхідні дані: матриця;</w:t>
      </w:r>
    </w:p>
    <w:p w14:paraId="1ED09ABD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2) Вихідні дані: звільнена пам’ять;</w:t>
      </w:r>
    </w:p>
    <w:p w14:paraId="43CCFF08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3) Типи даних: int**;</w:t>
      </w:r>
    </w:p>
    <w:p w14:paraId="2A609C7E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4) Тестування: перевірити коректне звільнення пам’яті.</w:t>
      </w:r>
    </w:p>
    <w:p w14:paraId="5760454B" w14:textId="77777777" w:rsidR="00D31CF6" w:rsidRPr="00D31CF6" w:rsidRDefault="00D31CF6" w:rsidP="00D31CF6">
      <w:pPr>
        <w:pStyle w:val="1Normal"/>
        <w:contextualSpacing/>
        <w:rPr>
          <w:i/>
          <w:iCs/>
        </w:rPr>
      </w:pPr>
    </w:p>
    <w:p w14:paraId="37E16CCD" w14:textId="77777777" w:rsidR="00D31CF6" w:rsidRPr="00D31CF6" w:rsidRDefault="00D31CF6" w:rsidP="00D31CF6">
      <w:pPr>
        <w:pStyle w:val="1Normal"/>
        <w:ind w:firstLine="0"/>
        <w:contextualSpacing/>
        <w:rPr>
          <w:i/>
          <w:iCs/>
        </w:rPr>
      </w:pPr>
      <w:r w:rsidRPr="00D31CF6">
        <w:rPr>
          <w:i/>
          <w:iCs/>
        </w:rPr>
        <w:t>23) функції create_double_arr, print_double_arr, del_double_arr:</w:t>
      </w:r>
    </w:p>
    <w:p w14:paraId="5E17C1DF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1) Вхідні дані: розмір або масив типу double;</w:t>
      </w:r>
    </w:p>
    <w:p w14:paraId="50757A34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2) Вихідні дані: створення, вивід або видалення масиву;</w:t>
      </w:r>
    </w:p>
    <w:p w14:paraId="45DDEFD6" w14:textId="77777777" w:rsidR="00D31CF6" w:rsidRPr="00D31CF6" w:rsidRDefault="00D31CF6" w:rsidP="00D31CF6">
      <w:pPr>
        <w:pStyle w:val="1Normal"/>
        <w:contextualSpacing/>
        <w:rPr>
          <w:i/>
          <w:iCs/>
        </w:rPr>
      </w:pPr>
      <w:r w:rsidRPr="00D31CF6">
        <w:rPr>
          <w:i/>
          <w:iCs/>
        </w:rPr>
        <w:t>3) Типи даних: double*, int;</w:t>
      </w:r>
    </w:p>
    <w:p w14:paraId="237F6CDD" w14:textId="6E46C180" w:rsidR="00DF5D50" w:rsidRPr="00DF5D50" w:rsidRDefault="00D31CF6" w:rsidP="00D31CF6">
      <w:pPr>
        <w:pStyle w:val="1Normal"/>
        <w:contextualSpacing/>
        <w:rPr>
          <w:b/>
          <w:bCs/>
          <w:i/>
          <w:iCs/>
          <w:lang w:val="en-US"/>
        </w:rPr>
      </w:pPr>
      <w:r w:rsidRPr="00D31CF6">
        <w:rPr>
          <w:i/>
          <w:iCs/>
        </w:rPr>
        <w:t>4) Тестування: перевірити коректну роботу з дійсними числами.</w:t>
      </w:r>
    </w:p>
    <w:p w14:paraId="120E59EF" w14:textId="77777777" w:rsidR="00036729" w:rsidRDefault="00036729" w:rsidP="00036729">
      <w:pPr>
        <w:pStyle w:val="1Header"/>
        <w:rPr>
          <w:lang w:val="en-US"/>
        </w:rPr>
      </w:pPr>
      <w:r>
        <w:t>Алгоритм:</w:t>
      </w:r>
    </w:p>
    <w:p w14:paraId="4B9CCF42" w14:textId="77777777" w:rsidR="00036729" w:rsidRPr="00604567" w:rsidRDefault="00036729" w:rsidP="00036729">
      <w:pPr>
        <w:pStyle w:val="1Normal"/>
        <w:rPr>
          <w:lang w:val="en-US" w:eastAsia="ru-RU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66F4A7D3" wp14:editId="34938302">
            <wp:simplePos x="0" y="0"/>
            <wp:positionH relativeFrom="column">
              <wp:posOffset>-48260</wp:posOffset>
            </wp:positionH>
            <wp:positionV relativeFrom="paragraph">
              <wp:posOffset>224155</wp:posOffset>
            </wp:positionV>
            <wp:extent cx="6337300" cy="2834005"/>
            <wp:effectExtent l="0" t="0" r="6350" b="4445"/>
            <wp:wrapThrough wrapText="bothSides">
              <wp:wrapPolygon edited="0">
                <wp:start x="0" y="0"/>
                <wp:lineTo x="0" y="21489"/>
                <wp:lineTo x="21557" y="21489"/>
                <wp:lineTo x="21557" y="0"/>
                <wp:lineTo x="0" y="0"/>
              </wp:wrapPolygon>
            </wp:wrapThrough>
            <wp:docPr id="722309396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09396" name="Picture 72230939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284007" wp14:editId="712D1CF0">
                <wp:simplePos x="0" y="0"/>
                <wp:positionH relativeFrom="column">
                  <wp:posOffset>567690</wp:posOffset>
                </wp:positionH>
                <wp:positionV relativeFrom="paragraph">
                  <wp:posOffset>652780</wp:posOffset>
                </wp:positionV>
                <wp:extent cx="215900" cy="139700"/>
                <wp:effectExtent l="0" t="0" r="12700" b="12700"/>
                <wp:wrapNone/>
                <wp:docPr id="291094098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912728" id="Rectangle 87" o:spid="_x0000_s1026" style="position:absolute;margin-left:44.7pt;margin-top:51.4pt;width:17pt;height:1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" fillcolor="white [3212]" strokecolor="white [3212]" strokeweight="1pt"/>
            </w:pict>
          </mc:Fallback>
        </mc:AlternateContent>
      </w:r>
      <w:r>
        <w:rPr>
          <w:noProof/>
          <w:lang w:val="en-US" w:eastAsia="ru-RU"/>
          <w14:ligatures w14:val="standardContextual"/>
        </w:rPr>
        <w:drawing>
          <wp:inline distT="0" distB="0" distL="0" distR="0" wp14:anchorId="6ABC1F91" wp14:editId="4E13EB98">
            <wp:extent cx="1117600" cy="1555875"/>
            <wp:effectExtent l="0" t="0" r="6350" b="6350"/>
            <wp:docPr id="1137615030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15030" name="Picture 113761503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8950" cy="155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ru-RU"/>
          <w14:ligatures w14:val="standardContextual"/>
        </w:rPr>
        <w:drawing>
          <wp:inline distT="0" distB="0" distL="0" distR="0" wp14:anchorId="6D4211F7" wp14:editId="1AB81237">
            <wp:extent cx="1866900" cy="1693427"/>
            <wp:effectExtent l="0" t="0" r="0" b="2540"/>
            <wp:docPr id="495246836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46836" name="Picture 49524683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2005" cy="169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229F8799" wp14:editId="5D21B439">
            <wp:extent cx="1752600" cy="2171700"/>
            <wp:effectExtent l="0" t="0" r="0" b="0"/>
            <wp:docPr id="231567823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67823" name="Picture 23156782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ru-RU"/>
          <w14:ligatures w14:val="standardContextual"/>
        </w:rPr>
        <w:drawing>
          <wp:inline distT="0" distB="0" distL="0" distR="0" wp14:anchorId="710BDF06" wp14:editId="6F77CDBB">
            <wp:extent cx="1276350" cy="1352550"/>
            <wp:effectExtent l="0" t="0" r="0" b="0"/>
            <wp:docPr id="1232495492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95492" name="Picture 123249549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ru-RU"/>
          <w14:ligatures w14:val="standardContextual"/>
        </w:rPr>
        <w:drawing>
          <wp:inline distT="0" distB="0" distL="0" distR="0" wp14:anchorId="621C7625" wp14:editId="78ED42FA">
            <wp:extent cx="1047750" cy="1352550"/>
            <wp:effectExtent l="0" t="0" r="0" b="0"/>
            <wp:docPr id="2113758569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58569" name="Picture 211375856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01F9" w14:textId="77777777" w:rsidR="00036729" w:rsidRDefault="00036729" w:rsidP="00036729">
      <w:pPr>
        <w:pStyle w:val="1Normal"/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1312" behindDoc="0" locked="0" layoutInCell="1" allowOverlap="1" wp14:anchorId="412F7358" wp14:editId="5468E0FE">
            <wp:simplePos x="0" y="0"/>
            <wp:positionH relativeFrom="column">
              <wp:posOffset>-111760</wp:posOffset>
            </wp:positionH>
            <wp:positionV relativeFrom="paragraph">
              <wp:posOffset>3048635</wp:posOffset>
            </wp:positionV>
            <wp:extent cx="1905000" cy="2895600"/>
            <wp:effectExtent l="0" t="0" r="0" b="0"/>
            <wp:wrapThrough wrapText="bothSides">
              <wp:wrapPolygon edited="0">
                <wp:start x="0" y="0"/>
                <wp:lineTo x="0" y="21458"/>
                <wp:lineTo x="21384" y="21458"/>
                <wp:lineTo x="21384" y="0"/>
                <wp:lineTo x="0" y="0"/>
              </wp:wrapPolygon>
            </wp:wrapThrough>
            <wp:docPr id="909739654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39654" name="Picture 90973965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14:ligatures w14:val="standardContextual"/>
        </w:rPr>
        <w:drawing>
          <wp:inline distT="0" distB="0" distL="0" distR="0" wp14:anchorId="568C4AF0" wp14:editId="5F23AAC8">
            <wp:extent cx="1752600" cy="2171700"/>
            <wp:effectExtent l="0" t="0" r="0" b="0"/>
            <wp:docPr id="685148934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48934" name="Picture 68514893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765BB370" wp14:editId="36FFC866">
            <wp:extent cx="2143125" cy="6019800"/>
            <wp:effectExtent l="0" t="0" r="9525" b="0"/>
            <wp:docPr id="818575429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75429" name="Picture 81857542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95FB" w14:textId="77777777" w:rsidR="00036729" w:rsidRDefault="00036729" w:rsidP="00036729">
      <w:pPr>
        <w:pStyle w:val="1Normal"/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2336" behindDoc="0" locked="0" layoutInCell="1" allowOverlap="1" wp14:anchorId="0DB7BC83" wp14:editId="5CC79DB1">
            <wp:simplePos x="0" y="0"/>
            <wp:positionH relativeFrom="column">
              <wp:posOffset>3304540</wp:posOffset>
            </wp:positionH>
            <wp:positionV relativeFrom="paragraph">
              <wp:posOffset>4998085</wp:posOffset>
            </wp:positionV>
            <wp:extent cx="2047875" cy="3438525"/>
            <wp:effectExtent l="0" t="0" r="9525" b="9525"/>
            <wp:wrapThrough wrapText="bothSides">
              <wp:wrapPolygon edited="0">
                <wp:start x="0" y="0"/>
                <wp:lineTo x="0" y="21540"/>
                <wp:lineTo x="21500" y="21540"/>
                <wp:lineTo x="21500" y="0"/>
                <wp:lineTo x="0" y="0"/>
              </wp:wrapPolygon>
            </wp:wrapThrough>
            <wp:docPr id="1850245700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45700" name="Picture 185024570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14:ligatures w14:val="standardContextual"/>
        </w:rPr>
        <w:drawing>
          <wp:inline distT="0" distB="0" distL="0" distR="0" wp14:anchorId="70F980AA" wp14:editId="2EC9F325">
            <wp:extent cx="2047875" cy="3438525"/>
            <wp:effectExtent l="0" t="0" r="9525" b="9525"/>
            <wp:docPr id="8470437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4374" name="Picture 8470437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14818FD0" wp14:editId="4976C8F9">
            <wp:extent cx="2209800" cy="5248275"/>
            <wp:effectExtent l="0" t="0" r="0" b="9525"/>
            <wp:docPr id="1658411526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11526" name="Picture 165841152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A6EF" w14:textId="77777777" w:rsidR="00036729" w:rsidRPr="00DC5C30" w:rsidRDefault="00036729" w:rsidP="00036729">
      <w:pPr>
        <w:pStyle w:val="1Normal"/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3360" behindDoc="0" locked="0" layoutInCell="1" allowOverlap="1" wp14:anchorId="6D08CAF3" wp14:editId="055ECBF6">
            <wp:simplePos x="0" y="0"/>
            <wp:positionH relativeFrom="column">
              <wp:posOffset>3056890</wp:posOffset>
            </wp:positionH>
            <wp:positionV relativeFrom="paragraph">
              <wp:posOffset>578485</wp:posOffset>
            </wp:positionV>
            <wp:extent cx="2228850" cy="2124075"/>
            <wp:effectExtent l="0" t="0" r="0" b="9525"/>
            <wp:wrapNone/>
            <wp:docPr id="108812450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24508" name="Picture 108812450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14:ligatures w14:val="standardContextual"/>
        </w:rPr>
        <w:drawing>
          <wp:inline distT="0" distB="0" distL="0" distR="0" wp14:anchorId="20C33D43" wp14:editId="7D120336">
            <wp:extent cx="1990725" cy="6038850"/>
            <wp:effectExtent l="0" t="0" r="9525" b="0"/>
            <wp:docPr id="428565368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65368" name="Picture 42856536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7122096" wp14:editId="4D78D89B">
            <wp:extent cx="2476500" cy="2295525"/>
            <wp:effectExtent l="0" t="0" r="0" b="9525"/>
            <wp:docPr id="2111111404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11404" name="Picture 211111140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01AA267" wp14:editId="08D51912">
            <wp:extent cx="2609850" cy="2628900"/>
            <wp:effectExtent l="0" t="0" r="0" b="0"/>
            <wp:docPr id="911989208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89208" name="Picture 91198920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EF61F" w14:textId="77777777" w:rsidR="00036729" w:rsidRDefault="00036729" w:rsidP="00036729">
      <w:pPr>
        <w:pStyle w:val="1Header"/>
        <w:rPr>
          <w:lang w:val="en-US"/>
        </w:rPr>
      </w:pPr>
      <w:r w:rsidRPr="00EB4B2D">
        <w:t>Код:</w:t>
      </w:r>
    </w:p>
    <w:p w14:paraId="65D63F52" w14:textId="03B421F3" w:rsidR="00DF5D50" w:rsidRDefault="00D901B6" w:rsidP="00D901B6">
      <w:pPr>
        <w:pStyle w:val="1Header"/>
      </w:pPr>
      <w:r>
        <w:t>lab10_2.cpp:</w:t>
      </w:r>
    </w:p>
    <w:p w14:paraId="0DB28D1E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"matr.h"</w:t>
      </w:r>
    </w:p>
    <w:p w14:paraId="15DC8228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"arr.h"</w:t>
      </w:r>
    </w:p>
    <w:p w14:paraId="4779EC3B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B687A03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main()</w:t>
      </w:r>
    </w:p>
    <w:p w14:paraId="621D921D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237B5840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SetConsoleOutputCP(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CP_UTF8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4DF55070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 = 1, n = 0, minCount = 0, maxCount = 0, negCount, b = 1,</w:t>
      </w:r>
    </w:p>
    <w:p w14:paraId="571BB393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*neg ;</w:t>
      </w:r>
    </w:p>
    <w:p w14:paraId="5CC4F4E7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AF42E58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4A29313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(k)</w:t>
      </w:r>
    </w:p>
    <w:p w14:paraId="7BF12713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(menu())</w:t>
      </w:r>
    </w:p>
    <w:p w14:paraId="6D7508AC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3DDAA998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0:</w:t>
      </w:r>
    </w:p>
    <w:p w14:paraId="08A8F07B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k = 0;</w:t>
      </w:r>
    </w:p>
    <w:p w14:paraId="541E645E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CFD4124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1:</w:t>
      </w:r>
    </w:p>
    <w:p w14:paraId="0AB8D780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n = 0, negCount = 0, b = 1;</w:t>
      </w:r>
    </w:p>
    <w:p w14:paraId="702FFFAC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arr, * indexMax, * indexMin;</w:t>
      </w:r>
    </w:p>
    <w:p w14:paraId="7C704FD5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</w:p>
    <w:p w14:paraId="7BB3A360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(n &lt; 1)</w:t>
      </w:r>
    </w:p>
    <w:p w14:paraId="358F839A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5DB869CF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"Введiть розмiр масиву (мінімум 1):"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6C01341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n;</w:t>
      </w:r>
    </w:p>
    <w:p w14:paraId="11AF4B0E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0CDF1289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arr = create_arr(n);</w:t>
      </w:r>
    </w:p>
    <w:p w14:paraId="64D6B8F5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init_arr(arr, n);</w:t>
      </w:r>
    </w:p>
    <w:p w14:paraId="1C8268C5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1FA1845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(b)</w:t>
      </w:r>
    </w:p>
    <w:p w14:paraId="0281EC95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(menu_arr())</w:t>
      </w:r>
    </w:p>
    <w:p w14:paraId="4D5DB79E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1F59F7AD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0:</w:t>
      </w:r>
    </w:p>
    <w:p w14:paraId="597F7912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b = 0;</w:t>
      </w:r>
    </w:p>
    <w:p w14:paraId="0A547D7C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65EBEA2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1:</w:t>
      </w:r>
    </w:p>
    <w:p w14:paraId="5BC43CB8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init_arr(arr, n);</w:t>
      </w:r>
    </w:p>
    <w:p w14:paraId="125A3FF4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B5436B4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2:</w:t>
      </w:r>
    </w:p>
    <w:p w14:paraId="58C360AB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print_arr(arr, n,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"Масив"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5A6072AF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11C995D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3:</w:t>
      </w:r>
    </w:p>
    <w:p w14:paraId="01344CF2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"Максимум:\n"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max_arr(arr, n);</w:t>
      </w:r>
    </w:p>
    <w:p w14:paraId="4E789051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2455A4F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4:</w:t>
      </w:r>
    </w:p>
    <w:p w14:paraId="39A63056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"Мінімум:\n"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min_arr(arr, n);</w:t>
      </w:r>
    </w:p>
    <w:p w14:paraId="37993075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AE4C17D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5:</w:t>
      </w:r>
    </w:p>
    <w:p w14:paraId="04DF88BE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fixed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setprecision(1)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"Середнє значення:\n"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avr(arr, n);</w:t>
      </w:r>
    </w:p>
    <w:p w14:paraId="0E8D9A92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96F99B2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6:</w:t>
      </w:r>
    </w:p>
    <w:p w14:paraId="79682684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max_min_indecies(arr, n, indexMin, minCount, indexMax, maxCount);</w:t>
      </w:r>
    </w:p>
    <w:p w14:paraId="2B9A8287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"Максимум:\n"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max_arr(arr, n)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618E3029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print_arr(indexMax, maxCount,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"Порядкові номери максимумів"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26DA7ACD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"Мінімум:\n"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min_arr(arr, n)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26A5BF26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print_arr(indexMin, minCount,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"Порядкові номери максимумів"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3FA2E2E1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del_arr(indexMax);</w:t>
      </w:r>
    </w:p>
    <w:p w14:paraId="66E6B5EA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del_arr(indexMin);</w:t>
      </w:r>
    </w:p>
    <w:p w14:paraId="3BDDCC97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6FE9CFD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7:</w:t>
      </w:r>
    </w:p>
    <w:p w14:paraId="30D97179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neg = negatives_arr(arr, n, negCount);</w:t>
      </w:r>
    </w:p>
    <w:p w14:paraId="20E30773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print_arr(neg, negCount,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"Від'ємні"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40A18E1C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del_arr(neg);</w:t>
      </w:r>
    </w:p>
    <w:p w14:paraId="10D59F04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E4223EF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:</w:t>
      </w:r>
    </w:p>
    <w:p w14:paraId="7A696C99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"Неправильний варіант!\n"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97835A0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3AE0155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5575FB49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A35FE75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del_arr(arr);</w:t>
      </w:r>
    </w:p>
    <w:p w14:paraId="746F874C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5A662AC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2:</w:t>
      </w:r>
    </w:p>
    <w:p w14:paraId="0B244843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rows = 0, cols = 0,</w:t>
      </w:r>
    </w:p>
    <w:p w14:paraId="09F4FBD9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** matr;</w:t>
      </w:r>
    </w:p>
    <w:p w14:paraId="166E6E94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avrCols;</w:t>
      </w:r>
    </w:p>
    <w:p w14:paraId="2594E6D4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b = 1, negCount = 0;</w:t>
      </w:r>
    </w:p>
    <w:p w14:paraId="5C681C4B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(rows &lt; 1 || cols &lt; 1)</w:t>
      </w:r>
    </w:p>
    <w:p w14:paraId="21125BD0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585909FC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"Введіть розмір (рядки стовпці):\n"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AE0F710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rows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cols;</w:t>
      </w:r>
    </w:p>
    <w:p w14:paraId="53731DF1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02508D95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754373D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matr = create_matr(rows, cols);</w:t>
      </w:r>
    </w:p>
    <w:p w14:paraId="24D7FC27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init_matr(matr, rows, cols);</w:t>
      </w:r>
    </w:p>
    <w:p w14:paraId="0CF1183F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83BE595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(b)</w:t>
      </w:r>
    </w:p>
    <w:p w14:paraId="4CE33D8D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(menu_matr())</w:t>
      </w:r>
    </w:p>
    <w:p w14:paraId="44BD1B72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25D2BA5C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0:</w:t>
      </w:r>
    </w:p>
    <w:p w14:paraId="20441C03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b = 0;</w:t>
      </w:r>
    </w:p>
    <w:p w14:paraId="6FF36898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8007053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1:</w:t>
      </w:r>
    </w:p>
    <w:p w14:paraId="73E20993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init_matr(matr, rows, cols);</w:t>
      </w:r>
    </w:p>
    <w:p w14:paraId="41963C0C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B8A64B6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2:</w:t>
      </w:r>
    </w:p>
    <w:p w14:paraId="4746777A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print_matr(matr, rows, cols,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"Матриця"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75626998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B79EA19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3:</w:t>
      </w:r>
    </w:p>
    <w:p w14:paraId="6F16A0EA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"Максимум:\n"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max_matr(matr, rows, cols);</w:t>
      </w:r>
    </w:p>
    <w:p w14:paraId="5228170F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7098392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4:</w:t>
      </w:r>
    </w:p>
    <w:p w14:paraId="7309722B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"Мінімум:\n"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min_matr(matr, rows, cols);</w:t>
      </w:r>
    </w:p>
    <w:p w14:paraId="4C6DDEAC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E043A7C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5:</w:t>
      </w:r>
    </w:p>
    <w:p w14:paraId="73448441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"Середнє значення:\n"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avr_matr(matr, rows, cols);</w:t>
      </w:r>
    </w:p>
    <w:p w14:paraId="2692B052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482F342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6:</w:t>
      </w:r>
    </w:p>
    <w:p w14:paraId="0EBB1108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avrCols = avr_neg_cols(matr, rows, cols);</w:t>
      </w:r>
    </w:p>
    <w:p w14:paraId="39892285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print_double_arr(avrCols, cols,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"Середнє по стовпцях"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5CFE0E26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del_double_arr(avrCols);</w:t>
      </w:r>
    </w:p>
    <w:p w14:paraId="1971ACBC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8FC7579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7:</w:t>
      </w:r>
    </w:p>
    <w:p w14:paraId="4833803E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neg = negatives_matr(matr, rows, cols, negCount);</w:t>
      </w:r>
    </w:p>
    <w:p w14:paraId="7ACBA9D4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print_arr(neg, negCount,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"Від'ємні"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723F2C03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del_arr(neg);</w:t>
      </w:r>
    </w:p>
    <w:p w14:paraId="7C8874FC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9FCD82B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:</w:t>
      </w:r>
    </w:p>
    <w:p w14:paraId="13FD9D66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"Некоректне значення!\n"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38C193E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0B10211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11A915E7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EB9FC96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del_matr(matr, rows);</w:t>
      </w:r>
    </w:p>
    <w:p w14:paraId="601BCCC6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58BB04F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7AF77B25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22E1A14B" w14:textId="69ABAF26" w:rsidR="001C565B" w:rsidRDefault="001C565B" w:rsidP="001C565B">
      <w:pPr>
        <w:pStyle w:val="1Header"/>
        <w:rPr>
          <w:lang w:val="en-US"/>
        </w:rPr>
      </w:pPr>
      <w:r>
        <w:rPr>
          <w:lang w:val="en-US"/>
        </w:rPr>
        <w:t>Module.h:</w:t>
      </w:r>
    </w:p>
    <w:p w14:paraId="7D67B998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once</w:t>
      </w:r>
    </w:p>
    <w:p w14:paraId="0F4803C4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8C5404E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&lt;iostream&gt;</w:t>
      </w:r>
    </w:p>
    <w:p w14:paraId="2240E2D4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&lt;iomanip&gt;</w:t>
      </w:r>
    </w:p>
    <w:p w14:paraId="2E4AA779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&lt;cstdlib&gt;</w:t>
      </w:r>
    </w:p>
    <w:p w14:paraId="0107993D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lastRenderedPageBreak/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&lt;ctime&gt;</w:t>
      </w:r>
    </w:p>
    <w:p w14:paraId="1B8E6931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&lt;Windows.h&gt;</w:t>
      </w:r>
    </w:p>
    <w:p w14:paraId="416640D6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AD23464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std;</w:t>
      </w:r>
    </w:p>
    <w:p w14:paraId="3D3085A5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BC28341" w14:textId="0983CFF4" w:rsidR="001C565B" w:rsidRPr="001C565B" w:rsidRDefault="001C565B" w:rsidP="001C565B">
      <w:pPr>
        <w:pStyle w:val="1Normal"/>
        <w:rPr>
          <w:lang w:val="en-US" w:eastAsia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menu();</w:t>
      </w:r>
    </w:p>
    <w:p w14:paraId="2BA164FB" w14:textId="77777777" w:rsidR="001C565B" w:rsidRDefault="001C565B" w:rsidP="001C565B">
      <w:pPr>
        <w:pStyle w:val="1Header"/>
        <w:rPr>
          <w:lang w:val="en-US"/>
        </w:rPr>
      </w:pPr>
      <w:r>
        <w:rPr>
          <w:lang w:val="en-US"/>
        </w:rPr>
        <w:t>Module.cpp:</w:t>
      </w:r>
    </w:p>
    <w:p w14:paraId="6B8CB536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"Module.h"</w:t>
      </w:r>
    </w:p>
    <w:p w14:paraId="1010C232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DF6A917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menu()</w:t>
      </w:r>
    </w:p>
    <w:p w14:paraId="2AC1C8A6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673B545B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 = 0;</w:t>
      </w:r>
    </w:p>
    <w:p w14:paraId="6A200EE8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"1 - Робота з одновимірними масивами.\n"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AE8D10A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"2 - Робота з двовимірними масивами.\n"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0A86905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"0 - Вихід.\n"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7D18602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"ОБЕРІТЬ РЕЖИМ: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;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k;</w:t>
      </w:r>
    </w:p>
    <w:p w14:paraId="1C0EE67A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02AC9CE8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k;</w:t>
      </w:r>
    </w:p>
    <w:p w14:paraId="564E6346" w14:textId="330C27CE" w:rsidR="001C565B" w:rsidRPr="001C565B" w:rsidRDefault="001C565B" w:rsidP="001C565B">
      <w:pPr>
        <w:pStyle w:val="1Normal"/>
        <w:rPr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36DA44B4" w14:textId="70D4B7F0" w:rsidR="001C565B" w:rsidRDefault="001C565B" w:rsidP="001C565B">
      <w:pPr>
        <w:pStyle w:val="1Header"/>
        <w:rPr>
          <w:lang w:val="en-US"/>
        </w:rPr>
      </w:pPr>
      <w:r>
        <w:rPr>
          <w:lang w:val="en-US"/>
        </w:rPr>
        <w:t>matr.h:</w:t>
      </w:r>
    </w:p>
    <w:p w14:paraId="037905E4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once</w:t>
      </w:r>
    </w:p>
    <w:p w14:paraId="54E3A989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CEBBEF7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"Module.h"</w:t>
      </w:r>
    </w:p>
    <w:p w14:paraId="3B09ED89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6EA7884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menu_matr();</w:t>
      </w:r>
    </w:p>
    <w:p w14:paraId="6C1E07F6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724686B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** create_matr(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2AC6BB0C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init_matr(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25027D99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print_matr(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title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6B991FEF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del_matr(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6C6B0D5B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1EC4DDF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max_matr(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417460EB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min_matr(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28B6E958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avr_matr(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0C22A3DF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7F55FC1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negatives_matr(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negCount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6C1B1C56" w14:textId="0B673C5E" w:rsidR="001C565B" w:rsidRPr="001C565B" w:rsidRDefault="001C565B" w:rsidP="001C565B">
      <w:pPr>
        <w:pStyle w:val="1Normal"/>
        <w:rPr>
          <w:lang w:val="en-US" w:eastAsia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avr_neg_cols(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2D21D1E5" w14:textId="55377DCE" w:rsidR="001C565B" w:rsidRDefault="001C565B" w:rsidP="001C565B">
      <w:pPr>
        <w:pStyle w:val="1Header"/>
        <w:rPr>
          <w:lang w:val="en-US"/>
        </w:rPr>
      </w:pPr>
      <w:r>
        <w:rPr>
          <w:lang w:val="en-US"/>
        </w:rPr>
        <w:t>matr.cpp:</w:t>
      </w:r>
    </w:p>
    <w:p w14:paraId="02D2477A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"matr.h"</w:t>
      </w:r>
    </w:p>
    <w:p w14:paraId="580CBEED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"arr.h"</w:t>
      </w:r>
    </w:p>
    <w:p w14:paraId="7C057F5C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9F3E787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** create_matr(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 {</w:t>
      </w:r>
    </w:p>
    <w:p w14:paraId="1D0610AB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arr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];</w:t>
      </w:r>
    </w:p>
    <w:p w14:paraId="0CBA35E2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5EB1D6B2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arr[i]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];</w:t>
      </w:r>
    </w:p>
    <w:p w14:paraId="67866253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arr;</w:t>
      </w:r>
    </w:p>
    <w:p w14:paraId="2976E711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518B33A4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4490AD2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menu_matr()</w:t>
      </w:r>
    </w:p>
    <w:p w14:paraId="6130F7DF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2EA22132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k;</w:t>
      </w:r>
    </w:p>
    <w:p w14:paraId="1CE04652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"\n1 - Заповнити масив знову\n"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2F67262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"2 - Вивести масив\n"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38EF517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"3 - Максимальне значення\n"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E5D44E1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"4 - Мінімальне значення\n"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B283732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"5 - Середнє арифм. значення\n"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0DA2944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"6 - Середні значення стовпців\n"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C6E0711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"7 - Від'ємні значення\n"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41210A3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"0 - Вихiд\n"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415019F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"ОБЕРІТЬ РЕЖИМ: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;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k;</w:t>
      </w:r>
    </w:p>
    <w:p w14:paraId="14EC2ABF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4330B023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k;</w:t>
      </w:r>
    </w:p>
    <w:p w14:paraId="3DE204E2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22E22799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915D5B9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lastRenderedPageBreak/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init_matr(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 {</w:t>
      </w:r>
    </w:p>
    <w:p w14:paraId="35B4FC70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7B45338B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j = 0; j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j++)</w:t>
      </w:r>
    </w:p>
    <w:p w14:paraId="28D75A0D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[i][j] = rand() % 101 - 50;</w:t>
      </w:r>
    </w:p>
    <w:p w14:paraId="68A6769E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552179B1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0466388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print_matr(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title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2764FEEC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68946525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title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FF93A9F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374ABB1B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48F8D060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j = 0; j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j++)</w:t>
      </w:r>
    </w:p>
    <w:p w14:paraId="0C5EDD5A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[i][j]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E5E7D72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79FF3748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4EF8C030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37F1D52B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38BA365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del_matr(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 {</w:t>
      </w:r>
    </w:p>
    <w:p w14:paraId="2F082C30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679406C0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delete[]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[i];</w:t>
      </w:r>
    </w:p>
    <w:p w14:paraId="34D3E15F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delete[]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F79C963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3E2FA691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515ED14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max_matr(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75350163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0D832D1A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max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[0][0];</w:t>
      </w:r>
    </w:p>
    <w:p w14:paraId="7C65F4EA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6E71B73B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j = 0; j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j++)</w:t>
      </w:r>
    </w:p>
    <w:p w14:paraId="1B8F46F3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(max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[i][j])</w:t>
      </w:r>
    </w:p>
    <w:p w14:paraId="62A19D22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max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[i][j];</w:t>
      </w:r>
    </w:p>
    <w:p w14:paraId="6D161EC7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max;</w:t>
      </w:r>
    </w:p>
    <w:p w14:paraId="04A7BB0C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31BF6D7D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7D81BBF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min_matr(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58AD1EDD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0485F222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min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[0][0];</w:t>
      </w:r>
    </w:p>
    <w:p w14:paraId="21A6C0C5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153E04CF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j = 0; j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j++)</w:t>
      </w:r>
    </w:p>
    <w:p w14:paraId="074B385E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(min 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[i][j])</w:t>
      </w:r>
    </w:p>
    <w:p w14:paraId="6BBE2658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min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[i][j];</w:t>
      </w:r>
    </w:p>
    <w:p w14:paraId="78D1E0A5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min;</w:t>
      </w:r>
    </w:p>
    <w:p w14:paraId="26A422B0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01D38073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9F36C55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avr_matr(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7A8FC754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78DED92C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avr = 0;</w:t>
      </w:r>
    </w:p>
    <w:p w14:paraId="183E7056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E6856C1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73D4F6D6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j = 0; j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j++)</w:t>
      </w:r>
    </w:p>
    <w:p w14:paraId="4C0E6FF2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avr +=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[i][j];</w:t>
      </w:r>
    </w:p>
    <w:p w14:paraId="60E968A9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avr /=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7560FBC0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4A6E538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avr;</w:t>
      </w:r>
    </w:p>
    <w:p w14:paraId="31B4618C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700F0748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B9743AE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negatives_matr(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negCount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450C1AB1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7C68BFC7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neg, ng = 0;</w:t>
      </w:r>
    </w:p>
    <w:p w14:paraId="5992406F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negCount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0;</w:t>
      </w:r>
    </w:p>
    <w:p w14:paraId="5ABEC800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40B947F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2B4CA694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j = 0; j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j++)</w:t>
      </w:r>
    </w:p>
    <w:p w14:paraId="369F3875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[i][j] &lt; 0)</w:t>
      </w:r>
    </w:p>
    <w:p w14:paraId="1545BF4B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negCount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++;</w:t>
      </w:r>
    </w:p>
    <w:p w14:paraId="2FC84B1B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1F620C1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neg = create_arr(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negCount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4A534CB3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8B25EE4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lastRenderedPageBreak/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6DEF584C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j = 0; j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j++)</w:t>
      </w:r>
    </w:p>
    <w:p w14:paraId="121B4509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[i][j] &lt; 0)</w:t>
      </w:r>
    </w:p>
    <w:p w14:paraId="3B3433A0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neg[ng++]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[i][j];</w:t>
      </w:r>
    </w:p>
    <w:p w14:paraId="5CAD544B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087B2EB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neg;</w:t>
      </w:r>
    </w:p>
    <w:p w14:paraId="70E78389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7CAE1860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DEA1F20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avr_neg_cols(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59B8D907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236AC98C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avr_cols;</w:t>
      </w:r>
    </w:p>
    <w:p w14:paraId="52C2B7D4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col_neg_count = 0;</w:t>
      </w:r>
    </w:p>
    <w:p w14:paraId="13133428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avr_cols = create_double_arr(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62C4AAD6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 {</w:t>
      </w:r>
    </w:p>
    <w:p w14:paraId="2DDAB872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avr_cols[i] = 0;</w:t>
      </w:r>
    </w:p>
    <w:p w14:paraId="3AE2CC0D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j = 0; j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j++)</w:t>
      </w:r>
    </w:p>
    <w:p w14:paraId="29BAD203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[j][i] &lt; 0)</w:t>
      </w:r>
    </w:p>
    <w:p w14:paraId="7F1774E8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41ECF4D9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col_neg_count++;</w:t>
      </w:r>
    </w:p>
    <w:p w14:paraId="3A79F961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avr_cols[i] +=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[j][i];</w:t>
      </w:r>
    </w:p>
    <w:p w14:paraId="7460E231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43D2577B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(col_neg_count &gt; 0)</w:t>
      </w:r>
    </w:p>
    <w:p w14:paraId="7772CFE3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avr_cols[i] /= col_neg_count;</w:t>
      </w:r>
    </w:p>
    <w:p w14:paraId="0A9E3F3D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</w:p>
    <w:p w14:paraId="73ECBFBA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col_neg_count = 0;</w:t>
      </w:r>
    </w:p>
    <w:p w14:paraId="5C844817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59CE8E91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46A3A34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avr_cols;</w:t>
      </w:r>
    </w:p>
    <w:p w14:paraId="10CE00F6" w14:textId="6865CCAF" w:rsidR="001C565B" w:rsidRP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31FBBE27" w14:textId="02C57E37" w:rsidR="001C565B" w:rsidRDefault="001C565B" w:rsidP="001C565B">
      <w:pPr>
        <w:pStyle w:val="1Header"/>
        <w:rPr>
          <w:lang w:val="en-US"/>
        </w:rPr>
      </w:pPr>
      <w:r>
        <w:rPr>
          <w:lang w:val="en-US"/>
        </w:rPr>
        <w:t>arr.h:</w:t>
      </w:r>
    </w:p>
    <w:p w14:paraId="119693E0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once</w:t>
      </w:r>
    </w:p>
    <w:p w14:paraId="58B3A6C1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F1124A8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"Module.h"</w:t>
      </w:r>
    </w:p>
    <w:p w14:paraId="4FB84C79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C5A9924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create_arr(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6AB1FC73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negatives_arr(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negCount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492ECA14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30B363D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create_double_arr(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002C74E4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print_double_arr(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title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448D012E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del_double_arr(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70731DF2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B50CC25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max_arr(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35B46B67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min_arr(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65891E97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menu_arr();</w:t>
      </w:r>
    </w:p>
    <w:p w14:paraId="58676E55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30086CD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avr(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16402ABC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6B433FB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init_arr(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3A3AFB2D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print_arr(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title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03C2C2C5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max_min_indecies(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indexMin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minCount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indexMax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maxCount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61B6B5BD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del_arr(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3966FA03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86B0E24" w14:textId="70D437AB" w:rsidR="001C565B" w:rsidRPr="001C565B" w:rsidRDefault="001C565B" w:rsidP="001C565B">
      <w:pPr>
        <w:pStyle w:val="1Header"/>
        <w:rPr>
          <w:lang w:val="en-US"/>
        </w:rPr>
      </w:pPr>
      <w:r>
        <w:rPr>
          <w:lang w:val="en-US"/>
        </w:rPr>
        <w:t>arr.cpp:</w:t>
      </w:r>
    </w:p>
    <w:p w14:paraId="5359BFBA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"arr.h"</w:t>
      </w:r>
    </w:p>
    <w:p w14:paraId="351D246D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A0B4BFB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menu_arr()</w:t>
      </w:r>
    </w:p>
    <w:p w14:paraId="5E6EA29D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55615759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k;</w:t>
      </w:r>
    </w:p>
    <w:p w14:paraId="1260C3E8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"\n1 - Заповнити масив знову\n"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5485534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"2 - Вивести масив\n"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2F96F06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"3 - Максимальне значення\n"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6252FCB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"4 - Мінімальне значення\n"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BA746D4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"5 - Середнє арифм. значення\n"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B5502D0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"6 - Порядкові номери Max та Min\n"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759D090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"7 - Від'ємні значення\n"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BA2E679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lastRenderedPageBreak/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"0 - Вихiд\n"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37098B4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"ОБЕРІТЬ РЕЖИМ: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;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k;</w:t>
      </w:r>
    </w:p>
    <w:p w14:paraId="719F2F31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02E26A08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k;</w:t>
      </w:r>
    </w:p>
    <w:p w14:paraId="430A78DE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03CBACD4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7B1F2C5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create_arr(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40BB3A6C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69BD0651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arr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];</w:t>
      </w:r>
    </w:p>
    <w:p w14:paraId="13A83D67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arr;</w:t>
      </w:r>
    </w:p>
    <w:p w14:paraId="38484214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471BD2CE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1730500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del_arr(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04939484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2CB53251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delete[]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E582744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6E72D60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7DC49543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99F1FED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init_arr(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6898B936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46063F08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78ACFDC1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 = rand() % 201 - 100;</w:t>
      </w:r>
    </w:p>
    <w:p w14:paraId="1F8FCBE0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6A8D2677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409981E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print_arr(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title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3F1D9E86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6E575C89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title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885D627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31755CAD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E712FC3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574240A7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23B72767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46F6100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FE91AE2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CB940CC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create_double_arr(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59F78CC7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08E090C1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arr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];</w:t>
      </w:r>
    </w:p>
    <w:p w14:paraId="2A1DE327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arr;</w:t>
      </w:r>
    </w:p>
    <w:p w14:paraId="57A01AFF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34387B95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5E9DFE3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print_double_arr(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title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283F02B9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14584568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title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96B643A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47F0B673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fixed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setprecision(1)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8942826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66D539DB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1D1970BC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4069E88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del_double_arr(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3CFCB720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460A19DF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delete[]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C8F5249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1547EED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51964415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CBEA862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94E6769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max_arr(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1FE1D647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35E61EEF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max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[0];</w:t>
      </w:r>
    </w:p>
    <w:p w14:paraId="583D990E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1;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4E258CF2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(max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[i])</w:t>
      </w:r>
    </w:p>
    <w:p w14:paraId="119CF81C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max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[i];</w:t>
      </w:r>
    </w:p>
    <w:p w14:paraId="4DE6F5A1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max;</w:t>
      </w:r>
    </w:p>
    <w:p w14:paraId="306A08D1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6EE0FFE8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8C65A25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min_arr(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7C7D28CF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68939890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min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[0];</w:t>
      </w:r>
    </w:p>
    <w:p w14:paraId="0150C6D3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lastRenderedPageBreak/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1;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12E83F75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(min 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[i])</w:t>
      </w:r>
    </w:p>
    <w:p w14:paraId="72D724D3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min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[i];</w:t>
      </w:r>
    </w:p>
    <w:p w14:paraId="42AC9645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min;</w:t>
      </w:r>
    </w:p>
    <w:p w14:paraId="720DAE9A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11F04C79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AB2819E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max_min_indecies(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indexMin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minCount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indexMax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maxCount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3D236510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11E8E86A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maxNum = max_arr(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), minNum = min_arr(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), mi = 0, ma = 0;</w:t>
      </w:r>
    </w:p>
    <w:p w14:paraId="2F28D691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minCount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0,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maxCount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0;</w:t>
      </w:r>
    </w:p>
    <w:p w14:paraId="4CBC4B06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E96F08E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2F976D73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5F4EA3FA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 == maxNum)</w:t>
      </w:r>
    </w:p>
    <w:p w14:paraId="66F5876F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maxCount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++;</w:t>
      </w:r>
    </w:p>
    <w:p w14:paraId="74599074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 == minNum)</w:t>
      </w:r>
    </w:p>
    <w:p w14:paraId="2B0797E5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minCount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++;</w:t>
      </w:r>
    </w:p>
    <w:p w14:paraId="5D5AF971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0620484F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F82B387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indexMax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create_arr(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maxCount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742DF7B0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indexMin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create_arr(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minCount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22841D3D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1628234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 {</w:t>
      </w:r>
    </w:p>
    <w:p w14:paraId="7B29E4F2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 == maxNum)</w:t>
      </w:r>
    </w:p>
    <w:p w14:paraId="114112E0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indexMax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[ma++] = i + 1;</w:t>
      </w:r>
    </w:p>
    <w:p w14:paraId="087DD1B4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 == minNum)</w:t>
      </w:r>
    </w:p>
    <w:p w14:paraId="5DE28DF4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indexMin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[mi++] = i + 1;</w:t>
      </w:r>
    </w:p>
    <w:p w14:paraId="576C9FE2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7D3E7D8F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6163DCB2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F167B58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negatives_arr(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negCount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2C86C147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48B18042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neg, ng = 0;</w:t>
      </w:r>
    </w:p>
    <w:p w14:paraId="5C92380B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negCount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0;</w:t>
      </w:r>
    </w:p>
    <w:p w14:paraId="707CF68E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050B8965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 &lt; 0)</w:t>
      </w:r>
    </w:p>
    <w:p w14:paraId="26A29912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negCount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++;</w:t>
      </w:r>
    </w:p>
    <w:p w14:paraId="46D715EA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4708BB2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neg = create_arr(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negCount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2CAC15C4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0CBBB78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02E3DE70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 &lt; 0)</w:t>
      </w:r>
    </w:p>
    <w:p w14:paraId="7AD91B1E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neg[ng++]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[i];</w:t>
      </w:r>
    </w:p>
    <w:p w14:paraId="75F24316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A049734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neg;</w:t>
      </w:r>
    </w:p>
    <w:p w14:paraId="4D299B9A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50434A7F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08DC506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avr(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19CC5DAF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5032C8A2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avr = 0;</w:t>
      </w:r>
    </w:p>
    <w:p w14:paraId="4747C252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6F6AAF8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6009A423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avr +=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[i];</w:t>
      </w:r>
    </w:p>
    <w:p w14:paraId="6CEACDD2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avr /=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6E6DBD7" w14:textId="77777777" w:rsidR="001C565B" w:rsidRDefault="001C565B" w:rsidP="001C56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4144603" w14:textId="77777777" w:rsidR="00832B86" w:rsidRDefault="001C565B" w:rsidP="00832B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avr;</w:t>
      </w:r>
    </w:p>
    <w:p w14:paraId="507BD63F" w14:textId="5E19EFE0" w:rsidR="001C565B" w:rsidRDefault="001C565B" w:rsidP="00832B86">
      <w:pPr>
        <w:autoSpaceDE w:val="0"/>
        <w:autoSpaceDN w:val="0"/>
        <w:adjustRightInd w:val="0"/>
        <w:spacing w:after="0" w:line="240" w:lineRule="auto"/>
        <w:rPr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0B7C01F8" w14:textId="77777777" w:rsidR="001C565B" w:rsidRPr="001C565B" w:rsidRDefault="001C565B" w:rsidP="001C565B">
      <w:pPr>
        <w:pStyle w:val="1Normal"/>
        <w:rPr>
          <w:lang w:val="en-US" w:eastAsia="ru-RU"/>
        </w:rPr>
      </w:pPr>
    </w:p>
    <w:p w14:paraId="67481097" w14:textId="77777777" w:rsidR="00DF5D50" w:rsidRDefault="00DF5D50" w:rsidP="00DF5D50">
      <w:pPr>
        <w:pStyle w:val="1Header"/>
      </w:pPr>
      <w:r w:rsidRPr="00EB4B2D">
        <w:t>Результат: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56"/>
        <w:gridCol w:w="5014"/>
        <w:gridCol w:w="4206"/>
      </w:tblGrid>
      <w:tr w:rsidR="00036729" w14:paraId="046769D5" w14:textId="77777777" w:rsidTr="001D48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0C33003B" w14:textId="77777777" w:rsidR="00036729" w:rsidRPr="007D32A8" w:rsidRDefault="00036729" w:rsidP="001D48ED">
            <w:p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№</w:t>
            </w:r>
          </w:p>
        </w:tc>
        <w:tc>
          <w:tcPr>
            <w:tcW w:w="5014" w:type="dxa"/>
          </w:tcPr>
          <w:p w14:paraId="1B9C81FF" w14:textId="77777777" w:rsidR="00036729" w:rsidRPr="007D32A8" w:rsidRDefault="00036729" w:rsidP="001D48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t>Програма</w:t>
            </w:r>
          </w:p>
        </w:tc>
        <w:tc>
          <w:tcPr>
            <w:tcW w:w="4206" w:type="dxa"/>
          </w:tcPr>
          <w:p w14:paraId="5E33CDB4" w14:textId="77777777" w:rsidR="00036729" w:rsidRPr="007D32A8" w:rsidRDefault="00036729" w:rsidP="001D48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t>Тестовий приклад</w:t>
            </w:r>
          </w:p>
        </w:tc>
      </w:tr>
      <w:tr w:rsidR="00036729" w14:paraId="2F61969F" w14:textId="77777777" w:rsidTr="001D48ED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0E53B206" w14:textId="77777777" w:rsidR="00036729" w:rsidRPr="00577B08" w:rsidRDefault="00036729" w:rsidP="001D48ED">
            <w:pPr>
              <w:pStyle w:val="ListParagraph"/>
              <w:numPr>
                <w:ilvl w:val="0"/>
                <w:numId w:val="13"/>
              </w:numPr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014" w:type="dxa"/>
          </w:tcPr>
          <w:p w14:paraId="3BE15903" w14:textId="77777777" w:rsidR="00036729" w:rsidRDefault="00036729" w:rsidP="001D4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7CC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68538B0" wp14:editId="7FDC9957">
                  <wp:extent cx="1894494" cy="2410691"/>
                  <wp:effectExtent l="0" t="0" r="0" b="8890"/>
                  <wp:docPr id="1654112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411207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9963" cy="241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4F2090D8" w14:textId="77777777" w:rsidR="00036729" w:rsidRPr="00990071" w:rsidRDefault="00036729" w:rsidP="001D48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6729" w14:paraId="583B467E" w14:textId="77777777" w:rsidTr="001D48ED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4DDC17AB" w14:textId="77777777" w:rsidR="00036729" w:rsidRPr="00577B08" w:rsidRDefault="00036729" w:rsidP="001D48ED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014" w:type="dxa"/>
          </w:tcPr>
          <w:p w14:paraId="0F84E705" w14:textId="77777777" w:rsidR="00036729" w:rsidRPr="003E5D13" w:rsidRDefault="00036729" w:rsidP="001D4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097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CF3A3E7" wp14:editId="39E3B427">
                  <wp:extent cx="2712955" cy="3345470"/>
                  <wp:effectExtent l="0" t="0" r="0" b="7620"/>
                  <wp:docPr id="2069708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70830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955" cy="334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789F73DE" w14:textId="77777777" w:rsidR="00036729" w:rsidRPr="00860978" w:rsidRDefault="00036729" w:rsidP="001D48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0978">
              <w:rPr>
                <w:rFonts w:ascii="Times New Roman" w:hAnsi="Times New Roman" w:cs="Times New Roman"/>
                <w:sz w:val="24"/>
                <w:szCs w:val="24"/>
              </w:rPr>
              <w:t>Матриця:</w:t>
            </w:r>
          </w:p>
          <w:p w14:paraId="182D0FAD" w14:textId="77777777" w:rsidR="00036729" w:rsidRPr="00860978" w:rsidRDefault="00036729" w:rsidP="001D48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0978">
              <w:rPr>
                <w:rFonts w:ascii="Times New Roman" w:hAnsi="Times New Roman" w:cs="Times New Roman"/>
                <w:sz w:val="24"/>
                <w:szCs w:val="24"/>
              </w:rPr>
              <w:t xml:space="preserve">   83   -28    28   -59    99</w:t>
            </w:r>
          </w:p>
          <w:p w14:paraId="13BF156D" w14:textId="77777777" w:rsidR="00036729" w:rsidRPr="00860978" w:rsidRDefault="00036729" w:rsidP="001D48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0978">
              <w:rPr>
                <w:rFonts w:ascii="Times New Roman" w:hAnsi="Times New Roman" w:cs="Times New Roman"/>
                <w:sz w:val="24"/>
                <w:szCs w:val="24"/>
              </w:rPr>
              <w:t xml:space="preserve">   35    39    77   100    34</w:t>
            </w:r>
          </w:p>
          <w:p w14:paraId="24A5A534" w14:textId="77777777" w:rsidR="00036729" w:rsidRPr="00860978" w:rsidRDefault="00036729" w:rsidP="001D48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0978">
              <w:rPr>
                <w:rFonts w:ascii="Times New Roman" w:hAnsi="Times New Roman" w:cs="Times New Roman"/>
                <w:sz w:val="24"/>
                <w:szCs w:val="24"/>
              </w:rPr>
              <w:t xml:space="preserve">   29    62   -28    68   -12</w:t>
            </w:r>
          </w:p>
          <w:p w14:paraId="01BF94FC" w14:textId="77777777" w:rsidR="00036729" w:rsidRPr="00860978" w:rsidRDefault="00036729" w:rsidP="001D48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0978">
              <w:rPr>
                <w:rFonts w:ascii="Times New Roman" w:hAnsi="Times New Roman" w:cs="Times New Roman"/>
                <w:sz w:val="24"/>
                <w:szCs w:val="24"/>
              </w:rPr>
              <w:t xml:space="preserve">   93    81    67   -25   -90</w:t>
            </w:r>
          </w:p>
          <w:p w14:paraId="2DC339E6" w14:textId="77777777" w:rsidR="00036729" w:rsidRDefault="00036729" w:rsidP="001D48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0978">
              <w:rPr>
                <w:rFonts w:ascii="Times New Roman" w:hAnsi="Times New Roman" w:cs="Times New Roman"/>
                <w:sz w:val="24"/>
                <w:szCs w:val="24"/>
              </w:rPr>
              <w:t xml:space="preserve">   30    77   -19    95    46</w:t>
            </w:r>
          </w:p>
          <w:p w14:paraId="359108CB" w14:textId="77777777" w:rsidR="00036729" w:rsidRDefault="00036729" w:rsidP="001D48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0B353B" w14:textId="77777777" w:rsidR="00036729" w:rsidRDefault="00036729" w:rsidP="001D48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Максимум:</w:t>
            </w:r>
          </w:p>
          <w:p w14:paraId="0105D7FA" w14:textId="77777777" w:rsidR="00036729" w:rsidRPr="00990071" w:rsidRDefault="00036729" w:rsidP="001D48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036729" w14:paraId="20E8E25D" w14:textId="77777777" w:rsidTr="001D48ED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750C4436" w14:textId="77777777" w:rsidR="00036729" w:rsidRPr="00577B08" w:rsidRDefault="00036729" w:rsidP="001D48ED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014" w:type="dxa"/>
          </w:tcPr>
          <w:p w14:paraId="72A1BB42" w14:textId="77777777" w:rsidR="00036729" w:rsidRPr="00B707C2" w:rsidRDefault="00036729" w:rsidP="001D4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097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F8310D6" wp14:editId="1229C553">
                  <wp:extent cx="2341418" cy="2889979"/>
                  <wp:effectExtent l="0" t="0" r="1905" b="5715"/>
                  <wp:docPr id="1331966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966812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0436" cy="2901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4199C5B1" w14:textId="77777777" w:rsidR="00036729" w:rsidRPr="00860978" w:rsidRDefault="00036729" w:rsidP="001D48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609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Матриця:</w:t>
            </w:r>
          </w:p>
          <w:p w14:paraId="4341F4BD" w14:textId="77777777" w:rsidR="00036729" w:rsidRPr="00860978" w:rsidRDefault="00036729" w:rsidP="001D48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609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83   -28    28   -59    99</w:t>
            </w:r>
          </w:p>
          <w:p w14:paraId="5456BD8B" w14:textId="77777777" w:rsidR="00036729" w:rsidRPr="00860978" w:rsidRDefault="00036729" w:rsidP="001D48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609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35    39    77   100    34</w:t>
            </w:r>
          </w:p>
          <w:p w14:paraId="1EB250E5" w14:textId="77777777" w:rsidR="00036729" w:rsidRPr="00860978" w:rsidRDefault="00036729" w:rsidP="001D48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609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29    62   -28    68   -12</w:t>
            </w:r>
          </w:p>
          <w:p w14:paraId="39D61B09" w14:textId="77777777" w:rsidR="00036729" w:rsidRPr="00860978" w:rsidRDefault="00036729" w:rsidP="001D48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609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93    81    67   -25   -90</w:t>
            </w:r>
          </w:p>
          <w:p w14:paraId="65D80ACC" w14:textId="77777777" w:rsidR="00036729" w:rsidRDefault="00036729" w:rsidP="001D48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09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30    77   -19    95    46</w:t>
            </w:r>
          </w:p>
          <w:p w14:paraId="2C232ED8" w14:textId="77777777" w:rsidR="00036729" w:rsidRDefault="00036729" w:rsidP="001D48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C8DC2C" w14:textId="77777777" w:rsidR="00036729" w:rsidRDefault="00036729" w:rsidP="001D48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Мінімум:</w:t>
            </w:r>
          </w:p>
          <w:p w14:paraId="20B37DAC" w14:textId="77777777" w:rsidR="00036729" w:rsidRPr="00860978" w:rsidRDefault="00036729" w:rsidP="001D48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-90</w:t>
            </w:r>
          </w:p>
        </w:tc>
      </w:tr>
      <w:tr w:rsidR="00036729" w14:paraId="667FD894" w14:textId="77777777" w:rsidTr="001D48ED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2140CA13" w14:textId="77777777" w:rsidR="00036729" w:rsidRPr="00577B08" w:rsidRDefault="00036729" w:rsidP="001D48ED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014" w:type="dxa"/>
          </w:tcPr>
          <w:p w14:paraId="4D950EE5" w14:textId="77777777" w:rsidR="00036729" w:rsidRPr="00860978" w:rsidRDefault="00036729" w:rsidP="001D4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097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783C410" wp14:editId="45057B85">
                  <wp:extent cx="2348345" cy="2900505"/>
                  <wp:effectExtent l="0" t="0" r="0" b="0"/>
                  <wp:docPr id="764089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08998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1232" cy="290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6A6958C8" w14:textId="77777777" w:rsidR="00036729" w:rsidRPr="00860978" w:rsidRDefault="00036729" w:rsidP="001D48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36729" w14:paraId="65F0587D" w14:textId="77777777" w:rsidTr="001D48ED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51A4A37F" w14:textId="77777777" w:rsidR="00036729" w:rsidRPr="00577B08" w:rsidRDefault="00036729" w:rsidP="001D48ED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014" w:type="dxa"/>
          </w:tcPr>
          <w:p w14:paraId="34211109" w14:textId="77777777" w:rsidR="00036729" w:rsidRPr="00860978" w:rsidRDefault="00036729" w:rsidP="001D4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097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E6071C2" wp14:editId="54F91483">
                  <wp:extent cx="2341418" cy="2984293"/>
                  <wp:effectExtent l="0" t="0" r="1905" b="6985"/>
                  <wp:docPr id="1869470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47001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412" cy="2986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73974E33" w14:textId="77777777" w:rsidR="00036729" w:rsidRDefault="00036729" w:rsidP="001D48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ст.: Немає від’ємних</w:t>
            </w:r>
          </w:p>
          <w:p w14:paraId="0E9FE2C2" w14:textId="77777777" w:rsidR="00036729" w:rsidRDefault="00036729" w:rsidP="001D48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ст.: -28 / 1 = -28.0</w:t>
            </w:r>
          </w:p>
          <w:p w14:paraId="26CAD311" w14:textId="77777777" w:rsidR="00036729" w:rsidRDefault="00036729" w:rsidP="001D48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ст.: (-28 -19) / 2 = -23.5</w:t>
            </w:r>
          </w:p>
          <w:p w14:paraId="4E0FFB8E" w14:textId="77777777" w:rsidR="00036729" w:rsidRDefault="00036729" w:rsidP="001D48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ст.: (-59 -25) . 2 = -42.0</w:t>
            </w:r>
          </w:p>
          <w:p w14:paraId="56326242" w14:textId="77777777" w:rsidR="00036729" w:rsidRPr="00481A8E" w:rsidRDefault="00036729" w:rsidP="001D48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ст.: (-12 – 90) / 2 = -51.0</w:t>
            </w:r>
          </w:p>
        </w:tc>
      </w:tr>
      <w:tr w:rsidR="00036729" w14:paraId="32049A22" w14:textId="77777777" w:rsidTr="001D48ED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507F9D6F" w14:textId="77777777" w:rsidR="00036729" w:rsidRPr="00577B08" w:rsidRDefault="00036729" w:rsidP="001D48ED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014" w:type="dxa"/>
          </w:tcPr>
          <w:p w14:paraId="4AC785FD" w14:textId="77777777" w:rsidR="00036729" w:rsidRPr="00860978" w:rsidRDefault="00036729" w:rsidP="001D4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097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294DB4D" wp14:editId="53AE0086">
                  <wp:extent cx="2216727" cy="2113405"/>
                  <wp:effectExtent l="0" t="0" r="0" b="1270"/>
                  <wp:docPr id="1447200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200598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2954" cy="2119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636C0C81" w14:textId="77777777" w:rsidR="00036729" w:rsidRPr="00860978" w:rsidRDefault="00036729" w:rsidP="001D48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609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Матриця:</w:t>
            </w:r>
          </w:p>
          <w:p w14:paraId="4328A9A6" w14:textId="77777777" w:rsidR="00036729" w:rsidRPr="00860978" w:rsidRDefault="00036729" w:rsidP="001D48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609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83   -28    28   -59    99</w:t>
            </w:r>
          </w:p>
          <w:p w14:paraId="0A0117A8" w14:textId="77777777" w:rsidR="00036729" w:rsidRPr="00860978" w:rsidRDefault="00036729" w:rsidP="001D48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609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35    39    77   100    34</w:t>
            </w:r>
          </w:p>
          <w:p w14:paraId="66F52D0B" w14:textId="77777777" w:rsidR="00036729" w:rsidRPr="00860978" w:rsidRDefault="00036729" w:rsidP="001D48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609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29    62   -28    68   -12</w:t>
            </w:r>
          </w:p>
          <w:p w14:paraId="66CDF4DB" w14:textId="77777777" w:rsidR="00036729" w:rsidRPr="00860978" w:rsidRDefault="00036729" w:rsidP="001D48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609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93    81    67   -25   -90</w:t>
            </w:r>
          </w:p>
          <w:p w14:paraId="06376B0D" w14:textId="77777777" w:rsidR="00036729" w:rsidRDefault="00036729" w:rsidP="001D48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09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30    77   -19    95    46</w:t>
            </w:r>
          </w:p>
          <w:p w14:paraId="17127E02" w14:textId="77777777" w:rsidR="00036729" w:rsidRDefault="00036729" w:rsidP="001D48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78D39D" w14:textId="77777777" w:rsidR="00036729" w:rsidRDefault="00036729" w:rsidP="001D48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Від’ємні:</w:t>
            </w:r>
          </w:p>
          <w:p w14:paraId="255B136A" w14:textId="77777777" w:rsidR="00036729" w:rsidRPr="00860978" w:rsidRDefault="00036729" w:rsidP="001D48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-28 -59 – 28 -12 -25 -90 -19</w:t>
            </w:r>
          </w:p>
        </w:tc>
      </w:tr>
      <w:tr w:rsidR="00036729" w14:paraId="1434BEB7" w14:textId="77777777" w:rsidTr="001D48ED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7599CEE8" w14:textId="77777777" w:rsidR="00036729" w:rsidRPr="00577B08" w:rsidRDefault="00036729" w:rsidP="001D48ED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014" w:type="dxa"/>
          </w:tcPr>
          <w:p w14:paraId="28A3A234" w14:textId="77777777" w:rsidR="00036729" w:rsidRPr="00860978" w:rsidRDefault="00036729" w:rsidP="001D4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097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556EFB7" wp14:editId="033733EC">
                  <wp:extent cx="1787237" cy="3898987"/>
                  <wp:effectExtent l="0" t="0" r="3810" b="6350"/>
                  <wp:docPr id="11310072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00722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896" cy="3909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28926B8D" w14:textId="77777777" w:rsidR="00036729" w:rsidRPr="00860978" w:rsidRDefault="00036729" w:rsidP="001D48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160DBD2D" w14:textId="77777777" w:rsidR="00DF5D50" w:rsidRDefault="00DF5D50" w:rsidP="00DF5D50">
      <w:pPr>
        <w:pStyle w:val="1Normal"/>
        <w:rPr>
          <w:lang w:val="en-US" w:eastAsia="ru-RU"/>
        </w:rPr>
      </w:pPr>
    </w:p>
    <w:p w14:paraId="4F642D26" w14:textId="3218DE7F" w:rsidR="00C621DA" w:rsidRPr="002A7458" w:rsidRDefault="00C621DA" w:rsidP="00765DFE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C5C3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Висновок:</w:t>
      </w:r>
      <w:r w:rsidRPr="00DC5C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2A745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Під час виконання </w:t>
      </w:r>
      <w:r w:rsidR="00E2203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лабораторної роботи</w:t>
      </w:r>
      <w:r w:rsidR="002A745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я о</w:t>
      </w:r>
      <w:r w:rsidR="002A7458" w:rsidRPr="002A745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трима</w:t>
      </w:r>
      <w:r w:rsidR="00E2203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</w:t>
      </w:r>
      <w:r w:rsidR="002A7458" w:rsidRPr="002A745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практичні навики по створенню програмних модулів у великих проектах.</w:t>
      </w:r>
    </w:p>
    <w:sectPr w:rsidR="00C621DA" w:rsidRPr="002A7458" w:rsidSect="00C621DA">
      <w:headerReference w:type="default" r:id="rId40"/>
      <w:footerReference w:type="default" r:id="rId41"/>
      <w:headerReference w:type="first" r:id="rId42"/>
      <w:footerReference w:type="first" r:id="rId43"/>
      <w:pgSz w:w="11906" w:h="16838"/>
      <w:pgMar w:top="-709" w:right="991" w:bottom="1135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517FB" w14:textId="77777777" w:rsidR="00C43076" w:rsidRDefault="00C43076" w:rsidP="004421FA">
      <w:pPr>
        <w:spacing w:after="0" w:line="240" w:lineRule="auto"/>
      </w:pPr>
      <w:r>
        <w:separator/>
      </w:r>
    </w:p>
  </w:endnote>
  <w:endnote w:type="continuationSeparator" w:id="0">
    <w:p w14:paraId="652C8FEE" w14:textId="77777777" w:rsidR="00C43076" w:rsidRDefault="00C43076" w:rsidP="00442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75A7D" w14:textId="77777777" w:rsidR="00072426" w:rsidRDefault="0000000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73B7B0D" wp14:editId="3FEC909E">
              <wp:simplePos x="0" y="0"/>
              <wp:positionH relativeFrom="column">
                <wp:posOffset>1810330</wp:posOffset>
              </wp:positionH>
              <wp:positionV relativeFrom="paragraph">
                <wp:posOffset>-196215</wp:posOffset>
              </wp:positionV>
              <wp:extent cx="555321" cy="253343"/>
              <wp:effectExtent l="0" t="0" r="0" b="0"/>
              <wp:wrapNone/>
              <wp:docPr id="585595848" name="Поле 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5321" cy="25334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996B01F" w14:textId="77777777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73B7B0D" id="_x0000_t202" coordsize="21600,21600" o:spt="202" path="m,l,21600r21600,l21600,xe">
              <v:stroke joinstyle="miter"/>
              <v:path gradientshapeok="t" o:connecttype="rect"/>
            </v:shapetype>
            <v:shape id="Поле 70" o:spid="_x0000_s1048" type="#_x0000_t202" style="position:absolute;margin-left:142.55pt;margin-top:-15.45pt;width:43.75pt;height:19.9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" filled="f" stroked="f" strokeweight=".5pt">
              <v:textbox>
                <w:txbxContent>
                  <w:p w14:paraId="5996B01F" w14:textId="77777777" w:rsidR="00072426" w:rsidRDefault="00072426"/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174D0A4" wp14:editId="29751C37">
              <wp:simplePos x="0" y="0"/>
              <wp:positionH relativeFrom="column">
                <wp:posOffset>2195537</wp:posOffset>
              </wp:positionH>
              <wp:positionV relativeFrom="paragraph">
                <wp:posOffset>-138918</wp:posOffset>
              </wp:positionV>
              <wp:extent cx="3840480" cy="481965"/>
              <wp:effectExtent l="0" t="0" r="0" b="0"/>
              <wp:wrapNone/>
              <wp:docPr id="53446585" name="Поле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40480" cy="4819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0B4080C" w14:textId="6C7CA0CA" w:rsidR="00072426" w:rsidRPr="00DD0026" w:rsidRDefault="00000000" w:rsidP="003F136C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40"/>
                            </w:rPr>
                          </w:pPr>
                          <w:r w:rsidRPr="00DD0026">
                            <w:rPr>
                              <w:rFonts w:cstheme="minorHAnsi"/>
                              <w:sz w:val="40"/>
                            </w:rPr>
                            <w:t>ЛР.ОК15.ПІ.2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41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  <w:r w:rsidR="00E4089B">
                            <w:rPr>
                              <w:rFonts w:cstheme="minorHAnsi"/>
                              <w:sz w:val="40"/>
                              <w:lang w:val="en-US"/>
                            </w:rPr>
                            <w:t>10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.0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8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</w:p>
                        <w:p w14:paraId="45A5988A" w14:textId="77777777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74D0A4" id="Поле 69" o:spid="_x0000_s1049" type="#_x0000_t202" style="position:absolute;margin-left:172.9pt;margin-top:-10.95pt;width:302.4pt;height:37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" filled="f" stroked="f" strokeweight=".5pt">
              <v:textbox>
                <w:txbxContent>
                  <w:p w14:paraId="70B4080C" w14:textId="6C7CA0CA" w:rsidR="00072426" w:rsidRPr="00DD0026" w:rsidRDefault="00000000" w:rsidP="003F136C">
                    <w:pPr>
                      <w:spacing w:after="0"/>
                      <w:jc w:val="center"/>
                      <w:rPr>
                        <w:rFonts w:cstheme="minorHAnsi"/>
                        <w:sz w:val="40"/>
                      </w:rPr>
                    </w:pPr>
                    <w:r w:rsidRPr="00DD0026">
                      <w:rPr>
                        <w:rFonts w:cstheme="minorHAnsi"/>
                        <w:sz w:val="40"/>
                      </w:rPr>
                      <w:t>ЛР.ОК15.ПІ.2</w:t>
                    </w:r>
                    <w:r w:rsidR="004421FA">
                      <w:rPr>
                        <w:rFonts w:cstheme="minorHAnsi"/>
                        <w:sz w:val="40"/>
                      </w:rPr>
                      <w:t>41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  <w:r w:rsidR="00E4089B">
                      <w:rPr>
                        <w:rFonts w:cstheme="minorHAnsi"/>
                        <w:sz w:val="40"/>
                        <w:lang w:val="en-US"/>
                      </w:rPr>
                      <w:t>10</w:t>
                    </w:r>
                    <w:r w:rsidRPr="00DD0026">
                      <w:rPr>
                        <w:rFonts w:cstheme="minorHAnsi"/>
                        <w:sz w:val="40"/>
                      </w:rPr>
                      <w:t>.0</w:t>
                    </w:r>
                    <w:r w:rsidR="004421FA">
                      <w:rPr>
                        <w:rFonts w:cstheme="minorHAnsi"/>
                        <w:sz w:val="40"/>
                      </w:rPr>
                      <w:t>8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</w:p>
                  <w:p w14:paraId="45A5988A" w14:textId="77777777" w:rsidR="00072426" w:rsidRDefault="00072426"/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C82E8B" wp14:editId="76AE45B0">
              <wp:simplePos x="0" y="0"/>
              <wp:positionH relativeFrom="column">
                <wp:posOffset>6069445</wp:posOffset>
              </wp:positionH>
              <wp:positionV relativeFrom="paragraph">
                <wp:posOffset>57360</wp:posOffset>
              </wp:positionV>
              <wp:extent cx="330200" cy="310270"/>
              <wp:effectExtent l="0" t="0" r="0" b="0"/>
              <wp:wrapNone/>
              <wp:docPr id="1617140563" name="Поле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0200" cy="3102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7D1CEB3" w14:textId="77777777" w:rsidR="00072426" w:rsidRDefault="00000000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C82E8B" id="Поле 65" o:spid="_x0000_s1050" type="#_x0000_t202" style="position:absolute;margin-left:477.9pt;margin-top:4.5pt;width:26pt;height:24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" filled="f" stroked="f" strokeweight=".5pt">
              <v:textbox>
                <w:txbxContent>
                  <w:p w14:paraId="47D1CEB3" w14:textId="77777777" w:rsidR="00072426" w:rsidRDefault="00000000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FD619" w14:textId="77777777" w:rsidR="00072426" w:rsidRDefault="0000000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F11E38" wp14:editId="4C2126E1">
              <wp:simplePos x="0" y="0"/>
              <wp:positionH relativeFrom="column">
                <wp:posOffset>2209666</wp:posOffset>
              </wp:positionH>
              <wp:positionV relativeFrom="paragraph">
                <wp:posOffset>-1072114</wp:posOffset>
              </wp:positionV>
              <wp:extent cx="4064606" cy="467728"/>
              <wp:effectExtent l="0" t="0" r="0" b="0"/>
              <wp:wrapNone/>
              <wp:docPr id="1244031005" name="Поле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64606" cy="46772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CFA2C8C" w14:textId="4AFD3B26" w:rsidR="00072426" w:rsidRPr="00DD0026" w:rsidRDefault="00000000" w:rsidP="003F136C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40"/>
                            </w:rPr>
                          </w:pPr>
                          <w:r w:rsidRPr="00DD0026">
                            <w:rPr>
                              <w:rFonts w:cstheme="minorHAnsi"/>
                              <w:sz w:val="40"/>
                            </w:rPr>
                            <w:t>ЛР.ОК15.ПІ.2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41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  <w:r w:rsidR="00CA500C">
                            <w:rPr>
                              <w:rFonts w:cstheme="minorHAnsi"/>
                              <w:sz w:val="40"/>
                            </w:rPr>
                            <w:t>10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  <w:r w:rsidR="00A46E8D">
                            <w:rPr>
                              <w:rFonts w:cstheme="minorHAnsi"/>
                              <w:sz w:val="40"/>
                            </w:rPr>
                            <w:t>0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8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</w:p>
                        <w:p w14:paraId="148BCB3B" w14:textId="77777777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F11E38" id="_x0000_t202" coordsize="21600,21600" o:spt="202" path="m,l,21600r21600,l21600,xe">
              <v:stroke joinstyle="miter"/>
              <v:path gradientshapeok="t" o:connecttype="rect"/>
            </v:shapetype>
            <v:shape id="Поле 67" o:spid="_x0000_s1101" type="#_x0000_t202" style="position:absolute;margin-left:174pt;margin-top:-84.4pt;width:320.05pt;height:36.8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" filled="f" stroked="f" strokeweight=".5pt">
              <v:textbox>
                <w:txbxContent>
                  <w:p w14:paraId="2CFA2C8C" w14:textId="4AFD3B26" w:rsidR="00072426" w:rsidRPr="00DD0026" w:rsidRDefault="00000000" w:rsidP="003F136C">
                    <w:pPr>
                      <w:spacing w:after="0"/>
                      <w:jc w:val="center"/>
                      <w:rPr>
                        <w:rFonts w:cstheme="minorHAnsi"/>
                        <w:sz w:val="40"/>
                      </w:rPr>
                    </w:pPr>
                    <w:r w:rsidRPr="00DD0026">
                      <w:rPr>
                        <w:rFonts w:cstheme="minorHAnsi"/>
                        <w:sz w:val="40"/>
                      </w:rPr>
                      <w:t>ЛР.ОК15.ПІ.2</w:t>
                    </w:r>
                    <w:r w:rsidR="004421FA">
                      <w:rPr>
                        <w:rFonts w:cstheme="minorHAnsi"/>
                        <w:sz w:val="40"/>
                      </w:rPr>
                      <w:t>41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  <w:r w:rsidR="00CA500C">
                      <w:rPr>
                        <w:rFonts w:cstheme="minorHAnsi"/>
                        <w:sz w:val="40"/>
                      </w:rPr>
                      <w:t>10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  <w:r w:rsidR="00A46E8D">
                      <w:rPr>
                        <w:rFonts w:cstheme="minorHAnsi"/>
                        <w:sz w:val="40"/>
                      </w:rPr>
                      <w:t>0</w:t>
                    </w:r>
                    <w:r w:rsidR="004421FA">
                      <w:rPr>
                        <w:rFonts w:cstheme="minorHAnsi"/>
                        <w:sz w:val="40"/>
                      </w:rPr>
                      <w:t>8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</w:p>
                  <w:p w14:paraId="148BCB3B" w14:textId="77777777" w:rsidR="00072426" w:rsidRDefault="00072426"/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EDD6C17" wp14:editId="7F888CD6">
              <wp:simplePos x="0" y="0"/>
              <wp:positionH relativeFrom="column">
                <wp:posOffset>1812557</wp:posOffset>
              </wp:positionH>
              <wp:positionV relativeFrom="paragraph">
                <wp:posOffset>-638810</wp:posOffset>
              </wp:positionV>
              <wp:extent cx="469231" cy="240453"/>
              <wp:effectExtent l="0" t="0" r="0" b="7620"/>
              <wp:wrapNone/>
              <wp:docPr id="997408723" name="Поле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231" cy="24045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285E65" w14:textId="77777777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2EDD6C17" id="Поле 66" o:spid="_x0000_s1102" type="#_x0000_t202" style="position:absolute;margin-left:142.7pt;margin-top:-50.3pt;width:36.95pt;height:18.9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" filled="f" stroked="f" strokeweight=".5pt">
              <v:textbox>
                <w:txbxContent>
                  <w:p w14:paraId="73285E65" w14:textId="77777777" w:rsidR="00072426" w:rsidRDefault="00072426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F81D4" w14:textId="77777777" w:rsidR="00C43076" w:rsidRDefault="00C43076" w:rsidP="004421FA">
      <w:pPr>
        <w:spacing w:after="0" w:line="240" w:lineRule="auto"/>
      </w:pPr>
      <w:r>
        <w:separator/>
      </w:r>
    </w:p>
  </w:footnote>
  <w:footnote w:type="continuationSeparator" w:id="0">
    <w:p w14:paraId="181E96A1" w14:textId="77777777" w:rsidR="00C43076" w:rsidRDefault="00C43076" w:rsidP="004421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56424" w14:textId="77777777" w:rsidR="00072426" w:rsidRPr="00D11972" w:rsidRDefault="00000000">
    <w:pPr>
      <w:pStyle w:val="Header"/>
    </w:pPr>
    <w:r w:rsidRPr="00D11972">
      <w:rPr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256FCA3" wp14:editId="3E26F2C0">
              <wp:simplePos x="0" y="0"/>
              <wp:positionH relativeFrom="column">
                <wp:posOffset>-195465</wp:posOffset>
              </wp:positionH>
              <wp:positionV relativeFrom="paragraph">
                <wp:posOffset>-195003</wp:posOffset>
              </wp:positionV>
              <wp:extent cx="6595110" cy="10187305"/>
              <wp:effectExtent l="19050" t="19050" r="34290" b="23495"/>
              <wp:wrapNone/>
              <wp:docPr id="7054560" name="Групувати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894214261" name="Group 43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968094569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2039064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4966505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7623838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9521496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9117098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519199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7780711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5677534" name="Line 52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5134715" name="Line 5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2424029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6558568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6663446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9622868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594534573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21A9E1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2285049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A69359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80160729" name="Text Box 60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881C61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1077735181" name="Text Box 61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01B8C4" w14:textId="77777777" w:rsidR="00072426" w:rsidRPr="00D11972" w:rsidRDefault="00000000" w:rsidP="00D11972">
                            <w:pPr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2019F8B1" w14:textId="77777777" w:rsidR="00072426" w:rsidRPr="00D11972" w:rsidRDefault="00072426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338894300" name="Text Box 62"/>
                      <wps:cNvSpPr txBox="1">
                        <a:spLocks noChangeArrowheads="1"/>
                      </wps:cNvSpPr>
                      <wps:spPr bwMode="auto">
                        <a:xfrm>
                          <a:off x="11018" y="15642"/>
                          <a:ext cx="437" cy="2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B19F0C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94659474" name="Text Box 63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263AC2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Вим.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256FCA3" id="Групувати 2" o:spid="_x0000_s1026" style="position:absolute;margin-left:-15.4pt;margin-top:-15.35pt;width:519.3pt;height:802.15pt;z-index:251659264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">
              <v:group id="Group 43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">
                <v:rect id="Rectangle 44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" strokeweight="2.25pt"/>
                <v:line id="Line 45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" strokeweight="2.25pt"/>
                <v:line id="Line 46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" strokeweight="2.25pt"/>
                <v:line id="Line 47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" strokeweight="2.25pt"/>
                <v:line id="Line 48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" strokeweight="2.25pt"/>
                <v:line id="Line 49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" strokeweight="2.25pt"/>
                <v:line id="Line 50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"/>
                <v:line id="Line 51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" strokeweight="2.25pt"/>
                <v:line id="Line 52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"/>
                <v:line id="Line 53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"/>
                <v:line id="Line 54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"/>
                <v:line id="Line 55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"/>
                <v:line id="Line 56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" strokeweight="2.25pt"/>
                <v:line id="Line 57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8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" stroked="f">
                <v:fill opacity="32896f"/>
                <v:textbox inset="0,0,0,0">
                  <w:txbxContent>
                    <w:p w14:paraId="4F21A9E1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59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" stroked="f">
                <v:fill opacity="32896f"/>
                <v:textbox inset="0,0,0,0">
                  <w:txbxContent>
                    <w:p w14:paraId="77A69359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shape>
              <v:shape id="Text Box 60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" stroked="f">
                <v:fill opacity="32896f"/>
                <v:textbox inset=".5mm,0,.5mm,.3mm">
                  <w:txbxContent>
                    <w:p w14:paraId="73881C61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61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" stroked="f">
                <v:fill opacity="32896f"/>
                <v:textbox inset=".5mm,0,.5mm,.3mm">
                  <w:txbxContent>
                    <w:p w14:paraId="1F01B8C4" w14:textId="77777777" w:rsidR="00072426" w:rsidRPr="00D11972" w:rsidRDefault="00000000" w:rsidP="00D11972">
                      <w:pPr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Дата</w:t>
                      </w:r>
                    </w:p>
                    <w:p w14:paraId="2019F8B1" w14:textId="77777777" w:rsidR="00072426" w:rsidRPr="00D11972" w:rsidRDefault="00072426" w:rsidP="00D11972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62" o:spid="_x0000_s1046" type="#_x0000_t202" style="position:absolute;left:11018;top:15642;width:437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" stroked="f">
                <v:fill opacity="32896f"/>
                <v:textbox inset="0,0,0,0">
                  <w:txbxContent>
                    <w:p w14:paraId="37B19F0C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63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" stroked="f">
                <v:fill opacity="32896f"/>
                <v:textbox inset="0,0,0,0">
                  <w:txbxContent>
                    <w:p w14:paraId="17263AC2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Вим.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82459" w14:textId="77777777" w:rsidR="00072426" w:rsidRPr="00D11972" w:rsidRDefault="00000000">
    <w:pPr>
      <w:pStyle w:val="Header"/>
    </w:pPr>
    <w:r w:rsidRPr="00D11972">
      <w:rPr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16B45DD0" wp14:editId="207FA531">
              <wp:simplePos x="0" y="0"/>
              <wp:positionH relativeFrom="page">
                <wp:posOffset>495300</wp:posOffset>
              </wp:positionH>
              <wp:positionV relativeFrom="page">
                <wp:posOffset>182880</wp:posOffset>
              </wp:positionV>
              <wp:extent cx="6588760" cy="10188575"/>
              <wp:effectExtent l="0" t="0" r="21590" b="22225"/>
              <wp:wrapNone/>
              <wp:docPr id="1387071873" name="Групувати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8575"/>
                        <a:chOff x="0" y="0"/>
                        <a:chExt cx="20000" cy="20000"/>
                      </a:xfrm>
                    </wpg:grpSpPr>
                    <wps:wsp>
                      <wps:cNvPr id="582543301" name="Rectangle 6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18985892" name="Line 66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44576917" name="Line 67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8133937" name="Line 68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6744094" name="Line 69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59319350" name="Line 70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39884012" name="Line 71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6857988" name="Line 72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55850394" name="Line 7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1398925" name="Line 7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2115577" name="Rectangle 75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945475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Змн</w:t>
                            </w:r>
                            <w:r w:rsidRPr="00D11972"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52416284" name="Rectangle 76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9C3373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1901733" name="Rectangle 77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502C785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2541899" name="Rectangle 78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56CE27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450711" name="Rectangle 79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8FE5C0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85020517" name="Rectangle 80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88004A7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84378140" name="Rectangle 81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99A564" w14:textId="77777777" w:rsidR="00072426" w:rsidRPr="00D11972" w:rsidRDefault="00000000" w:rsidP="00D11972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Cs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5754703" name="Rectangle 82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20340E" w14:textId="77777777" w:rsidR="00072426" w:rsidRPr="00D11972" w:rsidRDefault="00072426" w:rsidP="00D1197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1760406" name="Line 83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9864606" name="Line 84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42703173" name="Line 85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08794817" name="Line 86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8314629" name="Line 87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1123659092" name="Group 88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174099718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423C4F" w14:textId="77777777" w:rsidR="00072426" w:rsidRPr="00D11972" w:rsidRDefault="00000000" w:rsidP="00D11972">
                              <w:pPr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Розро</w:t>
                              </w:r>
                              <w:r w:rsidRPr="00D11972">
                                <w:rPr>
                                  <w:rFonts w:ascii="Journal" w:hAnsi="Journal"/>
                                  <w:sz w:val="18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032592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6560506" w14:textId="77777777" w:rsidR="00072426" w:rsidRPr="00D11972" w:rsidRDefault="00A46E8D" w:rsidP="00A46E8D">
                              <w:pPr>
                                <w:rPr>
                                  <w:sz w:val="18"/>
                                  <w:szCs w:val="20"/>
                                </w:rPr>
                              </w:pPr>
                              <w:r>
                                <w:rPr>
                                  <w:sz w:val="18"/>
                                  <w:szCs w:val="20"/>
                                </w:rPr>
                                <w:t>Капітан В. 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75728133" name="Group 91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1592779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F6862C1" w14:textId="77777777" w:rsidR="00072426" w:rsidRPr="00D11972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24659531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FBA202" w14:textId="77777777" w:rsidR="00072426" w:rsidRPr="00D11972" w:rsidRDefault="00000000" w:rsidP="00A46E8D">
                              <w:pPr>
                                <w:rPr>
                                  <w:sz w:val="18"/>
                                  <w:szCs w:val="20"/>
                                </w:rPr>
                              </w:pPr>
                              <w:r w:rsidRPr="00D11972">
                                <w:rPr>
                                  <w:sz w:val="18"/>
                                  <w:szCs w:val="20"/>
                                </w:rPr>
                                <w:t>Гуменна В.В.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02153023" name="Group 94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091304534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CB2298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11809876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370634C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46037006" name="Group 97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90819199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685637B" w14:textId="77777777" w:rsidR="00072426" w:rsidRPr="00D11972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14353925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238EFD3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1332131" name="Group 100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310508836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EE7B21" w14:textId="77777777" w:rsidR="00072426" w:rsidRPr="00D11972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Затверд.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46568059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2968B68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903914355" name="Line 103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3823725" name="Rectangle 104"/>
                      <wps:cNvSpPr>
                        <a:spLocks noChangeArrowheads="1"/>
                      </wps:cNvSpPr>
                      <wps:spPr bwMode="auto">
                        <a:xfrm>
                          <a:off x="7787" y="18234"/>
                          <a:ext cx="6292" cy="1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A6CAD7C" w14:textId="7E428F0C" w:rsidR="00072426" w:rsidRPr="00E4089B" w:rsidRDefault="00E4089B" w:rsidP="00201E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aps/>
                                <w:sz w:val="28"/>
                                <w:szCs w:val="28"/>
                              </w:rPr>
                            </w:pPr>
                            <w:r w:rsidRPr="00E4089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aps/>
                                <w:kern w:val="32"/>
                                <w:sz w:val="32"/>
                                <w:szCs w:val="28"/>
                                <w:lang w:eastAsia="ru-RU"/>
                              </w:rPr>
                              <w:t>Створення багатофайлових програм на С++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831800437" name="Line 105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59815562" name="Line 106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58253742" name="Line 107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17251243" name="Rectangle 108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73DE3C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3110056" name="Rectangle 109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BC95D49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Акрушів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0829712" name="Rectangle 110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3C6B869" w14:textId="45F77930" w:rsidR="00072426" w:rsidRPr="00455A2B" w:rsidRDefault="00000000" w:rsidP="00D11972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iCs/>
                                <w:sz w:val="18"/>
                              </w:rPr>
                              <w:instrText xml:space="preserve"> SECTIONPAGES   \* MERGEFORMAT </w:instrText>
                            </w:r>
                            <w:r>
                              <w:rPr>
                                <w:i/>
                                <w:iCs/>
                                <w:sz w:val="18"/>
                              </w:rPr>
                              <w:fldChar w:fldCharType="separate"/>
                            </w:r>
                            <w:r w:rsidR="00036729" w:rsidRPr="00036729">
                              <w:rPr>
                                <w:i/>
                                <w:iCs/>
                                <w:noProof/>
                                <w:sz w:val="18"/>
                              </w:rPr>
                              <w:t>19</w:t>
                            </w:r>
                            <w:r>
                              <w:rPr>
                                <w:i/>
                                <w:iCs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0440187" name="Line 111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39477441" name="Line 112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26597272" name="Rectangle 113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82C673B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24"/>
                              </w:rPr>
                            </w:pPr>
                            <w:r w:rsidRPr="00D11972">
                              <w:rPr>
                                <w:rFonts w:ascii="Journal" w:hAnsi="Journal"/>
                                <w:sz w:val="24"/>
                              </w:rPr>
                              <w:t>ХП</w:t>
                            </w:r>
                            <w:r w:rsidR="00C3270A">
                              <w:rPr>
                                <w:rFonts w:ascii="Journal" w:hAnsi="Journal"/>
                                <w:sz w:val="24"/>
                              </w:rPr>
                              <w:t>Ф</w:t>
                            </w:r>
                            <w:r w:rsidRPr="00D11972">
                              <w:rPr>
                                <w:rFonts w:ascii="Journal" w:hAnsi="Journal"/>
                                <w:sz w:val="24"/>
                              </w:rPr>
                              <w:t>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6B45DD0" id="Групувати 3" o:spid="_x0000_s1051" style="position:absolute;margin-left:39pt;margin-top:14.4pt;width:518.8pt;height:802.2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" o:allowincell="f">
              <v:rect id="Rectangle 65" o:spid="_x0000_s105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" filled="f" strokeweight="2pt"/>
              <v:line id="Line 66" o:spid="_x0000_s1053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" strokeweight="2pt"/>
              <v:line id="Line 67" o:spid="_x0000_s1054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" strokeweight="2pt"/>
              <v:line id="Line 68" o:spid="_x0000_s1055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" strokeweight="2pt"/>
              <v:line id="Line 69" o:spid="_x0000_s1056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" strokeweight="2pt"/>
              <v:line id="Line 70" o:spid="_x0000_s1057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" strokeweight="2pt"/>
              <v:line id="Line 71" o:spid="_x0000_s1058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" strokeweight="2pt"/>
              <v:line id="Line 72" o:spid="_x0000_s1059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" strokeweight="2pt"/>
              <v:line id="Line 73" o:spid="_x0000_s106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" strokeweight="1pt"/>
              <v:line id="Line 74" o:spid="_x0000_s106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" strokeweight="1pt"/>
              <v:rect id="Rectangle 75" o:spid="_x0000_s1062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" filled="f" stroked="f" strokeweight=".25pt">
                <v:textbox inset="1pt,1pt,1pt,1pt">
                  <w:txbxContent>
                    <w:p w14:paraId="56945475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Змн</w:t>
                      </w:r>
                      <w:r w:rsidRPr="00D11972"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76" o:spid="_x0000_s1063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" filled="f" stroked="f" strokeweight=".25pt">
                <v:textbox inset="1pt,1pt,1pt,1pt">
                  <w:txbxContent>
                    <w:p w14:paraId="229C3373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77" o:spid="_x0000_s1064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" filled="f" stroked="f" strokeweight=".25pt">
                <v:textbox inset="1pt,1pt,1pt,1pt">
                  <w:txbxContent>
                    <w:p w14:paraId="7502C785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8" o:spid="_x0000_s1065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" filled="f" stroked="f" strokeweight=".25pt">
                <v:textbox inset="1pt,1pt,1pt,1pt">
                  <w:txbxContent>
                    <w:p w14:paraId="3C56CE27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79" o:spid="_x0000_s1066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" filled="f" stroked="f" strokeweight=".25pt">
                <v:textbox inset="1pt,1pt,1pt,1pt">
                  <w:txbxContent>
                    <w:p w14:paraId="5F8FE5C0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80" o:spid="_x0000_s1067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" filled="f" stroked="f" strokeweight=".25pt">
                <v:textbox inset="1pt,1pt,1pt,1pt">
                  <w:txbxContent>
                    <w:p w14:paraId="488004A7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81" o:spid="_x0000_s1068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" filled="f" stroked="f" strokeweight=".25pt">
                <v:textbox inset="1pt,1pt,1pt,1pt">
                  <w:txbxContent>
                    <w:p w14:paraId="0399A564" w14:textId="77777777" w:rsidR="00072426" w:rsidRPr="00D11972" w:rsidRDefault="00000000" w:rsidP="00D11972">
                      <w:pPr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>
                        <w:rPr>
                          <w:iCs/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82" o:spid="_x0000_s1069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" filled="f" stroked="f" strokeweight=".25pt">
                <v:textbox inset="1pt,1pt,1pt,1pt">
                  <w:txbxContent>
                    <w:p w14:paraId="7020340E" w14:textId="77777777" w:rsidR="00072426" w:rsidRPr="00D11972" w:rsidRDefault="00072426" w:rsidP="00D11972"/>
                  </w:txbxContent>
                </v:textbox>
              </v:rect>
              <v:line id="Line 83" o:spid="_x0000_s1070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" strokeweight="2pt"/>
              <v:line id="Line 84" o:spid="_x0000_s1071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" strokeweight="2pt"/>
              <v:line id="Line 85" o:spid="_x0000_s1072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" strokeweight="1pt"/>
              <v:line id="Line 86" o:spid="_x0000_s1073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" strokeweight="1pt"/>
              <v:line id="Line 87" o:spid="_x0000_s1074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" strokeweight="1pt"/>
              <v:group id="Group 88" o:spid="_x0000_s1075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">
                <v:rect id="Rectangle 89" o:spid="_x0000_s107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" filled="f" stroked="f" strokeweight=".25pt">
                  <v:textbox inset="1pt,1pt,1pt,1pt">
                    <w:txbxContent>
                      <w:p w14:paraId="45423C4F" w14:textId="77777777" w:rsidR="00072426" w:rsidRPr="00D11972" w:rsidRDefault="00000000" w:rsidP="00D11972">
                        <w:pPr>
                          <w:rPr>
                            <w:rFonts w:ascii="Journal" w:hAnsi="Journal"/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Розро</w:t>
                        </w:r>
                        <w:r w:rsidRPr="00D11972">
                          <w:rPr>
                            <w:rFonts w:ascii="Journal" w:hAnsi="Journal"/>
                            <w:sz w:val="18"/>
                          </w:rPr>
                          <w:t>б.</w:t>
                        </w:r>
                      </w:p>
                    </w:txbxContent>
                  </v:textbox>
                </v:rect>
                <v:rect id="Rectangle 90" o:spid="_x0000_s107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" filled="f" stroked="f" strokeweight=".25pt">
                  <v:textbox inset="1pt,1pt,1pt,1pt">
                    <w:txbxContent>
                      <w:p w14:paraId="26560506" w14:textId="77777777" w:rsidR="00072426" w:rsidRPr="00D11972" w:rsidRDefault="00A46E8D" w:rsidP="00A46E8D">
                        <w:pPr>
                          <w:rPr>
                            <w:sz w:val="18"/>
                            <w:szCs w:val="20"/>
                          </w:rPr>
                        </w:pPr>
                        <w:r>
                          <w:rPr>
                            <w:sz w:val="18"/>
                            <w:szCs w:val="20"/>
                          </w:rPr>
                          <w:t>Капітан В. В.</w:t>
                        </w:r>
                      </w:p>
                    </w:txbxContent>
                  </v:textbox>
                </v:rect>
              </v:group>
              <v:group id="Group 91" o:spid="_x0000_s1078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">
                <v:rect id="Rectangle 92" o:spid="_x0000_s107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" filled="f" stroked="f" strokeweight=".25pt">
                  <v:textbox inset="1pt,1pt,1pt,1pt">
                    <w:txbxContent>
                      <w:p w14:paraId="4F6862C1" w14:textId="77777777" w:rsidR="00072426" w:rsidRPr="00D11972" w:rsidRDefault="00000000" w:rsidP="00D11972">
                        <w:pPr>
                          <w:rPr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93" o:spid="_x0000_s108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" filled="f" stroked="f" strokeweight=".25pt">
                  <v:textbox inset="1pt,1pt,1pt,1pt">
                    <w:txbxContent>
                      <w:p w14:paraId="36FBA202" w14:textId="77777777" w:rsidR="00072426" w:rsidRPr="00D11972" w:rsidRDefault="00000000" w:rsidP="00A46E8D">
                        <w:pPr>
                          <w:rPr>
                            <w:sz w:val="18"/>
                            <w:szCs w:val="20"/>
                          </w:rPr>
                        </w:pPr>
                        <w:r w:rsidRPr="00D11972">
                          <w:rPr>
                            <w:sz w:val="18"/>
                            <w:szCs w:val="20"/>
                          </w:rPr>
                          <w:t>Гуменна В.В.</w:t>
                        </w:r>
                      </w:p>
                    </w:txbxContent>
                  </v:textbox>
                </v:rect>
              </v:group>
              <v:group id="Group 94" o:spid="_x0000_s1081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">
                <v:rect id="Rectangle 95" o:spid="_x0000_s108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" filled="f" stroked="f" strokeweight=".25pt">
                  <v:textbox inset="1pt,1pt,1pt,1pt">
                    <w:txbxContent>
                      <w:p w14:paraId="30CB2298" w14:textId="77777777" w:rsidR="00072426" w:rsidRPr="00D11972" w:rsidRDefault="00072426" w:rsidP="00D11972"/>
                    </w:txbxContent>
                  </v:textbox>
                </v:rect>
                <v:rect id="Rectangle 96" o:spid="_x0000_s108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" filled="f" stroked="f" strokeweight=".25pt">
                  <v:textbox inset="1pt,1pt,1pt,1pt">
                    <w:txbxContent>
                      <w:p w14:paraId="6370634C" w14:textId="77777777" w:rsidR="00072426" w:rsidRPr="00D11972" w:rsidRDefault="00072426" w:rsidP="00D11972"/>
                    </w:txbxContent>
                  </v:textbox>
                </v:rect>
              </v:group>
              <v:group id="Group 97" o:spid="_x0000_s1084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">
                <v:rect id="Rectangle 98" o:spid="_x0000_s108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" filled="f" stroked="f" strokeweight=".25pt">
                  <v:textbox inset="1pt,1pt,1pt,1pt">
                    <w:txbxContent>
                      <w:p w14:paraId="7685637B" w14:textId="77777777" w:rsidR="00072426" w:rsidRPr="00D11972" w:rsidRDefault="00000000" w:rsidP="00D11972">
                        <w:pPr>
                          <w:rPr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99" o:spid="_x0000_s108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" filled="f" stroked="f" strokeweight=".25pt">
                  <v:textbox inset="1pt,1pt,1pt,1pt">
                    <w:txbxContent>
                      <w:p w14:paraId="0238EFD3" w14:textId="77777777" w:rsidR="00072426" w:rsidRPr="00D11972" w:rsidRDefault="00072426" w:rsidP="00D11972"/>
                    </w:txbxContent>
                  </v:textbox>
                </v:rect>
              </v:group>
              <v:group id="Group 100" o:spid="_x0000_s1087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">
                <v:rect id="Rectangle 101" o:spid="_x0000_s108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" filled="f" stroked="f" strokeweight=".25pt">
                  <v:textbox inset="1pt,1pt,1pt,1pt">
                    <w:txbxContent>
                      <w:p w14:paraId="25EE7B21" w14:textId="77777777" w:rsidR="00072426" w:rsidRPr="00D11972" w:rsidRDefault="00000000" w:rsidP="00D11972">
                        <w:pPr>
                          <w:rPr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Затверд.</w:t>
                        </w:r>
                      </w:p>
                    </w:txbxContent>
                  </v:textbox>
                </v:rect>
                <v:rect id="Rectangle 102" o:spid="_x0000_s108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" filled="f" stroked="f" strokeweight=".25pt">
                  <v:textbox inset="1pt,1pt,1pt,1pt">
                    <w:txbxContent>
                      <w:p w14:paraId="32968B68" w14:textId="77777777" w:rsidR="00072426" w:rsidRPr="00D11972" w:rsidRDefault="00072426" w:rsidP="00D11972"/>
                    </w:txbxContent>
                  </v:textbox>
                </v:rect>
              </v:group>
              <v:line id="Line 103" o:spid="_x0000_s1090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" strokeweight="2pt"/>
              <v:rect id="Rectangle 104" o:spid="_x0000_s1091" style="position:absolute;left:7787;top:18234;width:6292;height:17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" filled="f" stroked="f" strokeweight=".25pt">
                <v:textbox inset="1pt,1pt,1pt,1pt">
                  <w:txbxContent>
                    <w:p w14:paraId="3A6CAD7C" w14:textId="7E428F0C" w:rsidR="00072426" w:rsidRPr="00E4089B" w:rsidRDefault="00E4089B" w:rsidP="00201E6B">
                      <w:pPr>
                        <w:jc w:val="center"/>
                        <w:rPr>
                          <w:rFonts w:ascii="Times New Roman" w:hAnsi="Times New Roman" w:cs="Times New Roman"/>
                          <w:caps/>
                          <w:sz w:val="28"/>
                          <w:szCs w:val="28"/>
                        </w:rPr>
                      </w:pPr>
                      <w:r w:rsidRPr="00E4089B">
                        <w:rPr>
                          <w:rFonts w:ascii="Times New Roman" w:eastAsia="Times New Roman" w:hAnsi="Times New Roman" w:cs="Times New Roman"/>
                          <w:b/>
                          <w:bCs/>
                          <w:caps/>
                          <w:kern w:val="32"/>
                          <w:sz w:val="32"/>
                          <w:szCs w:val="28"/>
                          <w:lang w:eastAsia="ru-RU"/>
                        </w:rPr>
                        <w:t>Створення багатофайлових програм на С++</w:t>
                      </w:r>
                    </w:p>
                  </w:txbxContent>
                </v:textbox>
              </v:rect>
              <v:line id="Line 105" o:spid="_x0000_s1092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" strokeweight="2pt"/>
              <v:line id="Line 106" o:spid="_x0000_s1093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" strokeweight="2pt"/>
              <v:line id="Line 107" o:spid="_x0000_s1094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" strokeweight="2pt"/>
              <v:rect id="Rectangle 108" o:spid="_x0000_s1095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" filled="f" stroked="f" strokeweight=".25pt">
                <v:textbox inset="1pt,1pt,1pt,1pt">
                  <w:txbxContent>
                    <w:p w14:paraId="4B73DE3C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109" o:spid="_x0000_s1096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" filled="f" stroked="f" strokeweight=".25pt">
                <v:textbox inset="1pt,1pt,1pt,1pt">
                  <w:txbxContent>
                    <w:p w14:paraId="1BC95D49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Акрушів</w:t>
                      </w:r>
                    </w:p>
                  </w:txbxContent>
                </v:textbox>
              </v:rect>
              <v:rect id="Rectangle 110" o:spid="_x0000_s1097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" filled="f" stroked="f" strokeweight=".25pt">
                <v:textbox inset="1pt,1pt,1pt,1pt">
                  <w:txbxContent>
                    <w:p w14:paraId="53C6B869" w14:textId="45F77930" w:rsidR="00072426" w:rsidRPr="00455A2B" w:rsidRDefault="00000000" w:rsidP="00D11972">
                      <w:pPr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>
                        <w:rPr>
                          <w:i/>
                          <w:iCs/>
                          <w:sz w:val="18"/>
                        </w:rPr>
                        <w:fldChar w:fldCharType="begin"/>
                      </w:r>
                      <w:r>
                        <w:rPr>
                          <w:iCs/>
                          <w:sz w:val="18"/>
                        </w:rPr>
                        <w:instrText xml:space="preserve"> SECTIONPAGES   \* MERGEFORMAT </w:instrText>
                      </w:r>
                      <w:r>
                        <w:rPr>
                          <w:i/>
                          <w:iCs/>
                          <w:sz w:val="18"/>
                        </w:rPr>
                        <w:fldChar w:fldCharType="separate"/>
                      </w:r>
                      <w:r w:rsidR="00036729" w:rsidRPr="00036729">
                        <w:rPr>
                          <w:i/>
                          <w:iCs/>
                          <w:noProof/>
                          <w:sz w:val="18"/>
                        </w:rPr>
                        <w:t>19</w:t>
                      </w:r>
                      <w:r>
                        <w:rPr>
                          <w:i/>
                          <w:iCs/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line id="Line 111" o:spid="_x0000_s1098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" strokeweight="1pt"/>
              <v:line id="Line 112" o:spid="_x0000_s1099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" strokeweight="1pt"/>
              <v:rect id="Rectangle 113" o:spid="_x0000_s1100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" filled="f" stroked="f" strokeweight=".25pt">
                <v:textbox inset="1pt,1pt,1pt,1pt">
                  <w:txbxContent>
                    <w:p w14:paraId="782C673B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24"/>
                        </w:rPr>
                      </w:pPr>
                      <w:r w:rsidRPr="00D11972">
                        <w:rPr>
                          <w:rFonts w:ascii="Journal" w:hAnsi="Journal"/>
                          <w:sz w:val="24"/>
                        </w:rPr>
                        <w:t>ХП</w:t>
                      </w:r>
                      <w:r w:rsidR="00C3270A">
                        <w:rPr>
                          <w:rFonts w:ascii="Journal" w:hAnsi="Journal"/>
                          <w:sz w:val="24"/>
                        </w:rPr>
                        <w:t>Ф</w:t>
                      </w:r>
                      <w:r w:rsidRPr="00D11972">
                        <w:rPr>
                          <w:rFonts w:ascii="Journal" w:hAnsi="Journal"/>
                          <w:sz w:val="24"/>
                        </w:rPr>
                        <w:t>К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64B5C"/>
    <w:multiLevelType w:val="multilevel"/>
    <w:tmpl w:val="73ACEF0E"/>
    <w:lvl w:ilvl="0">
      <w:start w:val="1"/>
      <w:numFmt w:val="decimal"/>
      <w:lvlText w:val="%1."/>
      <w:lvlJc w:val="center"/>
      <w:pPr>
        <w:ind w:left="0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9FE5A48"/>
    <w:multiLevelType w:val="multilevel"/>
    <w:tmpl w:val="958E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6E3D16"/>
    <w:multiLevelType w:val="multilevel"/>
    <w:tmpl w:val="028C20D6"/>
    <w:lvl w:ilvl="0">
      <w:start w:val="1"/>
      <w:numFmt w:val="decimal"/>
      <w:lvlText w:val="Варіант 8. Завдання 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36687C4B"/>
    <w:multiLevelType w:val="multilevel"/>
    <w:tmpl w:val="73ACEF0E"/>
    <w:lvl w:ilvl="0">
      <w:start w:val="1"/>
      <w:numFmt w:val="decimal"/>
      <w:lvlText w:val="%1."/>
      <w:lvlJc w:val="center"/>
      <w:pPr>
        <w:ind w:left="0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4A2E7EC1"/>
    <w:multiLevelType w:val="multilevel"/>
    <w:tmpl w:val="08F64AA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6E6D2E"/>
    <w:multiLevelType w:val="multilevel"/>
    <w:tmpl w:val="028C20D6"/>
    <w:lvl w:ilvl="0">
      <w:start w:val="1"/>
      <w:numFmt w:val="decimal"/>
      <w:lvlText w:val="Варіант 8. Завдання 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53CC79A4"/>
    <w:multiLevelType w:val="multilevel"/>
    <w:tmpl w:val="028C20D6"/>
    <w:lvl w:ilvl="0">
      <w:start w:val="1"/>
      <w:numFmt w:val="decimal"/>
      <w:lvlText w:val="Варіант 8. Завдання 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548C3E09"/>
    <w:multiLevelType w:val="multilevel"/>
    <w:tmpl w:val="73ACEF0E"/>
    <w:lvl w:ilvl="0">
      <w:start w:val="1"/>
      <w:numFmt w:val="decimal"/>
      <w:lvlText w:val="%1."/>
      <w:lvlJc w:val="center"/>
      <w:pPr>
        <w:ind w:left="0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57FB7D79"/>
    <w:multiLevelType w:val="hybridMultilevel"/>
    <w:tmpl w:val="9738DC1E"/>
    <w:lvl w:ilvl="0" w:tplc="6634730E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B10661"/>
    <w:multiLevelType w:val="multilevel"/>
    <w:tmpl w:val="881E6CF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 w:val="0"/>
        <w:bCs w:val="0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BB0A11"/>
    <w:multiLevelType w:val="hybridMultilevel"/>
    <w:tmpl w:val="A16897D2"/>
    <w:lvl w:ilvl="0" w:tplc="FE687082">
      <w:start w:val="1"/>
      <w:numFmt w:val="decimal"/>
      <w:lvlText w:val="%1)"/>
      <w:lvlJc w:val="left"/>
      <w:pPr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0C1C0E"/>
    <w:multiLevelType w:val="multilevel"/>
    <w:tmpl w:val="0F66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952561">
    <w:abstractNumId w:val="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0581910">
    <w:abstractNumId w:val="10"/>
  </w:num>
  <w:num w:numId="3" w16cid:durableId="1351371422">
    <w:abstractNumId w:val="9"/>
  </w:num>
  <w:num w:numId="4" w16cid:durableId="2077119791">
    <w:abstractNumId w:val="4"/>
  </w:num>
  <w:num w:numId="5" w16cid:durableId="1825317795">
    <w:abstractNumId w:val="8"/>
  </w:num>
  <w:num w:numId="6" w16cid:durableId="2055688796">
    <w:abstractNumId w:val="6"/>
  </w:num>
  <w:num w:numId="7" w16cid:durableId="162812536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8773973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4884668">
    <w:abstractNumId w:val="2"/>
  </w:num>
  <w:num w:numId="10" w16cid:durableId="16976764">
    <w:abstractNumId w:val="5"/>
  </w:num>
  <w:num w:numId="11" w16cid:durableId="361397887">
    <w:abstractNumId w:val="0"/>
  </w:num>
  <w:num w:numId="12" w16cid:durableId="1556771783">
    <w:abstractNumId w:val="11"/>
  </w:num>
  <w:num w:numId="13" w16cid:durableId="610284079">
    <w:abstractNumId w:val="7"/>
  </w:num>
  <w:num w:numId="14" w16cid:durableId="7178202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00C"/>
    <w:rsid w:val="00002AC2"/>
    <w:rsid w:val="0001424B"/>
    <w:rsid w:val="00036729"/>
    <w:rsid w:val="00036B42"/>
    <w:rsid w:val="00072426"/>
    <w:rsid w:val="000C4CF4"/>
    <w:rsid w:val="000D0280"/>
    <w:rsid w:val="00162A16"/>
    <w:rsid w:val="0017620B"/>
    <w:rsid w:val="001A492B"/>
    <w:rsid w:val="001B7754"/>
    <w:rsid w:val="001C565B"/>
    <w:rsid w:val="00201E6B"/>
    <w:rsid w:val="002234C8"/>
    <w:rsid w:val="00245927"/>
    <w:rsid w:val="002752D2"/>
    <w:rsid w:val="002A7458"/>
    <w:rsid w:val="002B03FE"/>
    <w:rsid w:val="002D402C"/>
    <w:rsid w:val="00304122"/>
    <w:rsid w:val="00370367"/>
    <w:rsid w:val="003823D6"/>
    <w:rsid w:val="00386ED7"/>
    <w:rsid w:val="00391FB4"/>
    <w:rsid w:val="00394E07"/>
    <w:rsid w:val="003D545C"/>
    <w:rsid w:val="004123EE"/>
    <w:rsid w:val="004421FA"/>
    <w:rsid w:val="00445941"/>
    <w:rsid w:val="0048174C"/>
    <w:rsid w:val="004E66DC"/>
    <w:rsid w:val="004F6BFD"/>
    <w:rsid w:val="005045F7"/>
    <w:rsid w:val="00523076"/>
    <w:rsid w:val="005651FB"/>
    <w:rsid w:val="00577B08"/>
    <w:rsid w:val="005A23C1"/>
    <w:rsid w:val="005A2A09"/>
    <w:rsid w:val="005C51AD"/>
    <w:rsid w:val="006066E3"/>
    <w:rsid w:val="006357CE"/>
    <w:rsid w:val="006F488C"/>
    <w:rsid w:val="00703B4A"/>
    <w:rsid w:val="007120D3"/>
    <w:rsid w:val="00765DFE"/>
    <w:rsid w:val="007A6CFB"/>
    <w:rsid w:val="007C20D2"/>
    <w:rsid w:val="007E21C2"/>
    <w:rsid w:val="007E6F0D"/>
    <w:rsid w:val="00832B86"/>
    <w:rsid w:val="008529CB"/>
    <w:rsid w:val="009043E3"/>
    <w:rsid w:val="009561EC"/>
    <w:rsid w:val="00960E6E"/>
    <w:rsid w:val="00987390"/>
    <w:rsid w:val="00990071"/>
    <w:rsid w:val="009A2B04"/>
    <w:rsid w:val="009B7BBD"/>
    <w:rsid w:val="009C4402"/>
    <w:rsid w:val="00A10F03"/>
    <w:rsid w:val="00A26618"/>
    <w:rsid w:val="00A46E8D"/>
    <w:rsid w:val="00AC126F"/>
    <w:rsid w:val="00AC7E90"/>
    <w:rsid w:val="00B24402"/>
    <w:rsid w:val="00B56E84"/>
    <w:rsid w:val="00B85632"/>
    <w:rsid w:val="00BC6955"/>
    <w:rsid w:val="00C07053"/>
    <w:rsid w:val="00C14ABF"/>
    <w:rsid w:val="00C3270A"/>
    <w:rsid w:val="00C43076"/>
    <w:rsid w:val="00C46686"/>
    <w:rsid w:val="00C52281"/>
    <w:rsid w:val="00C54AA6"/>
    <w:rsid w:val="00C621DA"/>
    <w:rsid w:val="00C636BF"/>
    <w:rsid w:val="00CA500C"/>
    <w:rsid w:val="00CB2C61"/>
    <w:rsid w:val="00CD5134"/>
    <w:rsid w:val="00CE709C"/>
    <w:rsid w:val="00D131C8"/>
    <w:rsid w:val="00D14DA0"/>
    <w:rsid w:val="00D307AE"/>
    <w:rsid w:val="00D31CF6"/>
    <w:rsid w:val="00D62854"/>
    <w:rsid w:val="00D64AD5"/>
    <w:rsid w:val="00D901B6"/>
    <w:rsid w:val="00DA6AF9"/>
    <w:rsid w:val="00DC5C30"/>
    <w:rsid w:val="00DD5BAC"/>
    <w:rsid w:val="00DF5D50"/>
    <w:rsid w:val="00E12C5E"/>
    <w:rsid w:val="00E22037"/>
    <w:rsid w:val="00E35251"/>
    <w:rsid w:val="00E4089B"/>
    <w:rsid w:val="00E54970"/>
    <w:rsid w:val="00E670D3"/>
    <w:rsid w:val="00EB4B2D"/>
    <w:rsid w:val="00EB5D56"/>
    <w:rsid w:val="00ED76A8"/>
    <w:rsid w:val="00EE358A"/>
    <w:rsid w:val="00EF2328"/>
    <w:rsid w:val="00F41079"/>
    <w:rsid w:val="00F566B6"/>
    <w:rsid w:val="00F649FC"/>
    <w:rsid w:val="00F823E6"/>
    <w:rsid w:val="00F83436"/>
    <w:rsid w:val="00FA6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69584A"/>
  <w15:chartTrackingRefBased/>
  <w15:docId w15:val="{65B61C1C-E19B-4FF9-894E-D752D9170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45C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45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45C"/>
    <w:rPr>
      <w:rFonts w:asciiTheme="minorHAnsi" w:eastAsiaTheme="majorEastAsia" w:hAnsiTheme="minorHAnsi" w:cstheme="majorBidi"/>
      <w:noProof/>
      <w:color w:val="2F5496" w:themeColor="accent1" w:themeShade="BF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2F5496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45C"/>
    <w:rPr>
      <w:rFonts w:asciiTheme="minorHAnsi" w:eastAsiaTheme="majorEastAsia" w:hAnsiTheme="minorHAnsi" w:cstheme="majorBidi"/>
      <w:noProof/>
      <w:color w:val="2F5496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45C"/>
    <w:rPr>
      <w:rFonts w:asciiTheme="minorHAnsi" w:eastAsiaTheme="majorEastAsia" w:hAnsiTheme="minorHAnsi" w:cstheme="majorBidi"/>
      <w:noProof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45C"/>
    <w:rPr>
      <w:rFonts w:asciiTheme="minorHAnsi" w:eastAsiaTheme="majorEastAsia" w:hAnsiTheme="minorHAnsi" w:cstheme="majorBidi"/>
      <w:noProof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3D5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45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45C"/>
    <w:rPr>
      <w:rFonts w:asciiTheme="minorHAnsi" w:eastAsiaTheme="majorEastAsia" w:hAnsiTheme="minorHAnsi" w:cstheme="majorBidi"/>
      <w:noProof/>
      <w:color w:val="595959" w:themeColor="text1" w:themeTint="A6"/>
      <w:spacing w:val="15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3D5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45C"/>
    <w:rPr>
      <w:i/>
      <w:iCs/>
      <w:noProof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3D5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45C"/>
    <w:rPr>
      <w:i/>
      <w:iCs/>
      <w:noProof/>
      <w:color w:val="2F5496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3D545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21D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621D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table" w:styleId="TableGrid">
    <w:name w:val="Table Grid"/>
    <w:aliases w:val="1_result"/>
    <w:basedOn w:val="TableNormal"/>
    <w:uiPriority w:val="59"/>
    <w:rsid w:val="00C14ABF"/>
    <w:pPr>
      <w:spacing w:after="0" w:line="240" w:lineRule="auto"/>
      <w:jc w:val="center"/>
    </w:pPr>
    <w:rPr>
      <w:rFonts w:cstheme="minorBid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pPr>
        <w:wordWrap/>
        <w:jc w:val="center"/>
      </w:pPr>
      <w:rPr>
        <w:rFonts w:ascii="Times New Roman" w:hAnsi="Times New Roman"/>
        <w:b/>
        <w:color w:val="000000" w:themeColor="text1"/>
      </w:rPr>
      <w:tblPr/>
      <w:tcPr>
        <w:shd w:val="clear" w:color="auto" w:fill="F2F2F2" w:themeFill="background1" w:themeFillShade="F2"/>
      </w:tcPr>
    </w:tblStylePr>
    <w:tblStylePr w:type="firstCol">
      <w:pPr>
        <w:wordWrap/>
        <w:jc w:val="center"/>
      </w:pPr>
      <w:rPr>
        <w:b/>
      </w:rPr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987390"/>
    <w:rPr>
      <w:color w:val="666666"/>
    </w:rPr>
  </w:style>
  <w:style w:type="paragraph" w:customStyle="1" w:styleId="1Header">
    <w:name w:val="1_Header"/>
    <w:basedOn w:val="Normal"/>
    <w:next w:val="1Normal"/>
    <w:qFormat/>
    <w:rsid w:val="00C14ABF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1Normal">
    <w:name w:val="1_Normal"/>
    <w:basedOn w:val="Normal"/>
    <w:link w:val="1NormalChar"/>
    <w:qFormat/>
    <w:rsid w:val="00DC5C30"/>
    <w:pPr>
      <w:spacing w:line="240" w:lineRule="auto"/>
      <w:ind w:firstLine="567"/>
      <w:jc w:val="both"/>
    </w:pPr>
    <w:rPr>
      <w:rFonts w:ascii="Times New Roman" w:hAnsi="Times New Roman"/>
      <w:sz w:val="28"/>
    </w:rPr>
  </w:style>
  <w:style w:type="character" w:customStyle="1" w:styleId="1NormalChar">
    <w:name w:val="1_Normal Char"/>
    <w:basedOn w:val="DefaultParagraphFont"/>
    <w:link w:val="1Normal"/>
    <w:rsid w:val="00DC5C30"/>
    <w:rPr>
      <w:rFonts w:cstheme="minorBidi"/>
      <w:kern w:val="0"/>
      <w:lang w:val="uk-UA"/>
      <w14:ligatures w14:val="none"/>
    </w:rPr>
  </w:style>
  <w:style w:type="paragraph" w:customStyle="1" w:styleId="1Code">
    <w:name w:val="1_Code"/>
    <w:basedOn w:val="1Normal"/>
    <w:next w:val="1Header"/>
    <w:link w:val="1CodeChar"/>
    <w:qFormat/>
    <w:rsid w:val="00DC5C30"/>
    <w:pPr>
      <w:spacing w:after="120"/>
      <w:ind w:firstLine="0"/>
      <w:contextualSpacing/>
    </w:pPr>
    <w:rPr>
      <w:lang w:val="en-US" w:eastAsia="ru-RU"/>
    </w:rPr>
  </w:style>
  <w:style w:type="character" w:customStyle="1" w:styleId="1CodeChar">
    <w:name w:val="1_Code Char"/>
    <w:basedOn w:val="1NormalChar"/>
    <w:link w:val="1Code"/>
    <w:rsid w:val="00DC5C30"/>
    <w:rPr>
      <w:rFonts w:cstheme="minorBidi"/>
      <w:kern w:val="0"/>
      <w:lang w:val="en-US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1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HPK\&#1054;&#1089;&#1085;%20&#1087;&#1088;&#1086;&#1075;&#1088;&#1072;&#1084;&#1091;&#1074;&#1072;&#1085;&#1085;&#1103;\&#1051;&#1056;_&#1050;&#1072;&#1087;&#1110;&#1090;&#1072;&#1085;_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38E11-2346-46B2-8FF7-9FF987008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ЛР_Капітан_Шаблон.dotx</Template>
  <TotalTime>468</TotalTime>
  <Pages>25</Pages>
  <Words>3200</Words>
  <Characters>18241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ywiuus</dc:creator>
  <cp:keywords/>
  <dc:description/>
  <cp:lastModifiedBy>Kapitan Vitalii</cp:lastModifiedBy>
  <cp:revision>13</cp:revision>
  <dcterms:created xsi:type="dcterms:W3CDTF">2026-02-03T12:48:00Z</dcterms:created>
  <dcterms:modified xsi:type="dcterms:W3CDTF">2026-03-03T09:01:00Z</dcterms:modified>
</cp:coreProperties>
</file>