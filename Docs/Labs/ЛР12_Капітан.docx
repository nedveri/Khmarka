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59B2" w14:textId="7F247EFE" w:rsidR="00C621DA" w:rsidRPr="00CF361B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A46E8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1</w:t>
      </w:r>
      <w:r w:rsidR="00CF361B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2</w:t>
      </w:r>
    </w:p>
    <w:p w14:paraId="570ED37C" w14:textId="4F4E22FB" w:rsidR="00C621DA" w:rsidRPr="00C3270A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</w:pP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CF361B" w:rsidRPr="00CF361B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Лінійний однозв’язний список</w:t>
      </w:r>
    </w:p>
    <w:p w14:paraId="6ED4235F" w14:textId="77777777" w:rsidR="00BC6955" w:rsidRPr="00D131C8" w:rsidRDefault="00C621DA" w:rsidP="00C14ABF">
      <w:pPr>
        <w:pStyle w:val="1Header"/>
        <w:rPr>
          <w:b w:val="0"/>
          <w:bCs w:val="0"/>
          <w:lang w:val="en-US"/>
        </w:rPr>
      </w:pPr>
      <w:r w:rsidRPr="00EB4B2D">
        <w:t>Мета:</w:t>
      </w:r>
    </w:p>
    <w:p w14:paraId="44874967" w14:textId="77777777" w:rsidR="00383225" w:rsidRDefault="00383225" w:rsidP="00383225">
      <w:pPr>
        <w:pStyle w:val="1Normal"/>
        <w:rPr>
          <w:b/>
          <w:bCs/>
        </w:rPr>
      </w:pPr>
      <w:r w:rsidRPr="00383225">
        <w:t>Набути практичних навиків програмування, тестування програм з використанням лінійних однозвв’язних списків.</w:t>
      </w:r>
    </w:p>
    <w:p w14:paraId="3B61C793" w14:textId="14095179" w:rsidR="00C3270A" w:rsidRDefault="00C3270A" w:rsidP="00DC5C30">
      <w:pPr>
        <w:pStyle w:val="1Header"/>
      </w:pPr>
      <w:r>
        <w:t>Варіант 8. Задача 1.</w:t>
      </w:r>
    </w:p>
    <w:p w14:paraId="31322546" w14:textId="77777777" w:rsidR="00DC5C30" w:rsidRDefault="00C3270A" w:rsidP="00C3270A">
      <w:pPr>
        <w:pStyle w:val="1Header"/>
        <w:rPr>
          <w:lang w:val="en-US"/>
        </w:rPr>
      </w:pPr>
      <w:r>
        <w:t xml:space="preserve">Умова: </w:t>
      </w:r>
    </w:p>
    <w:p w14:paraId="2EE314E8" w14:textId="77777777" w:rsidR="00705123" w:rsidRDefault="00705123" w:rsidP="00705123">
      <w:pPr>
        <w:pStyle w:val="1Normal"/>
        <w:contextualSpacing/>
        <w:rPr>
          <w:lang w:eastAsia="ru-RU"/>
        </w:rPr>
      </w:pPr>
      <w:r w:rsidRPr="00AF7EC8">
        <w:rPr>
          <w:lang w:eastAsia="ru-RU"/>
        </w:rPr>
        <w:t>Постановка задачі. Створити лінійний однозв’язний список.</w:t>
      </w:r>
    </w:p>
    <w:p w14:paraId="58A5CDBD" w14:textId="77777777" w:rsidR="00705123" w:rsidRDefault="00705123" w:rsidP="00705123">
      <w:pPr>
        <w:pStyle w:val="1Normal"/>
        <w:contextualSpacing/>
        <w:rPr>
          <w:lang w:eastAsia="ru-RU"/>
        </w:rPr>
      </w:pPr>
      <w:r w:rsidRPr="00AF7EC8">
        <w:rPr>
          <w:lang w:eastAsia="ru-RU"/>
        </w:rPr>
        <w:t xml:space="preserve"> Кожна компонента списку є структура згідно варіанту. </w:t>
      </w:r>
    </w:p>
    <w:p w14:paraId="6BD2B41C" w14:textId="77777777" w:rsidR="00705123" w:rsidRDefault="00705123" w:rsidP="00705123">
      <w:pPr>
        <w:pStyle w:val="1Normal"/>
        <w:contextualSpacing/>
      </w:pPr>
      <w:r w:rsidRPr="00AF7EC8">
        <w:rPr>
          <w:lang w:eastAsia="ru-RU"/>
        </w:rPr>
        <w:t>Розорбити всі функції для роботи з компонентами списку :</w:t>
      </w:r>
      <w:r w:rsidRPr="00AF7EC8">
        <w:t xml:space="preserve"> </w:t>
      </w:r>
    </w:p>
    <w:p w14:paraId="0D5477F5" w14:textId="77777777" w:rsidR="00705123" w:rsidRPr="00BB6783" w:rsidRDefault="00705123" w:rsidP="00705123">
      <w:pPr>
        <w:pStyle w:val="1Normal"/>
        <w:numPr>
          <w:ilvl w:val="0"/>
          <w:numId w:val="16"/>
        </w:numPr>
        <w:contextualSpacing/>
      </w:pPr>
      <w:r w:rsidRPr="00BB6783">
        <w:t>створення списку;</w:t>
      </w:r>
    </w:p>
    <w:p w14:paraId="7C8AA720" w14:textId="77777777" w:rsidR="00705123" w:rsidRPr="00BB6783" w:rsidRDefault="00705123" w:rsidP="00705123">
      <w:pPr>
        <w:pStyle w:val="1Normal"/>
        <w:numPr>
          <w:ilvl w:val="0"/>
          <w:numId w:val="16"/>
        </w:numPr>
        <w:contextualSpacing/>
      </w:pPr>
      <w:r w:rsidRPr="00BB6783">
        <w:t xml:space="preserve">друк (перегляд) списку; </w:t>
      </w:r>
    </w:p>
    <w:p w14:paraId="6E3A6E82" w14:textId="77777777" w:rsidR="00705123" w:rsidRPr="00BB6783" w:rsidRDefault="00705123" w:rsidP="00705123">
      <w:pPr>
        <w:pStyle w:val="1Normal"/>
        <w:numPr>
          <w:ilvl w:val="0"/>
          <w:numId w:val="16"/>
        </w:numPr>
        <w:contextualSpacing/>
      </w:pPr>
      <w:r w:rsidRPr="00BB6783">
        <w:t xml:space="preserve">вставка елементу в список; </w:t>
      </w:r>
    </w:p>
    <w:p w14:paraId="52AE630B" w14:textId="77777777" w:rsidR="00705123" w:rsidRPr="00BB6783" w:rsidRDefault="00705123" w:rsidP="00705123">
      <w:pPr>
        <w:pStyle w:val="1Normal"/>
        <w:numPr>
          <w:ilvl w:val="0"/>
          <w:numId w:val="16"/>
        </w:numPr>
        <w:contextualSpacing/>
      </w:pPr>
      <w:r w:rsidRPr="00BB6783">
        <w:t>видалення елементу із списку;</w:t>
      </w:r>
    </w:p>
    <w:p w14:paraId="071A738B" w14:textId="77777777" w:rsidR="00705123" w:rsidRPr="00BB6783" w:rsidRDefault="00705123" w:rsidP="00705123">
      <w:pPr>
        <w:pStyle w:val="1Normal"/>
        <w:numPr>
          <w:ilvl w:val="0"/>
          <w:numId w:val="16"/>
        </w:numPr>
        <w:contextualSpacing/>
      </w:pPr>
      <w:r w:rsidRPr="00BB6783">
        <w:t>пошук елементу в списку ;</w:t>
      </w:r>
    </w:p>
    <w:p w14:paraId="1CCF471B" w14:textId="77777777" w:rsidR="00705123" w:rsidRPr="00BB6783" w:rsidRDefault="00705123" w:rsidP="00705123">
      <w:pPr>
        <w:pStyle w:val="1Normal"/>
        <w:numPr>
          <w:ilvl w:val="0"/>
          <w:numId w:val="16"/>
        </w:numPr>
        <w:contextualSpacing/>
      </w:pPr>
      <w:r w:rsidRPr="00BB6783">
        <w:t>перевірка порожнечі списку;</w:t>
      </w:r>
    </w:p>
    <w:p w14:paraId="56E7A5B5" w14:textId="77777777" w:rsidR="00705123" w:rsidRPr="00BB6783" w:rsidRDefault="00705123" w:rsidP="00705123">
      <w:pPr>
        <w:pStyle w:val="1Normal"/>
        <w:numPr>
          <w:ilvl w:val="0"/>
          <w:numId w:val="16"/>
        </w:numPr>
        <w:contextualSpacing/>
      </w:pPr>
      <w:r w:rsidRPr="00BB6783">
        <w:t xml:space="preserve">видалення списку. </w:t>
      </w:r>
    </w:p>
    <w:p w14:paraId="00A2220D" w14:textId="40CD4E9F" w:rsidR="00705123" w:rsidRPr="00705123" w:rsidRDefault="00705123" w:rsidP="00705123">
      <w:pPr>
        <w:pStyle w:val="1Normal"/>
        <w:contextualSpacing/>
        <w:rPr>
          <w:rFonts w:ascii="Verdana" w:hAnsi="Verdana"/>
          <w:color w:val="FF0000"/>
          <w:sz w:val="24"/>
          <w:szCs w:val="24"/>
          <w:lang w:val="en-US"/>
        </w:rPr>
      </w:pPr>
      <w:r w:rsidRPr="00BB6783">
        <w:rPr>
          <w:rFonts w:ascii="Verdana" w:hAnsi="Verdana"/>
          <w:color w:val="FF0000"/>
          <w:sz w:val="24"/>
          <w:szCs w:val="24"/>
        </w:rPr>
        <w:t>Розробити багатофайловий проєкт  для вводу, виводу й обробки лінійного списку структури даних згідно варіанту.</w:t>
      </w:r>
    </w:p>
    <w:p w14:paraId="51C9C454" w14:textId="77777777" w:rsidR="00705123" w:rsidRPr="00BD35EA" w:rsidRDefault="00705123" w:rsidP="00705123">
      <w:pPr>
        <w:pStyle w:val="1Normal"/>
        <w:contextualSpacing/>
      </w:pPr>
      <w:r w:rsidRPr="00BD35EA">
        <w:t xml:space="preserve">№8 </w:t>
      </w:r>
    </w:p>
    <w:p w14:paraId="6BCCC438" w14:textId="6132D073" w:rsidR="00C3270A" w:rsidRPr="00705123" w:rsidRDefault="00705123" w:rsidP="00705123">
      <w:pPr>
        <w:pStyle w:val="1Normal"/>
        <w:contextualSpacing/>
        <w:rPr>
          <w:lang w:val="en-US"/>
        </w:rPr>
      </w:pPr>
      <w:r w:rsidRPr="00BD35EA">
        <w:t xml:space="preserve">Для книг, що зберігаються в бібліотеці, задаються: реєстраційний номер книжки, автор, назва, рік видання, видавництво, кількість сторінок. Вивести список книг з прізвищами авторів в алфавітному порядку, виданих після заданого року. </w:t>
      </w:r>
    </w:p>
    <w:p w14:paraId="299097B9" w14:textId="77777777" w:rsidR="00765DFE" w:rsidRPr="00D131C8" w:rsidRDefault="00765DFE" w:rsidP="00C14ABF">
      <w:pPr>
        <w:pStyle w:val="1Header"/>
      </w:pPr>
      <w:r w:rsidRPr="00D026C2">
        <w:t>Формалізація задачі</w:t>
      </w:r>
      <w:r w:rsidR="00D131C8">
        <w:t>:</w:t>
      </w:r>
    </w:p>
    <w:p w14:paraId="3D6040D2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Функція main():  </w:t>
      </w:r>
    </w:p>
    <w:p w14:paraId="30A38431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вибір користувача (0–13); кількість книг n; дані про книгу (num, author, title, year, publisher, pages); рік для фільтрації/видалення; номер для видалення; автор для пошуку.  </w:t>
      </w:r>
    </w:p>
    <w:p w14:paraId="0C1325B8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виконання операцій над однозв’язним списком (додавання, вивід, сортування, пошук, видалення, очищення).  </w:t>
      </w:r>
    </w:p>
    <w:p w14:paraId="559AB61F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int, char[], Book*, оскільки використовуються цілі числа, символьні масиви та вказівники на структуру.  </w:t>
      </w:r>
    </w:p>
    <w:p w14:paraId="416D6802" w14:textId="0C4570F8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1D3BDCF6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Функція menu():  </w:t>
      </w:r>
    </w:p>
    <w:p w14:paraId="1C9880BE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вибір користувача (int k).  </w:t>
      </w:r>
    </w:p>
    <w:p w14:paraId="218FB56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номер обраного пункту меню.  </w:t>
      </w:r>
    </w:p>
    <w:p w14:paraId="212F8CC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int.  </w:t>
      </w:r>
    </w:p>
    <w:p w14:paraId="3838B65D" w14:textId="0DCBD27E" w:rsidR="00CF361B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5F56E83D" w14:textId="77777777" w:rsidR="00CF361B" w:rsidRDefault="00CF361B">
      <w:pPr>
        <w:rPr>
          <w:rFonts w:ascii="Times New Roman" w:hAnsi="Times New Roman"/>
          <w:i/>
          <w:iCs/>
          <w:sz w:val="28"/>
        </w:rPr>
      </w:pPr>
      <w:r>
        <w:rPr>
          <w:i/>
          <w:iCs/>
        </w:rPr>
        <w:br w:type="page"/>
      </w:r>
    </w:p>
    <w:p w14:paraId="7DD5CAA3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72B8E23A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39CBC01C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Функція create_element():  </w:t>
      </w:r>
    </w:p>
    <w:p w14:paraId="5895C185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Head; book; num, author, title, year, publisher, pages.  </w:t>
      </w:r>
    </w:p>
    <w:p w14:paraId="042DF2DF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заповнена структура Book.  </w:t>
      </w:r>
    </w:p>
    <w:p w14:paraId="71CB098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int, char[], Book*.  </w:t>
      </w:r>
    </w:p>
    <w:p w14:paraId="1539B346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619F4A7C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36F970E2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Функція is_num_free():  </w:t>
      </w:r>
    </w:p>
    <w:p w14:paraId="1A6C4EE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Head; num.  </w:t>
      </w:r>
    </w:p>
    <w:p w14:paraId="481C456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true — якщо номер вільний; false — якщо зайнятий.  </w:t>
      </w:r>
    </w:p>
    <w:p w14:paraId="7F9FEE9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int, bool, Book*.  </w:t>
      </w:r>
    </w:p>
    <w:p w14:paraId="3591E796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396E245C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5175A01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5) Функція add_first():  </w:t>
      </w:r>
    </w:p>
    <w:p w14:paraId="288C1EFA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Head; book.  </w:t>
      </w:r>
    </w:p>
    <w:p w14:paraId="228D1744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книга додана на початок списку.  </w:t>
      </w:r>
    </w:p>
    <w:p w14:paraId="19C25942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Book*.  </w:t>
      </w:r>
    </w:p>
    <w:p w14:paraId="4FE6EC60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69070FF1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4EFB6E10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6) Функція add_last():  </w:t>
      </w:r>
    </w:p>
    <w:p w14:paraId="1EBA29AA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Head; book.  </w:t>
      </w:r>
    </w:p>
    <w:p w14:paraId="66DD2E08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книга додана в кінець списку.  </w:t>
      </w:r>
    </w:p>
    <w:p w14:paraId="4E3BC97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Book*.  </w:t>
      </w:r>
    </w:p>
    <w:p w14:paraId="66AD9F6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2DC9B200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2DBE7395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7) Функція add_in_order():  </w:t>
      </w:r>
    </w:p>
    <w:p w14:paraId="7E64DCD6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Head; book (сортування за author).  </w:t>
      </w:r>
    </w:p>
    <w:p w14:paraId="7E790968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книга вставлена у відсортований список.  </w:t>
      </w:r>
    </w:p>
    <w:p w14:paraId="046ACACE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Book*, char[].  </w:t>
      </w:r>
    </w:p>
    <w:p w14:paraId="0FF2E33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74041038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5AEF209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8) Функція delete_first():  </w:t>
      </w:r>
    </w:p>
    <w:p w14:paraId="22C31302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Head.  </w:t>
      </w:r>
    </w:p>
    <w:p w14:paraId="30BD03C0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видалено перший елемент списку.  </w:t>
      </w:r>
    </w:p>
    <w:p w14:paraId="5E45B64A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Book*.  </w:t>
      </w:r>
    </w:p>
    <w:p w14:paraId="336F110C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46EDBCDF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297383B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9) Функція delete_last():  </w:t>
      </w:r>
    </w:p>
    <w:p w14:paraId="4F91C380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Head.  </w:t>
      </w:r>
    </w:p>
    <w:p w14:paraId="2605D72C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видалено останній елемент списку.  </w:t>
      </w:r>
    </w:p>
    <w:p w14:paraId="491C8C60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Book*.  </w:t>
      </w:r>
    </w:p>
    <w:p w14:paraId="67420D1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6BFD6A32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73DFF280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10) Функція delete_by_year():  </w:t>
      </w:r>
    </w:p>
    <w:p w14:paraId="71671FE5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Head; year.  </w:t>
      </w:r>
    </w:p>
    <w:p w14:paraId="1C3F76BA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lastRenderedPageBreak/>
        <w:t xml:space="preserve">2) Вихідні дані: видалені книги з year &lt; заданого.  </w:t>
      </w:r>
    </w:p>
    <w:p w14:paraId="49BA6BA7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int, Book*.  </w:t>
      </w:r>
    </w:p>
    <w:p w14:paraId="0FC0B45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6ED3632A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3E90423C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11) Функція delete_by_num():  </w:t>
      </w:r>
    </w:p>
    <w:p w14:paraId="3F49DAE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Head; n.  </w:t>
      </w:r>
    </w:p>
    <w:p w14:paraId="0F609BD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видалена книга з відповідним номером.  </w:t>
      </w:r>
    </w:p>
    <w:p w14:paraId="0847C74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int, Book*.  </w:t>
      </w:r>
    </w:p>
    <w:p w14:paraId="44B584E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02B95B88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1BF9254F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12) Функція clear_list():  </w:t>
      </w:r>
    </w:p>
    <w:p w14:paraId="40190452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Head.  </w:t>
      </w:r>
    </w:p>
    <w:p w14:paraId="1AC7863F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повністю очищений список.  </w:t>
      </w:r>
    </w:p>
    <w:p w14:paraId="7375EB2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Book*.  </w:t>
      </w:r>
    </w:p>
    <w:p w14:paraId="0DCB80A7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53134AC7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26289268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13) Функція print_list():  </w:t>
      </w:r>
    </w:p>
    <w:p w14:paraId="7D8558A6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Head.  </w:t>
      </w:r>
    </w:p>
    <w:p w14:paraId="7FA6D355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вивід усього списку книг.  </w:t>
      </w:r>
    </w:p>
    <w:p w14:paraId="3E066DF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Book*.  </w:t>
      </w:r>
    </w:p>
    <w:p w14:paraId="17B5BA4F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31B91BC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256C5CA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14) Функція print_header():  </w:t>
      </w:r>
    </w:p>
    <w:p w14:paraId="492BD3C1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відсутні.  </w:t>
      </w:r>
    </w:p>
    <w:p w14:paraId="31675F77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вивід заголовка таблиці.  </w:t>
      </w:r>
    </w:p>
    <w:p w14:paraId="65C63597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—.  </w:t>
      </w:r>
    </w:p>
    <w:p w14:paraId="0002C823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05C497DF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6202FF7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15) Функція print_element():  </w:t>
      </w:r>
    </w:p>
    <w:p w14:paraId="28100592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buff.  </w:t>
      </w:r>
    </w:p>
    <w:p w14:paraId="09B28464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вивід одного елемента списку.  </w:t>
      </w:r>
    </w:p>
    <w:p w14:paraId="208D9558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Book*.  </w:t>
      </w:r>
    </w:p>
    <w:p w14:paraId="72A72077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10956AB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4F2BE77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16) Функція print_after_year():  </w:t>
      </w:r>
    </w:p>
    <w:p w14:paraId="625C8DA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Head; year.  </w:t>
      </w:r>
    </w:p>
    <w:p w14:paraId="13B371C7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вивід книг з year ≥ заданого.  </w:t>
      </w:r>
    </w:p>
    <w:p w14:paraId="6620898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int, Book*.  </w:t>
      </w:r>
    </w:p>
    <w:p w14:paraId="0949D126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6FE959FF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662E7881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17) Функція bubble_sort_by_author():  </w:t>
      </w:r>
    </w:p>
    <w:p w14:paraId="1FD1EA38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Head.  </w:t>
      </w:r>
    </w:p>
    <w:p w14:paraId="53133BC3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список відсортований за author (метод бульбашки).  </w:t>
      </w:r>
    </w:p>
    <w:p w14:paraId="23E88461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Book*, char[].  </w:t>
      </w:r>
    </w:p>
    <w:p w14:paraId="2A2B3D3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57D8B88E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302CFB4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lastRenderedPageBreak/>
        <w:t xml:space="preserve">18) Функція sort_by_author():  </w:t>
      </w:r>
    </w:p>
    <w:p w14:paraId="48B1790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Head.  </w:t>
      </w:r>
    </w:p>
    <w:p w14:paraId="5B7D33B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список відсортований за author (метод вставки).  </w:t>
      </w:r>
    </w:p>
    <w:p w14:paraId="6D3617CC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Book*, char[].  </w:t>
      </w:r>
    </w:p>
    <w:p w14:paraId="4F3BD3E9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453D7393" w14:textId="77777777" w:rsidR="00A52B5D" w:rsidRPr="00A52B5D" w:rsidRDefault="00A52B5D" w:rsidP="00A52B5D">
      <w:pPr>
        <w:pStyle w:val="1Normal"/>
        <w:contextualSpacing/>
        <w:rPr>
          <w:i/>
          <w:iCs/>
        </w:rPr>
      </w:pPr>
    </w:p>
    <w:p w14:paraId="6187B7C0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19) Функція search_by_author():  </w:t>
      </w:r>
    </w:p>
    <w:p w14:paraId="2EA1296D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1) Вхідні дані: Head; author.  </w:t>
      </w:r>
    </w:p>
    <w:p w14:paraId="77BF0AEB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2) Вихідні дані: вивід книг, що містять заданий підрядок в полі author.  </w:t>
      </w:r>
    </w:p>
    <w:p w14:paraId="7712CEC8" w14:textId="77777777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3) Типи даних: Book*, char[].  </w:t>
      </w:r>
    </w:p>
    <w:p w14:paraId="42B769DE" w14:textId="673BA9AA" w:rsidR="00A52B5D" w:rsidRPr="00A52B5D" w:rsidRDefault="00A52B5D" w:rsidP="00A52B5D">
      <w:pPr>
        <w:pStyle w:val="1Normal"/>
        <w:contextualSpacing/>
        <w:rPr>
          <w:i/>
          <w:iCs/>
        </w:rPr>
      </w:pPr>
      <w:r w:rsidRPr="00A52B5D">
        <w:rPr>
          <w:i/>
          <w:iCs/>
        </w:rPr>
        <w:t xml:space="preserve">4) Тестування: перевірити роботу програм для всіх віток алгоритму.  </w:t>
      </w:r>
    </w:p>
    <w:p w14:paraId="5CE93FFF" w14:textId="77777777" w:rsidR="00A52B5D" w:rsidRDefault="00A46E8D" w:rsidP="00C3270A">
      <w:pPr>
        <w:pStyle w:val="1Header"/>
      </w:pPr>
      <w:r>
        <w:t>А</w:t>
      </w:r>
      <w:r w:rsidR="00DC5C30">
        <w:t>лгоритм:</w:t>
      </w:r>
    </w:p>
    <w:p w14:paraId="27031EA5" w14:textId="52693FFA" w:rsidR="00DC5C30" w:rsidRDefault="00A52B5D" w:rsidP="00C3270A">
      <w:pPr>
        <w:pStyle w:val="1Header"/>
      </w:pPr>
      <w:r w:rsidRPr="00A52B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48AB94" wp14:editId="26EB1C91">
            <wp:extent cx="1631950" cy="2419350"/>
            <wp:effectExtent l="0" t="0" r="6350" b="0"/>
            <wp:docPr id="212143882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44DA41" wp14:editId="0275A9D6">
            <wp:extent cx="1609725" cy="5330179"/>
            <wp:effectExtent l="0" t="0" r="0" b="4445"/>
            <wp:docPr id="159240140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565" cy="53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C831DD" wp14:editId="5D2DAF2B">
            <wp:extent cx="2800350" cy="6014665"/>
            <wp:effectExtent l="0" t="0" r="0" b="5715"/>
            <wp:docPr id="39944961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993" cy="601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6C4B" w14:textId="21F7A043" w:rsidR="00DC5C30" w:rsidRPr="00DC5C30" w:rsidRDefault="00A52B5D" w:rsidP="00DC5C30">
      <w:pPr>
        <w:pStyle w:val="1Normal"/>
      </w:pPr>
      <w:r>
        <w:rPr>
          <w:noProof/>
        </w:rPr>
        <w:lastRenderedPageBreak/>
        <w:drawing>
          <wp:inline distT="0" distB="0" distL="0" distR="0" wp14:anchorId="344E7A8C" wp14:editId="48BA1F1B">
            <wp:extent cx="2190750" cy="2724150"/>
            <wp:effectExtent l="0" t="0" r="0" b="0"/>
            <wp:docPr id="98704336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F4D67" wp14:editId="78FE16D5">
            <wp:extent cx="1719347" cy="6007100"/>
            <wp:effectExtent l="0" t="0" r="0" b="0"/>
            <wp:docPr id="116541561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900" cy="601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DE0120" wp14:editId="12DE19D8">
            <wp:extent cx="2095500" cy="3460750"/>
            <wp:effectExtent l="0" t="0" r="0" b="6350"/>
            <wp:docPr id="84880103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90BEF" wp14:editId="7DA51B02">
            <wp:extent cx="2190750" cy="6520824"/>
            <wp:effectExtent l="0" t="0" r="0" b="0"/>
            <wp:docPr id="193939669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123" cy="652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DC3B1" wp14:editId="36B940BB">
            <wp:extent cx="1219200" cy="1981200"/>
            <wp:effectExtent l="0" t="0" r="0" b="0"/>
            <wp:docPr id="191256609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82E648E" wp14:editId="162B28EE">
            <wp:simplePos x="0" y="0"/>
            <wp:positionH relativeFrom="column">
              <wp:posOffset>3583940</wp:posOffset>
            </wp:positionH>
            <wp:positionV relativeFrom="paragraph">
              <wp:posOffset>235585</wp:posOffset>
            </wp:positionV>
            <wp:extent cx="2324100" cy="3048000"/>
            <wp:effectExtent l="0" t="0" r="0" b="0"/>
            <wp:wrapTopAndBottom/>
            <wp:docPr id="160573642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56869F7" wp14:editId="65C37F83">
            <wp:extent cx="2686050" cy="5270603"/>
            <wp:effectExtent l="0" t="0" r="0" b="6350"/>
            <wp:docPr id="72049133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485" cy="52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6F7ED" wp14:editId="25C21292">
            <wp:extent cx="1695450" cy="3810000"/>
            <wp:effectExtent l="0" t="0" r="0" b="0"/>
            <wp:docPr id="151992412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8DDC79" wp14:editId="5460B1E4">
            <wp:simplePos x="0" y="0"/>
            <wp:positionH relativeFrom="column">
              <wp:posOffset>2821940</wp:posOffset>
            </wp:positionH>
            <wp:positionV relativeFrom="paragraph">
              <wp:posOffset>5917565</wp:posOffset>
            </wp:positionV>
            <wp:extent cx="3238500" cy="3067050"/>
            <wp:effectExtent l="0" t="0" r="0" b="0"/>
            <wp:wrapThrough wrapText="bothSides">
              <wp:wrapPolygon edited="0">
                <wp:start x="0" y="0"/>
                <wp:lineTo x="0" y="21466"/>
                <wp:lineTo x="21473" y="21466"/>
                <wp:lineTo x="21473" y="0"/>
                <wp:lineTo x="0" y="0"/>
              </wp:wrapPolygon>
            </wp:wrapThrough>
            <wp:docPr id="25124844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1B5F3E2" wp14:editId="7BAB653C">
            <wp:extent cx="1955800" cy="4546600"/>
            <wp:effectExtent l="0" t="0" r="6350" b="6350"/>
            <wp:docPr id="115769334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A060F" wp14:editId="4748F9E3">
            <wp:extent cx="2728440" cy="5105400"/>
            <wp:effectExtent l="0" t="0" r="0" b="0"/>
            <wp:docPr id="85165746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67" cy="511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A5F0B5" wp14:editId="76685AD0">
            <wp:extent cx="2286000" cy="4876800"/>
            <wp:effectExtent l="0" t="0" r="0" b="0"/>
            <wp:docPr id="160654212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04192" wp14:editId="3D69ED01">
            <wp:extent cx="2355850" cy="5391150"/>
            <wp:effectExtent l="0" t="0" r="6350" b="0"/>
            <wp:docPr id="118079719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A1B1D1" wp14:editId="7CEB807F">
            <wp:extent cx="2609850" cy="7829550"/>
            <wp:effectExtent l="0" t="0" r="0" b="0"/>
            <wp:docPr id="123152051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F63F0" wp14:editId="30280BD8">
            <wp:extent cx="2343150" cy="8763000"/>
            <wp:effectExtent l="0" t="0" r="0" b="0"/>
            <wp:docPr id="134874203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9ACD4" wp14:editId="1C9550B2">
            <wp:extent cx="6120765" cy="1520190"/>
            <wp:effectExtent l="0" t="0" r="0" b="3810"/>
            <wp:docPr id="109801599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08152A" wp14:editId="642D78F8">
            <wp:extent cx="2051050" cy="5499100"/>
            <wp:effectExtent l="0" t="0" r="6350" b="6350"/>
            <wp:docPr id="55851713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0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569B" w14:textId="77777777" w:rsidR="00DC5C30" w:rsidRDefault="00C621DA" w:rsidP="00DC5C30">
      <w:pPr>
        <w:pStyle w:val="1Header"/>
        <w:rPr>
          <w:lang w:val="en-US"/>
        </w:rPr>
      </w:pPr>
      <w:r w:rsidRPr="00EB4B2D">
        <w:t>Код:</w:t>
      </w:r>
    </w:p>
    <w:p w14:paraId="11E7736A" w14:textId="45472ADE" w:rsidR="0024183D" w:rsidRPr="0024183D" w:rsidRDefault="0024183D" w:rsidP="0024183D">
      <w:pPr>
        <w:pStyle w:val="1Normal"/>
        <w:rPr>
          <w:lang w:val="en-US" w:eastAsia="ru-RU"/>
        </w:rPr>
      </w:pPr>
      <w:r>
        <w:rPr>
          <w:lang w:val="en-US" w:eastAsia="ru-RU"/>
        </w:rPr>
        <w:t>Lab12.cpp</w:t>
      </w:r>
      <w:r w:rsidR="00F41964">
        <w:rPr>
          <w:lang w:val="en-US" w:eastAsia="ru-RU"/>
        </w:rPr>
        <w:t>:</w:t>
      </w:r>
    </w:p>
    <w:p w14:paraId="46D940D6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"BookList.h"</w:t>
      </w:r>
    </w:p>
    <w:p w14:paraId="17991AF3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7ABA18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14:paraId="3E5FF223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1D8F08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SetConsoleOutputCP(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A8F126C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DC2B4B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Head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* book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19BCE9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 = 1, n, year, i;</w:t>
      </w:r>
    </w:p>
    <w:p w14:paraId="21511ED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author[30];</w:t>
      </w:r>
    </w:p>
    <w:p w14:paraId="401A045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125415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14:paraId="4D48883D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729F59A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14:paraId="663E950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09E762FE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0:</w:t>
      </w:r>
    </w:p>
    <w:p w14:paraId="0CCD6805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 = 0;</w:t>
      </w:r>
    </w:p>
    <w:p w14:paraId="3F1C2EB4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73893A5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084FC2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1:</w:t>
      </w:r>
    </w:p>
    <w:p w14:paraId="58C95A0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"\nВведіть к-ть книг: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F8E8DF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14:paraId="5AE8052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cin.get();</w:t>
      </w:r>
    </w:p>
    <w:p w14:paraId="121AA8A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3C3B47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</w:t>
      </w:r>
    </w:p>
    <w:p w14:paraId="25EF888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7156A06D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book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355649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Книга"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1DFFE8F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create_element(Head, book);</w:t>
      </w:r>
    </w:p>
    <w:p w14:paraId="7D9920D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add_last(Head, book); </w:t>
      </w:r>
    </w:p>
    <w:p w14:paraId="768E0BD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//add_in_order(Head, book);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</w:p>
    <w:p w14:paraId="4269C77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6F162A9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06E026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2:</w:t>
      </w:r>
    </w:p>
    <w:p w14:paraId="575F384E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book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AFFF115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create_element(Head, book);</w:t>
      </w:r>
    </w:p>
    <w:p w14:paraId="47D0B049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add_first(Head, book);</w:t>
      </w:r>
    </w:p>
    <w:p w14:paraId="2C07AB86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D4C06B3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3:</w:t>
      </w:r>
    </w:p>
    <w:p w14:paraId="28A9E4C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book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8B9B741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create_element(Head, book);</w:t>
      </w:r>
    </w:p>
    <w:p w14:paraId="27B7E4B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add_last(Head, book);</w:t>
      </w:r>
    </w:p>
    <w:p w14:paraId="54CF4CB3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FBE5CA6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4:</w:t>
      </w:r>
    </w:p>
    <w:p w14:paraId="34F51C2E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sort_by_author(Head);</w:t>
      </w:r>
    </w:p>
    <w:p w14:paraId="3A46DC5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book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B7ECD7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create_element(Head, book);</w:t>
      </w:r>
    </w:p>
    <w:p w14:paraId="5A9D375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add_in_order(Head, book);</w:t>
      </w:r>
    </w:p>
    <w:p w14:paraId="5C6171D4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158AEB4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5:</w:t>
      </w:r>
    </w:p>
    <w:p w14:paraId="6232FD5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print_list(Head);</w:t>
      </w:r>
    </w:p>
    <w:p w14:paraId="592CE2A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A009696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6:</w:t>
      </w:r>
    </w:p>
    <w:p w14:paraId="739DB183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year = 0;</w:t>
      </w:r>
    </w:p>
    <w:p w14:paraId="03AFD133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(year &lt; 1)</w:t>
      </w:r>
    </w:p>
    <w:p w14:paraId="0AF94681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18128674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"\nВведіть рік після якого вивести: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9BCBD7A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year; cin.get();</w:t>
      </w:r>
    </w:p>
    <w:p w14:paraId="78BDA0AC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1DC9DEE6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print_after_year(Head, year);</w:t>
      </w:r>
    </w:p>
    <w:p w14:paraId="6478CD2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962784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7:</w:t>
      </w:r>
    </w:p>
    <w:p w14:paraId="21AE11D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bubble_sort_by_author(Head);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//sort_by_author(Head);</w:t>
      </w:r>
    </w:p>
    <w:p w14:paraId="2DEF463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F656F0A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8:</w:t>
      </w:r>
    </w:p>
    <w:p w14:paraId="0161C24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"\nВведіть автора для пошуку: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E66E9F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cin.getline(author, 30);</w:t>
      </w:r>
    </w:p>
    <w:p w14:paraId="6D2BAB0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search_by_author(Head, author);</w:t>
      </w:r>
    </w:p>
    <w:p w14:paraId="3F4E587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BA4D91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9:</w:t>
      </w:r>
    </w:p>
    <w:p w14:paraId="3E2A58D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delete_first(Head);</w:t>
      </w:r>
    </w:p>
    <w:p w14:paraId="799E52F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9E1D666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10:</w:t>
      </w:r>
    </w:p>
    <w:p w14:paraId="77EAECE1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year = 0;</w:t>
      </w:r>
    </w:p>
    <w:p w14:paraId="0A8E6E2D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(year &lt; 1)</w:t>
      </w:r>
    </w:p>
    <w:p w14:paraId="15256055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55ED6841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"\nВведіть рік до якого видалити: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FC57B7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year; cin.get();</w:t>
      </w:r>
    </w:p>
    <w:p w14:paraId="261EC67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5AFD61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delete_by_year(Head, year);</w:t>
      </w:r>
    </w:p>
    <w:p w14:paraId="45B3E4B3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1598C6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11:</w:t>
      </w:r>
    </w:p>
    <w:p w14:paraId="036C426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i = 0;</w:t>
      </w:r>
    </w:p>
    <w:p w14:paraId="6B3C545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(i &lt; 1)</w:t>
      </w:r>
    </w:p>
    <w:p w14:paraId="047C6F2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34C164E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"\nВведіть реєстраційний номер: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A4949DC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i;</w:t>
      </w:r>
    </w:p>
    <w:p w14:paraId="68A3697E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6012E841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delete_by_num(Head, i);</w:t>
      </w:r>
    </w:p>
    <w:p w14:paraId="5064EB84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AAC01FE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12:</w:t>
      </w:r>
    </w:p>
    <w:p w14:paraId="43D53B59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delete_last(Head);</w:t>
      </w:r>
    </w:p>
    <w:p w14:paraId="6652A98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C3DDAD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13:</w:t>
      </w:r>
    </w:p>
    <w:p w14:paraId="3C001755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clear_list(Head);</w:t>
      </w:r>
    </w:p>
    <w:p w14:paraId="6A8BF37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6070E8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14:paraId="27C5B1D4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"\nНекоректний варіант!"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643E8D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649076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AADDF3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71A55E95" w14:textId="0B5866C5" w:rsidR="00445941" w:rsidRDefault="000E6814" w:rsidP="000E6814">
      <w:pPr>
        <w:pStyle w:val="1Code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E28CBF4" w14:textId="11AC5561" w:rsidR="00CB3B00" w:rsidRDefault="00CB3B00" w:rsidP="00CB3B00">
      <w:pPr>
        <w:pStyle w:val="1Normal"/>
        <w:rPr>
          <w:lang w:val="en-US"/>
        </w:rPr>
      </w:pPr>
      <w:proofErr w:type="spellStart"/>
      <w:r>
        <w:rPr>
          <w:lang w:val="en-US"/>
        </w:rPr>
        <w:t>Book.h</w:t>
      </w:r>
      <w:proofErr w:type="spellEnd"/>
      <w:r>
        <w:rPr>
          <w:lang w:val="en-US"/>
        </w:rPr>
        <w:t>:</w:t>
      </w:r>
    </w:p>
    <w:p w14:paraId="6B52EE15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678499B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50A8FB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14:paraId="6139730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14:paraId="73FF52F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&lt;iomanip&gt;</w:t>
      </w:r>
    </w:p>
    <w:p w14:paraId="251EFC7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&lt;cstring&gt;</w:t>
      </w:r>
    </w:p>
    <w:p w14:paraId="30C82B3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A2D8EA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14:paraId="10C5873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4E007F8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</w:p>
    <w:p w14:paraId="219E6C2B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55A87481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num;</w:t>
      </w:r>
    </w:p>
    <w:p w14:paraId="3A8A4C4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year;</w:t>
      </w:r>
    </w:p>
    <w:p w14:paraId="669C602F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pages;</w:t>
      </w:r>
    </w:p>
    <w:p w14:paraId="1822CD9C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author[30];</w:t>
      </w:r>
    </w:p>
    <w:p w14:paraId="0A3687AE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title[30];</w:t>
      </w:r>
    </w:p>
    <w:p w14:paraId="68FFE5EA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publisher[20];</w:t>
      </w:r>
    </w:p>
    <w:p w14:paraId="78D906AD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Next;</w:t>
      </w:r>
    </w:p>
    <w:p w14:paraId="5BD9EC86" w14:textId="6FBE769B" w:rsidR="000E6814" w:rsidRP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14:paraId="4885EF5D" w14:textId="45795C62" w:rsidR="00CB3B00" w:rsidRDefault="00CB3B00" w:rsidP="000E6814">
      <w:pPr>
        <w:pStyle w:val="1Normal"/>
        <w:rPr>
          <w:lang w:val="en-US"/>
        </w:rPr>
      </w:pPr>
      <w:proofErr w:type="spellStart"/>
      <w:r>
        <w:rPr>
          <w:lang w:val="en-US"/>
        </w:rPr>
        <w:t>CreateBook.h</w:t>
      </w:r>
      <w:proofErr w:type="spellEnd"/>
      <w:r>
        <w:rPr>
          <w:lang w:val="en-US"/>
        </w:rPr>
        <w:t>:</w:t>
      </w:r>
    </w:p>
    <w:p w14:paraId="7243CC70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2E06DA0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7E70367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"Book.h"</w:t>
      </w:r>
    </w:p>
    <w:p w14:paraId="547A5D7C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5613A6E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create_element(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E0B8CBE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C231564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is_num_free(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8F851EE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96BDE92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add_first(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A4648FA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add_last(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56A72AA" w14:textId="77777777" w:rsidR="000E6814" w:rsidRDefault="000E6814" w:rsidP="000E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add_in_order(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8AEA9C1" w14:textId="1C793DC7" w:rsidR="00CB3B00" w:rsidRDefault="00CB3B00" w:rsidP="00CB3B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778FDCA" w14:textId="2680D247" w:rsidR="00CB3B00" w:rsidRDefault="00CB3B00" w:rsidP="00CB3B00">
      <w:pPr>
        <w:pStyle w:val="1Normal"/>
        <w:rPr>
          <w:lang w:val="en-US"/>
        </w:rPr>
      </w:pPr>
      <w:proofErr w:type="spellStart"/>
      <w:r>
        <w:rPr>
          <w:lang w:val="en-US"/>
        </w:rPr>
        <w:t>DeleteBook.h</w:t>
      </w:r>
      <w:proofErr w:type="spellEnd"/>
      <w:r>
        <w:rPr>
          <w:lang w:val="en-US"/>
        </w:rPr>
        <w:t>:</w:t>
      </w:r>
    </w:p>
    <w:p w14:paraId="4D68D90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4A5ABB1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5C7F0C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"Book.h"</w:t>
      </w:r>
    </w:p>
    <w:p w14:paraId="326D5F4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8EC33B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delete_first(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08885A3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delete_last(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1FA5B1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delete_by_year(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C85F43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delete_by_num(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9F616D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275ED1D" w14:textId="77777777" w:rsidR="00E15020" w:rsidRDefault="00E15020" w:rsidP="00E15020">
      <w:pPr>
        <w:pStyle w:val="1Normal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clear_list(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44ADB77" w14:textId="07960CCE" w:rsidR="00CB3B00" w:rsidRDefault="00CB3B00" w:rsidP="00E15020">
      <w:pPr>
        <w:pStyle w:val="1Normal"/>
        <w:rPr>
          <w:lang w:val="en-US"/>
        </w:rPr>
      </w:pPr>
      <w:proofErr w:type="spellStart"/>
      <w:r>
        <w:rPr>
          <w:lang w:val="en-US"/>
        </w:rPr>
        <w:t>BookList.h</w:t>
      </w:r>
      <w:proofErr w:type="spellEnd"/>
      <w:r>
        <w:rPr>
          <w:lang w:val="en-US"/>
        </w:rPr>
        <w:t>:</w:t>
      </w:r>
    </w:p>
    <w:p w14:paraId="08EBB13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14:paraId="54FADD4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708CE0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"Book.h"</w:t>
      </w:r>
    </w:p>
    <w:p w14:paraId="67D3DFF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"CreateBook.h"</w:t>
      </w:r>
    </w:p>
    <w:p w14:paraId="464309C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"DeleteBook.h"</w:t>
      </w:r>
    </w:p>
    <w:p w14:paraId="14D9E57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645C4F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menu();</w:t>
      </w:r>
    </w:p>
    <w:p w14:paraId="3DA2791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D0D6CF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print_list(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271AC76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print_header();</w:t>
      </w:r>
    </w:p>
    <w:p w14:paraId="49609BA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print_element(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buff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1A410CD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print_after_year(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C96A1D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9CCB4F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bubble_sort_by_author(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D47301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sort_by_author(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3F0D8DD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60771F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search_by_author(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author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16D48635" w14:textId="77777777" w:rsidR="00E15020" w:rsidRDefault="00E15020" w:rsidP="00CB3B00">
      <w:pPr>
        <w:pStyle w:val="1Normal"/>
        <w:rPr>
          <w:lang w:val="en-US"/>
        </w:rPr>
      </w:pPr>
    </w:p>
    <w:p w14:paraId="6F823E71" w14:textId="1916B2C2" w:rsidR="00CB3B00" w:rsidRDefault="00CB3B00" w:rsidP="00CB3B00">
      <w:pPr>
        <w:pStyle w:val="1Normal"/>
        <w:rPr>
          <w:lang w:val="en-US"/>
        </w:rPr>
      </w:pPr>
      <w:r>
        <w:rPr>
          <w:lang w:val="en-US"/>
        </w:rPr>
        <w:t>CreateBook.cpp:</w:t>
      </w:r>
    </w:p>
    <w:p w14:paraId="718EF87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"CreateBook.h"</w:t>
      </w:r>
    </w:p>
    <w:p w14:paraId="14DEBDA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01D9F9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create_element(Book*&amp; Head, Book* book)</w:t>
      </w:r>
    </w:p>
    <w:p w14:paraId="4B7FE5A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49A1F4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"Реєстраційний номер: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7AF621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 &gt;&gt; book-&gt;num; cin.get();</w:t>
      </w:r>
    </w:p>
    <w:p w14:paraId="0E5361D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FDCC87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(!is_num_free(Head, book-&gt;num))</w:t>
      </w:r>
    </w:p>
    <w:p w14:paraId="4402B3B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36B5B92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"Цей номер вже зайнятий! Введіть інший: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48C7A5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 &gt;&gt; book-&gt;num; cin.get();</w:t>
      </w:r>
    </w:p>
    <w:p w14:paraId="4C3F04E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28ACA1F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"Автор: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1CF08A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cin.getline(book-&gt;author, 30);</w:t>
      </w:r>
    </w:p>
    <w:p w14:paraId="7E8AD84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"Назва: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F98538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cin.getline(book-&gt;title, 30);</w:t>
      </w:r>
    </w:p>
    <w:p w14:paraId="01C8EE8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"Рік видання: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474A43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 &gt;&gt; book-&gt;year; cin.get();</w:t>
      </w:r>
    </w:p>
    <w:p w14:paraId="59CD8C2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"Видавництво: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D86BCC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cin.getline(book-&gt;publisher, 30);</w:t>
      </w:r>
    </w:p>
    <w:p w14:paraId="750463B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"К-ть сторінок: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471A23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 &gt;&gt; book-&gt;pages; cin.get();</w:t>
      </w:r>
    </w:p>
    <w:p w14:paraId="5669103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7A0E27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book-&gt;Next = NULL;</w:t>
      </w:r>
    </w:p>
    <w:p w14:paraId="121C645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643370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BA2C8F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is_num_free(Book*&amp; Head,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num)</w:t>
      </w:r>
    </w:p>
    <w:p w14:paraId="6F04286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D90047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(Head == NULL)</w:t>
      </w:r>
    </w:p>
    <w:p w14:paraId="6908107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56D5B4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F53CB1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Book* book = Head;</w:t>
      </w:r>
    </w:p>
    <w:p w14:paraId="4CA448B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5876AD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(book != NULL)</w:t>
      </w:r>
    </w:p>
    <w:p w14:paraId="471A1DA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4FEFA8C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(book-&gt;num == num)</w:t>
      </w:r>
    </w:p>
    <w:p w14:paraId="382B3E8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E0A7F2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3BD11A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 = book-&gt;Next;</w:t>
      </w:r>
    </w:p>
    <w:p w14:paraId="2759F6C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15CE6F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41668A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ABA9CD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34200F2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CF2B26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add_first(Book*&amp; Head, Book* book)</w:t>
      </w:r>
    </w:p>
    <w:p w14:paraId="15B2BB5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4CA9D2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Book* buff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Book;</w:t>
      </w:r>
    </w:p>
    <w:p w14:paraId="6BFAB34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 = book;</w:t>
      </w:r>
    </w:p>
    <w:p w14:paraId="0BBBD4A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buff-&gt;Next = Head;</w:t>
      </w:r>
    </w:p>
    <w:p w14:paraId="3FD8DC7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D8E68A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Head = buff;</w:t>
      </w:r>
    </w:p>
    <w:p w14:paraId="5B514A3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89A37A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F565A5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add_last(Book*&amp; Head, Book* book)</w:t>
      </w:r>
    </w:p>
    <w:p w14:paraId="1ED560F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AF528D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Book* buff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Book;</w:t>
      </w:r>
    </w:p>
    <w:p w14:paraId="2A2C7C6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(Head == NULL) {</w:t>
      </w:r>
    </w:p>
    <w:p w14:paraId="07AE1D9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Head = book; </w:t>
      </w:r>
    </w:p>
    <w:p w14:paraId="3DB2FCD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; </w:t>
      </w:r>
    </w:p>
    <w:p w14:paraId="169A475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37AF341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576E104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 = Head;</w:t>
      </w:r>
    </w:p>
    <w:p w14:paraId="347336E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30F18B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(buff-&gt;Next != NULL)</w:t>
      </w:r>
    </w:p>
    <w:p w14:paraId="3533C63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1E47625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 = buff-&gt;Next;</w:t>
      </w:r>
    </w:p>
    <w:p w14:paraId="3393F52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E309B5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9C3CE4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buff-&gt;Next = book;</w:t>
      </w:r>
    </w:p>
    <w:p w14:paraId="27CCDDF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96D4A9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0D268B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add_in_order(Book*&amp; Head, Book* book)</w:t>
      </w:r>
    </w:p>
    <w:p w14:paraId="53088F7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A75D29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(Head == NULL || strcmp(book-&gt;author, Head-&gt;author) &lt; 0)</w:t>
      </w:r>
    </w:p>
    <w:p w14:paraId="651C50A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0A4E1AA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book-&gt;Next = Head;</w:t>
      </w:r>
    </w:p>
    <w:p w14:paraId="7161ADF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Head = book;</w:t>
      </w:r>
    </w:p>
    <w:p w14:paraId="4B5CD8F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3FD5B8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69ACCF9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5A4984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Book* buff = Head;</w:t>
      </w:r>
    </w:p>
    <w:p w14:paraId="36723C5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(buff-&gt;Next != NULL &amp;&amp; strcmp(book-&gt;author, buff-&gt;Next-&gt;author) &gt;= 0)</w:t>
      </w:r>
    </w:p>
    <w:p w14:paraId="57810AE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0C8C161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 = buff-&gt;Next;</w:t>
      </w:r>
    </w:p>
    <w:p w14:paraId="75381F7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51CBB8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book-&gt;Next = buff-&gt;Next;</w:t>
      </w:r>
    </w:p>
    <w:p w14:paraId="3A53F27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buff-&gt;Next = book;</w:t>
      </w:r>
    </w:p>
    <w:p w14:paraId="41892B0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171CEE3" w14:textId="13CE6F42" w:rsidR="00CB3B00" w:rsidRDefault="00CB3B00" w:rsidP="00CB3B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7CB67A0" w14:textId="3B555F66" w:rsidR="00CB3B00" w:rsidRDefault="00CB3B00" w:rsidP="00CB3B00">
      <w:pPr>
        <w:pStyle w:val="1Normal"/>
        <w:rPr>
          <w:lang w:val="en-US"/>
        </w:rPr>
      </w:pPr>
      <w:r>
        <w:rPr>
          <w:lang w:val="en-US"/>
        </w:rPr>
        <w:t>DeleteBook.cpp:</w:t>
      </w:r>
    </w:p>
    <w:p w14:paraId="56FECA5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"DeleteBook.h"</w:t>
      </w:r>
    </w:p>
    <w:p w14:paraId="07A4D72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9DEB67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delete_first(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00A5E5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8D17C5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79C7F9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29D8414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"Список порожній!\n"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84C8D0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BCABEF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C0C4AB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E9B318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buff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-&gt;Next;</w:t>
      </w:r>
    </w:p>
    <w:p w14:paraId="32C8338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56E9FC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buff;</w:t>
      </w:r>
    </w:p>
    <w:p w14:paraId="3FF59E2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CC0B20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77AA66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delete_last(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74EEB4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9A3DFA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EC8B92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2572F33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"Список порожній!\n"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5E86E4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0DC4F1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1ED344B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-&gt;Next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A007AD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F74BB2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C3D3FE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4C8F93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2D0CFE9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6905B6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buff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B10134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last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2C06AD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AD001C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(buff-&gt;Next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8E17EF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0DD1C39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last = buff;</w:t>
      </w:r>
    </w:p>
    <w:p w14:paraId="4349789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 = buff-&gt;Next;</w:t>
      </w:r>
    </w:p>
    <w:p w14:paraId="74A3C83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(buff-&gt;Next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A44C8E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last-&gt;Next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BDB7D5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3E633F8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088F33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buff;</w:t>
      </w:r>
    </w:p>
    <w:p w14:paraId="20E832C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6F1621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54D41F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delete_by_year(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FE7AF7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643B35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 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E44BAA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DBA21B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-&gt;year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8AB488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4E0A835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buff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45C823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-&gt;Next;</w:t>
      </w:r>
    </w:p>
    <w:p w14:paraId="6BFC058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buff;</w:t>
      </w:r>
    </w:p>
    <w:p w14:paraId="3E6D7A9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905C01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CA5F64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5E62B8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2A1FDDA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"Список порожній!\n"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387888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18D0DE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3B5B9B4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461DC3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book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94B3FB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(book-&gt;Next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6D83FB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411179F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(book-&gt;Next-&gt;year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67FF54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05F29A9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buff = book-&gt;Next;</w:t>
      </w:r>
    </w:p>
    <w:p w14:paraId="4722346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book-&gt;Next = buff-&gt;Next;</w:t>
      </w:r>
    </w:p>
    <w:p w14:paraId="064041B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buff;</w:t>
      </w:r>
    </w:p>
    <w:p w14:paraId="6A24A53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1AE4577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</w:p>
    <w:p w14:paraId="44FBB06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06AACF7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 = book-&gt;Next;</w:t>
      </w:r>
    </w:p>
    <w:p w14:paraId="61E5A14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1682E1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4BC8B9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043B68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0BF673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delete_by_num(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9E7659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D31766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1D97FC6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ABAAAB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"Список порожній!"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633601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BFAC5C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6E8302B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30C1DF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-&gt;num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2E7685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  <w:t>{</w:t>
      </w:r>
    </w:p>
    <w:p w14:paraId="329A03D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buff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991C78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-&gt;Next;</w:t>
      </w:r>
    </w:p>
    <w:p w14:paraId="48A0C5B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buff;</w:t>
      </w:r>
    </w:p>
    <w:p w14:paraId="5ACDA30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DF3D0B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2D9B6E9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EEDD2A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book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4B7DF1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CF6173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7E5C37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(book-&gt;Next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487A8C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1363D01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(book-&gt;Next-&gt;num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733A3F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1325A30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buff = book-&gt;Next;</w:t>
      </w:r>
    </w:p>
    <w:p w14:paraId="25ED1AA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book-&gt;Next = buff-&gt;Next;</w:t>
      </w:r>
    </w:p>
    <w:p w14:paraId="1423D52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buff;</w:t>
      </w:r>
    </w:p>
    <w:p w14:paraId="3DB50F4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6174BD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26C644E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book = book-&gt;Next;</w:t>
      </w:r>
    </w:p>
    <w:p w14:paraId="1F4E808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21A490E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156F48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"У списку відсутння книга з реєстраційним номером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3FEFFBB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498946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C8286C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//void delete_by_num(Book*&amp; Head, int n)</w:t>
      </w:r>
    </w:p>
    <w:p w14:paraId="5679DCF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//{</w:t>
      </w:r>
    </w:p>
    <w:p w14:paraId="1C1E7A3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if (n &lt; 1) return;</w:t>
      </w:r>
    </w:p>
    <w:p w14:paraId="5843A0A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</w:p>
    <w:p w14:paraId="3577904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if (Head == NULL)</w:t>
      </w:r>
    </w:p>
    <w:p w14:paraId="46E774B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3875B12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cout &lt;&lt; "Список порожній!";</w:t>
      </w:r>
    </w:p>
    <w:p w14:paraId="1619034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return;</w:t>
      </w:r>
    </w:p>
    <w:p w14:paraId="589E73EF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1D26ED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</w:p>
    <w:p w14:paraId="10F21D5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if (n == 1)</w:t>
      </w:r>
    </w:p>
    <w:p w14:paraId="335C958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01E05C3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Book* buff = Head;</w:t>
      </w:r>
    </w:p>
    <w:p w14:paraId="173E887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Head = Head-&gt;Next;</w:t>
      </w:r>
    </w:p>
    <w:p w14:paraId="550618F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delete buff;</w:t>
      </w:r>
    </w:p>
    <w:p w14:paraId="65F7D2F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return;</w:t>
      </w:r>
    </w:p>
    <w:p w14:paraId="6F65C39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2E0C907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</w:p>
    <w:p w14:paraId="330E98D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Book* book = Head;</w:t>
      </w:r>
    </w:p>
    <w:p w14:paraId="520B579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int k = 2;</w:t>
      </w:r>
    </w:p>
    <w:p w14:paraId="182CE92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bool found = false;</w:t>
      </w:r>
    </w:p>
    <w:p w14:paraId="0DF8F26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</w:p>
    <w:p w14:paraId="2277471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while (book-&gt;Next != NULL)</w:t>
      </w:r>
    </w:p>
    <w:p w14:paraId="54EED448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952BE5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if (k == n)</w:t>
      </w:r>
    </w:p>
    <w:p w14:paraId="265C4CC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3DF9FA8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Book* buff = book-&gt;Next;</w:t>
      </w:r>
    </w:p>
    <w:p w14:paraId="3A0C1801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book-&gt;Next = buff-&gt;Next;</w:t>
      </w:r>
    </w:p>
    <w:p w14:paraId="7D01C2D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delete buff;</w:t>
      </w:r>
    </w:p>
    <w:p w14:paraId="479CA233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return;</w:t>
      </w:r>
    </w:p>
    <w:p w14:paraId="5F074E2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364EF16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book = book-&gt;Next;</w:t>
      </w:r>
    </w:p>
    <w:p w14:paraId="0D90138D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k++;</w:t>
      </w:r>
    </w:p>
    <w:p w14:paraId="6B4AC9D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2F2EDB42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</w:p>
    <w:p w14:paraId="339E40D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ab/>
        <w:t>cout &lt;&lt; "У списку відсутння книга під номером " &lt;&lt; n &lt;&lt; endl;</w:t>
      </w:r>
    </w:p>
    <w:p w14:paraId="5929D44A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  <w14:ligatures w14:val="standardContextual"/>
        </w:rPr>
        <w:t>//}</w:t>
      </w:r>
    </w:p>
    <w:p w14:paraId="34C1FB7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0D8E33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clear_list(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B928149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E76BD76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C4F4017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75AA5A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"Список порожній!"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B927FDE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E402CF5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F098D8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buff;</w:t>
      </w:r>
    </w:p>
    <w:p w14:paraId="0C86EAFB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EF1537C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7B1C8DA4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delete_first(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1189A3E0" w14:textId="77777777" w:rsid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0421892" w14:textId="11D0C7B2" w:rsidR="00E15020" w:rsidRPr="00E15020" w:rsidRDefault="00E15020" w:rsidP="00E150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57388592" w14:textId="77777777" w:rsidR="00E15020" w:rsidRDefault="00E15020" w:rsidP="00E15020">
      <w:pPr>
        <w:pStyle w:val="1Normal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ED35820" w14:textId="12B57AE6" w:rsidR="00CB3B00" w:rsidRDefault="00CB3B00" w:rsidP="00E15020">
      <w:pPr>
        <w:pStyle w:val="1Normal"/>
        <w:rPr>
          <w:lang w:val="en-US"/>
        </w:rPr>
      </w:pPr>
      <w:r>
        <w:rPr>
          <w:lang w:val="en-US"/>
        </w:rPr>
        <w:t>BookList.cpp:</w:t>
      </w:r>
    </w:p>
    <w:p w14:paraId="0A250848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"BookList.h"</w:t>
      </w:r>
    </w:p>
    <w:p w14:paraId="49BB6E1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67B9AE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14:paraId="3EF2B0B7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7F722EA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 = 0;</w:t>
      </w:r>
    </w:p>
    <w:p w14:paraId="5A7586A7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"\n1 - Додати n книг"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69BB8C68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Додати книгу на початок"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5B06668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Додати книгу в кiнець"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1F97D60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Додати книгу за автором"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1EF9CE77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Надрукувати список книг"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7072667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"6 - Надрукувати список за умовою"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6FD309F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"7 - Відсортувати список за автором"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0E328EC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"8 - Пошук за автором"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449BD20A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"9 - Вилучити першу книгу"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8D5A57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"10 - Вилучити за умовою"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73AC724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"11 - Вилучити за номером"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14F666E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"12 - Вилучити останню книгу"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4BD76A7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"13 - Очистити список"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221B2A73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вихiд"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0738368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"Виберiть режим роботи: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28F933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29102A4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cin.get();</w:t>
      </w:r>
    </w:p>
    <w:p w14:paraId="6C31E81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14:paraId="51A08F98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7B195B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2C91247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print_list(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6CEF93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D3CBC5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E12BA0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5F78CAD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"Список порожній!\n"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80A311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A0ACFF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0BD8496A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3851A8A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print_header();</w:t>
      </w:r>
    </w:p>
    <w:p w14:paraId="2457C7F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buff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6A04D63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(buff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EC5C14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395AE37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print_element(buff);</w:t>
      </w:r>
    </w:p>
    <w:p w14:paraId="00496ED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 = buff-&gt;Next;</w:t>
      </w:r>
    </w:p>
    <w:p w14:paraId="1C2EE9E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ED11A8A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46F4088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AF73E0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print_header()</w:t>
      </w:r>
    </w:p>
    <w:p w14:paraId="1A13E52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84B6CC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left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setw(16)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"\nНомер"</w:t>
      </w:r>
    </w:p>
    <w:p w14:paraId="5099C79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setw(35)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"Автор"</w:t>
      </w:r>
    </w:p>
    <w:p w14:paraId="3689F06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setw(35)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"Назва"</w:t>
      </w:r>
    </w:p>
    <w:p w14:paraId="64D75F8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"Рік"</w:t>
      </w:r>
    </w:p>
    <w:p w14:paraId="357890EA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setw(31)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"Видавництво"</w:t>
      </w:r>
    </w:p>
    <w:p w14:paraId="6D5C36C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setw(22)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"К-ть сторінок"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05AF2F7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CBDA02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1B5FEE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print_element(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buff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E003AE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9E1AEF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buff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-&gt;num;</w:t>
      </w:r>
    </w:p>
    <w:p w14:paraId="5201A61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setw(30)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buff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-&gt;author;</w:t>
      </w:r>
    </w:p>
    <w:p w14:paraId="244DF6A8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setw(30)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buff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-&gt;title;</w:t>
      </w:r>
    </w:p>
    <w:p w14:paraId="5DFC623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setw(7)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buff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-&gt;year;</w:t>
      </w:r>
    </w:p>
    <w:p w14:paraId="3651F53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setw(20)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buff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-&gt;publisher;</w:t>
      </w:r>
    </w:p>
    <w:p w14:paraId="0138E8C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setw(10)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buff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-&gt;pages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14:paraId="7F4774D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35AEFD7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2B0014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print_after_year(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52D78C7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C7F336D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6E4B1D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2E88604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"Список порожній!\n"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0E13F7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C4D2F6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820FEA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4D52967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f_Head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00A20FC4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buff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4438048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C9D3F33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(buff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78E3BD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769A059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(buff-&gt;year &gt;=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DD62A7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C279CD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copy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46B92293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*copy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*buff;</w:t>
      </w:r>
    </w:p>
    <w:p w14:paraId="4770310D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copy-&gt;Next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6169CC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add_in_order(f_Head, copy);</w:t>
      </w:r>
    </w:p>
    <w:p w14:paraId="1C89956D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6536383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 = buff-&gt;Next;</w:t>
      </w:r>
    </w:p>
    <w:p w14:paraId="6C18342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7794CA2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21B1C7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(f_Head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51F0DC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135FF59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"Незнайдено книг виданих після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року!\n"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35C7B9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DFE275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A394758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print_list(f_Head);</w:t>
      </w:r>
    </w:p>
    <w:p w14:paraId="1272E11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clear_list(f_Head);</w:t>
      </w:r>
    </w:p>
    <w:p w14:paraId="5C3245A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FA74C7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02D7CE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C1D4D3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bubble_sort_by_author(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B27D94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22C819C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-&gt;Next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1924AC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44B7974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E7F23C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swapped;</w:t>
      </w:r>
    </w:p>
    <w:p w14:paraId="5E8CF59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0B7843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do</w:t>
      </w:r>
    </w:p>
    <w:p w14:paraId="7B5724D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592C37A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swapped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060A1E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630857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prev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E7C2E6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current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D0DAE1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0DB8AE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(current-&gt;Next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016DB49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68B6B0F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next = current-&gt;Next;</w:t>
      </w:r>
    </w:p>
    <w:p w14:paraId="43AF04F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C5D9F04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(strcmp(current-&gt;author, next-&gt;author) &gt; 0)</w:t>
      </w:r>
    </w:p>
    <w:p w14:paraId="1EAA33E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0295B10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(prev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3B6504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next;</w:t>
      </w:r>
    </w:p>
    <w:p w14:paraId="4431DC94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</w:p>
    <w:p w14:paraId="47E7FA2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prev-&gt;Next = next;</w:t>
      </w:r>
    </w:p>
    <w:p w14:paraId="297367B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4B5F3D0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current-&gt;Next = next-&gt;Next;</w:t>
      </w:r>
    </w:p>
    <w:p w14:paraId="1FB6574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next-&gt;Next = current;</w:t>
      </w:r>
    </w:p>
    <w:p w14:paraId="313EBE58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4F190C5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prev = next;</w:t>
      </w:r>
    </w:p>
    <w:p w14:paraId="0EFC0FD3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76F7C26D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swapped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19EAD95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619FCCD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</w:p>
    <w:p w14:paraId="4A8355B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2B7B1023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prev = current;</w:t>
      </w:r>
    </w:p>
    <w:p w14:paraId="2B26E85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current = current-&gt;Next;</w:t>
      </w:r>
    </w:p>
    <w:p w14:paraId="0EABC1A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6E30BCB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5EC3C5C4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786C69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(swapped);</w:t>
      </w:r>
    </w:p>
    <w:p w14:paraId="287D9F9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7661478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D025C7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sort_by_author(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2EA2FBD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DA4CF3C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-&gt;Next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76AEFFF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329FB34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33AC816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sorted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BEC4BFD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32C1C6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3E496545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20BECC1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buff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2A8D89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-&gt;Next;</w:t>
      </w:r>
    </w:p>
    <w:p w14:paraId="3289D5D9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 xml:space="preserve">buff-&gt;Next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CDDBA2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113A44B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add_in_order(sorted, buff);</w:t>
      </w:r>
    </w:p>
    <w:p w14:paraId="036B6B04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4AF52AF4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A7DBCD1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sorted;</w:t>
      </w:r>
    </w:p>
    <w:p w14:paraId="04C1602B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0992F49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</w:p>
    <w:p w14:paraId="65BEFE34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search_by_author(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author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6B2B028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6C0DF07A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Book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buff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6DCF71ED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 = 1;</w:t>
      </w:r>
    </w:p>
    <w:p w14:paraId="4A5289CF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(buff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5B7D95A7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7BE2FE2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(strstr(buff-&gt;author,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author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14:paraId="4E3C4FB8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{</w:t>
      </w:r>
    </w:p>
    <w:p w14:paraId="7ACB18F0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(k == 1) print_header();</w:t>
      </w:r>
    </w:p>
    <w:p w14:paraId="5C8899E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print_element(buff);</w:t>
      </w:r>
    </w:p>
    <w:p w14:paraId="7F84661D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k++;</w:t>
      </w:r>
    </w:p>
    <w:p w14:paraId="154E5FC6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7ABCDE82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buff = buff-&gt;Next;</w:t>
      </w:r>
    </w:p>
    <w:p w14:paraId="3AB1082E" w14:textId="77777777" w:rsidR="0089546D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ab/>
        <w:t>}</w:t>
      </w:r>
    </w:p>
    <w:p w14:paraId="2FA9425C" w14:textId="3493965E" w:rsidR="00377746" w:rsidRPr="00377746" w:rsidRDefault="0089546D" w:rsidP="008954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16BE4A38" w14:textId="77777777" w:rsidR="00377746" w:rsidRPr="00377746" w:rsidRDefault="00377746" w:rsidP="00377746">
      <w:pPr>
        <w:pStyle w:val="1Normal"/>
        <w:rPr>
          <w:lang w:val="en-US"/>
        </w:rPr>
      </w:pPr>
    </w:p>
    <w:p w14:paraId="702A7801" w14:textId="77777777" w:rsidR="00C621DA" w:rsidRDefault="00C621DA" w:rsidP="00C14ABF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58"/>
        <w:gridCol w:w="8268"/>
        <w:gridCol w:w="1234"/>
      </w:tblGrid>
      <w:tr w:rsidR="00110425" w14:paraId="5826B68B" w14:textId="77777777" w:rsidTr="00DC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284AC490" w14:textId="77777777" w:rsidR="00990071" w:rsidRPr="007D32A8" w:rsidRDefault="00990071" w:rsidP="00577B08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5014" w:type="dxa"/>
          </w:tcPr>
          <w:p w14:paraId="57638813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206830D9" w14:textId="77777777"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110425" w14:paraId="2A5B584E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035D7CC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0CA49D21" w14:textId="13F43A6F" w:rsidR="00990071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B7278E3" wp14:editId="119457A9">
                  <wp:extent cx="3314987" cy="3048264"/>
                  <wp:effectExtent l="0" t="0" r="0" b="0"/>
                  <wp:docPr id="1730586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58628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987" cy="304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22CC3AC" w14:textId="77777777" w:rsidR="005C51AD" w:rsidRPr="00990071" w:rsidRDefault="005C51AD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425" w14:paraId="25C6D3D9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D57725E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6ECB454E" w14:textId="202CF699" w:rsidR="00990071" w:rsidRPr="003E5D13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04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7FD16BB" wp14:editId="6819D8D7">
                  <wp:extent cx="4030980" cy="1980571"/>
                  <wp:effectExtent l="0" t="0" r="7620" b="635"/>
                  <wp:docPr id="947059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05940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7833" cy="198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072EB448" w14:textId="77777777" w:rsidR="00990071" w:rsidRPr="00990071" w:rsidRDefault="00990071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425" w14:paraId="6E1FE60F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7B9ED51" w14:textId="77777777"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12D23331" w14:textId="1054A6D1" w:rsidR="00990071" w:rsidRPr="00B707C2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906ADB" wp14:editId="31601F9D">
                  <wp:extent cx="3276884" cy="1287892"/>
                  <wp:effectExtent l="0" t="0" r="0" b="7620"/>
                  <wp:docPr id="958079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07988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884" cy="128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5028E75" w14:textId="77777777" w:rsidR="00990071" w:rsidRDefault="00990071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10425" w14:paraId="2A921700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E429D13" w14:textId="77777777" w:rsidR="00110425" w:rsidRPr="00577B08" w:rsidRDefault="00110425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6C90CDA6" w14:textId="4252A408" w:rsidR="00110425" w:rsidRP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76BA71C" wp14:editId="77F6E610">
                  <wp:extent cx="2552921" cy="1158340"/>
                  <wp:effectExtent l="0" t="0" r="0" b="3810"/>
                  <wp:docPr id="69501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112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21" cy="11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0A2E3ACA" w14:textId="77777777" w:rsid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10425" w14:paraId="245CBE50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3264FAF9" w14:textId="77777777" w:rsidR="00110425" w:rsidRPr="00577B08" w:rsidRDefault="00110425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66FCDFAC" w14:textId="7B395723" w:rsidR="00110425" w:rsidRP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1D0C563" wp14:editId="23548950">
                  <wp:extent cx="5044440" cy="638994"/>
                  <wp:effectExtent l="0" t="0" r="3810" b="8890"/>
                  <wp:docPr id="220015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01533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472" cy="63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0E1DB2B0" w14:textId="77777777" w:rsid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10425" w14:paraId="3AF8ACC9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9F1A5B7" w14:textId="77777777" w:rsidR="00110425" w:rsidRPr="00577B08" w:rsidRDefault="00110425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166F1096" w14:textId="7E8D971A" w:rsidR="00110425" w:rsidRP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8EACFA3" wp14:editId="57444A11">
                  <wp:extent cx="5113020" cy="844478"/>
                  <wp:effectExtent l="0" t="0" r="0" b="0"/>
                  <wp:docPr id="1406310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1064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274" cy="84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DDBF953" w14:textId="77777777" w:rsid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10425" w14:paraId="1892DDEC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CA3DF4A" w14:textId="77777777" w:rsidR="00110425" w:rsidRPr="00577B08" w:rsidRDefault="00110425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65BA0C72" w14:textId="39256538" w:rsidR="00110425" w:rsidRP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AA8E3CB" wp14:editId="04FB06DA">
                  <wp:extent cx="5090160" cy="1237291"/>
                  <wp:effectExtent l="0" t="0" r="0" b="1270"/>
                  <wp:docPr id="1706115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11579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851" cy="1238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D7C6747" w14:textId="77777777" w:rsid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10425" w14:paraId="35BD6625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3AD3758" w14:textId="77777777" w:rsidR="00110425" w:rsidRPr="00577B08" w:rsidRDefault="00110425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57312A0C" w14:textId="3623BB3B" w:rsidR="00110425" w:rsidRP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F2A55FD" wp14:editId="2631B84F">
                  <wp:extent cx="2362405" cy="1135478"/>
                  <wp:effectExtent l="0" t="0" r="0" b="7620"/>
                  <wp:docPr id="1998628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62800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405" cy="113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FF63B03" wp14:editId="752DEE4A">
                  <wp:extent cx="5006340" cy="1298979"/>
                  <wp:effectExtent l="0" t="0" r="3810" b="0"/>
                  <wp:docPr id="1413321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32161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199" cy="130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1426F623" w14:textId="77777777" w:rsid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10425" w14:paraId="189C809E" w14:textId="77777777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168E69D" w14:textId="77777777" w:rsidR="00110425" w:rsidRPr="00577B08" w:rsidRDefault="00110425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14:paraId="3063B7CE" w14:textId="45ED94A3" w:rsidR="00110425" w:rsidRP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DCE4F8F" wp14:editId="5ECEF218">
                  <wp:extent cx="3208298" cy="586791"/>
                  <wp:effectExtent l="0" t="0" r="0" b="3810"/>
                  <wp:docPr id="1847416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41674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298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110425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F833FB7" wp14:editId="6066D017">
                  <wp:extent cx="5082540" cy="834171"/>
                  <wp:effectExtent l="0" t="0" r="3810" b="4445"/>
                  <wp:docPr id="43664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64963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875" cy="83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7C8F1819" w14:textId="77777777" w:rsidR="00110425" w:rsidRDefault="00110425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52C015A" w14:textId="381D3200" w:rsidR="00110425" w:rsidRDefault="00C621DA" w:rsidP="00765DF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C5C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Висновок:</w:t>
      </w:r>
      <w:r w:rsidRPr="00DC5C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1104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43C7680F" w14:textId="4BD48093" w:rsidR="00C621DA" w:rsidRPr="00DC5C30" w:rsidRDefault="00110425" w:rsidP="00765DFE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Під час виконання лабораторної роботи я н</w:t>
      </w:r>
      <w:r w:rsidRPr="001104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абу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Pr="001104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практичних навиків програмування, тестування програм з використанням лінійних однозвв’язних списків.</w:t>
      </w:r>
    </w:p>
    <w:sectPr w:rsidR="00C621DA" w:rsidRPr="00DC5C30" w:rsidSect="00C621DA">
      <w:headerReference w:type="default" r:id="rId39"/>
      <w:footerReference w:type="default" r:id="rId40"/>
      <w:headerReference w:type="first" r:id="rId41"/>
      <w:footerReference w:type="first" r:id="rId42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DD01" w14:textId="77777777" w:rsidR="00191C24" w:rsidRDefault="00191C24" w:rsidP="004421FA">
      <w:pPr>
        <w:spacing w:after="0" w:line="240" w:lineRule="auto"/>
      </w:pPr>
      <w:r>
        <w:separator/>
      </w:r>
    </w:p>
  </w:endnote>
  <w:endnote w:type="continuationSeparator" w:id="0">
    <w:p w14:paraId="379808CA" w14:textId="77777777" w:rsidR="00191C24" w:rsidRDefault="00191C24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ACB95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73B7B0D" wp14:editId="3FEC909E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4B9FD3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73B7B0D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4B4B9FD3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74D0A4" wp14:editId="29751C37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1F1F58" w14:textId="76D0DA89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CF361B">
                            <w:rPr>
                              <w:rFonts w:cstheme="minorHAnsi"/>
                              <w:sz w:val="40"/>
                            </w:rPr>
                            <w:t>12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4D02362E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4D0A4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281F1F58" w14:textId="76D0DA89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CF361B">
                      <w:rPr>
                        <w:rFonts w:cstheme="minorHAnsi"/>
                        <w:sz w:val="40"/>
                      </w:rPr>
                      <w:t>12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4D02362E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C82E8B" wp14:editId="76AE45B0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B7C36C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82E8B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41B7C36C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5E2B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F11E38" wp14:editId="4C2126E1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0F56AF" w14:textId="3FC3A4C3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CF361B">
                            <w:rPr>
                              <w:rFonts w:cstheme="minorHAnsi"/>
                              <w:sz w:val="40"/>
                            </w:rPr>
                            <w:t>12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507D796D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F11E38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7D0F56AF" w14:textId="3FC3A4C3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CF361B">
                      <w:rPr>
                        <w:rFonts w:cstheme="minorHAnsi"/>
                        <w:sz w:val="40"/>
                      </w:rPr>
                      <w:t>12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507D796D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DD6C17" wp14:editId="7F888CD6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44E7C95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EDD6C17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644E7C95" w14:textId="77777777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9F5E1" w14:textId="77777777" w:rsidR="00191C24" w:rsidRDefault="00191C24" w:rsidP="004421FA">
      <w:pPr>
        <w:spacing w:after="0" w:line="240" w:lineRule="auto"/>
      </w:pPr>
      <w:r>
        <w:separator/>
      </w:r>
    </w:p>
  </w:footnote>
  <w:footnote w:type="continuationSeparator" w:id="0">
    <w:p w14:paraId="304E87F1" w14:textId="77777777" w:rsidR="00191C24" w:rsidRDefault="00191C24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A99C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56FCA3" wp14:editId="3E26F2C0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01F160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E539A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188C8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4F3F03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163143CA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B81C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09E288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56FCA3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1001F160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46E539A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1F188C8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574F3F03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163143CA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224B81C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2A09E288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91425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6B45DD0" wp14:editId="207FA531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BE3B43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8509D1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ABA3AA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D248E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75FCC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6AE8D2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D1A72D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6A1CF3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D02727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891265" w14:textId="77777777" w:rsidR="00072426" w:rsidRPr="00D11972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8F5B46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1C2104" w14:textId="77777777" w:rsidR="00072426" w:rsidRPr="00D11972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69C504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00372B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8816E4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100CA4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EB4D83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D11972">
                                <w:rPr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8508F7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F84F47" w14:textId="3F0DDFBF" w:rsidR="00072426" w:rsidRPr="00CF361B" w:rsidRDefault="00CF361B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F36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Лінійний однозв’язний список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B7C3AB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C61F8F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336BC0" w14:textId="5679C659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CF361B" w:rsidRPr="00CF361B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21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C9F210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B45DD0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03BE3B43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388509D1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54ABA3AA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76D248E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2E75FCC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656AE8D2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35D1A72D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7C6A1CF3" w14:textId="77777777" w:rsidR="00072426" w:rsidRPr="00D11972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3DD02727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04891265" w14:textId="77777777" w:rsidR="00072426" w:rsidRPr="00D11972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468F5B46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0D1C2104" w14:textId="77777777" w:rsidR="00072426" w:rsidRPr="00D11972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1669C504" w14:textId="77777777" w:rsidR="00072426" w:rsidRPr="00D11972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1400372B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308816E4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70100CA4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50EB4D83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</w:t>
                        </w:r>
                        <w:r w:rsidRPr="00D11972">
                          <w:rPr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7C8508F7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5AF84F47" w14:textId="3F0DDFBF" w:rsidR="00072426" w:rsidRPr="00CF361B" w:rsidRDefault="00CF361B" w:rsidP="00201E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CF361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Лінійний однозв’язний список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22B7C3AB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14C61F8F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3E336BC0" w14:textId="5679C659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CF361B" w:rsidRPr="00CF361B">
                        <w:rPr>
                          <w:i/>
                          <w:iCs/>
                          <w:noProof/>
                          <w:sz w:val="18"/>
                        </w:rPr>
                        <w:t>21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48C9F210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6556"/>
    <w:multiLevelType w:val="hybridMultilevel"/>
    <w:tmpl w:val="C89ED0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06F00"/>
    <w:multiLevelType w:val="hybridMultilevel"/>
    <w:tmpl w:val="FF32C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68C4EA">
      <w:numFmt w:val="bullet"/>
      <w:lvlText w:val="•"/>
      <w:lvlJc w:val="left"/>
      <w:pPr>
        <w:ind w:left="1716" w:hanging="636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52561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2"/>
  </w:num>
  <w:num w:numId="3" w16cid:durableId="1351371422">
    <w:abstractNumId w:val="11"/>
  </w:num>
  <w:num w:numId="4" w16cid:durableId="2077119791">
    <w:abstractNumId w:val="5"/>
  </w:num>
  <w:num w:numId="5" w16cid:durableId="1825317795">
    <w:abstractNumId w:val="9"/>
  </w:num>
  <w:num w:numId="6" w16cid:durableId="2055688796">
    <w:abstractNumId w:val="7"/>
  </w:num>
  <w:num w:numId="7" w16cid:durableId="16281253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3"/>
  </w:num>
  <w:num w:numId="10" w16cid:durableId="16976764">
    <w:abstractNumId w:val="6"/>
  </w:num>
  <w:num w:numId="11" w16cid:durableId="361397887">
    <w:abstractNumId w:val="1"/>
  </w:num>
  <w:num w:numId="12" w16cid:durableId="1556771783">
    <w:abstractNumId w:val="13"/>
  </w:num>
  <w:num w:numId="13" w16cid:durableId="610284079">
    <w:abstractNumId w:val="8"/>
  </w:num>
  <w:num w:numId="14" w16cid:durableId="717820281">
    <w:abstractNumId w:val="4"/>
  </w:num>
  <w:num w:numId="15" w16cid:durableId="1112479966">
    <w:abstractNumId w:val="10"/>
  </w:num>
  <w:num w:numId="16" w16cid:durableId="204197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23"/>
    <w:rsid w:val="00002AC2"/>
    <w:rsid w:val="00036B42"/>
    <w:rsid w:val="00072426"/>
    <w:rsid w:val="000E6814"/>
    <w:rsid w:val="00110425"/>
    <w:rsid w:val="00162A16"/>
    <w:rsid w:val="0017620B"/>
    <w:rsid w:val="00191C24"/>
    <w:rsid w:val="001A492B"/>
    <w:rsid w:val="001B7754"/>
    <w:rsid w:val="001F760F"/>
    <w:rsid w:val="00201E6B"/>
    <w:rsid w:val="002234C8"/>
    <w:rsid w:val="0024183D"/>
    <w:rsid w:val="00245927"/>
    <w:rsid w:val="002752D2"/>
    <w:rsid w:val="002B03FE"/>
    <w:rsid w:val="002D402C"/>
    <w:rsid w:val="00304122"/>
    <w:rsid w:val="00370367"/>
    <w:rsid w:val="00377746"/>
    <w:rsid w:val="003823D6"/>
    <w:rsid w:val="00383225"/>
    <w:rsid w:val="00386ED7"/>
    <w:rsid w:val="00391FB4"/>
    <w:rsid w:val="00394E07"/>
    <w:rsid w:val="003D545C"/>
    <w:rsid w:val="004123EE"/>
    <w:rsid w:val="004421FA"/>
    <w:rsid w:val="00445941"/>
    <w:rsid w:val="0048174C"/>
    <w:rsid w:val="004E66DC"/>
    <w:rsid w:val="004F6BFD"/>
    <w:rsid w:val="005045F7"/>
    <w:rsid w:val="00523076"/>
    <w:rsid w:val="005651FB"/>
    <w:rsid w:val="00577B08"/>
    <w:rsid w:val="005A23C1"/>
    <w:rsid w:val="005A2A09"/>
    <w:rsid w:val="005C51AD"/>
    <w:rsid w:val="005D6FD0"/>
    <w:rsid w:val="006066E3"/>
    <w:rsid w:val="006357CE"/>
    <w:rsid w:val="006F488C"/>
    <w:rsid w:val="00705123"/>
    <w:rsid w:val="00765DFE"/>
    <w:rsid w:val="007A5B28"/>
    <w:rsid w:val="007A6CFB"/>
    <w:rsid w:val="007C20D2"/>
    <w:rsid w:val="007D501E"/>
    <w:rsid w:val="007E1FD3"/>
    <w:rsid w:val="007E21C2"/>
    <w:rsid w:val="007E6F0D"/>
    <w:rsid w:val="0089546D"/>
    <w:rsid w:val="008F7000"/>
    <w:rsid w:val="009043E3"/>
    <w:rsid w:val="009561EC"/>
    <w:rsid w:val="00960E6E"/>
    <w:rsid w:val="00987390"/>
    <w:rsid w:val="00990071"/>
    <w:rsid w:val="009A2B04"/>
    <w:rsid w:val="009B7BBD"/>
    <w:rsid w:val="00A10F03"/>
    <w:rsid w:val="00A26618"/>
    <w:rsid w:val="00A46E8D"/>
    <w:rsid w:val="00A52B5D"/>
    <w:rsid w:val="00AC126F"/>
    <w:rsid w:val="00AC7E90"/>
    <w:rsid w:val="00B24402"/>
    <w:rsid w:val="00B85632"/>
    <w:rsid w:val="00BC6955"/>
    <w:rsid w:val="00C14ABF"/>
    <w:rsid w:val="00C3270A"/>
    <w:rsid w:val="00C52281"/>
    <w:rsid w:val="00C54AA6"/>
    <w:rsid w:val="00C621DA"/>
    <w:rsid w:val="00C636BF"/>
    <w:rsid w:val="00C85CC0"/>
    <w:rsid w:val="00CB3B00"/>
    <w:rsid w:val="00CD5134"/>
    <w:rsid w:val="00CE709C"/>
    <w:rsid w:val="00CF361B"/>
    <w:rsid w:val="00D131C8"/>
    <w:rsid w:val="00D14DA0"/>
    <w:rsid w:val="00D307AE"/>
    <w:rsid w:val="00D64AD5"/>
    <w:rsid w:val="00DA6AF9"/>
    <w:rsid w:val="00DC5C30"/>
    <w:rsid w:val="00DD5BAC"/>
    <w:rsid w:val="00DF5D50"/>
    <w:rsid w:val="00E12C5E"/>
    <w:rsid w:val="00E15020"/>
    <w:rsid w:val="00E35251"/>
    <w:rsid w:val="00E54970"/>
    <w:rsid w:val="00E670D3"/>
    <w:rsid w:val="00EB4B2D"/>
    <w:rsid w:val="00EB5D56"/>
    <w:rsid w:val="00EE358A"/>
    <w:rsid w:val="00EF2328"/>
    <w:rsid w:val="00F41964"/>
    <w:rsid w:val="00F566B6"/>
    <w:rsid w:val="00F823E6"/>
    <w:rsid w:val="00F8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73110"/>
  <w15:chartTrackingRefBased/>
  <w15:docId w15:val="{252D502C-AC94-4154-BBC6-D47D5BA9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ЛР_Капітан_Шаблон.dotx</Template>
  <TotalTime>458</TotalTime>
  <Pages>22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Kapitan Vitalii</cp:lastModifiedBy>
  <cp:revision>13</cp:revision>
  <dcterms:created xsi:type="dcterms:W3CDTF">2026-02-24T09:11:00Z</dcterms:created>
  <dcterms:modified xsi:type="dcterms:W3CDTF">2026-03-03T07:53:00Z</dcterms:modified>
</cp:coreProperties>
</file>