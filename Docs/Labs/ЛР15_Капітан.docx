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EF67" w14:textId="77777777" w:rsidR="00C621DA" w:rsidRPr="00A46E8D" w:rsidRDefault="00C621DA" w:rsidP="00C3270A">
      <w:pPr>
        <w:keepNext/>
        <w:tabs>
          <w:tab w:val="center" w:pos="4819"/>
        </w:tabs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 w:rsidR="00C3270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 w:rsidR="00A46E8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1</w:t>
      </w:r>
      <w:r w:rsidR="00537D4F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5</w:t>
      </w:r>
    </w:p>
    <w:p w14:paraId="5DE91A9B" w14:textId="75ED20D4" w:rsidR="00C621DA" w:rsidRPr="00537D4F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A3439E" w:rsidRPr="00A3439E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Алгоритми програмування задач з графами</w:t>
      </w:r>
    </w:p>
    <w:p w14:paraId="52AEA47E" w14:textId="77777777" w:rsidR="00BC6955" w:rsidRPr="00184B66" w:rsidRDefault="00C621DA" w:rsidP="00C14ABF">
      <w:pPr>
        <w:pStyle w:val="1Header"/>
        <w:rPr>
          <w:b w:val="0"/>
          <w:bCs w:val="0"/>
        </w:rPr>
      </w:pPr>
      <w:r w:rsidRPr="00EB4B2D">
        <w:t>Мета:</w:t>
      </w:r>
    </w:p>
    <w:p w14:paraId="68FD8A83" w14:textId="5935BD7D" w:rsidR="00A3439E" w:rsidRPr="00F14002" w:rsidRDefault="00F14002" w:rsidP="00F14002">
      <w:pPr>
        <w:pStyle w:val="1Normal"/>
      </w:pPr>
      <w:r w:rsidRPr="00F14002">
        <w:t>Використовуючи алгоритми Прима, Крускала навчитись будувати мінімальне кістякове дерево.</w:t>
      </w:r>
    </w:p>
    <w:p w14:paraId="63A5746D" w14:textId="6DA834C6" w:rsidR="00C3270A" w:rsidRDefault="00C3270A" w:rsidP="00DC5C30">
      <w:pPr>
        <w:pStyle w:val="1Header"/>
      </w:pPr>
      <w:r>
        <w:t>Варіант 8. Задача 1.</w:t>
      </w:r>
    </w:p>
    <w:p w14:paraId="5D706C76" w14:textId="77777777" w:rsidR="00DC5C30" w:rsidRDefault="00C3270A" w:rsidP="00C3270A">
      <w:pPr>
        <w:pStyle w:val="1Header"/>
        <w:rPr>
          <w:lang w:val="en-US"/>
        </w:rPr>
      </w:pPr>
      <w:r>
        <w:t xml:space="preserve">Умова: </w:t>
      </w:r>
    </w:p>
    <w:p w14:paraId="3CFDD62A" w14:textId="4594BF52" w:rsidR="005D18E0" w:rsidRDefault="00A3439E" w:rsidP="00DC5C30">
      <w:pPr>
        <w:pStyle w:val="1Normal"/>
        <w:rPr>
          <w:lang w:eastAsia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8BEF91" wp14:editId="6AC07CB5">
            <wp:simplePos x="0" y="0"/>
            <wp:positionH relativeFrom="column">
              <wp:posOffset>-78740</wp:posOffset>
            </wp:positionH>
            <wp:positionV relativeFrom="paragraph">
              <wp:posOffset>702310</wp:posOffset>
            </wp:positionV>
            <wp:extent cx="6120765" cy="5892800"/>
            <wp:effectExtent l="0" t="0" r="0" b="0"/>
            <wp:wrapTopAndBottom/>
            <wp:docPr id="163346281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8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5EA1">
        <w:rPr>
          <w:lang w:eastAsia="ru-RU"/>
        </w:rPr>
        <w:t>В Лісогринівецькій СТГ є 14 сіл, селищна рада планує прокласти асфальт, щоб об’єднати усі села, задля економії бюджету хочуть прокласти найменшу довжину доріг</w:t>
      </w:r>
      <w:r w:rsidR="005D18E0">
        <w:rPr>
          <w:lang w:eastAsia="ru-RU"/>
        </w:rPr>
        <w:t>:</w:t>
      </w:r>
    </w:p>
    <w:p w14:paraId="7A817028" w14:textId="77777777" w:rsidR="00F14002" w:rsidRDefault="00F140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5321CD9D" w14:textId="62F8B695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lastRenderedPageBreak/>
        <w:t>Лісові Гринівці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52D9F4B3" w14:textId="3A453D14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Стуфчинці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42DC7569" w14:textId="1D1F43E8" w:rsidR="00A3439E" w:rsidRPr="00F14002" w:rsidRDefault="00A3439E" w:rsidP="00F140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Терешівці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5D53129B" w14:textId="7279E5EB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Пашківці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56FDA590" w14:textId="79D6290D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Гнатівці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5BC57CAC" w14:textId="11908EBD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Аркадіївці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424CB9E3" w14:textId="68FCA529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Климашівка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1484066B" w14:textId="78797501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Моломолинці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27F6FF41" w14:textId="3AC50FE9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Печеськи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49AB25EC" w14:textId="1DCB4239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Шпичинці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45DAA93F" w14:textId="1EACFCC9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Скаржинці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709BBFE8" w14:textId="09B46136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Редвинці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221E284F" w14:textId="6D31B11D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Ходаківці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79FD3071" w14:textId="5F62C10B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A3439E">
        <w:rPr>
          <w:rFonts w:ascii="Times New Roman" w:hAnsi="Times New Roman" w:cs="Times New Roman"/>
          <w:sz w:val="20"/>
          <w:szCs w:val="20"/>
        </w:rPr>
        <w:t>Тиранівка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6600DA80" w14:textId="77777777" w:rsidR="00765DFE" w:rsidRPr="00D131C8" w:rsidRDefault="00765DFE" w:rsidP="00C14ABF">
      <w:pPr>
        <w:pStyle w:val="1Header"/>
      </w:pPr>
      <w:r w:rsidRPr="00D026C2">
        <w:t>Формалізація задачі</w:t>
      </w:r>
      <w:r w:rsidR="00D131C8">
        <w:t>:</w:t>
      </w:r>
    </w:p>
    <w:p w14:paraId="022A97A0" w14:textId="7ACDD135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 xml:space="preserve">Main.cpp </w:t>
      </w:r>
    </w:p>
    <w:p w14:paraId="37078528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main()</w:t>
      </w:r>
    </w:p>
    <w:p w14:paraId="368C1392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вибір користувача в меню, кількість вершин (n), назви вершин (names), ваги ребер матриці (matrix), імена файлів для збереження/завантаження.</w:t>
      </w:r>
    </w:p>
    <w:p w14:paraId="36D78FD2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виклик відповідних функцій обробки згідно з обраним пунктом меню, вивід результатів у консоль, код завершення 0.</w:t>
      </w:r>
    </w:p>
    <w:p w14:paraId="06B54595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int, std::string, std::string*, double**.</w:t>
      </w:r>
    </w:p>
    <w:p w14:paraId="733B13E2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4) Тестування: перевірити роботу програм для всіх віток алгоритму.</w:t>
      </w:r>
    </w:p>
    <w:p w14:paraId="2FB63E8A" w14:textId="77777777" w:rsidR="00CC0260" w:rsidRDefault="00CC0260" w:rsidP="00CC0260">
      <w:pPr>
        <w:pStyle w:val="1Normal"/>
        <w:contextualSpacing/>
        <w:rPr>
          <w:i/>
          <w:iCs/>
        </w:rPr>
      </w:pPr>
    </w:p>
    <w:p w14:paraId="20A6CD96" w14:textId="77777777" w:rsidR="00CC0260" w:rsidRPr="00CC0260" w:rsidRDefault="00CC0260" w:rsidP="00CC0260">
      <w:pPr>
        <w:pStyle w:val="1Normal"/>
        <w:contextualSpacing/>
        <w:rPr>
          <w:i/>
          <w:iCs/>
        </w:rPr>
      </w:pPr>
    </w:p>
    <w:p w14:paraId="300B2BE3" w14:textId="48727D02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Menu.cpp</w:t>
      </w:r>
    </w:p>
    <w:p w14:paraId="379F69AC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menu()</w:t>
      </w:r>
    </w:p>
    <w:p w14:paraId="79A5CCE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введення користувачем цілого числа (k) з клавіатури.</w:t>
      </w:r>
    </w:p>
    <w:p w14:paraId="68B225C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ціле число (k), що відповідає обраному пункту меню.</w:t>
      </w:r>
    </w:p>
    <w:p w14:paraId="155F8914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int.</w:t>
      </w:r>
    </w:p>
    <w:p w14:paraId="0D1A729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4) Тестування: перевірити роботу програм для всіх віток алгоритму.</w:t>
      </w:r>
    </w:p>
    <w:p w14:paraId="4AAA2E9E" w14:textId="77777777" w:rsidR="00CC0260" w:rsidRPr="00CC0260" w:rsidRDefault="00CC0260" w:rsidP="00CC0260">
      <w:pPr>
        <w:pStyle w:val="1Normal"/>
        <w:contextualSpacing/>
        <w:rPr>
          <w:i/>
          <w:iCs/>
        </w:rPr>
      </w:pPr>
    </w:p>
    <w:p w14:paraId="5F8CAEDC" w14:textId="77777777" w:rsidR="00CC0260" w:rsidRDefault="00CC0260" w:rsidP="00CC0260">
      <w:pPr>
        <w:pStyle w:val="1Normal"/>
        <w:contextualSpacing/>
        <w:rPr>
          <w:i/>
          <w:iCs/>
        </w:rPr>
      </w:pPr>
    </w:p>
    <w:p w14:paraId="7B466451" w14:textId="73FA2C91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Algorithms.h</w:t>
      </w:r>
    </w:p>
    <w:p w14:paraId="0C632F4F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printPrim()</w:t>
      </w:r>
    </w:p>
    <w:p w14:paraId="541A98E7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вказівник на матрицю суміжності (matrix), кількість вершин (n), масив назв вершин (names).</w:t>
      </w:r>
    </w:p>
    <w:p w14:paraId="1B68C065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вивід у консоль побудованого мінімального кістякового дерева (алгоритм Прима) та його загальної ваги.</w:t>
      </w:r>
    </w:p>
    <w:p w14:paraId="1CA99A71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double**, int, std::string*, double*, int*, bool*.</w:t>
      </w:r>
    </w:p>
    <w:p w14:paraId="319699EC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4) Тестування: перевірити роботу програм для всіх віток алгоритму.</w:t>
      </w:r>
    </w:p>
    <w:p w14:paraId="799BC766" w14:textId="77777777" w:rsidR="00CC0260" w:rsidRPr="00CC0260" w:rsidRDefault="00CC0260" w:rsidP="00CC0260">
      <w:pPr>
        <w:pStyle w:val="1Normal"/>
        <w:contextualSpacing/>
        <w:rPr>
          <w:i/>
          <w:iCs/>
        </w:rPr>
      </w:pPr>
    </w:p>
    <w:p w14:paraId="683D9DFF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findParent()</w:t>
      </w:r>
    </w:p>
    <w:p w14:paraId="1EE328EA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вказівник на масив батьківських вершин (parent), індекс поточної вершини (x).</w:t>
      </w:r>
    </w:p>
    <w:p w14:paraId="0BA5545B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індекс кореневої вершини для заданої множини (з паралельним стисненням шляху).</w:t>
      </w:r>
    </w:p>
    <w:p w14:paraId="60A1D52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int*, int.</w:t>
      </w:r>
    </w:p>
    <w:p w14:paraId="3B7A94C1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lastRenderedPageBreak/>
        <w:t>4) Тестування: перевірити роботу програм для всіх віток алгоритму.</w:t>
      </w:r>
    </w:p>
    <w:p w14:paraId="68A97F4F" w14:textId="77777777" w:rsidR="00CC0260" w:rsidRPr="00CC0260" w:rsidRDefault="00CC0260" w:rsidP="00CC0260">
      <w:pPr>
        <w:pStyle w:val="1Normal"/>
        <w:contextualSpacing/>
        <w:rPr>
          <w:i/>
          <w:iCs/>
        </w:rPr>
      </w:pPr>
    </w:p>
    <w:p w14:paraId="4985F9AD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unite()</w:t>
      </w:r>
    </w:p>
    <w:p w14:paraId="33C844FB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вказівник на масив батьківських вершин (parent), індекси двох вершин для об'єднання (a, b).</w:t>
      </w:r>
    </w:p>
    <w:p w14:paraId="250B109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логічне значення (true, якщо об'єднання відбулося успішно; false, якщо вершини вже належать до однієї множини).</w:t>
      </w:r>
    </w:p>
    <w:p w14:paraId="3487A481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int*, int, bool.</w:t>
      </w:r>
    </w:p>
    <w:p w14:paraId="52BEBF2E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4) Тестування: перевірити роботу програм для всіх віток алгоритму.</w:t>
      </w:r>
    </w:p>
    <w:p w14:paraId="7AB92B2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</w:p>
    <w:p w14:paraId="2CB8DF58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printKruskal()</w:t>
      </w:r>
    </w:p>
    <w:p w14:paraId="4B5CEFBC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вказівник на матрицю суміжності (matrix), кількість вершин (n), масив назв вершин (names).</w:t>
      </w:r>
    </w:p>
    <w:p w14:paraId="4765E50D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вивід у консоль побудованого мінімального кістякового дерева (алгоритм Крускала) та його загальної ваги.</w:t>
      </w:r>
    </w:p>
    <w:p w14:paraId="2B10F0D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double**, int, std::string*, структура Edge, Edge*, int*.</w:t>
      </w:r>
    </w:p>
    <w:p w14:paraId="4A0CFFDA" w14:textId="43F3A4F8" w:rsidR="00C3270A" w:rsidRPr="00DF5D50" w:rsidRDefault="00CC0260" w:rsidP="00CC0260">
      <w:pPr>
        <w:pStyle w:val="1Normal"/>
        <w:contextualSpacing/>
        <w:rPr>
          <w:b/>
          <w:bCs/>
          <w:i/>
          <w:iCs/>
          <w:lang w:val="en-US"/>
        </w:rPr>
      </w:pPr>
      <w:r w:rsidRPr="00CC0260">
        <w:rPr>
          <w:i/>
          <w:iCs/>
        </w:rPr>
        <w:t>4) Тестування: перевірити роботу програм для всіх віток алгоритму.</w:t>
      </w:r>
    </w:p>
    <w:p w14:paraId="4B7B89C8" w14:textId="77777777" w:rsidR="00DC5C30" w:rsidRDefault="00C621DA" w:rsidP="00DC5C30">
      <w:pPr>
        <w:pStyle w:val="1Header"/>
        <w:rPr>
          <w:lang w:val="en-US"/>
        </w:rPr>
      </w:pPr>
      <w:r w:rsidRPr="00EB4B2D">
        <w:t>Код:</w:t>
      </w:r>
    </w:p>
    <w:p w14:paraId="21E0F1D5" w14:textId="77777777" w:rsidR="00EA08BF" w:rsidRDefault="00EA08BF" w:rsidP="00EA08BF">
      <w:pPr>
        <w:pStyle w:val="1Header"/>
        <w:rPr>
          <w:lang w:val="en-US"/>
        </w:rPr>
      </w:pPr>
      <w:r>
        <w:rPr>
          <w:lang w:val="en-US"/>
        </w:rPr>
        <w:t>Main.cpp:</w:t>
      </w:r>
    </w:p>
    <w:p w14:paraId="4DAA30F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"matrix_io.h"</w:t>
      </w:r>
    </w:p>
    <w:p w14:paraId="1524B97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"algorithms.h"</w:t>
      </w:r>
    </w:p>
    <w:p w14:paraId="3CEACB6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"menu.h"</w:t>
      </w:r>
    </w:p>
    <w:p w14:paraId="16897CA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&lt;Windows.h&gt;</w:t>
      </w:r>
    </w:p>
    <w:p w14:paraId="33806E9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14:paraId="611F286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&lt;string.h&gt;</w:t>
      </w:r>
    </w:p>
    <w:p w14:paraId="035D4B2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D184A2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 {</w:t>
      </w:r>
    </w:p>
    <w:p w14:paraId="17E12B6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SetConsoleOutputCP(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CP_UTF8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44B16F0" w14:textId="77777777" w:rsidR="00EA08BF" w:rsidRPr="00CC0260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FBBCD1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 = 0, b = 1, fileCount = 0, choice;</w:t>
      </w:r>
    </w:p>
    <w:p w14:paraId="22B7549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filename;</w:t>
      </w:r>
    </w:p>
    <w:p w14:paraId="6E34833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names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F9A997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matrix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8FE44F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files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DA8B6B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C771F9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14:paraId="0102CC6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636947D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(menu())</w:t>
      </w:r>
    </w:p>
    <w:p w14:paraId="58F5DF9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{</w:t>
      </w:r>
    </w:p>
    <w:p w14:paraId="6B8EA88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0:</w:t>
      </w:r>
    </w:p>
    <w:p w14:paraId="5AE3F74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b = 0;</w:t>
      </w:r>
    </w:p>
    <w:p w14:paraId="7691DCC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4CF4F1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1:</w:t>
      </w:r>
    </w:p>
    <w:p w14:paraId="3019801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к-ть вершин: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D54CE2C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19764E9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AB0EFA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names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[n];</w:t>
      </w:r>
    </w:p>
    <w:p w14:paraId="20E7F2B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matrix = createMatrix(n);</w:t>
      </w:r>
    </w:p>
    <w:p w14:paraId="7D56ACF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1368E2C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n; i++)</w:t>
      </w:r>
    </w:p>
    <w:p w14:paraId="24F8ED0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7CA8E99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"Ведіть назву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"-ої вершини: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7176F2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names[i];</w:t>
      </w:r>
    </w:p>
    <w:p w14:paraId="59114E6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07F936F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EBE2CA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n; i++)</w:t>
      </w:r>
    </w:p>
    <w:p w14:paraId="60C489E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n; j++)</w:t>
      </w:r>
    </w:p>
    <w:p w14:paraId="6EEACDB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{</w:t>
      </w:r>
    </w:p>
    <w:p w14:paraId="40E2AFC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(i == j)</w:t>
      </w:r>
    </w:p>
    <w:p w14:paraId="537F793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C5AAEE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(i &gt; j)</w:t>
      </w:r>
    </w:p>
    <w:p w14:paraId="1DF42E3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B9E594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відстань між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names[i]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та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names[j]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4D3324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matrix[i][j];</w:t>
      </w:r>
    </w:p>
    <w:p w14:paraId="753CF74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(matrix[i][j] == 0)</w:t>
      </w:r>
    </w:p>
    <w:p w14:paraId="3EE75A0D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    matrix[i][j]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DBL_MAX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C7676E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matrix[j][i] = matrix[i][j];</w:t>
      </w:r>
    </w:p>
    <w:p w14:paraId="77BCF92C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}</w:t>
      </w:r>
    </w:p>
    <w:p w14:paraId="27B00B1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7A63FC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2:</w:t>
      </w:r>
    </w:p>
    <w:p w14:paraId="2FEAA27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768A1C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641224C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 не заповненна!\n"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718F06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2CC908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7CD0E8A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57A1A3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ім'я файлу: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84BE4AD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filename;</w:t>
      </w:r>
    </w:p>
    <w:p w14:paraId="4290AC1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saveMatrix(matrix, names, n, filename);</w:t>
      </w:r>
    </w:p>
    <w:p w14:paraId="4326059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4B1E7B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3:</w:t>
      </w:r>
    </w:p>
    <w:p w14:paraId="5812701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files = listMatrixFiles(fileCount);</w:t>
      </w:r>
    </w:p>
    <w:p w14:paraId="566295F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F210C3D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(files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51DF474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"Немає збережених файлів.\n"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DBDE40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8E0CE3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6353AAF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BD3566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"\nДоступні файли:\n"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5A63A2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fileCount; i++)</w:t>
      </w:r>
    </w:p>
    <w:p w14:paraId="2511E5BA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files[i]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AA6D83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DC10F3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"Оберіть номер файлу: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2729AE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choice;</w:t>
      </w:r>
    </w:p>
    <w:p w14:paraId="61ACB66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9DD7EC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matrix = loadMatrix(names, n, files[choice - 1]);</w:t>
      </w:r>
    </w:p>
    <w:p w14:paraId="015491F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46FD6F8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4:</w:t>
      </w:r>
    </w:p>
    <w:p w14:paraId="7196AAB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|| names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C1FB31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2726469C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 не заповненна!\n"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26F8C9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C704B8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4B0D498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7CA198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printPrim(matrix, n, names);</w:t>
      </w:r>
    </w:p>
    <w:p w14:paraId="7F41E64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E2CC96D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5:</w:t>
      </w:r>
    </w:p>
    <w:p w14:paraId="37382FF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|| names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194061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26BB976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 не заповненна!\n"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5AAF5A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A9DBF8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60C84E7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F769C2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printKruskal(matrix, n, names);</w:t>
      </w:r>
    </w:p>
    <w:p w14:paraId="04509A6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33EF61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6:</w:t>
      </w:r>
    </w:p>
    <w:p w14:paraId="4172D5EC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D85A03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3A6043E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 не заповненна!\n"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A19102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E8D032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12BED35A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printMatrix(matrix, n, names);</w:t>
      </w:r>
    </w:p>
    <w:p w14:paraId="3DBED18D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C79EE5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7:</w:t>
      </w:r>
    </w:p>
    <w:p w14:paraId="4CB9F49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14EA504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7C1594F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 не заповненна!\n"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2FFDEC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D11800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73699EA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printEdgeList(matrix, n, names);</w:t>
      </w:r>
    </w:p>
    <w:p w14:paraId="35F84E2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1DAEDC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14:paraId="16E0F3AA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"Некоректний вибір!\n"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EF08AB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D064CA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75B8332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36905DA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B669A5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(matrix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A3B524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freeMatrix(matrix, n);</w:t>
      </w:r>
    </w:p>
    <w:p w14:paraId="20CF0A8A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(names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1D406D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freeNames(names);</w:t>
      </w:r>
    </w:p>
    <w:p w14:paraId="7E16E3C7" w14:textId="77777777" w:rsidR="00EA08BF" w:rsidRPr="00CF5F4C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F2D57A8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0;</w:t>
      </w:r>
    </w:p>
    <w:p w14:paraId="38FE691F" w14:textId="1313A8E6" w:rsidR="00EA08BF" w:rsidRP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71C2456" w14:textId="3DAAE46A" w:rsidR="00464A9C" w:rsidRDefault="00464A9C" w:rsidP="00464A9C">
      <w:pPr>
        <w:pStyle w:val="1Header"/>
        <w:rPr>
          <w:lang w:val="en-US"/>
        </w:rPr>
      </w:pPr>
      <w:r>
        <w:rPr>
          <w:lang w:val="en-US"/>
        </w:rPr>
        <w:t>Menu.cpp:</w:t>
      </w:r>
    </w:p>
    <w:p w14:paraId="5A8393BE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"menu.h"</w:t>
      </w:r>
    </w:p>
    <w:p w14:paraId="04C7D810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1B890D8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</w:t>
      </w:r>
    </w:p>
    <w:p w14:paraId="20995655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591C6A2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 = -1;</w:t>
      </w:r>
    </w:p>
    <w:p w14:paraId="347E17D5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"===MENU===\n"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4651E31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"1 - Ввести матрицю\n"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6443983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Зберегти матрицю в файл\n"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25F05CB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Загрузити матрицю з файлу\n"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26E2739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Побудувати кістякове дерево (Прима)\n"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6E36D73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"5 - Побудувати кістякове дерево (Крускала)\n"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DEADA61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"6 - Надрукувати вагову матрицю\n"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5C8699F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"7 - Надрукувати ребра\n"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488BCF2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CC574FE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"0 - Вихід\n"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E260F75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52BFDE2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ваш вибір: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3B77CAD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(k &lt; 0)</w:t>
      </w:r>
    </w:p>
    <w:p w14:paraId="4136CDD1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7DD9A808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67F0EF27" w14:textId="6276AD0D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92B9AEF" w14:textId="08E387B0" w:rsidR="00CF5F4C" w:rsidRPr="00CF5F4C" w:rsidRDefault="00CF5F4C" w:rsidP="00CF5F4C">
      <w:pPr>
        <w:pStyle w:val="1Header"/>
        <w:rPr>
          <w:lang w:val="en-US"/>
        </w:rPr>
      </w:pPr>
      <w:proofErr w:type="spellStart"/>
      <w:r>
        <w:rPr>
          <w:lang w:val="en-US"/>
        </w:rPr>
        <w:t>Algorithms.h</w:t>
      </w:r>
      <w:proofErr w:type="spellEnd"/>
      <w:r>
        <w:rPr>
          <w:lang w:val="en-US"/>
        </w:rPr>
        <w:t>:</w:t>
      </w:r>
    </w:p>
    <w:p w14:paraId="206ED67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"algorithms.h"</w:t>
      </w:r>
    </w:p>
    <w:p w14:paraId="07CDC849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&lt;iomanip&gt;</w:t>
      </w:r>
    </w:p>
    <w:p w14:paraId="3506A45B" w14:textId="101B7114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14:paraId="61D612C0" w14:textId="77777777" w:rsidR="000A00A8" w:rsidRP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AA1A97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printPrim(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06EEAF2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minEdge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0DC3466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parent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1770132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inTree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419C0BD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A804D25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 {</w:t>
      </w:r>
    </w:p>
    <w:p w14:paraId="471C43D5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minEdge[i]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DBL_MAX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2630F7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parent[i] = -1;</w:t>
      </w:r>
    </w:p>
    <w:p w14:paraId="4D55B80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inTree[i]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C80BB6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21A3463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minEdge[0] = 0.0;</w:t>
      </w:r>
    </w:p>
    <w:p w14:paraId="0FC9DBD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E03867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totalWeight = 0.0;</w:t>
      </w:r>
    </w:p>
    <w:p w14:paraId="784B833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3F6917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iter = 0; iter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iter++) {</w:t>
      </w:r>
    </w:p>
    <w:p w14:paraId="2537D8C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u = -1;</w:t>
      </w:r>
    </w:p>
    <w:p w14:paraId="6A83190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42636B1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(!inTree[i] &amp;&amp; (u == -1 || minEdge[i] &lt; minEdge[u]))</w:t>
      </w:r>
    </w:p>
    <w:p w14:paraId="7B0F695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u = i;</w:t>
      </w:r>
    </w:p>
    <w:p w14:paraId="19499D6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8284E1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(u == -1 || minEdge[u]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DBL_MAX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D4786E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C0EB2D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AEEDB9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inTree[u]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86BC7C9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totalWeight += minEdge[u];</w:t>
      </w:r>
    </w:p>
    <w:p w14:paraId="39DC5B3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5A4F83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v = 0; v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v++)</w:t>
      </w:r>
    </w:p>
    <w:p w14:paraId="34D44E7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[u][v] != 0.0 &amp;&amp; !inTree[v]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[u][v] &lt; minEdge[v]) {</w:t>
      </w:r>
    </w:p>
    <w:p w14:paraId="4FD42E29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minEdge[v]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[u][v];</w:t>
      </w:r>
    </w:p>
    <w:p w14:paraId="19FBB47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parent[v] = u;</w:t>
      </w:r>
    </w:p>
    <w:p w14:paraId="6845E27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5C0E98E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370D6276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78722B6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"\nПрими — мінімальне кістякове дерево:\n"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64B4B6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1996DF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setw(21)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"Звідки"</w:t>
      </w:r>
    </w:p>
    <w:p w14:paraId="761D512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setw(19)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"Куди"</w:t>
      </w:r>
    </w:p>
    <w:p w14:paraId="5DBE777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"Вага\n"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EFA0E2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9FF07E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7DDFE4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1;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 {</w:t>
      </w:r>
    </w:p>
    <w:p w14:paraId="3A71DFB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(parent[i] == -1)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D9F254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[parent[i]]</w:t>
      </w:r>
    </w:p>
    <w:p w14:paraId="1D64D89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</w:t>
      </w:r>
    </w:p>
    <w:p w14:paraId="40D54E7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minEdge[i]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22F83D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03E0D44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33D4C9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1B0F72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"Загальна вага: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totalWeight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D0778E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2B5090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minEdge;</w:t>
      </w:r>
    </w:p>
    <w:p w14:paraId="56295C9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parent;</w:t>
      </w:r>
    </w:p>
    <w:p w14:paraId="0BD0F18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inTree;</w:t>
      </w:r>
    </w:p>
    <w:p w14:paraId="69CEB37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9C8AE6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2D6B5A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</w:t>
      </w:r>
    </w:p>
    <w:p w14:paraId="620294A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from;</w:t>
      </w:r>
    </w:p>
    <w:p w14:paraId="180E19E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to;</w:t>
      </w:r>
    </w:p>
    <w:p w14:paraId="7005363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weight;</w:t>
      </w:r>
    </w:p>
    <w:p w14:paraId="12FEDB9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};</w:t>
      </w:r>
    </w:p>
    <w:p w14:paraId="563BEFE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46E360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findParent(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231C43C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] !=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E5FEAF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]];</w:t>
      </w:r>
    </w:p>
    <w:p w14:paraId="10C6449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141876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9F3751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BE0FAC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unite(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4101A04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findParent(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66F750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findParent(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CEA4DB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3B41EC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00E769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5E849B5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B60903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288E07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printKruskal(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38195E86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maxEdges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04C143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edges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[maxEdges];</w:t>
      </w:r>
    </w:p>
    <w:p w14:paraId="41B0848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edgeCount = 0;</w:t>
      </w:r>
    </w:p>
    <w:p w14:paraId="2BD832B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01F496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6B4F34C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i + 1;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58A9948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 != 0.0)</w:t>
      </w:r>
    </w:p>
    <w:p w14:paraId="7CB318C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edges[edgeCount++]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 i, j,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 };</w:t>
      </w:r>
    </w:p>
    <w:p w14:paraId="7DC9F35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78A20C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1; i &lt; edgeCount; i++) {</w:t>
      </w:r>
    </w:p>
    <w:p w14:paraId="19197FF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key = edges[i];</w:t>
      </w:r>
    </w:p>
    <w:p w14:paraId="024DF2C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i - 1;</w:t>
      </w:r>
    </w:p>
    <w:p w14:paraId="0366A46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(j &gt;= 0 &amp;&amp; edges[j].weight &gt; key.weight) {</w:t>
      </w:r>
    </w:p>
    <w:p w14:paraId="13BE493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edges[j + 1]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edges[j];</w:t>
      </w:r>
    </w:p>
    <w:p w14:paraId="060C3B4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j--;</w:t>
      </w:r>
    </w:p>
    <w:p w14:paraId="1E4B287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445C1D4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edges[j + 1]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key;</w:t>
      </w:r>
    </w:p>
    <w:p w14:paraId="1CDB3BC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219094A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2A3012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parent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02707AD5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 {</w:t>
      </w:r>
    </w:p>
    <w:p w14:paraId="3024F74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parent[i] = i;</w:t>
      </w:r>
    </w:p>
    <w:p w14:paraId="1530081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6EB4016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AA7719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"\nКрускала — мінімальне кістякове дерево:\n"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4BE64B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72B4BD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setw(21)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"Звідки"</w:t>
      </w:r>
    </w:p>
    <w:p w14:paraId="4308BB1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setw(19)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"Куди"</w:t>
      </w:r>
    </w:p>
    <w:p w14:paraId="40FE283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"Вага\n"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15A7F8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7DC4AC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92E304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totalWeight = 0.0;</w:t>
      </w:r>
    </w:p>
    <w:p w14:paraId="1BFEE82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treeEdges = 0;</w:t>
      </w:r>
    </w:p>
    <w:p w14:paraId="1D1D5AF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A37890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edgeCount &amp;&amp; treeEdges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- 1; i++) {</w:t>
      </w:r>
    </w:p>
    <w:p w14:paraId="0F9190F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&amp; e = edges[i];</w:t>
      </w:r>
    </w:p>
    <w:p w14:paraId="5E73140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(unite(parent, e.from, e.to)) {</w:t>
      </w:r>
    </w:p>
    <w:p w14:paraId="7FD3D7C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[e.from]</w:t>
      </w:r>
    </w:p>
    <w:p w14:paraId="7D0B11C9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[e.to]</w:t>
      </w:r>
    </w:p>
    <w:p w14:paraId="2CB65A4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e.weight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AB3602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totalWeight += e.weight;</w:t>
      </w:r>
    </w:p>
    <w:p w14:paraId="7E7C1DF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treeEdges++;</w:t>
      </w:r>
    </w:p>
    <w:p w14:paraId="7A9590B9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56DDF1E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1B953B8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718738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0147CE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"Загальна вага: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totalWeight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D0762C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F648DF6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edges;</w:t>
      </w:r>
    </w:p>
    <w:p w14:paraId="6FA6D5F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parent;</w:t>
      </w:r>
    </w:p>
    <w:p w14:paraId="5D61A7E7" w14:textId="6E6BE030" w:rsidR="00445941" w:rsidRPr="00445941" w:rsidRDefault="000A00A8" w:rsidP="000A00A8">
      <w:pPr>
        <w:pStyle w:val="1Code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673387D" w14:textId="77777777" w:rsidR="00C621DA" w:rsidRDefault="00C621DA" w:rsidP="00C14ABF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15"/>
        <w:gridCol w:w="6306"/>
        <w:gridCol w:w="2955"/>
      </w:tblGrid>
      <w:tr w:rsidR="00400029" w14:paraId="22C3B617" w14:textId="77777777" w:rsidTr="004000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dxa"/>
          </w:tcPr>
          <w:p w14:paraId="0D4AD8A6" w14:textId="77777777" w:rsidR="00990071" w:rsidRPr="007D32A8" w:rsidRDefault="00990071" w:rsidP="00577B08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6306" w:type="dxa"/>
          </w:tcPr>
          <w:p w14:paraId="0B66057D" w14:textId="77777777"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2955" w:type="dxa"/>
          </w:tcPr>
          <w:p w14:paraId="63ED5431" w14:textId="77777777"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400029" w14:paraId="4E75A1F4" w14:textId="77777777" w:rsidTr="0040002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dxa"/>
          </w:tcPr>
          <w:p w14:paraId="492D6579" w14:textId="77777777"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6306" w:type="dxa"/>
          </w:tcPr>
          <w:p w14:paraId="6D9AB9FB" w14:textId="5A91850A" w:rsidR="00990071" w:rsidRDefault="00CC0260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026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BA9C0F4" wp14:editId="4B11A050">
                  <wp:extent cx="3798689" cy="3086100"/>
                  <wp:effectExtent l="0" t="0" r="0" b="0"/>
                  <wp:docPr id="2078402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4022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282" cy="3092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5" w:type="dxa"/>
          </w:tcPr>
          <w:p w14:paraId="63DDC905" w14:textId="77777777" w:rsidR="005C51AD" w:rsidRPr="00990071" w:rsidRDefault="005C51AD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0029" w14:paraId="0DD57218" w14:textId="77777777" w:rsidTr="0040002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dxa"/>
          </w:tcPr>
          <w:p w14:paraId="11D2DF04" w14:textId="77777777"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6306" w:type="dxa"/>
          </w:tcPr>
          <w:p w14:paraId="61C259F8" w14:textId="31D82992" w:rsidR="00990071" w:rsidRPr="003E5D13" w:rsidRDefault="00CC0260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2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CBF9B4F" wp14:editId="3A7DD1AF">
                  <wp:extent cx="3864429" cy="3078715"/>
                  <wp:effectExtent l="0" t="0" r="3175" b="7620"/>
                  <wp:docPr id="1531675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6753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904" cy="308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5" w:type="dxa"/>
          </w:tcPr>
          <w:p w14:paraId="78025DCD" w14:textId="77777777" w:rsidR="00CC0260" w:rsidRPr="00990071" w:rsidRDefault="00CC0260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44A854" w14:textId="77777777" w:rsidR="00C81D4A" w:rsidRPr="00DC5C30" w:rsidRDefault="00C81D4A" w:rsidP="00C81D4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C5C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Висновок:</w:t>
      </w:r>
      <w:r w:rsidRPr="00DC5C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Під час виконання лабораторної роботи я навчився в</w:t>
      </w:r>
      <w:r w:rsidRPr="005D57C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икористовуючи алгоритми Прима, Крускала будувати мінімальне кістякове дерево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36B1E284" w14:textId="0F8068E4" w:rsidR="00C621DA" w:rsidRPr="00DC5C30" w:rsidRDefault="00C621DA" w:rsidP="00C81D4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C621DA" w:rsidRPr="00DC5C30" w:rsidSect="00C621DA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00845" w14:textId="77777777" w:rsidR="008F65EA" w:rsidRDefault="008F65EA" w:rsidP="004421FA">
      <w:pPr>
        <w:spacing w:after="0" w:line="240" w:lineRule="auto"/>
      </w:pPr>
      <w:r>
        <w:separator/>
      </w:r>
    </w:p>
  </w:endnote>
  <w:endnote w:type="continuationSeparator" w:id="0">
    <w:p w14:paraId="471B0665" w14:textId="77777777" w:rsidR="008F65EA" w:rsidRDefault="008F65EA" w:rsidP="0044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0128C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73B7B0D" wp14:editId="3FEC909E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C9C52D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73B7B0D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048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6AC9C52D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174D0A4" wp14:editId="29751C37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8A7225" w14:textId="0D582534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464A9C">
                            <w:rPr>
                              <w:rFonts w:cstheme="minorHAnsi"/>
                              <w:sz w:val="40"/>
                              <w:lang w:val="en-US"/>
                            </w:rPr>
                            <w:t>15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4B49CE9B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4D0A4" id="Поле 69" o:spid="_x0000_s1049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258A7225" w14:textId="0D582534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464A9C">
                      <w:rPr>
                        <w:rFonts w:cstheme="minorHAnsi"/>
                        <w:sz w:val="40"/>
                        <w:lang w:val="en-US"/>
                      </w:rPr>
                      <w:t>15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4B49CE9B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C82E8B" wp14:editId="76AE45B0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F0EBB64" w14:textId="77777777" w:rsidR="00072426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82E8B" id="Поле 65" o:spid="_x0000_s1050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1F0EBB64" w14:textId="77777777" w:rsidR="00072426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FDDF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F11E38" wp14:editId="4C2126E1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C6999A" w14:textId="77777777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>
                            <w:rPr>
                              <w:rFonts w:cstheme="minorHAnsi"/>
                              <w:sz w:val="40"/>
                            </w:rPr>
                            <w:t>1</w:t>
                          </w:r>
                          <w:r w:rsidR="00537D4F">
                            <w:rPr>
                              <w:rFonts w:cstheme="minorHAnsi"/>
                              <w:sz w:val="40"/>
                            </w:rPr>
                            <w:t>5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7AFF7B4A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F11E38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01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41C6999A" w14:textId="77777777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A46E8D">
                      <w:rPr>
                        <w:rFonts w:cstheme="minorHAnsi"/>
                        <w:sz w:val="40"/>
                      </w:rPr>
                      <w:t>1</w:t>
                    </w:r>
                    <w:r w:rsidR="00537D4F">
                      <w:rPr>
                        <w:rFonts w:cstheme="minorHAnsi"/>
                        <w:sz w:val="40"/>
                      </w:rPr>
                      <w:t>5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A46E8D">
                      <w:rPr>
                        <w:rFonts w:cstheme="minorHAnsi"/>
                        <w:sz w:val="40"/>
                      </w:rPr>
                      <w:t>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7AFF7B4A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DD6C17" wp14:editId="7F888CD6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7644C5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EDD6C17" id="Поле 66" o:spid="_x0000_s1102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797644C5" w14:textId="77777777" w:rsidR="00072426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6E8B" w14:textId="77777777" w:rsidR="008F65EA" w:rsidRDefault="008F65EA" w:rsidP="004421FA">
      <w:pPr>
        <w:spacing w:after="0" w:line="240" w:lineRule="auto"/>
      </w:pPr>
      <w:r>
        <w:separator/>
      </w:r>
    </w:p>
  </w:footnote>
  <w:footnote w:type="continuationSeparator" w:id="0">
    <w:p w14:paraId="6E93C32A" w14:textId="77777777" w:rsidR="008F65EA" w:rsidRDefault="008F65EA" w:rsidP="0044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16CF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56FCA3" wp14:editId="3E26F2C0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092D5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BF41F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EB6A6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408DCE" w14:textId="77777777" w:rsidR="00072426" w:rsidRPr="00D11972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3A8CC671" w14:textId="77777777" w:rsidR="00072426" w:rsidRPr="00D11972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95BC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3CCC06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56FCA3" id="Групувати 2" o:spid="_x0000_s1026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3E7092D5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30CBF41F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77CEB6A6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0F408DCE" w14:textId="77777777" w:rsidR="00072426" w:rsidRPr="00D11972" w:rsidRDefault="00000000" w:rsidP="00D11972">
                      <w:pPr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  <w:p w14:paraId="3A8CC671" w14:textId="77777777" w:rsidR="00072426" w:rsidRPr="00D11972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046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01495BC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763CCC06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E8B3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6B45DD0" wp14:editId="207FA531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54EE28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Змн</w:t>
                            </w:r>
                            <w:r w:rsidRPr="00D11972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2004E3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1ECC86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9C8662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12CD7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47237C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6C6303" w14:textId="77777777" w:rsidR="00072426" w:rsidRPr="00D11972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A84328" w14:textId="77777777" w:rsidR="00072426" w:rsidRPr="00D11972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9DBA79" w14:textId="77777777" w:rsidR="00072426" w:rsidRPr="00D11972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D11972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2796A1" w14:textId="77777777" w:rsidR="00072426" w:rsidRPr="00D11972" w:rsidRDefault="00A46E8D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Капітан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31AC59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8DDE5C" w14:textId="77777777" w:rsidR="00072426" w:rsidRPr="00D11972" w:rsidRDefault="00000000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D11972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6B019A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7D0ED0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051F9C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1BA448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BD9A97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D42714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0C04FE" w14:textId="514AC3A2" w:rsidR="00072426" w:rsidRPr="00201E6B" w:rsidRDefault="00A3439E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165A6">
                              <w:rPr>
                                <w:rStyle w:val="normalchar"/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Алгоритми програмування задач з графами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FF4A35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E4D9A3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F37A31" w14:textId="76E3B0D5" w:rsidR="00072426" w:rsidRPr="00455A2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F14002" w:rsidRPr="00F14002">
                              <w:rPr>
                                <w:i/>
                                <w:iCs/>
                                <w:noProof/>
                                <w:sz w:val="18"/>
                              </w:rPr>
                              <w:t>8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6AE051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B45DD0" id="Групувати 3" o:spid="_x0000_s1051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05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05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05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05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05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05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05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0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0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06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5B54EE28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Змн</w:t>
                      </w:r>
                      <w:r w:rsidRPr="00D11972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06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3B2004E3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06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7B1ECC86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06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779C8662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06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0412CD7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06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2147237C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06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5D6C6303" w14:textId="77777777" w:rsidR="00072426" w:rsidRPr="00D11972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06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28A84328" w14:textId="77777777" w:rsidR="00072426" w:rsidRPr="00D11972" w:rsidRDefault="00072426" w:rsidP="00D11972"/>
                  </w:txbxContent>
                </v:textbox>
              </v:rect>
              <v:line id="Line 83" o:spid="_x0000_s107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07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07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07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07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07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5A9DBA79" w14:textId="77777777" w:rsidR="00072426" w:rsidRPr="00D11972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Розро</w:t>
                        </w:r>
                        <w:r w:rsidRPr="00D11972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702796A1" w14:textId="77777777" w:rsidR="00072426" w:rsidRPr="00D11972" w:rsidRDefault="00A46E8D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Капітан В. В.</w:t>
                        </w:r>
                      </w:p>
                    </w:txbxContent>
                  </v:textbox>
                </v:rect>
              </v:group>
              <v:group id="Group 91" o:spid="_x0000_s107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2931AC59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2C8DDE5C" w14:textId="77777777" w:rsidR="00072426" w:rsidRPr="00D11972" w:rsidRDefault="00000000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D11972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081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3F6B019A" w14:textId="77777777" w:rsidR="00072426" w:rsidRPr="00D11972" w:rsidRDefault="00072426" w:rsidP="00D11972"/>
                    </w:txbxContent>
                  </v:textbox>
                </v:rect>
                <v:rect id="Rectangle 9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567D0ED0" w14:textId="77777777" w:rsidR="00072426" w:rsidRPr="00D11972" w:rsidRDefault="00072426" w:rsidP="00D11972"/>
                    </w:txbxContent>
                  </v:textbox>
                </v:rect>
              </v:group>
              <v:group id="Group 97" o:spid="_x0000_s108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2F051F9C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2B1BA448" w14:textId="77777777" w:rsidR="00072426" w:rsidRPr="00D11972" w:rsidRDefault="00072426" w:rsidP="00D11972"/>
                    </w:txbxContent>
                  </v:textbox>
                </v:rect>
              </v:group>
              <v:group id="Group 100" o:spid="_x0000_s1087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08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0FBD9A97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73D42714" w14:textId="77777777" w:rsidR="00072426" w:rsidRPr="00D11972" w:rsidRDefault="00072426" w:rsidP="00D11972"/>
                    </w:txbxContent>
                  </v:textbox>
                </v:rect>
              </v:group>
              <v:line id="Line 103" o:spid="_x0000_s109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091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7C0C04FE" w14:textId="514AC3A2" w:rsidR="00072426" w:rsidRPr="00201E6B" w:rsidRDefault="00A3439E" w:rsidP="00201E6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165A6">
                        <w:rPr>
                          <w:rStyle w:val="normalchar"/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  <w:t>Алгоритми програмування задач з графами</w:t>
                      </w:r>
                    </w:p>
                  </w:txbxContent>
                </v:textbox>
              </v:rect>
              <v:line id="Line 105" o:spid="_x0000_s109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09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09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09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4EFF4A35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09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3BE4D9A3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09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5EF37A31" w14:textId="76E3B0D5" w:rsidR="00072426" w:rsidRPr="00455A2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F14002" w:rsidRPr="00F14002">
                        <w:rPr>
                          <w:i/>
                          <w:iCs/>
                          <w:noProof/>
                          <w:sz w:val="18"/>
                        </w:rPr>
                        <w:t>8</w: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09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09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00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476AE051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D11972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D11972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2DF8"/>
    <w:multiLevelType w:val="hybridMultilevel"/>
    <w:tmpl w:val="9C96B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6687C4B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256146"/>
    <w:multiLevelType w:val="hybridMultilevel"/>
    <w:tmpl w:val="8C1A6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8C3E09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52561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12"/>
  </w:num>
  <w:num w:numId="3" w16cid:durableId="1351371422">
    <w:abstractNumId w:val="11"/>
  </w:num>
  <w:num w:numId="4" w16cid:durableId="2077119791">
    <w:abstractNumId w:val="5"/>
  </w:num>
  <w:num w:numId="5" w16cid:durableId="1825317795">
    <w:abstractNumId w:val="10"/>
  </w:num>
  <w:num w:numId="6" w16cid:durableId="2055688796">
    <w:abstractNumId w:val="8"/>
  </w:num>
  <w:num w:numId="7" w16cid:durableId="16281253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3"/>
  </w:num>
  <w:num w:numId="10" w16cid:durableId="16976764">
    <w:abstractNumId w:val="7"/>
  </w:num>
  <w:num w:numId="11" w16cid:durableId="361397887">
    <w:abstractNumId w:val="1"/>
  </w:num>
  <w:num w:numId="12" w16cid:durableId="1556771783">
    <w:abstractNumId w:val="13"/>
  </w:num>
  <w:num w:numId="13" w16cid:durableId="610284079">
    <w:abstractNumId w:val="9"/>
  </w:num>
  <w:num w:numId="14" w16cid:durableId="717820281">
    <w:abstractNumId w:val="4"/>
  </w:num>
  <w:num w:numId="15" w16cid:durableId="866064505">
    <w:abstractNumId w:val="0"/>
  </w:num>
  <w:num w:numId="16" w16cid:durableId="364524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4F"/>
    <w:rsid w:val="00002AC2"/>
    <w:rsid w:val="00036B42"/>
    <w:rsid w:val="00072426"/>
    <w:rsid w:val="000A00A8"/>
    <w:rsid w:val="00162A16"/>
    <w:rsid w:val="0017620B"/>
    <w:rsid w:val="00184B66"/>
    <w:rsid w:val="001A492B"/>
    <w:rsid w:val="001B41D9"/>
    <w:rsid w:val="001B7754"/>
    <w:rsid w:val="00201E6B"/>
    <w:rsid w:val="002234C8"/>
    <w:rsid w:val="00245927"/>
    <w:rsid w:val="002752D2"/>
    <w:rsid w:val="002B03FE"/>
    <w:rsid w:val="002D402C"/>
    <w:rsid w:val="00304122"/>
    <w:rsid w:val="00370367"/>
    <w:rsid w:val="003823D6"/>
    <w:rsid w:val="00386ED7"/>
    <w:rsid w:val="00391FB4"/>
    <w:rsid w:val="00394E07"/>
    <w:rsid w:val="003A7971"/>
    <w:rsid w:val="003D545C"/>
    <w:rsid w:val="00400029"/>
    <w:rsid w:val="004123EE"/>
    <w:rsid w:val="004421FA"/>
    <w:rsid w:val="00445941"/>
    <w:rsid w:val="00464A9C"/>
    <w:rsid w:val="0048174C"/>
    <w:rsid w:val="004E66DC"/>
    <w:rsid w:val="004F6BFD"/>
    <w:rsid w:val="005045F7"/>
    <w:rsid w:val="00523076"/>
    <w:rsid w:val="00537D4F"/>
    <w:rsid w:val="005651FB"/>
    <w:rsid w:val="00577B08"/>
    <w:rsid w:val="005A23C1"/>
    <w:rsid w:val="005A2A09"/>
    <w:rsid w:val="005C51AD"/>
    <w:rsid w:val="005D18E0"/>
    <w:rsid w:val="006066E3"/>
    <w:rsid w:val="006357CE"/>
    <w:rsid w:val="00645EA1"/>
    <w:rsid w:val="006F488C"/>
    <w:rsid w:val="00765DFE"/>
    <w:rsid w:val="00791DBF"/>
    <w:rsid w:val="007A6CFB"/>
    <w:rsid w:val="007C20D2"/>
    <w:rsid w:val="007E21C2"/>
    <w:rsid w:val="007E6F0D"/>
    <w:rsid w:val="008F65EA"/>
    <w:rsid w:val="009043E3"/>
    <w:rsid w:val="009561EC"/>
    <w:rsid w:val="00960E6E"/>
    <w:rsid w:val="00987390"/>
    <w:rsid w:val="00990071"/>
    <w:rsid w:val="009A2B04"/>
    <w:rsid w:val="009B7BBD"/>
    <w:rsid w:val="009F42E7"/>
    <w:rsid w:val="00A10F03"/>
    <w:rsid w:val="00A26618"/>
    <w:rsid w:val="00A3439E"/>
    <w:rsid w:val="00A46E8D"/>
    <w:rsid w:val="00AC126F"/>
    <w:rsid w:val="00AC7E90"/>
    <w:rsid w:val="00B03E28"/>
    <w:rsid w:val="00B24402"/>
    <w:rsid w:val="00B34B31"/>
    <w:rsid w:val="00B643D0"/>
    <w:rsid w:val="00B85632"/>
    <w:rsid w:val="00BC6955"/>
    <w:rsid w:val="00C14ABF"/>
    <w:rsid w:val="00C3270A"/>
    <w:rsid w:val="00C52281"/>
    <w:rsid w:val="00C54AA6"/>
    <w:rsid w:val="00C621DA"/>
    <w:rsid w:val="00C636BF"/>
    <w:rsid w:val="00C81D4A"/>
    <w:rsid w:val="00C93F7D"/>
    <w:rsid w:val="00CC0260"/>
    <w:rsid w:val="00CD5134"/>
    <w:rsid w:val="00CE709C"/>
    <w:rsid w:val="00CF5F4C"/>
    <w:rsid w:val="00D131C8"/>
    <w:rsid w:val="00D14DA0"/>
    <w:rsid w:val="00D307AE"/>
    <w:rsid w:val="00DA6AF9"/>
    <w:rsid w:val="00DC5C30"/>
    <w:rsid w:val="00DD5BAC"/>
    <w:rsid w:val="00DF5D50"/>
    <w:rsid w:val="00E12C5E"/>
    <w:rsid w:val="00E3096C"/>
    <w:rsid w:val="00E35251"/>
    <w:rsid w:val="00E51955"/>
    <w:rsid w:val="00E54970"/>
    <w:rsid w:val="00E670D3"/>
    <w:rsid w:val="00EA08BF"/>
    <w:rsid w:val="00EB4B2D"/>
    <w:rsid w:val="00EB5D56"/>
    <w:rsid w:val="00EE358A"/>
    <w:rsid w:val="00EF2328"/>
    <w:rsid w:val="00F14002"/>
    <w:rsid w:val="00F566B6"/>
    <w:rsid w:val="00F823E6"/>
    <w:rsid w:val="00F83436"/>
    <w:rsid w:val="00F8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A90F3"/>
  <w15:chartTrackingRefBased/>
  <w15:docId w15:val="{931FCE5B-2F8D-4C6A-BD57-B0600D64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val="en-US"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  <w:style w:type="character" w:customStyle="1" w:styleId="normalchar">
    <w:name w:val="normal__char"/>
    <w:basedOn w:val="DefaultParagraphFont"/>
    <w:rsid w:val="00A34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54;&#1089;&#1085;%20&#1087;&#1088;&#1086;&#1075;&#1088;&#1072;&#1084;&#1091;&#1074;&#1072;&#1085;&#1085;&#1103;\&#1051;&#1056;_&#1050;&#1072;&#1087;&#1110;&#1090;&#1072;&#1085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ЛР_Капітан_Шаблон.dotx</Template>
  <TotalTime>532</TotalTime>
  <Pages>8</Pages>
  <Words>1498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ywiuus</dc:creator>
  <cp:keywords/>
  <dc:description/>
  <cp:lastModifiedBy>ywiuus .</cp:lastModifiedBy>
  <cp:revision>11</cp:revision>
  <dcterms:created xsi:type="dcterms:W3CDTF">2026-03-31T12:11:00Z</dcterms:created>
  <dcterms:modified xsi:type="dcterms:W3CDTF">2026-04-18T11:49:00Z</dcterms:modified>
</cp:coreProperties>
</file>