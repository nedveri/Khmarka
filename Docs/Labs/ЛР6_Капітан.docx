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48A0" w14:textId="17178279" w:rsidR="00C621DA" w:rsidRPr="00A46E8D" w:rsidRDefault="00C621DA" w:rsidP="00C3270A">
      <w:pPr>
        <w:keepNext/>
        <w:tabs>
          <w:tab w:val="center" w:pos="4819"/>
        </w:tabs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301121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6</w:t>
      </w:r>
    </w:p>
    <w:p w14:paraId="325C149E" w14:textId="1F0C9B43" w:rsidR="00C621DA" w:rsidRPr="00C3270A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</w:pP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Start w:id="6" w:name="_Hlk211206622"/>
      <w:bookmarkEnd w:id="3"/>
      <w:bookmarkEnd w:id="4"/>
      <w:bookmarkEnd w:id="5"/>
      <w:r w:rsidR="0096528C" w:rsidRPr="0096528C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Створення програм з використанням власних функцій</w:t>
      </w:r>
    </w:p>
    <w:bookmarkEnd w:id="6"/>
    <w:p w14:paraId="118FB9DB" w14:textId="77777777" w:rsidR="00BC6955" w:rsidRPr="00D131C8" w:rsidRDefault="00C621DA" w:rsidP="00C14ABF">
      <w:pPr>
        <w:pStyle w:val="1Header"/>
        <w:rPr>
          <w:b w:val="0"/>
          <w:bCs w:val="0"/>
          <w:lang w:val="en-US"/>
        </w:rPr>
      </w:pPr>
      <w:r w:rsidRPr="00EB4B2D">
        <w:t>Мета:</w:t>
      </w:r>
    </w:p>
    <w:p w14:paraId="1F672334" w14:textId="7AA9ACAD" w:rsidR="0096528C" w:rsidRDefault="0096528C" w:rsidP="0096528C">
      <w:pPr>
        <w:pStyle w:val="1Normal"/>
      </w:pPr>
      <w:bookmarkStart w:id="7" w:name="_Hlk211206667"/>
      <w:r>
        <w:t>О</w:t>
      </w:r>
      <w:r w:rsidRPr="0096528C">
        <w:t>тримати практичні навики по написанню призначених для користувача функцій і їх застосуванню в головній програмі на С++</w:t>
      </w:r>
      <w:r>
        <w:t>.</w:t>
      </w:r>
    </w:p>
    <w:bookmarkEnd w:id="7"/>
    <w:p w14:paraId="2C7A3223" w14:textId="528C5D97" w:rsidR="00C3270A" w:rsidRDefault="00C3270A" w:rsidP="0096528C">
      <w:pPr>
        <w:pStyle w:val="1Header"/>
      </w:pPr>
      <w:r>
        <w:t>Варіант 8. Задача 1.</w:t>
      </w:r>
    </w:p>
    <w:p w14:paraId="66E22CBF" w14:textId="77777777" w:rsidR="00DC5C30" w:rsidRDefault="00C3270A" w:rsidP="00C3270A">
      <w:pPr>
        <w:pStyle w:val="1Header"/>
        <w:rPr>
          <w:lang w:val="en-US"/>
        </w:rPr>
      </w:pPr>
      <w:r>
        <w:t xml:space="preserve">Умова: </w:t>
      </w:r>
    </w:p>
    <w:p w14:paraId="0DDB98E5" w14:textId="27A14210" w:rsidR="00C3270A" w:rsidRDefault="003C39AF" w:rsidP="00DC5C30">
      <w:pPr>
        <w:pStyle w:val="1Normal"/>
        <w:rPr>
          <w:lang w:val="en-US" w:eastAsia="ru-RU"/>
        </w:rPr>
      </w:pPr>
      <w:r w:rsidRPr="003C39AF">
        <w:rPr>
          <w:lang w:eastAsia="ru-RU"/>
        </w:rPr>
        <w:t>Скласти функцію для обчислення х(z) та використати її для обчислення виразу у три рази при різних значеннях z i k</w:t>
      </w:r>
      <w:r>
        <w:rPr>
          <w:lang w:eastAsia="ru-RU"/>
        </w:rPr>
        <w:t>.</w:t>
      </w:r>
    </w:p>
    <w:p w14:paraId="51B3264B" w14:textId="717D551F" w:rsidR="0054186C" w:rsidRPr="0054186C" w:rsidRDefault="0054186C" w:rsidP="00DC5C30">
      <w:pPr>
        <w:pStyle w:val="1Normal"/>
        <w:rPr>
          <w:lang w:eastAsia="ru-RU"/>
        </w:rPr>
      </w:pPr>
      <w:r w:rsidRPr="005E431E">
        <w:rPr>
          <w:rFonts w:eastAsia="Times New Roman" w:cs="Times New Roman"/>
          <w:spacing w:val="15"/>
          <w:szCs w:val="28"/>
          <w:lang w:eastAsia="ru-RU"/>
        </w:rPr>
        <w:object w:dxaOrig="2900" w:dyaOrig="380" w14:anchorId="41A1AB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9pt;height:29.25pt" o:ole="" fillcolor="window">
            <v:imagedata r:id="rId8" o:title=""/>
          </v:shape>
          <o:OLEObject Type="Embed" ProgID="Equation.DSMT4" ShapeID="_x0000_i1025" DrawAspect="Content" ObjectID="_1825952344" r:id="rId9"/>
        </w:object>
      </w:r>
      <w:r>
        <w:rPr>
          <w:rFonts w:eastAsia="Times New Roman" w:cs="Times New Roman"/>
          <w:spacing w:val="15"/>
          <w:szCs w:val="28"/>
          <w:lang w:eastAsia="ru-RU"/>
        </w:rPr>
        <w:t xml:space="preserve"> </w:t>
      </w:r>
      <w:r w:rsidRPr="0054186C">
        <w:rPr>
          <w:rFonts w:eastAsia="Times New Roman" w:cs="Times New Roman"/>
          <w:smallCaps/>
          <w:spacing w:val="15"/>
          <w:sz w:val="44"/>
          <w:szCs w:val="44"/>
          <w:vertAlign w:val="superscript"/>
          <w:lang w:eastAsia="ru-RU"/>
        </w:rPr>
        <w:t>де</w:t>
      </w:r>
      <w:r w:rsidRPr="0054186C">
        <w:rPr>
          <w:rFonts w:eastAsia="Times New Roman" w:cs="Times New Roman"/>
          <w:spacing w:val="15"/>
          <w:sz w:val="44"/>
          <w:szCs w:val="44"/>
          <w:lang w:eastAsia="ru-RU"/>
        </w:rPr>
        <w:t xml:space="preserve"> </w:t>
      </w:r>
      <w:r w:rsidRPr="005E431E">
        <w:rPr>
          <w:rFonts w:eastAsia="Times New Roman" w:cs="Times New Roman"/>
          <w:spacing w:val="15"/>
          <w:szCs w:val="28"/>
          <w:lang w:eastAsia="ru-RU"/>
        </w:rPr>
        <w:object w:dxaOrig="3340" w:dyaOrig="780" w14:anchorId="417AE632">
          <v:shape id="_x0000_i1026" type="#_x0000_t75" style="width:222.75pt;height:48pt" o:ole="" fillcolor="window">
            <v:imagedata r:id="rId10" o:title=""/>
          </v:shape>
          <o:OLEObject Type="Embed" ProgID="Equation.DSMT4" ShapeID="_x0000_i1026" DrawAspect="Content" ObjectID="_1825952345" r:id="rId11"/>
        </w:object>
      </w:r>
    </w:p>
    <w:p w14:paraId="3C85462F" w14:textId="77777777" w:rsidR="00765DFE" w:rsidRPr="00D131C8" w:rsidRDefault="00765DFE" w:rsidP="00C14ABF">
      <w:pPr>
        <w:pStyle w:val="1Header"/>
      </w:pPr>
      <w:r w:rsidRPr="00D026C2">
        <w:t>Формалізація задачі</w:t>
      </w:r>
      <w:r w:rsidR="00D131C8">
        <w:t>:</w:t>
      </w:r>
    </w:p>
    <w:p w14:paraId="3225E0EB" w14:textId="77777777" w:rsidR="00943082" w:rsidRPr="00943082" w:rsidRDefault="00943082" w:rsidP="00943082">
      <w:pPr>
        <w:pStyle w:val="1"/>
        <w:numPr>
          <w:ilvl w:val="0"/>
          <w:numId w:val="15"/>
        </w:numPr>
        <w:spacing w:after="0" w:line="240" w:lineRule="auto"/>
        <w:ind w:left="284" w:hanging="284"/>
        <w:rPr>
          <w:b w:val="0"/>
          <w:i w:val="0"/>
          <w:iCs/>
          <w:sz w:val="28"/>
          <w:szCs w:val="28"/>
        </w:rPr>
      </w:pPr>
      <w:r w:rsidRPr="00943082">
        <w:rPr>
          <w:bCs/>
          <w:sz w:val="28"/>
          <w:szCs w:val="28"/>
        </w:rPr>
        <w:t>Вхідні дані</w:t>
      </w:r>
      <w:r w:rsidRPr="00943082">
        <w:rPr>
          <w:b w:val="0"/>
          <w:i w:val="0"/>
          <w:iCs/>
          <w:sz w:val="28"/>
          <w:szCs w:val="28"/>
        </w:rPr>
        <w:t>:</w:t>
      </w:r>
      <w:r w:rsidRPr="00943082">
        <w:rPr>
          <w:b w:val="0"/>
          <w:i w:val="0"/>
          <w:iCs/>
          <w:sz w:val="28"/>
          <w:szCs w:val="28"/>
          <w:lang w:val="ru-RU"/>
        </w:rPr>
        <w:t xml:space="preserve"> </w:t>
      </w:r>
      <w:r w:rsidRPr="00943082">
        <w:rPr>
          <w:b w:val="0"/>
          <w:i w:val="0"/>
          <w:iCs/>
          <w:sz w:val="28"/>
          <w:szCs w:val="28"/>
          <w:lang w:val="en-US"/>
        </w:rPr>
        <w:t>z</w:t>
      </w:r>
      <w:r w:rsidRPr="00943082">
        <w:rPr>
          <w:b w:val="0"/>
          <w:i w:val="0"/>
          <w:iCs/>
          <w:sz w:val="28"/>
          <w:szCs w:val="28"/>
          <w:lang w:val="ru-RU"/>
        </w:rPr>
        <w:t xml:space="preserve"> – будь-яке дійсне число, що вводиться користувачем.</w:t>
      </w:r>
    </w:p>
    <w:p w14:paraId="72325303" w14:textId="77777777" w:rsidR="00943082" w:rsidRPr="00943082" w:rsidRDefault="00943082" w:rsidP="00943082">
      <w:pPr>
        <w:pStyle w:val="1"/>
        <w:numPr>
          <w:ilvl w:val="0"/>
          <w:numId w:val="15"/>
        </w:numPr>
        <w:spacing w:after="0" w:line="240" w:lineRule="auto"/>
        <w:ind w:left="284" w:hanging="284"/>
        <w:rPr>
          <w:b w:val="0"/>
          <w:i w:val="0"/>
          <w:iCs/>
          <w:sz w:val="28"/>
          <w:szCs w:val="28"/>
        </w:rPr>
      </w:pPr>
      <w:r w:rsidRPr="00943082">
        <w:rPr>
          <w:bCs/>
          <w:sz w:val="28"/>
          <w:szCs w:val="28"/>
        </w:rPr>
        <w:t>Вихідні дані</w:t>
      </w:r>
      <w:r w:rsidRPr="00943082">
        <w:rPr>
          <w:b w:val="0"/>
          <w:i w:val="0"/>
          <w:iCs/>
          <w:sz w:val="28"/>
          <w:szCs w:val="28"/>
        </w:rPr>
        <w:t>:</w:t>
      </w:r>
      <w:r w:rsidRPr="00943082">
        <w:rPr>
          <w:rFonts w:asciiTheme="minorHAnsi" w:hAnsiTheme="minorHAnsi" w:cstheme="minorBidi"/>
          <w:b w:val="0"/>
          <w:i w:val="0"/>
          <w:iCs/>
          <w:sz w:val="28"/>
          <w:szCs w:val="28"/>
          <w:lang w:val="ru-RU"/>
        </w:rPr>
        <w:t xml:space="preserve"> </w:t>
      </w:r>
      <w:r w:rsidRPr="00943082">
        <w:rPr>
          <w:b w:val="0"/>
          <w:i w:val="0"/>
          <w:iCs/>
          <w:sz w:val="28"/>
          <w:szCs w:val="28"/>
          <w:lang w:val="en-US"/>
        </w:rPr>
        <w:t>y</w:t>
      </w:r>
      <w:r w:rsidRPr="00943082">
        <w:rPr>
          <w:b w:val="0"/>
          <w:i w:val="0"/>
          <w:iCs/>
          <w:sz w:val="28"/>
          <w:szCs w:val="28"/>
          <w:lang w:val="ru-RU"/>
        </w:rPr>
        <w:t xml:space="preserve"> – результат обчислення виразу або повідомлення про неможливість обчислення.</w:t>
      </w:r>
    </w:p>
    <w:p w14:paraId="0FA78A69" w14:textId="77777777" w:rsidR="00943082" w:rsidRPr="00943082" w:rsidRDefault="00943082" w:rsidP="00943082">
      <w:pPr>
        <w:pStyle w:val="1"/>
        <w:numPr>
          <w:ilvl w:val="0"/>
          <w:numId w:val="15"/>
        </w:numPr>
        <w:spacing w:after="0" w:line="240" w:lineRule="auto"/>
        <w:ind w:left="284" w:hanging="284"/>
        <w:rPr>
          <w:b w:val="0"/>
          <w:i w:val="0"/>
          <w:iCs/>
          <w:sz w:val="28"/>
          <w:szCs w:val="28"/>
        </w:rPr>
      </w:pPr>
      <w:r w:rsidRPr="00943082">
        <w:rPr>
          <w:bCs/>
          <w:sz w:val="28"/>
          <w:szCs w:val="28"/>
        </w:rPr>
        <w:t xml:space="preserve">Типи даних: </w:t>
      </w:r>
      <w:r w:rsidRPr="00943082">
        <w:rPr>
          <w:b w:val="0"/>
          <w:i w:val="0"/>
          <w:iCs/>
          <w:sz w:val="28"/>
          <w:szCs w:val="28"/>
          <w:lang w:val="en-US"/>
        </w:rPr>
        <w:t>x</w:t>
      </w:r>
      <w:r w:rsidRPr="00943082">
        <w:rPr>
          <w:b w:val="0"/>
          <w:i w:val="0"/>
          <w:iCs/>
          <w:sz w:val="28"/>
          <w:szCs w:val="28"/>
        </w:rPr>
        <w:t xml:space="preserve">, </w:t>
      </w:r>
      <w:r w:rsidRPr="00943082">
        <w:rPr>
          <w:b w:val="0"/>
          <w:i w:val="0"/>
          <w:iCs/>
          <w:sz w:val="28"/>
          <w:szCs w:val="28"/>
          <w:lang w:val="en-US"/>
        </w:rPr>
        <w:t>y</w:t>
      </w:r>
      <w:r w:rsidRPr="00943082">
        <w:rPr>
          <w:b w:val="0"/>
          <w:i w:val="0"/>
          <w:iCs/>
          <w:sz w:val="28"/>
          <w:szCs w:val="28"/>
        </w:rPr>
        <w:t xml:space="preserve">, </w:t>
      </w:r>
      <w:r w:rsidRPr="00943082">
        <w:rPr>
          <w:b w:val="0"/>
          <w:i w:val="0"/>
          <w:iCs/>
          <w:sz w:val="28"/>
          <w:szCs w:val="28"/>
          <w:lang w:val="en-US"/>
        </w:rPr>
        <w:t>z</w:t>
      </w:r>
      <w:r w:rsidRPr="00943082">
        <w:rPr>
          <w:b w:val="0"/>
          <w:i w:val="0"/>
          <w:iCs/>
          <w:sz w:val="28"/>
          <w:szCs w:val="28"/>
        </w:rPr>
        <w:t xml:space="preserve"> – тип </w:t>
      </w:r>
      <w:r w:rsidRPr="00943082">
        <w:rPr>
          <w:b w:val="0"/>
          <w:i w:val="0"/>
          <w:iCs/>
          <w:sz w:val="28"/>
          <w:szCs w:val="28"/>
          <w:lang w:val="en-US"/>
        </w:rPr>
        <w:t>double</w:t>
      </w:r>
    </w:p>
    <w:p w14:paraId="29759C69" w14:textId="5CA0A090" w:rsidR="00943082" w:rsidRPr="00943082" w:rsidRDefault="00943082" w:rsidP="00943082">
      <w:pPr>
        <w:pStyle w:val="1"/>
        <w:numPr>
          <w:ilvl w:val="0"/>
          <w:numId w:val="15"/>
        </w:numPr>
        <w:spacing w:after="0" w:line="240" w:lineRule="auto"/>
        <w:ind w:left="284" w:hanging="284"/>
        <w:rPr>
          <w:bCs/>
          <w:sz w:val="28"/>
          <w:szCs w:val="28"/>
        </w:rPr>
      </w:pPr>
      <w:r w:rsidRPr="00943082">
        <w:rPr>
          <w:bCs/>
          <w:sz w:val="28"/>
          <w:szCs w:val="28"/>
        </w:rPr>
        <w:t xml:space="preserve">Тестування: </w:t>
      </w:r>
      <w:r w:rsidRPr="00943082">
        <w:rPr>
          <w:b w:val="0"/>
          <w:i w:val="0"/>
          <w:iCs/>
          <w:sz w:val="28"/>
          <w:szCs w:val="28"/>
        </w:rPr>
        <w:t>для тестування потрібно підготувати декілька тестових наборів.</w:t>
      </w:r>
    </w:p>
    <w:p w14:paraId="4F37E46E" w14:textId="77777777" w:rsidR="00DC5C30" w:rsidRDefault="00A46E8D" w:rsidP="00C3270A">
      <w:pPr>
        <w:pStyle w:val="1Header"/>
      </w:pPr>
      <w:r>
        <w:t>А</w:t>
      </w:r>
      <w:r w:rsidR="00DC5C30">
        <w:t>лгоритм:</w:t>
      </w:r>
    </w:p>
    <w:p w14:paraId="2E433890" w14:textId="68A4D89B" w:rsidR="00DC5C30" w:rsidRPr="00DC5C30" w:rsidRDefault="00943082" w:rsidP="00DC5C30">
      <w:pPr>
        <w:pStyle w:val="1Normal"/>
      </w:pPr>
      <w:r w:rsidRPr="00C20A79">
        <w:rPr>
          <w:bCs/>
          <w:noProof/>
        </w:rPr>
        <w:drawing>
          <wp:anchor distT="0" distB="0" distL="114300" distR="114300" simplePos="0" relativeHeight="251659264" behindDoc="0" locked="0" layoutInCell="1" allowOverlap="1" wp14:anchorId="1716913F" wp14:editId="57CED6AE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6099810" cy="2811780"/>
            <wp:effectExtent l="0" t="0" r="0" b="7620"/>
            <wp:wrapThrough wrapText="bothSides">
              <wp:wrapPolygon edited="0">
                <wp:start x="0" y="0"/>
                <wp:lineTo x="0" y="21512"/>
                <wp:lineTo x="21519" y="21512"/>
                <wp:lineTo x="21519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DDB5AA" w14:textId="77777777" w:rsidR="00DC5C30" w:rsidRDefault="00C621DA" w:rsidP="00DC5C30">
      <w:pPr>
        <w:pStyle w:val="1Header"/>
        <w:rPr>
          <w:lang w:val="en-US"/>
        </w:rPr>
      </w:pPr>
      <w:r w:rsidRPr="00EB4B2D">
        <w:t>Код:</w:t>
      </w:r>
    </w:p>
    <w:p w14:paraId="4A269F0B" w14:textId="77777777" w:rsidR="00E0244A" w:rsidRDefault="00E0244A" w:rsidP="00E0244A">
      <w:pPr>
        <w:pStyle w:val="1Code"/>
      </w:pPr>
      <w:r>
        <w:t>#include &lt;iostream&gt;</w:t>
      </w:r>
    </w:p>
    <w:p w14:paraId="46B041C9" w14:textId="77777777" w:rsidR="00E0244A" w:rsidRDefault="00E0244A" w:rsidP="00E0244A">
      <w:pPr>
        <w:pStyle w:val="1Code"/>
      </w:pPr>
      <w:r>
        <w:t>#include &lt;iomanip&gt;</w:t>
      </w:r>
    </w:p>
    <w:p w14:paraId="72D89F39" w14:textId="3C92839D" w:rsidR="004278EB" w:rsidRDefault="00E0244A" w:rsidP="00E0244A">
      <w:pPr>
        <w:pStyle w:val="1Code"/>
      </w:pPr>
      <w:r>
        <w:t>using namespace std;</w:t>
      </w:r>
    </w:p>
    <w:p w14:paraId="5BCFF3E7" w14:textId="77777777" w:rsidR="004278EB" w:rsidRDefault="004278EB">
      <w:pPr>
        <w:rPr>
          <w:rFonts w:ascii="Times New Roman" w:hAnsi="Times New Roman"/>
          <w:sz w:val="28"/>
          <w:lang w:val="en-US" w:eastAsia="ru-RU"/>
        </w:rPr>
      </w:pPr>
      <w:r>
        <w:br w:type="page"/>
      </w:r>
    </w:p>
    <w:p w14:paraId="7B613A6D" w14:textId="46FAEE93" w:rsidR="00E0244A" w:rsidRDefault="00E0244A" w:rsidP="00E0244A">
      <w:pPr>
        <w:pStyle w:val="1Code"/>
      </w:pPr>
      <w:r>
        <w:lastRenderedPageBreak/>
        <w:t xml:space="preserve">double </w:t>
      </w:r>
      <w:proofErr w:type="gramStart"/>
      <w:r>
        <w:t>X(</w:t>
      </w:r>
      <w:proofErr w:type="gramEnd"/>
      <w:r>
        <w:t>double z);</w:t>
      </w:r>
    </w:p>
    <w:p w14:paraId="5C0B5704" w14:textId="42C9568A" w:rsidR="00E0244A" w:rsidRDefault="00E0244A" w:rsidP="00E0244A">
      <w:pPr>
        <w:pStyle w:val="1Code"/>
      </w:pPr>
      <w:r>
        <w:t xml:space="preserve">double </w:t>
      </w:r>
      <w:proofErr w:type="gramStart"/>
      <w:r>
        <w:t>Y(</w:t>
      </w:r>
      <w:proofErr w:type="gramEnd"/>
      <w:r>
        <w:t>double x);</w:t>
      </w:r>
    </w:p>
    <w:p w14:paraId="3A161230" w14:textId="77777777" w:rsidR="00E0244A" w:rsidRDefault="00E0244A" w:rsidP="00E0244A">
      <w:pPr>
        <w:pStyle w:val="1Code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BC49E31" w14:textId="77777777" w:rsidR="00E0244A" w:rsidRDefault="00E0244A" w:rsidP="00E0244A">
      <w:pPr>
        <w:pStyle w:val="1Code"/>
      </w:pPr>
      <w:r>
        <w:t>{</w:t>
      </w:r>
    </w:p>
    <w:p w14:paraId="40F5A713" w14:textId="77777777" w:rsidR="00E0244A" w:rsidRDefault="00E0244A" w:rsidP="00E0244A">
      <w:pPr>
        <w:pStyle w:val="1Code"/>
      </w:pPr>
      <w:r>
        <w:t xml:space="preserve">    </w:t>
      </w:r>
      <w:proofErr w:type="gramStart"/>
      <w:r>
        <w:t>setlocale(</w:t>
      </w:r>
      <w:proofErr w:type="gramEnd"/>
      <w:r>
        <w:t>0, "ukr");</w:t>
      </w:r>
    </w:p>
    <w:p w14:paraId="2B1765AF" w14:textId="77777777" w:rsidR="00E0244A" w:rsidRDefault="00E0244A" w:rsidP="00E0244A">
      <w:pPr>
        <w:pStyle w:val="1Code"/>
      </w:pPr>
      <w:r>
        <w:t xml:space="preserve">    double z;</w:t>
      </w:r>
    </w:p>
    <w:p w14:paraId="3BA4C5FD" w14:textId="77777777" w:rsidR="00E0244A" w:rsidRDefault="00E0244A" w:rsidP="00E0244A">
      <w:pPr>
        <w:pStyle w:val="1Code"/>
      </w:pPr>
      <w:r>
        <w:t xml:space="preserve">    cout &lt;&lt; fixed &lt;&lt; </w:t>
      </w:r>
      <w:proofErr w:type="gramStart"/>
      <w:r>
        <w:t>setprecision(</w:t>
      </w:r>
      <w:proofErr w:type="gramEnd"/>
      <w:r>
        <w:t>3);</w:t>
      </w:r>
    </w:p>
    <w:p w14:paraId="3B4C4577" w14:textId="77777777" w:rsidR="00E0244A" w:rsidRDefault="00E0244A" w:rsidP="00E0244A">
      <w:pPr>
        <w:pStyle w:val="1Code"/>
      </w:pPr>
      <w:r>
        <w:t xml:space="preserve">    for (int i = 0; i &lt; 3; i++) </w:t>
      </w:r>
    </w:p>
    <w:p w14:paraId="7811B5CD" w14:textId="77777777" w:rsidR="00E0244A" w:rsidRDefault="00E0244A" w:rsidP="00E0244A">
      <w:pPr>
        <w:pStyle w:val="1Code"/>
      </w:pPr>
      <w:r>
        <w:t xml:space="preserve">    {</w:t>
      </w:r>
    </w:p>
    <w:p w14:paraId="5A7875ED" w14:textId="77777777" w:rsidR="00E0244A" w:rsidRDefault="00E0244A" w:rsidP="00E0244A">
      <w:pPr>
        <w:pStyle w:val="1Code"/>
      </w:pPr>
      <w:r>
        <w:t xml:space="preserve">        cout &lt;&lt; "Введiть z: ";</w:t>
      </w:r>
    </w:p>
    <w:p w14:paraId="5A50FA0F" w14:textId="77777777" w:rsidR="00E0244A" w:rsidRDefault="00E0244A" w:rsidP="00E0244A">
      <w:pPr>
        <w:pStyle w:val="1Code"/>
      </w:pPr>
      <w:r>
        <w:t xml:space="preserve">        cin &gt;&gt; z;</w:t>
      </w:r>
    </w:p>
    <w:p w14:paraId="6F96000A" w14:textId="549149AD" w:rsidR="00E0244A" w:rsidRDefault="00E0244A" w:rsidP="00E0244A">
      <w:pPr>
        <w:pStyle w:val="1Code"/>
      </w:pPr>
      <w:r>
        <w:t xml:space="preserve">        cout &lt;&lt; "Результат: " &lt;&lt; </w:t>
      </w:r>
      <w:r w:rsidR="00505191">
        <w:t>Y</w:t>
      </w:r>
      <w:r>
        <w:t>(</w:t>
      </w:r>
      <w:r w:rsidR="00505191">
        <w:t>X</w:t>
      </w:r>
      <w:r>
        <w:t>(z)) &lt;&lt; endl;</w:t>
      </w:r>
    </w:p>
    <w:p w14:paraId="688C83BB" w14:textId="77777777" w:rsidR="00E0244A" w:rsidRDefault="00E0244A" w:rsidP="00E0244A">
      <w:pPr>
        <w:pStyle w:val="1Code"/>
      </w:pPr>
      <w:r>
        <w:t xml:space="preserve">    }</w:t>
      </w:r>
    </w:p>
    <w:p w14:paraId="71A67FC3" w14:textId="77777777" w:rsidR="00E0244A" w:rsidRDefault="00E0244A" w:rsidP="00E0244A">
      <w:pPr>
        <w:pStyle w:val="1Code"/>
      </w:pPr>
      <w:r>
        <w:t>}</w:t>
      </w:r>
    </w:p>
    <w:p w14:paraId="1B804C16" w14:textId="30A67BC1" w:rsidR="00E0244A" w:rsidRDefault="00E0244A" w:rsidP="00E0244A">
      <w:pPr>
        <w:pStyle w:val="1Code"/>
      </w:pPr>
      <w:r>
        <w:t xml:space="preserve">double </w:t>
      </w:r>
      <w:proofErr w:type="gramStart"/>
      <w:r>
        <w:t>X(</w:t>
      </w:r>
      <w:proofErr w:type="gramEnd"/>
      <w:r>
        <w:t>double z) {</w:t>
      </w:r>
    </w:p>
    <w:p w14:paraId="23F39F5E" w14:textId="77777777" w:rsidR="00E0244A" w:rsidRDefault="00E0244A" w:rsidP="00E0244A">
      <w:pPr>
        <w:pStyle w:val="1Code"/>
      </w:pPr>
      <w:r>
        <w:t xml:space="preserve">    double x;</w:t>
      </w:r>
    </w:p>
    <w:p w14:paraId="5435958A" w14:textId="77777777" w:rsidR="00E0244A" w:rsidRDefault="00E0244A" w:rsidP="00E0244A">
      <w:pPr>
        <w:pStyle w:val="1Code"/>
      </w:pPr>
      <w:r>
        <w:t xml:space="preserve">    if (z &lt; 0)</w:t>
      </w:r>
    </w:p>
    <w:p w14:paraId="26B6B869" w14:textId="77777777" w:rsidR="00E0244A" w:rsidRDefault="00E0244A" w:rsidP="00E0244A">
      <w:pPr>
        <w:pStyle w:val="1Code"/>
      </w:pPr>
      <w:r>
        <w:t xml:space="preserve">        x = </w:t>
      </w:r>
      <w:proofErr w:type="gramStart"/>
      <w:r>
        <w:t>log(pow(</w:t>
      </w:r>
      <w:proofErr w:type="gramEnd"/>
      <w:r>
        <w:t>z, 2) - z);</w:t>
      </w:r>
    </w:p>
    <w:p w14:paraId="4ACD4F7D" w14:textId="77777777" w:rsidR="00E0244A" w:rsidRDefault="00E0244A" w:rsidP="00E0244A">
      <w:pPr>
        <w:pStyle w:val="1Code"/>
      </w:pPr>
      <w:r>
        <w:t xml:space="preserve">    else</w:t>
      </w:r>
    </w:p>
    <w:p w14:paraId="416F42DB" w14:textId="77777777" w:rsidR="00E0244A" w:rsidRDefault="00E0244A" w:rsidP="00E0244A">
      <w:pPr>
        <w:pStyle w:val="1Code"/>
      </w:pPr>
      <w:r>
        <w:t xml:space="preserve">        x = 2 * z + 1;</w:t>
      </w:r>
    </w:p>
    <w:p w14:paraId="64649A3B" w14:textId="77777777" w:rsidR="00E0244A" w:rsidRDefault="00E0244A" w:rsidP="00E0244A">
      <w:pPr>
        <w:pStyle w:val="1Code"/>
      </w:pPr>
      <w:r>
        <w:t xml:space="preserve">    return x;</w:t>
      </w:r>
    </w:p>
    <w:p w14:paraId="027DBF00" w14:textId="77777777" w:rsidR="00E0244A" w:rsidRDefault="00E0244A" w:rsidP="00E0244A">
      <w:pPr>
        <w:pStyle w:val="1Code"/>
      </w:pPr>
      <w:r>
        <w:t>}</w:t>
      </w:r>
    </w:p>
    <w:p w14:paraId="2D151641" w14:textId="6535297C" w:rsidR="00E0244A" w:rsidRDefault="00E0244A" w:rsidP="00E0244A">
      <w:pPr>
        <w:pStyle w:val="1Code"/>
      </w:pPr>
      <w:r>
        <w:t xml:space="preserve">double </w:t>
      </w:r>
      <w:proofErr w:type="gramStart"/>
      <w:r>
        <w:t>Y(</w:t>
      </w:r>
      <w:proofErr w:type="gramEnd"/>
      <w:r>
        <w:t>double x)</w:t>
      </w:r>
    </w:p>
    <w:p w14:paraId="1D037863" w14:textId="77777777" w:rsidR="00E0244A" w:rsidRDefault="00E0244A" w:rsidP="00E0244A">
      <w:pPr>
        <w:pStyle w:val="1Code"/>
      </w:pPr>
      <w:r>
        <w:t>{</w:t>
      </w:r>
    </w:p>
    <w:p w14:paraId="292E1DFF" w14:textId="77777777" w:rsidR="00E0244A" w:rsidRDefault="00E0244A" w:rsidP="00E0244A">
      <w:pPr>
        <w:pStyle w:val="1Code"/>
      </w:pPr>
      <w:r>
        <w:t xml:space="preserve">    double y;</w:t>
      </w:r>
    </w:p>
    <w:p w14:paraId="694183AB" w14:textId="77777777" w:rsidR="00E0244A" w:rsidRDefault="00E0244A" w:rsidP="00E0244A">
      <w:pPr>
        <w:pStyle w:val="1Code"/>
      </w:pPr>
      <w:r>
        <w:t xml:space="preserve">    if (x &lt;= 0 || log(x) &lt; 0)</w:t>
      </w:r>
    </w:p>
    <w:p w14:paraId="116534A1" w14:textId="77777777" w:rsidR="00E0244A" w:rsidRDefault="00E0244A" w:rsidP="00E0244A">
      <w:pPr>
        <w:pStyle w:val="1Code"/>
      </w:pPr>
      <w:r>
        <w:t xml:space="preserve">    {</w:t>
      </w:r>
    </w:p>
    <w:p w14:paraId="72A0C17A" w14:textId="77777777" w:rsidR="00E0244A" w:rsidRDefault="00E0244A" w:rsidP="00E0244A">
      <w:pPr>
        <w:pStyle w:val="1Code"/>
      </w:pPr>
      <w:r>
        <w:t xml:space="preserve">        cout &lt;&lt; "Немає кореня з вiд'ємного числа!" &lt;&lt; endl;</w:t>
      </w:r>
    </w:p>
    <w:p w14:paraId="1C2B5FFB" w14:textId="77777777" w:rsidR="00E0244A" w:rsidRDefault="00E0244A" w:rsidP="00E0244A">
      <w:pPr>
        <w:pStyle w:val="1Code"/>
      </w:pPr>
      <w:r>
        <w:t xml:space="preserve">        return NAN;</w:t>
      </w:r>
    </w:p>
    <w:p w14:paraId="470DE0FF" w14:textId="77777777" w:rsidR="00E0244A" w:rsidRDefault="00E0244A" w:rsidP="00E0244A">
      <w:pPr>
        <w:pStyle w:val="1Code"/>
      </w:pPr>
      <w:r>
        <w:t xml:space="preserve">    }</w:t>
      </w:r>
    </w:p>
    <w:p w14:paraId="7A7D750B" w14:textId="77777777" w:rsidR="00E0244A" w:rsidRDefault="00E0244A" w:rsidP="00E0244A">
      <w:pPr>
        <w:pStyle w:val="1Code"/>
      </w:pPr>
      <w:r>
        <w:t xml:space="preserve">    y = pow(sin(x), 2) + </w:t>
      </w:r>
      <w:proofErr w:type="gramStart"/>
      <w:r>
        <w:t>pow(cos(pow(</w:t>
      </w:r>
      <w:proofErr w:type="gramEnd"/>
      <w:r>
        <w:t>x, 3)), 5) + pow(log(x), 2 / 5.);</w:t>
      </w:r>
    </w:p>
    <w:p w14:paraId="3A00221B" w14:textId="77777777" w:rsidR="00E0244A" w:rsidRDefault="00E0244A" w:rsidP="00E0244A">
      <w:pPr>
        <w:pStyle w:val="1Code"/>
      </w:pPr>
      <w:r>
        <w:t xml:space="preserve">    return y;</w:t>
      </w:r>
    </w:p>
    <w:p w14:paraId="4B8F344B" w14:textId="32292A12" w:rsidR="00445941" w:rsidRPr="00445941" w:rsidRDefault="00E0244A" w:rsidP="00E0244A">
      <w:pPr>
        <w:pStyle w:val="1Code"/>
      </w:pPr>
      <w:r>
        <w:t>}</w:t>
      </w:r>
    </w:p>
    <w:p w14:paraId="4FD5EC8C" w14:textId="77777777" w:rsidR="00C621DA" w:rsidRDefault="00C621DA" w:rsidP="00C14ABF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014"/>
        <w:gridCol w:w="4206"/>
      </w:tblGrid>
      <w:tr w:rsidR="00990071" w14:paraId="5DE8F012" w14:textId="77777777" w:rsidTr="00DC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CE0A5C0" w14:textId="77777777" w:rsidR="00990071" w:rsidRPr="007D32A8" w:rsidRDefault="00990071" w:rsidP="00577B08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3143B05C" w14:textId="77777777"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0CD18BB2" w14:textId="77777777"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990071" w14:paraId="2DB8187C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C4EDC86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086ECF6F" w14:textId="3EC1977B" w:rsidR="00990071" w:rsidRDefault="00D3403C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03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3DD20D4" wp14:editId="75412201">
                  <wp:extent cx="2834886" cy="1204064"/>
                  <wp:effectExtent l="0" t="0" r="3810" b="0"/>
                  <wp:docPr id="248489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4893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886" cy="1204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5D6818B7" w14:textId="77777777" w:rsidR="00D3403C" w:rsidRPr="00D3403C" w:rsidRDefault="00D3403C" w:rsidP="00D340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03C">
              <w:rPr>
                <w:rFonts w:ascii="Times New Roman" w:hAnsi="Times New Roman" w:cs="Times New Roman"/>
                <w:sz w:val="24"/>
                <w:szCs w:val="24"/>
              </w:rPr>
              <w:t>Введiть z: -1</w:t>
            </w:r>
          </w:p>
          <w:p w14:paraId="7D890A14" w14:textId="77777777" w:rsidR="00D3403C" w:rsidRPr="00D3403C" w:rsidRDefault="00D3403C" w:rsidP="00D340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03C">
              <w:rPr>
                <w:rFonts w:ascii="Times New Roman" w:hAnsi="Times New Roman" w:cs="Times New Roman"/>
                <w:sz w:val="24"/>
                <w:szCs w:val="24"/>
              </w:rPr>
              <w:t>Немає кореня з вiд'ємного числа!</w:t>
            </w:r>
          </w:p>
          <w:p w14:paraId="0D54AD29" w14:textId="77777777" w:rsidR="00D3403C" w:rsidRPr="00D3403C" w:rsidRDefault="00D3403C" w:rsidP="00D340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03C">
              <w:rPr>
                <w:rFonts w:ascii="Times New Roman" w:hAnsi="Times New Roman" w:cs="Times New Roman"/>
                <w:sz w:val="24"/>
                <w:szCs w:val="24"/>
              </w:rPr>
              <w:t>Результат: nan</w:t>
            </w:r>
          </w:p>
          <w:p w14:paraId="0483B62B" w14:textId="77777777" w:rsidR="00D3403C" w:rsidRPr="00D3403C" w:rsidRDefault="00D3403C" w:rsidP="00D340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03C">
              <w:rPr>
                <w:rFonts w:ascii="Times New Roman" w:hAnsi="Times New Roman" w:cs="Times New Roman"/>
                <w:sz w:val="24"/>
                <w:szCs w:val="24"/>
              </w:rPr>
              <w:t>Введiть z: 3</w:t>
            </w:r>
          </w:p>
          <w:p w14:paraId="4BF052E8" w14:textId="77777777" w:rsidR="00D3403C" w:rsidRPr="00D3403C" w:rsidRDefault="00D3403C" w:rsidP="00D340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03C">
              <w:rPr>
                <w:rFonts w:ascii="Times New Roman" w:hAnsi="Times New Roman" w:cs="Times New Roman"/>
                <w:sz w:val="24"/>
                <w:szCs w:val="24"/>
              </w:rPr>
              <w:t>Результат: 1.309</w:t>
            </w:r>
          </w:p>
          <w:p w14:paraId="5DA96C77" w14:textId="77777777" w:rsidR="00D3403C" w:rsidRPr="00D3403C" w:rsidRDefault="00D3403C" w:rsidP="00D340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03C">
              <w:rPr>
                <w:rFonts w:ascii="Times New Roman" w:hAnsi="Times New Roman" w:cs="Times New Roman"/>
                <w:sz w:val="24"/>
                <w:szCs w:val="24"/>
              </w:rPr>
              <w:t>Введiть z: -10</w:t>
            </w:r>
          </w:p>
          <w:p w14:paraId="1E188522" w14:textId="47B2F76F" w:rsidR="005C51AD" w:rsidRPr="00990071" w:rsidRDefault="00D3403C" w:rsidP="00D340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403C">
              <w:rPr>
                <w:rFonts w:ascii="Times New Roman" w:hAnsi="Times New Roman" w:cs="Times New Roman"/>
                <w:sz w:val="24"/>
                <w:szCs w:val="24"/>
              </w:rPr>
              <w:t>Результат: 1.271</w:t>
            </w:r>
          </w:p>
        </w:tc>
      </w:tr>
    </w:tbl>
    <w:p w14:paraId="2C0E7FA3" w14:textId="77777777" w:rsidR="00DF5D50" w:rsidRDefault="00DF5D50" w:rsidP="00DF5D50">
      <w:pPr>
        <w:pStyle w:val="1Header"/>
      </w:pPr>
      <w:r>
        <w:t>Варіант 8. Задача 2.</w:t>
      </w:r>
    </w:p>
    <w:p w14:paraId="434364F5" w14:textId="77777777" w:rsidR="00DF5D50" w:rsidRDefault="00DF5D50" w:rsidP="00DF5D50">
      <w:pPr>
        <w:pStyle w:val="1Header"/>
        <w:rPr>
          <w:lang w:val="en-US"/>
        </w:rPr>
      </w:pPr>
      <w:r>
        <w:t xml:space="preserve">Умова: </w:t>
      </w:r>
    </w:p>
    <w:p w14:paraId="0B84F58E" w14:textId="5DFAE4B8" w:rsidR="00DF5D50" w:rsidRPr="00C3270A" w:rsidRDefault="00C9211F" w:rsidP="00DF5D50">
      <w:pPr>
        <w:pStyle w:val="1Normal"/>
        <w:rPr>
          <w:lang w:eastAsia="ru-RU"/>
        </w:rPr>
      </w:pPr>
      <w:r w:rsidRPr="00C9211F">
        <w:rPr>
          <w:lang w:eastAsia="ru-RU"/>
        </w:rPr>
        <w:t>Розробити функцію сортування стовпців двовимірних масивів за зростанням і застосувати її для обробки декількох матриць довільного розміру.</w:t>
      </w:r>
    </w:p>
    <w:p w14:paraId="06CD074E" w14:textId="3439B52A" w:rsidR="00DF5D50" w:rsidRPr="00D131C8" w:rsidRDefault="00DF5D50" w:rsidP="00DF5D50">
      <w:pPr>
        <w:pStyle w:val="1Header"/>
      </w:pPr>
      <w:r w:rsidRPr="00D026C2">
        <w:lastRenderedPageBreak/>
        <w:t>Формалізація задачі</w:t>
      </w:r>
      <w:r>
        <w:t>:</w:t>
      </w:r>
    </w:p>
    <w:p w14:paraId="111B7EC3" w14:textId="1B6357ED" w:rsidR="00E82707" w:rsidRDefault="00E82707" w:rsidP="00E82707">
      <w:pPr>
        <w:pStyle w:val="1Normal"/>
        <w:numPr>
          <w:ilvl w:val="0"/>
          <w:numId w:val="18"/>
        </w:numPr>
        <w:contextualSpacing/>
        <w:rPr>
          <w:i/>
          <w:iCs/>
          <w:lang w:val="en-US"/>
        </w:rPr>
      </w:pPr>
      <w:r w:rsidRPr="00E82707">
        <w:rPr>
          <w:i/>
          <w:iCs/>
        </w:rPr>
        <w:t>Вхідні дані: автоматично згенеровані цілі числа, записані у дві матриці A (3×3) і B (4×5);</w:t>
      </w:r>
    </w:p>
    <w:p w14:paraId="072A9D88" w14:textId="77777777" w:rsidR="00E82707" w:rsidRDefault="00E82707" w:rsidP="00E82707">
      <w:pPr>
        <w:pStyle w:val="1Normal"/>
        <w:numPr>
          <w:ilvl w:val="0"/>
          <w:numId w:val="18"/>
        </w:numPr>
        <w:contextualSpacing/>
        <w:rPr>
          <w:i/>
          <w:iCs/>
          <w:lang w:val="en-US"/>
        </w:rPr>
      </w:pPr>
      <w:r w:rsidRPr="00E82707">
        <w:rPr>
          <w:i/>
          <w:iCs/>
        </w:rPr>
        <w:t>Вихідні дані: початкові матриці та ті самі матриці після сортування елементів у кожному стовпці за зростанням;</w:t>
      </w:r>
    </w:p>
    <w:p w14:paraId="24EA3F3A" w14:textId="08EA30EB" w:rsidR="00E82707" w:rsidRPr="00E82707" w:rsidRDefault="00E82707" w:rsidP="00E82707">
      <w:pPr>
        <w:pStyle w:val="1Normal"/>
        <w:numPr>
          <w:ilvl w:val="0"/>
          <w:numId w:val="18"/>
        </w:numPr>
        <w:contextualSpacing/>
        <w:rPr>
          <w:i/>
          <w:iCs/>
          <w:lang w:val="en-US"/>
        </w:rPr>
      </w:pPr>
      <w:r w:rsidRPr="00E82707">
        <w:rPr>
          <w:i/>
          <w:iCs/>
        </w:rPr>
        <w:t>Типи даних: int для елементів матриць, rows і cols;</w:t>
      </w:r>
    </w:p>
    <w:p w14:paraId="1356D01C" w14:textId="3851605A" w:rsidR="00DF5D50" w:rsidRPr="00DF5D50" w:rsidRDefault="00DF5D50" w:rsidP="00E82707">
      <w:pPr>
        <w:pStyle w:val="1Normal"/>
        <w:contextualSpacing/>
        <w:rPr>
          <w:b/>
          <w:bCs/>
          <w:i/>
          <w:iCs/>
          <w:lang w:val="en-US"/>
        </w:rPr>
      </w:pPr>
      <w:r w:rsidRPr="00DF5D50">
        <w:rPr>
          <w:i/>
          <w:iCs/>
        </w:rPr>
        <w:t>4)</w:t>
      </w:r>
      <w:r w:rsidRPr="00DF5D50">
        <w:rPr>
          <w:i/>
          <w:iCs/>
        </w:rPr>
        <w:tab/>
        <w:t xml:space="preserve">Тестування: перевірити роботу програм </w:t>
      </w:r>
      <w:r w:rsidRPr="00943082">
        <w:rPr>
          <w:i/>
          <w:iCs/>
        </w:rPr>
        <w:t>для</w:t>
      </w:r>
      <w:r w:rsidRPr="00DF5D50">
        <w:rPr>
          <w:i/>
          <w:iCs/>
        </w:rPr>
        <w:t xml:space="preserve"> всіх віток алгоритму.</w:t>
      </w:r>
    </w:p>
    <w:p w14:paraId="047A84C0" w14:textId="19B8004F" w:rsidR="00DF5D50" w:rsidRDefault="004278EB" w:rsidP="00DF5D50">
      <w:pPr>
        <w:pStyle w:val="1Head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7B17662" wp14:editId="5CB0AF19">
            <wp:simplePos x="0" y="0"/>
            <wp:positionH relativeFrom="column">
              <wp:posOffset>-10160</wp:posOffset>
            </wp:positionH>
            <wp:positionV relativeFrom="paragraph">
              <wp:posOffset>398145</wp:posOffset>
            </wp:positionV>
            <wp:extent cx="1336675" cy="742950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1" b="4296"/>
                    <a:stretch/>
                  </pic:blipFill>
                  <pic:spPr bwMode="auto">
                    <a:xfrm>
                      <a:off x="0" y="0"/>
                      <a:ext cx="133667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F5D50">
        <w:t>Алгоритм:</w:t>
      </w:r>
    </w:p>
    <w:p w14:paraId="141CD32E" w14:textId="3A13F365" w:rsidR="00DF5D50" w:rsidRDefault="00943082" w:rsidP="00943082">
      <w:pPr>
        <w:pStyle w:val="1Header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E6CAD50" wp14:editId="288EE27F">
            <wp:simplePos x="0" y="0"/>
            <wp:positionH relativeFrom="column">
              <wp:posOffset>8890</wp:posOffset>
            </wp:positionH>
            <wp:positionV relativeFrom="paragraph">
              <wp:posOffset>-1905</wp:posOffset>
            </wp:positionV>
            <wp:extent cx="6120765" cy="535432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5D50" w:rsidRPr="00EB4B2D">
        <w:t>Код:</w:t>
      </w:r>
    </w:p>
    <w:p w14:paraId="7DC749EE" w14:textId="77777777" w:rsidR="00BC1343" w:rsidRDefault="00BC1343" w:rsidP="00BC1343">
      <w:pPr>
        <w:pStyle w:val="1Code"/>
      </w:pPr>
      <w:r>
        <w:t>#include &lt;iostream&gt;</w:t>
      </w:r>
    </w:p>
    <w:p w14:paraId="616C3189" w14:textId="77777777" w:rsidR="00BC1343" w:rsidRDefault="00BC1343" w:rsidP="00BC1343">
      <w:pPr>
        <w:pStyle w:val="1Code"/>
      </w:pPr>
      <w:r>
        <w:t>#include &lt;iomanip&gt;</w:t>
      </w:r>
    </w:p>
    <w:p w14:paraId="0EB53B33" w14:textId="77777777" w:rsidR="00BC1343" w:rsidRDefault="00BC1343" w:rsidP="00BC1343">
      <w:pPr>
        <w:pStyle w:val="1Code"/>
      </w:pPr>
      <w:r>
        <w:t>#include &lt;cstdlib&gt;</w:t>
      </w:r>
    </w:p>
    <w:p w14:paraId="59ACD29E" w14:textId="77777777" w:rsidR="00BC1343" w:rsidRDefault="00BC1343" w:rsidP="00BC1343">
      <w:pPr>
        <w:pStyle w:val="1Code"/>
      </w:pPr>
      <w:r>
        <w:t>#include &lt;ctime&gt;</w:t>
      </w:r>
    </w:p>
    <w:p w14:paraId="5618CEFD" w14:textId="77777777" w:rsidR="00BC1343" w:rsidRDefault="00BC1343" w:rsidP="00BC1343">
      <w:pPr>
        <w:pStyle w:val="1Code"/>
      </w:pPr>
      <w:r>
        <w:t>using namespace std;</w:t>
      </w:r>
    </w:p>
    <w:p w14:paraId="10C9A6B7" w14:textId="77777777" w:rsidR="00BC1343" w:rsidRDefault="00BC1343" w:rsidP="00BC1343">
      <w:pPr>
        <w:pStyle w:val="1Code"/>
      </w:pPr>
      <w:r>
        <w:t xml:space="preserve">void </w:t>
      </w:r>
      <w:proofErr w:type="gramStart"/>
      <w:r>
        <w:t>sortMas(</w:t>
      </w:r>
      <w:proofErr w:type="gramEnd"/>
      <w:r>
        <w:t xml:space="preserve">int </w:t>
      </w:r>
      <w:proofErr w:type="gramStart"/>
      <w:r>
        <w:t>mas[</w:t>
      </w:r>
      <w:proofErr w:type="gramEnd"/>
      <w:r>
        <w:t>][100], int rows, int cols);</w:t>
      </w:r>
    </w:p>
    <w:p w14:paraId="230D760D" w14:textId="77777777" w:rsidR="00BC1343" w:rsidRDefault="00BC1343" w:rsidP="00BC1343">
      <w:pPr>
        <w:pStyle w:val="1Code"/>
      </w:pPr>
      <w:r>
        <w:t xml:space="preserve">void </w:t>
      </w:r>
      <w:proofErr w:type="gramStart"/>
      <w:r>
        <w:t>printMas(</w:t>
      </w:r>
      <w:proofErr w:type="gramEnd"/>
      <w:r>
        <w:t xml:space="preserve">int </w:t>
      </w:r>
      <w:proofErr w:type="gramStart"/>
      <w:r>
        <w:t>mas[</w:t>
      </w:r>
      <w:proofErr w:type="gramEnd"/>
      <w:r>
        <w:t>][100], int rows, int cols);</w:t>
      </w:r>
    </w:p>
    <w:p w14:paraId="567693B5" w14:textId="77777777" w:rsidR="00BC1343" w:rsidRDefault="00BC1343" w:rsidP="00BC1343">
      <w:pPr>
        <w:pStyle w:val="1Code"/>
      </w:pPr>
      <w:r>
        <w:t xml:space="preserve">void </w:t>
      </w:r>
      <w:proofErr w:type="gramStart"/>
      <w:r>
        <w:t>fillMas(</w:t>
      </w:r>
      <w:proofErr w:type="gramEnd"/>
      <w:r>
        <w:t xml:space="preserve">int </w:t>
      </w:r>
      <w:proofErr w:type="gramStart"/>
      <w:r>
        <w:t>mas[</w:t>
      </w:r>
      <w:proofErr w:type="gramEnd"/>
      <w:r>
        <w:t>][100], int rows, int cols);</w:t>
      </w:r>
    </w:p>
    <w:p w14:paraId="1E0D6F6E" w14:textId="77777777" w:rsidR="00BC1343" w:rsidRDefault="00BC1343" w:rsidP="00BC1343">
      <w:pPr>
        <w:pStyle w:val="1Code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4789F4A" w14:textId="77777777" w:rsidR="00BC1343" w:rsidRDefault="00BC1343" w:rsidP="00BC1343">
      <w:pPr>
        <w:pStyle w:val="1Code"/>
      </w:pPr>
      <w:r>
        <w:t>{</w:t>
      </w:r>
    </w:p>
    <w:p w14:paraId="22838292" w14:textId="77777777" w:rsidR="00BC1343" w:rsidRDefault="00BC1343" w:rsidP="00BC1343">
      <w:pPr>
        <w:pStyle w:val="1Code"/>
      </w:pPr>
      <w:r>
        <w:t xml:space="preserve">    </w:t>
      </w:r>
      <w:proofErr w:type="gramStart"/>
      <w:r>
        <w:t>setlocale(</w:t>
      </w:r>
      <w:proofErr w:type="gramEnd"/>
      <w:r>
        <w:t>0, "ukr");</w:t>
      </w:r>
    </w:p>
    <w:p w14:paraId="2A34E6B8" w14:textId="26E3A6D2" w:rsidR="00BC1343" w:rsidRDefault="00BC1343" w:rsidP="00BC1343">
      <w:pPr>
        <w:pStyle w:val="1Code"/>
      </w:pPr>
      <w:r>
        <w:t xml:space="preserve">    srand((</w:t>
      </w:r>
      <w:proofErr w:type="gramStart"/>
      <w:r>
        <w:t>time(</w:t>
      </w:r>
      <w:proofErr w:type="gramEnd"/>
      <w:r>
        <w:t>0)));</w:t>
      </w:r>
    </w:p>
    <w:p w14:paraId="4A83E5DA" w14:textId="77777777" w:rsidR="00BC1343" w:rsidRDefault="00BC1343" w:rsidP="00BC1343">
      <w:pPr>
        <w:pStyle w:val="1Code"/>
      </w:pPr>
      <w:r>
        <w:t xml:space="preserve">    const int r1 = 3, c1 = 3, r2 = 4, c2 = 5;</w:t>
      </w:r>
    </w:p>
    <w:p w14:paraId="4115C133" w14:textId="77777777" w:rsidR="00BC1343" w:rsidRDefault="00BC1343" w:rsidP="00BC1343">
      <w:pPr>
        <w:pStyle w:val="1Code"/>
      </w:pPr>
      <w:r>
        <w:t xml:space="preserve">    int A[r1][100], B[r2][100];</w:t>
      </w:r>
    </w:p>
    <w:p w14:paraId="7AA195AB" w14:textId="77777777" w:rsidR="00BC1343" w:rsidRDefault="00BC1343" w:rsidP="00BC1343">
      <w:pPr>
        <w:pStyle w:val="1Code"/>
      </w:pPr>
      <w:r>
        <w:t xml:space="preserve">    </w:t>
      </w:r>
      <w:proofErr w:type="gramStart"/>
      <w:r>
        <w:t>fillMas(</w:t>
      </w:r>
      <w:proofErr w:type="gramEnd"/>
      <w:r>
        <w:t>A, r1, c1);</w:t>
      </w:r>
    </w:p>
    <w:p w14:paraId="23F7C0A7" w14:textId="77777777" w:rsidR="00BC1343" w:rsidRDefault="00BC1343" w:rsidP="00BC1343">
      <w:pPr>
        <w:pStyle w:val="1Code"/>
      </w:pPr>
      <w:r>
        <w:t xml:space="preserve">    </w:t>
      </w:r>
      <w:proofErr w:type="gramStart"/>
      <w:r>
        <w:t>fillMas(</w:t>
      </w:r>
      <w:proofErr w:type="gramEnd"/>
      <w:r>
        <w:t>B, r2, c2);</w:t>
      </w:r>
    </w:p>
    <w:p w14:paraId="72A68023" w14:textId="77777777" w:rsidR="00BC1343" w:rsidRDefault="00BC1343" w:rsidP="00BC1343">
      <w:pPr>
        <w:pStyle w:val="1Code"/>
      </w:pPr>
      <w:r>
        <w:t xml:space="preserve">    cout &lt;&lt; "Початкова матриця A:\n";</w:t>
      </w:r>
    </w:p>
    <w:p w14:paraId="788EA4C4" w14:textId="77777777" w:rsidR="00BC1343" w:rsidRDefault="00BC1343" w:rsidP="00BC1343">
      <w:pPr>
        <w:pStyle w:val="1Code"/>
      </w:pPr>
      <w:r>
        <w:t xml:space="preserve">    </w:t>
      </w:r>
      <w:proofErr w:type="gramStart"/>
      <w:r>
        <w:t>printMas(</w:t>
      </w:r>
      <w:proofErr w:type="gramEnd"/>
      <w:r>
        <w:t>A, r1, c1);</w:t>
      </w:r>
    </w:p>
    <w:p w14:paraId="1353DC55" w14:textId="77777777" w:rsidR="00BC1343" w:rsidRDefault="00BC1343" w:rsidP="00BC1343">
      <w:pPr>
        <w:pStyle w:val="1Code"/>
      </w:pPr>
      <w:r>
        <w:t xml:space="preserve">    </w:t>
      </w:r>
      <w:proofErr w:type="gramStart"/>
      <w:r>
        <w:t>sortMas(</w:t>
      </w:r>
      <w:proofErr w:type="gramEnd"/>
      <w:r>
        <w:t>A, r1, c1);</w:t>
      </w:r>
    </w:p>
    <w:p w14:paraId="1338565D" w14:textId="77777777" w:rsidR="00BC1343" w:rsidRDefault="00BC1343" w:rsidP="00BC1343">
      <w:pPr>
        <w:pStyle w:val="1Code"/>
      </w:pPr>
      <w:r>
        <w:lastRenderedPageBreak/>
        <w:t xml:space="preserve">    cout &lt;&lt; "\nПiсля сортування стовпцiв за </w:t>
      </w:r>
      <w:proofErr w:type="gramStart"/>
      <w:r>
        <w:t>зростанням:\</w:t>
      </w:r>
      <w:proofErr w:type="gramEnd"/>
      <w:r>
        <w:t>n";</w:t>
      </w:r>
    </w:p>
    <w:p w14:paraId="7355EB13" w14:textId="77777777" w:rsidR="00BC1343" w:rsidRDefault="00BC1343" w:rsidP="00BC1343">
      <w:pPr>
        <w:pStyle w:val="1Code"/>
      </w:pPr>
      <w:r>
        <w:t xml:space="preserve">    </w:t>
      </w:r>
      <w:proofErr w:type="gramStart"/>
      <w:r>
        <w:t>printMas(</w:t>
      </w:r>
      <w:proofErr w:type="gramEnd"/>
      <w:r>
        <w:t>A, r1, c1);</w:t>
      </w:r>
    </w:p>
    <w:p w14:paraId="42282812" w14:textId="77777777" w:rsidR="00BC1343" w:rsidRDefault="00BC1343" w:rsidP="00BC1343">
      <w:pPr>
        <w:pStyle w:val="1Code"/>
      </w:pPr>
      <w:r>
        <w:t xml:space="preserve">    cout &lt;&lt; "\nПочаткова матриця B:\n";</w:t>
      </w:r>
    </w:p>
    <w:p w14:paraId="1996113C" w14:textId="77777777" w:rsidR="00BC1343" w:rsidRDefault="00BC1343" w:rsidP="00BC1343">
      <w:pPr>
        <w:pStyle w:val="1Code"/>
      </w:pPr>
      <w:r>
        <w:t xml:space="preserve">    </w:t>
      </w:r>
      <w:proofErr w:type="gramStart"/>
      <w:r>
        <w:t>printMas(</w:t>
      </w:r>
      <w:proofErr w:type="gramEnd"/>
      <w:r>
        <w:t>B, r2, c2);</w:t>
      </w:r>
    </w:p>
    <w:p w14:paraId="2D1FE458" w14:textId="77777777" w:rsidR="00BC1343" w:rsidRDefault="00BC1343" w:rsidP="00BC1343">
      <w:pPr>
        <w:pStyle w:val="1Code"/>
      </w:pPr>
      <w:r>
        <w:t xml:space="preserve">    </w:t>
      </w:r>
      <w:proofErr w:type="gramStart"/>
      <w:r>
        <w:t>sortMas(</w:t>
      </w:r>
      <w:proofErr w:type="gramEnd"/>
      <w:r>
        <w:t>B, r2, c2);</w:t>
      </w:r>
    </w:p>
    <w:p w14:paraId="3B87CAA0" w14:textId="77777777" w:rsidR="00BC1343" w:rsidRDefault="00BC1343" w:rsidP="00BC1343">
      <w:pPr>
        <w:pStyle w:val="1Code"/>
      </w:pPr>
      <w:r>
        <w:t xml:space="preserve">    cout &lt;&lt; "\nПiсля сортування стовпцiв за </w:t>
      </w:r>
      <w:proofErr w:type="gramStart"/>
      <w:r>
        <w:t>зростанням:\</w:t>
      </w:r>
      <w:proofErr w:type="gramEnd"/>
      <w:r>
        <w:t>n";</w:t>
      </w:r>
    </w:p>
    <w:p w14:paraId="637540FA" w14:textId="77777777" w:rsidR="00BC1343" w:rsidRDefault="00BC1343" w:rsidP="00BC1343">
      <w:pPr>
        <w:pStyle w:val="1Code"/>
      </w:pPr>
      <w:r>
        <w:t xml:space="preserve">    </w:t>
      </w:r>
      <w:proofErr w:type="gramStart"/>
      <w:r>
        <w:t>printMas(</w:t>
      </w:r>
      <w:proofErr w:type="gramEnd"/>
      <w:r>
        <w:t>B, r2, c2);</w:t>
      </w:r>
    </w:p>
    <w:p w14:paraId="244AA365" w14:textId="77777777" w:rsidR="00BC1343" w:rsidRDefault="00BC1343" w:rsidP="00BC1343">
      <w:pPr>
        <w:pStyle w:val="1Code"/>
      </w:pPr>
      <w:r>
        <w:t>}</w:t>
      </w:r>
    </w:p>
    <w:p w14:paraId="5E6B14BC" w14:textId="77777777" w:rsidR="00BC1343" w:rsidRDefault="00BC1343" w:rsidP="00BC1343">
      <w:pPr>
        <w:pStyle w:val="1Code"/>
      </w:pPr>
      <w:r>
        <w:t xml:space="preserve">void </w:t>
      </w:r>
      <w:proofErr w:type="gramStart"/>
      <w:r>
        <w:t>sortMas(</w:t>
      </w:r>
      <w:proofErr w:type="gramEnd"/>
      <w:r>
        <w:t xml:space="preserve">int </w:t>
      </w:r>
      <w:proofErr w:type="gramStart"/>
      <w:r>
        <w:t>mas[</w:t>
      </w:r>
      <w:proofErr w:type="gramEnd"/>
      <w:r>
        <w:t>][100], int rows, int cols)</w:t>
      </w:r>
    </w:p>
    <w:p w14:paraId="4D074F3B" w14:textId="77777777" w:rsidR="00BC1343" w:rsidRDefault="00BC1343" w:rsidP="00BC1343">
      <w:pPr>
        <w:pStyle w:val="1Code"/>
      </w:pPr>
      <w:r>
        <w:t>{</w:t>
      </w:r>
    </w:p>
    <w:p w14:paraId="2C776998" w14:textId="77777777" w:rsidR="00BC1343" w:rsidRDefault="00BC1343" w:rsidP="00BC1343">
      <w:pPr>
        <w:pStyle w:val="1Code"/>
      </w:pPr>
      <w:r>
        <w:t xml:space="preserve">    for (int j = 0; j &lt; cols; j++)</w:t>
      </w:r>
    </w:p>
    <w:p w14:paraId="7C1AB9EB" w14:textId="77777777" w:rsidR="00BC1343" w:rsidRDefault="00BC1343" w:rsidP="00BC1343">
      <w:pPr>
        <w:pStyle w:val="1Code"/>
      </w:pPr>
      <w:r>
        <w:t xml:space="preserve">        for (int i = 0; i &lt; rows - 1; i++)</w:t>
      </w:r>
    </w:p>
    <w:p w14:paraId="285B5413" w14:textId="77777777" w:rsidR="00BC1343" w:rsidRDefault="00BC1343" w:rsidP="00BC1343">
      <w:pPr>
        <w:pStyle w:val="1Code"/>
      </w:pPr>
      <w:r>
        <w:t xml:space="preserve">        {</w:t>
      </w:r>
    </w:p>
    <w:p w14:paraId="52B51F5D" w14:textId="77777777" w:rsidR="00BC1343" w:rsidRDefault="00BC1343" w:rsidP="00BC1343">
      <w:pPr>
        <w:pStyle w:val="1Code"/>
      </w:pPr>
      <w:r>
        <w:t xml:space="preserve">            int minIndex = i;</w:t>
      </w:r>
    </w:p>
    <w:p w14:paraId="0981110C" w14:textId="77777777" w:rsidR="00BC1343" w:rsidRDefault="00BC1343" w:rsidP="00BC1343">
      <w:pPr>
        <w:pStyle w:val="1Code"/>
      </w:pPr>
      <w:r>
        <w:t xml:space="preserve">            for (int k = i + 1; k &lt; rows; k++)</w:t>
      </w:r>
    </w:p>
    <w:p w14:paraId="3777C02B" w14:textId="77777777" w:rsidR="00BC1343" w:rsidRDefault="00BC1343" w:rsidP="00BC1343">
      <w:pPr>
        <w:pStyle w:val="1Code"/>
      </w:pPr>
      <w:r>
        <w:t xml:space="preserve">                if (mas[k][j] &lt; mas[minIndex][j])</w:t>
      </w:r>
    </w:p>
    <w:p w14:paraId="0813FE0D" w14:textId="77777777" w:rsidR="00BC1343" w:rsidRDefault="00BC1343" w:rsidP="00BC1343">
      <w:pPr>
        <w:pStyle w:val="1Code"/>
      </w:pPr>
      <w:r>
        <w:t xml:space="preserve">                    minIndex = k;</w:t>
      </w:r>
    </w:p>
    <w:p w14:paraId="0205F6B1" w14:textId="77777777" w:rsidR="00BC1343" w:rsidRDefault="00BC1343" w:rsidP="00BC1343">
      <w:pPr>
        <w:pStyle w:val="1Code"/>
      </w:pPr>
      <w:r>
        <w:t xml:space="preserve">            if (</w:t>
      </w:r>
      <w:proofErr w:type="gramStart"/>
      <w:r>
        <w:t>minIndex !</w:t>
      </w:r>
      <w:proofErr w:type="gramEnd"/>
      <w:r>
        <w:t>= i)</w:t>
      </w:r>
    </w:p>
    <w:p w14:paraId="39D5A018" w14:textId="77777777" w:rsidR="00BC1343" w:rsidRDefault="00BC1343" w:rsidP="00BC1343">
      <w:pPr>
        <w:pStyle w:val="1Code"/>
      </w:pPr>
      <w:r>
        <w:t xml:space="preserve">            {</w:t>
      </w:r>
    </w:p>
    <w:p w14:paraId="536B909C" w14:textId="77777777" w:rsidR="00BC1343" w:rsidRDefault="00BC1343" w:rsidP="00BC1343">
      <w:pPr>
        <w:pStyle w:val="1Code"/>
      </w:pPr>
      <w:r>
        <w:t xml:space="preserve">                int temp = mas[i][j];</w:t>
      </w:r>
    </w:p>
    <w:p w14:paraId="6097A3FC" w14:textId="77777777" w:rsidR="00BC1343" w:rsidRDefault="00BC1343" w:rsidP="00BC1343">
      <w:pPr>
        <w:pStyle w:val="1Code"/>
      </w:pPr>
      <w:r>
        <w:t xml:space="preserve">                mas[i][j] = mas[minIndex][j];</w:t>
      </w:r>
    </w:p>
    <w:p w14:paraId="347AE94B" w14:textId="77777777" w:rsidR="00BC1343" w:rsidRDefault="00BC1343" w:rsidP="00BC1343">
      <w:pPr>
        <w:pStyle w:val="1Code"/>
      </w:pPr>
      <w:r>
        <w:t xml:space="preserve">                mas[minIndex][j] = temp;</w:t>
      </w:r>
    </w:p>
    <w:p w14:paraId="6A54A78D" w14:textId="77777777" w:rsidR="00BC1343" w:rsidRDefault="00BC1343" w:rsidP="00BC1343">
      <w:pPr>
        <w:pStyle w:val="1Code"/>
      </w:pPr>
      <w:r>
        <w:t xml:space="preserve">            }</w:t>
      </w:r>
    </w:p>
    <w:p w14:paraId="4CACCD19" w14:textId="77777777" w:rsidR="00BC1343" w:rsidRDefault="00BC1343" w:rsidP="00BC1343">
      <w:pPr>
        <w:pStyle w:val="1Code"/>
      </w:pPr>
      <w:r>
        <w:t xml:space="preserve">        }</w:t>
      </w:r>
    </w:p>
    <w:p w14:paraId="1C45221C" w14:textId="77777777" w:rsidR="00BC1343" w:rsidRDefault="00BC1343" w:rsidP="00BC1343">
      <w:pPr>
        <w:pStyle w:val="1Code"/>
      </w:pPr>
      <w:r>
        <w:t>}</w:t>
      </w:r>
    </w:p>
    <w:p w14:paraId="233A4079" w14:textId="77777777" w:rsidR="00BC1343" w:rsidRDefault="00BC1343" w:rsidP="00BC1343">
      <w:pPr>
        <w:pStyle w:val="1Code"/>
      </w:pPr>
      <w:r>
        <w:t xml:space="preserve">void </w:t>
      </w:r>
      <w:proofErr w:type="gramStart"/>
      <w:r>
        <w:t>printMas(</w:t>
      </w:r>
      <w:proofErr w:type="gramEnd"/>
      <w:r>
        <w:t xml:space="preserve">int </w:t>
      </w:r>
      <w:proofErr w:type="gramStart"/>
      <w:r>
        <w:t>mas[</w:t>
      </w:r>
      <w:proofErr w:type="gramEnd"/>
      <w:r>
        <w:t>][100], int rows, int cols)</w:t>
      </w:r>
    </w:p>
    <w:p w14:paraId="0CC8338F" w14:textId="77777777" w:rsidR="00BC1343" w:rsidRDefault="00BC1343" w:rsidP="00BC1343">
      <w:pPr>
        <w:pStyle w:val="1Code"/>
      </w:pPr>
      <w:r>
        <w:t>{</w:t>
      </w:r>
    </w:p>
    <w:p w14:paraId="776EA101" w14:textId="77777777" w:rsidR="00BC1343" w:rsidRDefault="00BC1343" w:rsidP="00BC1343">
      <w:pPr>
        <w:pStyle w:val="1Code"/>
      </w:pPr>
      <w:r>
        <w:t xml:space="preserve">    for (int i = 0; i &lt; rows; i++)</w:t>
      </w:r>
    </w:p>
    <w:p w14:paraId="6A239C12" w14:textId="77777777" w:rsidR="00BC1343" w:rsidRDefault="00BC1343" w:rsidP="00BC1343">
      <w:pPr>
        <w:pStyle w:val="1Code"/>
      </w:pPr>
      <w:r>
        <w:t xml:space="preserve">    {</w:t>
      </w:r>
    </w:p>
    <w:p w14:paraId="7327505A" w14:textId="77777777" w:rsidR="00BC1343" w:rsidRDefault="00BC1343" w:rsidP="00BC1343">
      <w:pPr>
        <w:pStyle w:val="1Code"/>
      </w:pPr>
      <w:r>
        <w:t xml:space="preserve">        for (int j = 0; j &lt; cols; j++)</w:t>
      </w:r>
    </w:p>
    <w:p w14:paraId="46428987" w14:textId="77777777" w:rsidR="00BC1343" w:rsidRDefault="00BC1343" w:rsidP="00BC1343">
      <w:pPr>
        <w:pStyle w:val="1Code"/>
      </w:pPr>
      <w:r>
        <w:t xml:space="preserve">            cout &lt;&lt; </w:t>
      </w:r>
      <w:proofErr w:type="gramStart"/>
      <w:r>
        <w:t>setw(</w:t>
      </w:r>
      <w:proofErr w:type="gramEnd"/>
      <w:r>
        <w:t>4) &lt;&lt; mas[i][j];</w:t>
      </w:r>
    </w:p>
    <w:p w14:paraId="01A2CB33" w14:textId="77777777" w:rsidR="00BC1343" w:rsidRDefault="00BC1343" w:rsidP="00BC1343">
      <w:pPr>
        <w:pStyle w:val="1Code"/>
      </w:pPr>
      <w:r>
        <w:t xml:space="preserve">        cout &lt;&lt; endl;</w:t>
      </w:r>
    </w:p>
    <w:p w14:paraId="5D5A1E1F" w14:textId="77777777" w:rsidR="00BC1343" w:rsidRDefault="00BC1343" w:rsidP="00BC1343">
      <w:pPr>
        <w:pStyle w:val="1Code"/>
      </w:pPr>
      <w:r>
        <w:t xml:space="preserve">    }</w:t>
      </w:r>
    </w:p>
    <w:p w14:paraId="654266C0" w14:textId="77777777" w:rsidR="00BC1343" w:rsidRDefault="00BC1343" w:rsidP="00BC1343">
      <w:pPr>
        <w:pStyle w:val="1Code"/>
      </w:pPr>
      <w:r>
        <w:t>}</w:t>
      </w:r>
    </w:p>
    <w:p w14:paraId="3F6CB0BD" w14:textId="77777777" w:rsidR="00BC1343" w:rsidRDefault="00BC1343" w:rsidP="00BC1343">
      <w:pPr>
        <w:pStyle w:val="1Code"/>
      </w:pPr>
      <w:r>
        <w:t xml:space="preserve">void </w:t>
      </w:r>
      <w:proofErr w:type="gramStart"/>
      <w:r>
        <w:t>fillMas(</w:t>
      </w:r>
      <w:proofErr w:type="gramEnd"/>
      <w:r>
        <w:t xml:space="preserve">int </w:t>
      </w:r>
      <w:proofErr w:type="gramStart"/>
      <w:r>
        <w:t>mas[</w:t>
      </w:r>
      <w:proofErr w:type="gramEnd"/>
      <w:r>
        <w:t>][100], int rows, int cols)</w:t>
      </w:r>
    </w:p>
    <w:p w14:paraId="47C50618" w14:textId="77777777" w:rsidR="00BC1343" w:rsidRDefault="00BC1343" w:rsidP="00BC1343">
      <w:pPr>
        <w:pStyle w:val="1Code"/>
      </w:pPr>
      <w:r>
        <w:t>{</w:t>
      </w:r>
    </w:p>
    <w:p w14:paraId="6C87B2D6" w14:textId="77777777" w:rsidR="00BC1343" w:rsidRDefault="00BC1343" w:rsidP="00BC1343">
      <w:pPr>
        <w:pStyle w:val="1Code"/>
      </w:pPr>
      <w:r>
        <w:t xml:space="preserve">    for (int i = 0; i &lt; rows; i++)</w:t>
      </w:r>
    </w:p>
    <w:p w14:paraId="2CE4C011" w14:textId="77777777" w:rsidR="00BC1343" w:rsidRDefault="00BC1343" w:rsidP="00BC1343">
      <w:pPr>
        <w:pStyle w:val="1Code"/>
      </w:pPr>
      <w:r>
        <w:t xml:space="preserve">        for (int j = 0; j &lt; cols; j++)</w:t>
      </w:r>
    </w:p>
    <w:p w14:paraId="5EA91D9F" w14:textId="77777777" w:rsidR="00BC1343" w:rsidRDefault="00BC1343" w:rsidP="00BC1343">
      <w:pPr>
        <w:pStyle w:val="1Code"/>
      </w:pPr>
      <w:r>
        <w:t xml:space="preserve">            mas[i][j] = </w:t>
      </w:r>
      <w:proofErr w:type="gramStart"/>
      <w:r>
        <w:t>rand(</w:t>
      </w:r>
      <w:proofErr w:type="gramEnd"/>
      <w:r>
        <w:t>) % 21 - 10;</w:t>
      </w:r>
    </w:p>
    <w:p w14:paraId="30DE58D0" w14:textId="18E2479D" w:rsidR="00DF5D50" w:rsidRPr="00445941" w:rsidRDefault="00BC1343" w:rsidP="00BC1343">
      <w:pPr>
        <w:pStyle w:val="1Code"/>
      </w:pPr>
      <w:r>
        <w:t>}</w:t>
      </w:r>
    </w:p>
    <w:p w14:paraId="5D01F9E1" w14:textId="77777777" w:rsidR="00DF5D50" w:rsidRDefault="00DF5D50" w:rsidP="00DF5D50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35"/>
        <w:gridCol w:w="5616"/>
        <w:gridCol w:w="3625"/>
      </w:tblGrid>
      <w:tr w:rsidR="00DF5D50" w14:paraId="2CC11672" w14:textId="77777777" w:rsidTr="00BC1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FDC102B" w14:textId="77777777" w:rsidR="00DF5D50" w:rsidRPr="007D32A8" w:rsidRDefault="00DF5D50" w:rsidP="003920C3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5616" w:type="dxa"/>
          </w:tcPr>
          <w:p w14:paraId="28651CE3" w14:textId="77777777" w:rsidR="00DF5D50" w:rsidRPr="007D32A8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3625" w:type="dxa"/>
          </w:tcPr>
          <w:p w14:paraId="4A11ED15" w14:textId="77777777" w:rsidR="00DF5D50" w:rsidRPr="007D32A8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DF5D50" w14:paraId="32DAD9B5" w14:textId="77777777" w:rsidTr="00BC134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686E8C3" w14:textId="77777777" w:rsidR="00DF5D50" w:rsidRPr="00577B08" w:rsidRDefault="00DF5D50" w:rsidP="00DF5D50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616" w:type="dxa"/>
          </w:tcPr>
          <w:p w14:paraId="009C300D" w14:textId="2E4ACF62" w:rsidR="00DF5D50" w:rsidRDefault="00BC1343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02BDCB" wp14:editId="0F37CA66">
                  <wp:extent cx="3429297" cy="3741744"/>
                  <wp:effectExtent l="0" t="0" r="0" b="0"/>
                  <wp:docPr id="237440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4407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297" cy="374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5" w:type="dxa"/>
          </w:tcPr>
          <w:p w14:paraId="3F77127F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>Початкова матриця A:</w:t>
            </w:r>
          </w:p>
          <w:p w14:paraId="560D6D40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-4   7   2</w:t>
            </w:r>
          </w:p>
          <w:p w14:paraId="5C25054B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 6   7  -2</w:t>
            </w:r>
          </w:p>
          <w:p w14:paraId="1348EE4F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-6   4   5</w:t>
            </w:r>
          </w:p>
          <w:p w14:paraId="6FEAFAED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95913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>Пiсля сортування стовпцiв за зростанням:</w:t>
            </w:r>
          </w:p>
          <w:p w14:paraId="0FCAF4DD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-6   4  -2</w:t>
            </w:r>
          </w:p>
          <w:p w14:paraId="78207648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-4   7   2</w:t>
            </w:r>
          </w:p>
          <w:p w14:paraId="1066AA9C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 6   7   5</w:t>
            </w:r>
          </w:p>
          <w:p w14:paraId="4DABDF4A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1F1B3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>Початкова матриця B:</w:t>
            </w:r>
          </w:p>
          <w:p w14:paraId="40C2355F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 4  -2  -7   6  -4</w:t>
            </w:r>
          </w:p>
          <w:p w14:paraId="75865314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 8   1  10  10  -7</w:t>
            </w:r>
          </w:p>
          <w:p w14:paraId="3D2E10BD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 0  -6  -1  10   9</w:t>
            </w:r>
          </w:p>
          <w:p w14:paraId="2B4500D9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 3  -3   4  -3 -10</w:t>
            </w:r>
          </w:p>
          <w:p w14:paraId="113E44AD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DD4B09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>Пiсля сортування стовпцiв за зростанням:</w:t>
            </w:r>
          </w:p>
          <w:p w14:paraId="709455DC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 0  -6  -7  -3 -10</w:t>
            </w:r>
          </w:p>
          <w:p w14:paraId="05AEBE9A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 3  -3  -1   6  -7</w:t>
            </w:r>
          </w:p>
          <w:p w14:paraId="1BD2E028" w14:textId="77777777" w:rsidR="00BC1343" w:rsidRPr="00BC1343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 4  -2   4  10  -4</w:t>
            </w:r>
          </w:p>
          <w:p w14:paraId="02EC0079" w14:textId="03EE1994" w:rsidR="00DF5D50" w:rsidRPr="00990071" w:rsidRDefault="00BC1343" w:rsidP="00BC13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343">
              <w:rPr>
                <w:rFonts w:ascii="Times New Roman" w:hAnsi="Times New Roman" w:cs="Times New Roman"/>
                <w:sz w:val="24"/>
                <w:szCs w:val="24"/>
              </w:rPr>
              <w:t xml:space="preserve">   8   1  10  10   9</w:t>
            </w:r>
          </w:p>
        </w:tc>
      </w:tr>
    </w:tbl>
    <w:p w14:paraId="6CDDB5B3" w14:textId="77777777" w:rsidR="00DF5D50" w:rsidRDefault="00DF5D50" w:rsidP="00DF5D50">
      <w:pPr>
        <w:pStyle w:val="1Header"/>
      </w:pPr>
      <w:r>
        <w:t>Варіант 8. Задача 3.</w:t>
      </w:r>
    </w:p>
    <w:p w14:paraId="109073B7" w14:textId="77777777" w:rsidR="00DF5D50" w:rsidRDefault="00DF5D50" w:rsidP="00DF5D50">
      <w:pPr>
        <w:pStyle w:val="1Header"/>
        <w:rPr>
          <w:lang w:val="en-US"/>
        </w:rPr>
      </w:pPr>
      <w:r>
        <w:t xml:space="preserve">Умова: </w:t>
      </w:r>
    </w:p>
    <w:p w14:paraId="10B3E550" w14:textId="371CAD66" w:rsidR="00DF5D50" w:rsidRPr="00C3270A" w:rsidRDefault="004278EB" w:rsidP="00DF5D50">
      <w:pPr>
        <w:pStyle w:val="1Normal"/>
        <w:rPr>
          <w:lang w:eastAsia="ru-RU"/>
        </w:rPr>
      </w:pPr>
      <w:r w:rsidRPr="004278EB">
        <w:rPr>
          <w:lang w:eastAsia="ru-RU"/>
        </w:rPr>
        <w:t xml:space="preserve">Створити 4-6 власних математичних функцій. Порівняти результати власних обчислень з результатами стандартних функцій модуля </w:t>
      </w:r>
      <w:r>
        <w:rPr>
          <w:lang w:eastAsia="ru-RU"/>
        </w:rPr>
        <w:t>с</w:t>
      </w:r>
      <w:r w:rsidRPr="004278EB">
        <w:rPr>
          <w:lang w:eastAsia="ru-RU"/>
        </w:rPr>
        <w:t>math</w:t>
      </w:r>
    </w:p>
    <w:p w14:paraId="6070D985" w14:textId="77777777" w:rsidR="00DF5D50" w:rsidRPr="00D131C8" w:rsidRDefault="00DF5D50" w:rsidP="00DF5D50">
      <w:pPr>
        <w:pStyle w:val="1Header"/>
      </w:pPr>
      <w:r w:rsidRPr="00D026C2">
        <w:t>Формалізація задачі</w:t>
      </w:r>
      <w:r>
        <w:t>:</w:t>
      </w:r>
    </w:p>
    <w:p w14:paraId="34B6B9B7" w14:textId="77777777" w:rsidR="00035A76" w:rsidRPr="00035A76" w:rsidRDefault="00035A76" w:rsidP="00035A76">
      <w:pPr>
        <w:pStyle w:val="1"/>
        <w:numPr>
          <w:ilvl w:val="0"/>
          <w:numId w:val="16"/>
        </w:numPr>
        <w:spacing w:after="0" w:line="20" w:lineRule="atLeast"/>
        <w:ind w:left="284" w:hanging="284"/>
        <w:rPr>
          <w:bCs/>
          <w:sz w:val="28"/>
          <w:szCs w:val="28"/>
        </w:rPr>
      </w:pPr>
      <w:r w:rsidRPr="00035A76">
        <w:rPr>
          <w:bCs/>
          <w:sz w:val="28"/>
          <w:szCs w:val="28"/>
        </w:rPr>
        <w:t>Вхідні дані:</w:t>
      </w:r>
    </w:p>
    <w:p w14:paraId="60FF7CD1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key – символьна змінна, що зберігає вибір користувача (від </w:t>
      </w:r>
    </w:p>
    <w:p w14:paraId="446447E0" w14:textId="77777777" w:rsidR="00035A76" w:rsidRPr="00035A76" w:rsidRDefault="00035A76" w:rsidP="00035A76">
      <w:pPr>
        <w:pStyle w:val="1"/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'1' до '5') для визначення, яку функцію обчислювати. </w:t>
      </w:r>
    </w:p>
    <w:p w14:paraId="56263012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x – дійсне число, що є аргументом для обраної математичної функції. </w:t>
      </w:r>
    </w:p>
    <w:p w14:paraId="120EF843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eps – дійсне число, яке задає точність обчислень. Ітераційний процес </w:t>
      </w:r>
    </w:p>
    <w:p w14:paraId="6356CE05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обчислення суми ряду триває, доки абсолютне значення поточного </w:t>
      </w:r>
    </w:p>
    <w:p w14:paraId="142A920D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члена ряду більше або дорівнює eps. </w:t>
      </w:r>
    </w:p>
    <w:p w14:paraId="4031B658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term – допоміжна змінна дійсного типу для зберігання значення </w:t>
      </w:r>
    </w:p>
    <w:p w14:paraId="4E2D1B98" w14:textId="77777777" w:rsidR="00035A76" w:rsidRPr="00035A76" w:rsidRDefault="00035A76" w:rsidP="00035A76">
      <w:pPr>
        <w:pStyle w:val="1"/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поточного члена ряду. </w:t>
      </w:r>
    </w:p>
    <w:p w14:paraId="338876F4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sum, sumElemArcsin, sumArctan, sumElemLn – допоміжні змінні </w:t>
      </w:r>
    </w:p>
    <w:p w14:paraId="1548353A" w14:textId="77777777" w:rsidR="00035A76" w:rsidRPr="00035A76" w:rsidRDefault="00035A76" w:rsidP="00035A76">
      <w:pPr>
        <w:pStyle w:val="1"/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дійсного типу для накопичення суми членів ряду у відповідних функціях. </w:t>
      </w:r>
    </w:p>
    <w:p w14:paraId="0E2EA998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  <w:lang w:val="ru-RU"/>
        </w:rPr>
      </w:pPr>
      <w:r w:rsidRPr="00035A76">
        <w:rPr>
          <w:b w:val="0"/>
          <w:i w:val="0"/>
          <w:iCs/>
          <w:sz w:val="28"/>
          <w:szCs w:val="28"/>
          <w:lang w:val="en-US"/>
        </w:rPr>
        <w:t>n</w:t>
      </w:r>
      <w:r w:rsidRPr="00035A76">
        <w:rPr>
          <w:b w:val="0"/>
          <w:i w:val="0"/>
          <w:iCs/>
          <w:sz w:val="28"/>
          <w:szCs w:val="28"/>
          <w:lang w:val="ru-RU"/>
        </w:rPr>
        <w:t xml:space="preserve"> – цілочисельний лічильник, що використовується для відстеження номера члена ряду в ітераційному процесі.</w:t>
      </w:r>
    </w:p>
    <w:p w14:paraId="2F2CF68D" w14:textId="77777777" w:rsidR="00035A76" w:rsidRPr="00035A76" w:rsidRDefault="00035A76" w:rsidP="00035A76">
      <w:pPr>
        <w:pStyle w:val="1"/>
        <w:numPr>
          <w:ilvl w:val="0"/>
          <w:numId w:val="16"/>
        </w:numPr>
        <w:spacing w:after="0" w:line="20" w:lineRule="atLeast"/>
        <w:ind w:left="284" w:hanging="284"/>
        <w:rPr>
          <w:bCs/>
          <w:sz w:val="28"/>
          <w:szCs w:val="28"/>
        </w:rPr>
      </w:pPr>
      <w:r w:rsidRPr="00035A76">
        <w:rPr>
          <w:bCs/>
          <w:sz w:val="28"/>
          <w:szCs w:val="28"/>
        </w:rPr>
        <w:t xml:space="preserve">Вихідні дані: </w:t>
      </w:r>
    </w:p>
    <w:p w14:paraId="6AFB39E4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Результат обчислення обраної функції (arcsin(x), arcctg(x), </w:t>
      </w:r>
    </w:p>
    <w:p w14:paraId="42E8C249" w14:textId="77777777" w:rsidR="00035A76" w:rsidRPr="00035A76" w:rsidRDefault="00035A76" w:rsidP="00035A76">
      <w:pPr>
        <w:pStyle w:val="1"/>
        <w:spacing w:after="0" w:line="20" w:lineRule="atLeast"/>
        <w:ind w:left="284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sin(x), cos(x) або ln(1+x)) за допомогою розкладання в ряд Тейлора. </w:t>
      </w:r>
    </w:p>
    <w:p w14:paraId="76723811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 Результат обчислення тієї ж функції за допомогою стандартних </w:t>
      </w:r>
    </w:p>
    <w:p w14:paraId="16DDE44E" w14:textId="77777777" w:rsidR="00035A76" w:rsidRPr="00035A76" w:rsidRDefault="00035A76" w:rsidP="00035A76">
      <w:pPr>
        <w:pStyle w:val="1"/>
        <w:spacing w:after="0" w:line="20" w:lineRule="atLeast"/>
        <w:ind w:left="284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математичних функцій з бібліотеки &lt;cmath&gt; для порівняння та </w:t>
      </w:r>
    </w:p>
    <w:p w14:paraId="598C4F30" w14:textId="77777777" w:rsidR="00035A76" w:rsidRPr="00035A76" w:rsidRDefault="00035A76" w:rsidP="00035A76">
      <w:pPr>
        <w:pStyle w:val="1"/>
        <w:spacing w:after="0" w:line="20" w:lineRule="atLeast"/>
        <w:ind w:left="284"/>
        <w:rPr>
          <w:b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>перевірки правильності</w:t>
      </w:r>
      <w:r w:rsidRPr="00035A76">
        <w:rPr>
          <w:bCs/>
          <w:sz w:val="28"/>
          <w:szCs w:val="28"/>
        </w:rPr>
        <w:t>.</w:t>
      </w:r>
    </w:p>
    <w:p w14:paraId="76C6CFE2" w14:textId="77777777" w:rsidR="00035A76" w:rsidRPr="00035A76" w:rsidRDefault="00035A76" w:rsidP="00035A76">
      <w:pPr>
        <w:pStyle w:val="1"/>
        <w:numPr>
          <w:ilvl w:val="0"/>
          <w:numId w:val="16"/>
        </w:numPr>
        <w:spacing w:after="0" w:line="20" w:lineRule="atLeast"/>
        <w:ind w:left="284" w:hanging="284"/>
        <w:rPr>
          <w:bCs/>
          <w:sz w:val="28"/>
          <w:szCs w:val="28"/>
        </w:rPr>
      </w:pPr>
      <w:r w:rsidRPr="00035A76">
        <w:rPr>
          <w:bCs/>
          <w:sz w:val="28"/>
          <w:szCs w:val="28"/>
        </w:rPr>
        <w:lastRenderedPageBreak/>
        <w:t xml:space="preserve">Типи даних: </w:t>
      </w:r>
    </w:p>
    <w:p w14:paraId="4421FD13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Цілі: int (лічильник n); </w:t>
      </w:r>
    </w:p>
    <w:p w14:paraId="66F69200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Символьні: char (змінна вибору key); </w:t>
      </w:r>
    </w:p>
    <w:p w14:paraId="1C4BEA83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Дійсні: double (аргумент x, точність eps, проміжні змінні term та </w:t>
      </w:r>
    </w:p>
    <w:p w14:paraId="27705545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 xml:space="preserve">змінні для накопичення суми, константа PI, а також значення, що </w:t>
      </w:r>
    </w:p>
    <w:p w14:paraId="1B83FBF4" w14:textId="77777777" w:rsidR="00035A76" w:rsidRPr="00035A76" w:rsidRDefault="00035A76" w:rsidP="00035A76">
      <w:pPr>
        <w:pStyle w:val="1"/>
        <w:numPr>
          <w:ilvl w:val="0"/>
          <w:numId w:val="17"/>
        </w:numPr>
        <w:spacing w:after="0" w:line="20" w:lineRule="atLeast"/>
        <w:ind w:left="284" w:hanging="426"/>
        <w:rPr>
          <w:b w:val="0"/>
          <w:i w:val="0"/>
          <w:iCs/>
          <w:sz w:val="28"/>
          <w:szCs w:val="28"/>
        </w:rPr>
      </w:pPr>
      <w:r w:rsidRPr="00035A76">
        <w:rPr>
          <w:b w:val="0"/>
          <w:i w:val="0"/>
          <w:iCs/>
          <w:sz w:val="28"/>
          <w:szCs w:val="28"/>
        </w:rPr>
        <w:t>повертаються функціями).</w:t>
      </w:r>
    </w:p>
    <w:p w14:paraId="1E8C22C7" w14:textId="77777777" w:rsidR="00DF5D50" w:rsidRDefault="00DF5D50" w:rsidP="00DF5D50">
      <w:pPr>
        <w:pStyle w:val="1Header"/>
      </w:pPr>
      <w:r>
        <w:t>Алгоритм:</w:t>
      </w:r>
    </w:p>
    <w:p w14:paraId="183EFCF5" w14:textId="17B81941" w:rsidR="00DF5D50" w:rsidRDefault="00822EF0" w:rsidP="00035A76">
      <w:pPr>
        <w:pStyle w:val="1Header"/>
        <w:rPr>
          <w:lang w:val="en-US"/>
        </w:rPr>
      </w:pPr>
      <w:r w:rsidRPr="00097056">
        <w:rPr>
          <w:i/>
          <w:iCs/>
          <w:noProof/>
        </w:rPr>
        <w:drawing>
          <wp:anchor distT="0" distB="0" distL="114300" distR="114300" simplePos="0" relativeHeight="251666432" behindDoc="0" locked="0" layoutInCell="1" allowOverlap="1" wp14:anchorId="14E77C69" wp14:editId="5ABDFDE2">
            <wp:simplePos x="0" y="0"/>
            <wp:positionH relativeFrom="column">
              <wp:posOffset>82954</wp:posOffset>
            </wp:positionH>
            <wp:positionV relativeFrom="paragraph">
              <wp:posOffset>3158374</wp:posOffset>
            </wp:positionV>
            <wp:extent cx="6110605" cy="3695598"/>
            <wp:effectExtent l="0" t="0" r="4445" b="63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695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7056">
        <w:rPr>
          <w:i/>
          <w:iCs/>
          <w:noProof/>
        </w:rPr>
        <w:drawing>
          <wp:anchor distT="0" distB="0" distL="114300" distR="114300" simplePos="0" relativeHeight="251665408" behindDoc="0" locked="0" layoutInCell="1" allowOverlap="1" wp14:anchorId="0BFA9CCC" wp14:editId="7FA8DF2F">
            <wp:simplePos x="0" y="0"/>
            <wp:positionH relativeFrom="column">
              <wp:posOffset>-20781</wp:posOffset>
            </wp:positionH>
            <wp:positionV relativeFrom="paragraph">
              <wp:posOffset>404</wp:posOffset>
            </wp:positionV>
            <wp:extent cx="6120765" cy="3060700"/>
            <wp:effectExtent l="0" t="0" r="0" b="635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D50" w:rsidRPr="00EB4B2D">
        <w:t>Код:</w:t>
      </w:r>
    </w:p>
    <w:p w14:paraId="4D913B18" w14:textId="77777777" w:rsidR="00822EF0" w:rsidRDefault="00822EF0" w:rsidP="00822EF0">
      <w:pPr>
        <w:pStyle w:val="1Code"/>
      </w:pPr>
      <w:r>
        <w:t xml:space="preserve">#include &lt;iostream&gt; </w:t>
      </w:r>
    </w:p>
    <w:p w14:paraId="5794ECDF" w14:textId="77777777" w:rsidR="00822EF0" w:rsidRDefault="00822EF0" w:rsidP="00822EF0">
      <w:pPr>
        <w:pStyle w:val="1Code"/>
      </w:pPr>
      <w:r>
        <w:t xml:space="preserve">#include &lt;iomanip&gt; </w:t>
      </w:r>
    </w:p>
    <w:p w14:paraId="07500919" w14:textId="77777777" w:rsidR="00822EF0" w:rsidRDefault="00822EF0" w:rsidP="00822EF0">
      <w:pPr>
        <w:pStyle w:val="1Code"/>
      </w:pPr>
      <w:r>
        <w:t xml:space="preserve">#include &lt;cmath&gt; </w:t>
      </w:r>
    </w:p>
    <w:p w14:paraId="2479AEA5" w14:textId="77777777" w:rsidR="00822EF0" w:rsidRDefault="00822EF0" w:rsidP="00822EF0">
      <w:pPr>
        <w:pStyle w:val="1Code"/>
      </w:pPr>
      <w:r>
        <w:t xml:space="preserve">#include &lt;Windows.h&gt; </w:t>
      </w:r>
    </w:p>
    <w:p w14:paraId="6B2DAA02" w14:textId="77777777" w:rsidR="00822EF0" w:rsidRDefault="00822EF0" w:rsidP="00822EF0">
      <w:pPr>
        <w:pStyle w:val="1Code"/>
      </w:pPr>
      <w:r>
        <w:lastRenderedPageBreak/>
        <w:t>using namespace std;</w:t>
      </w:r>
    </w:p>
    <w:p w14:paraId="1A59416B" w14:textId="77777777" w:rsidR="00822EF0" w:rsidRDefault="00822EF0" w:rsidP="00822EF0">
      <w:pPr>
        <w:pStyle w:val="1Code"/>
      </w:pPr>
      <w:r>
        <w:t>const double PI = 3.14159265358979323846;</w:t>
      </w:r>
    </w:p>
    <w:p w14:paraId="4C0DA24E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arcsinX(</w:t>
      </w:r>
      <w:proofErr w:type="gramEnd"/>
      <w:r>
        <w:t>double x);</w:t>
      </w:r>
    </w:p>
    <w:p w14:paraId="42187350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arcctgX(</w:t>
      </w:r>
      <w:proofErr w:type="gramEnd"/>
      <w:r>
        <w:t>double x);</w:t>
      </w:r>
    </w:p>
    <w:p w14:paraId="3F0C89E5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cosX(</w:t>
      </w:r>
      <w:proofErr w:type="gramEnd"/>
      <w:r>
        <w:t>double x);</w:t>
      </w:r>
    </w:p>
    <w:p w14:paraId="5F12FB1E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sinX(</w:t>
      </w:r>
      <w:proofErr w:type="gramEnd"/>
      <w:r>
        <w:t>double x);</w:t>
      </w:r>
    </w:p>
    <w:p w14:paraId="7638A16F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lnOnePlusX(</w:t>
      </w:r>
      <w:proofErr w:type="gramEnd"/>
      <w:r>
        <w:t>double x);</w:t>
      </w:r>
    </w:p>
    <w:p w14:paraId="759622F8" w14:textId="77777777" w:rsidR="00822EF0" w:rsidRDefault="00822EF0" w:rsidP="00822EF0">
      <w:pPr>
        <w:pStyle w:val="1Code"/>
      </w:pPr>
      <w:r>
        <w:t xml:space="preserve">int </w:t>
      </w:r>
      <w:proofErr w:type="gramStart"/>
      <w:r>
        <w:t>NSD(</w:t>
      </w:r>
      <w:proofErr w:type="gramEnd"/>
      <w:r>
        <w:t>int a, int b);</w:t>
      </w:r>
    </w:p>
    <w:p w14:paraId="1BC889D8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mySqrt(</w:t>
      </w:r>
      <w:proofErr w:type="gramEnd"/>
      <w:r>
        <w:t>double num);</w:t>
      </w:r>
    </w:p>
    <w:p w14:paraId="775CDFC8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myPow(</w:t>
      </w:r>
      <w:proofErr w:type="gramEnd"/>
      <w:r>
        <w:t>double num, double power);</w:t>
      </w:r>
    </w:p>
    <w:p w14:paraId="056CC9FC" w14:textId="77777777" w:rsidR="00822EF0" w:rsidRDefault="00822EF0" w:rsidP="00822EF0">
      <w:pPr>
        <w:pStyle w:val="1Code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8D7641" w14:textId="77777777" w:rsidR="00822EF0" w:rsidRDefault="00822EF0" w:rsidP="00822EF0">
      <w:pPr>
        <w:pStyle w:val="1Code"/>
      </w:pPr>
      <w:r>
        <w:t xml:space="preserve">    </w:t>
      </w:r>
      <w:proofErr w:type="gramStart"/>
      <w:r>
        <w:t>SetConsoleCP(</w:t>
      </w:r>
      <w:proofErr w:type="gramEnd"/>
      <w:r>
        <w:t>1251);</w:t>
      </w:r>
    </w:p>
    <w:p w14:paraId="02FE6DD0" w14:textId="77777777" w:rsidR="00822EF0" w:rsidRDefault="00822EF0" w:rsidP="00822EF0">
      <w:pPr>
        <w:pStyle w:val="1Code"/>
      </w:pPr>
      <w:r>
        <w:t xml:space="preserve">    </w:t>
      </w:r>
      <w:proofErr w:type="gramStart"/>
      <w:r>
        <w:t>SetConsoleOutputCP(</w:t>
      </w:r>
      <w:proofErr w:type="gramEnd"/>
      <w:r>
        <w:t>1251);</w:t>
      </w:r>
    </w:p>
    <w:p w14:paraId="01D3381C" w14:textId="77777777" w:rsidR="00822EF0" w:rsidRDefault="00822EF0" w:rsidP="00822EF0">
      <w:pPr>
        <w:pStyle w:val="1Code"/>
      </w:pPr>
      <w:r>
        <w:t xml:space="preserve">    double x;</w:t>
      </w:r>
    </w:p>
    <w:p w14:paraId="1F1C4930" w14:textId="77777777" w:rsidR="00822EF0" w:rsidRDefault="00822EF0" w:rsidP="00822EF0">
      <w:pPr>
        <w:pStyle w:val="1Code"/>
      </w:pPr>
      <w:r>
        <w:t xml:space="preserve">    char key;</w:t>
      </w:r>
    </w:p>
    <w:p w14:paraId="1B308711" w14:textId="77777777" w:rsidR="00822EF0" w:rsidRDefault="00822EF0" w:rsidP="00822EF0">
      <w:pPr>
        <w:pStyle w:val="1Code"/>
      </w:pPr>
      <w:r>
        <w:t xml:space="preserve">    cout &lt;&lt; "Виберіть функцію для </w:t>
      </w:r>
      <w:proofErr w:type="gramStart"/>
      <w:r>
        <w:t>обчислення:\</w:t>
      </w:r>
      <w:proofErr w:type="gramEnd"/>
      <w:r>
        <w:t>n";</w:t>
      </w:r>
    </w:p>
    <w:p w14:paraId="2FBA4C60" w14:textId="77777777" w:rsidR="00822EF0" w:rsidRDefault="00822EF0" w:rsidP="00822EF0">
      <w:pPr>
        <w:pStyle w:val="1Code"/>
      </w:pPr>
      <w:r>
        <w:t xml:space="preserve">    cout &lt;&lt; "1 - arcsin(x)\n";</w:t>
      </w:r>
    </w:p>
    <w:p w14:paraId="1910D75E" w14:textId="77777777" w:rsidR="00822EF0" w:rsidRDefault="00822EF0" w:rsidP="00822EF0">
      <w:pPr>
        <w:pStyle w:val="1Code"/>
      </w:pPr>
      <w:r>
        <w:t xml:space="preserve">    cout &lt;&lt; "2 - arctg(x)\n";</w:t>
      </w:r>
    </w:p>
    <w:p w14:paraId="3622F87B" w14:textId="77777777" w:rsidR="00822EF0" w:rsidRDefault="00822EF0" w:rsidP="00822EF0">
      <w:pPr>
        <w:pStyle w:val="1Code"/>
      </w:pPr>
      <w:r>
        <w:t xml:space="preserve">    cout &lt;&lt; "3 - sin(x)\n";</w:t>
      </w:r>
    </w:p>
    <w:p w14:paraId="76A35D86" w14:textId="77777777" w:rsidR="00822EF0" w:rsidRDefault="00822EF0" w:rsidP="00822EF0">
      <w:pPr>
        <w:pStyle w:val="1Code"/>
      </w:pPr>
      <w:r>
        <w:t xml:space="preserve">    cout &lt;&lt; "4 - cos(x)\n";</w:t>
      </w:r>
    </w:p>
    <w:p w14:paraId="7447CB86" w14:textId="77777777" w:rsidR="00822EF0" w:rsidRDefault="00822EF0" w:rsidP="00822EF0">
      <w:pPr>
        <w:pStyle w:val="1Code"/>
      </w:pPr>
      <w:r>
        <w:t xml:space="preserve">    cout &lt;&lt; "5 - ln(1+</w:t>
      </w:r>
      <w:proofErr w:type="gramStart"/>
      <w:r>
        <w:t>x)\</w:t>
      </w:r>
      <w:proofErr w:type="gramEnd"/>
      <w:r>
        <w:t>n";</w:t>
      </w:r>
    </w:p>
    <w:p w14:paraId="0157B89D" w14:textId="77777777" w:rsidR="00822EF0" w:rsidRDefault="00822EF0" w:rsidP="00822EF0">
      <w:pPr>
        <w:pStyle w:val="1Code"/>
      </w:pPr>
      <w:r>
        <w:t xml:space="preserve">    cout &lt;&lt; "6 - </w:t>
      </w:r>
      <w:proofErr w:type="gramStart"/>
      <w:r>
        <w:t>НСД(</w:t>
      </w:r>
      <w:proofErr w:type="gramEnd"/>
      <w:r>
        <w:t xml:space="preserve">a, </w:t>
      </w:r>
      <w:proofErr w:type="gramStart"/>
      <w:r>
        <w:t>b)\</w:t>
      </w:r>
      <w:proofErr w:type="gramEnd"/>
      <w:r>
        <w:t>n";</w:t>
      </w:r>
    </w:p>
    <w:p w14:paraId="1D5205ED" w14:textId="77777777" w:rsidR="00822EF0" w:rsidRDefault="00822EF0" w:rsidP="00822EF0">
      <w:pPr>
        <w:pStyle w:val="1Code"/>
      </w:pPr>
      <w:r>
        <w:t xml:space="preserve">    cout &lt;&lt; "7 - sqrt(x)\n";</w:t>
      </w:r>
    </w:p>
    <w:p w14:paraId="6EBA12FD" w14:textId="77777777" w:rsidR="00822EF0" w:rsidRDefault="00822EF0" w:rsidP="00822EF0">
      <w:pPr>
        <w:pStyle w:val="1Code"/>
      </w:pPr>
      <w:r>
        <w:t xml:space="preserve">    cout &lt;&lt; "8 - x^n\n";</w:t>
      </w:r>
    </w:p>
    <w:p w14:paraId="73775A99" w14:textId="77777777" w:rsidR="00822EF0" w:rsidRDefault="00822EF0" w:rsidP="00822EF0">
      <w:pPr>
        <w:pStyle w:val="1Code"/>
      </w:pPr>
      <w:r>
        <w:t xml:space="preserve">    cout &lt;&lt; "Ваш вибір: ";</w:t>
      </w:r>
    </w:p>
    <w:p w14:paraId="44DB8A5B" w14:textId="77777777" w:rsidR="00822EF0" w:rsidRDefault="00822EF0" w:rsidP="00822EF0">
      <w:pPr>
        <w:pStyle w:val="1Code"/>
      </w:pPr>
      <w:r>
        <w:t xml:space="preserve">    cin &gt;&gt; key;</w:t>
      </w:r>
    </w:p>
    <w:p w14:paraId="7C8BF9D4" w14:textId="77777777" w:rsidR="00822EF0" w:rsidRDefault="00822EF0" w:rsidP="00822EF0">
      <w:pPr>
        <w:pStyle w:val="1Code"/>
      </w:pPr>
      <w:r>
        <w:t xml:space="preserve">    switch (key) {</w:t>
      </w:r>
    </w:p>
    <w:p w14:paraId="20FC326D" w14:textId="77777777" w:rsidR="00822EF0" w:rsidRDefault="00822EF0" w:rsidP="00822EF0">
      <w:pPr>
        <w:pStyle w:val="1Code"/>
      </w:pPr>
      <w:r>
        <w:t xml:space="preserve">    case '1':</w:t>
      </w:r>
    </w:p>
    <w:p w14:paraId="0627558B" w14:textId="77777777" w:rsidR="00822EF0" w:rsidRDefault="00822EF0" w:rsidP="00822EF0">
      <w:pPr>
        <w:pStyle w:val="1Code"/>
      </w:pPr>
      <w:r>
        <w:t xml:space="preserve">        cout &lt;&lt; "Введіть x для обчислення arcsin(x): ";</w:t>
      </w:r>
    </w:p>
    <w:p w14:paraId="2E097616" w14:textId="77777777" w:rsidR="00822EF0" w:rsidRDefault="00822EF0" w:rsidP="00822EF0">
      <w:pPr>
        <w:pStyle w:val="1Code"/>
      </w:pPr>
      <w:r>
        <w:t xml:space="preserve">        cin &gt;&gt; x;</w:t>
      </w:r>
    </w:p>
    <w:p w14:paraId="3C03F37F" w14:textId="77777777" w:rsidR="00822EF0" w:rsidRDefault="00822EF0" w:rsidP="00822EF0">
      <w:pPr>
        <w:pStyle w:val="1Code"/>
      </w:pPr>
      <w:r>
        <w:t xml:space="preserve">        cout &lt;&lt; fixed &lt;&lt; "arcsin(x) = " &lt;&lt; </w:t>
      </w:r>
      <w:proofErr w:type="gramStart"/>
      <w:r>
        <w:t>setprecision(</w:t>
      </w:r>
      <w:proofErr w:type="gramEnd"/>
      <w:r>
        <w:t>6) &lt;&lt; arcsinX(x);</w:t>
      </w:r>
    </w:p>
    <w:p w14:paraId="7EA1303E" w14:textId="77777777" w:rsidR="00822EF0" w:rsidRDefault="00822EF0" w:rsidP="00822EF0">
      <w:pPr>
        <w:pStyle w:val="1Code"/>
      </w:pPr>
      <w:r>
        <w:t xml:space="preserve">        cout &lt;&lt; fixed &lt;&lt; "\narcsin(x) (з бібліотеки math.h) = "</w:t>
      </w:r>
    </w:p>
    <w:p w14:paraId="08C4A3F4" w14:textId="77777777" w:rsidR="00822EF0" w:rsidRDefault="00822EF0" w:rsidP="00822EF0">
      <w:pPr>
        <w:pStyle w:val="1Code"/>
      </w:pPr>
      <w:r>
        <w:t xml:space="preserve">            &lt;&lt; </w:t>
      </w:r>
      <w:proofErr w:type="gramStart"/>
      <w:r>
        <w:t>setprecision(</w:t>
      </w:r>
      <w:proofErr w:type="gramEnd"/>
      <w:r>
        <w:t>6) &lt;&lt; asin(x);</w:t>
      </w:r>
    </w:p>
    <w:p w14:paraId="7AD26AA1" w14:textId="77777777" w:rsidR="00822EF0" w:rsidRDefault="00822EF0" w:rsidP="00822EF0">
      <w:pPr>
        <w:pStyle w:val="1Code"/>
      </w:pPr>
      <w:r>
        <w:t xml:space="preserve">        break;</w:t>
      </w:r>
    </w:p>
    <w:p w14:paraId="56DB5DA2" w14:textId="77777777" w:rsidR="00822EF0" w:rsidRDefault="00822EF0" w:rsidP="00822EF0">
      <w:pPr>
        <w:pStyle w:val="1Code"/>
      </w:pPr>
      <w:r>
        <w:t xml:space="preserve">    case '2':</w:t>
      </w:r>
    </w:p>
    <w:p w14:paraId="38A3E665" w14:textId="77777777" w:rsidR="00822EF0" w:rsidRDefault="00822EF0" w:rsidP="00822EF0">
      <w:pPr>
        <w:pStyle w:val="1Code"/>
      </w:pPr>
      <w:r>
        <w:t xml:space="preserve">        cout &lt;&lt; "Введіть x для обчислення arcctg(x): ";</w:t>
      </w:r>
    </w:p>
    <w:p w14:paraId="02CA82AB" w14:textId="77777777" w:rsidR="00822EF0" w:rsidRDefault="00822EF0" w:rsidP="00822EF0">
      <w:pPr>
        <w:pStyle w:val="1Code"/>
      </w:pPr>
      <w:r>
        <w:t xml:space="preserve">        cin &gt;&gt; x;</w:t>
      </w:r>
    </w:p>
    <w:p w14:paraId="2E0382A9" w14:textId="77777777" w:rsidR="00822EF0" w:rsidRDefault="00822EF0" w:rsidP="00822EF0">
      <w:pPr>
        <w:pStyle w:val="1Code"/>
      </w:pPr>
      <w:r>
        <w:t xml:space="preserve">        cout &lt;&lt; fixed &lt;&lt; "arcctg(x) = " &lt;&lt; </w:t>
      </w:r>
      <w:proofErr w:type="gramStart"/>
      <w:r>
        <w:t>setprecision(</w:t>
      </w:r>
      <w:proofErr w:type="gramEnd"/>
      <w:r>
        <w:t>6) &lt;&lt; arcctgX(x);</w:t>
      </w:r>
    </w:p>
    <w:p w14:paraId="57B84B23" w14:textId="77777777" w:rsidR="00822EF0" w:rsidRDefault="00822EF0" w:rsidP="00822EF0">
      <w:pPr>
        <w:pStyle w:val="1Code"/>
      </w:pPr>
      <w:r>
        <w:t xml:space="preserve">        cout &lt;&lt; fixed &lt;&lt; "\narcctg(x) (з бібліотеки math.h) = "</w:t>
      </w:r>
    </w:p>
    <w:p w14:paraId="542761F8" w14:textId="77777777" w:rsidR="00822EF0" w:rsidRDefault="00822EF0" w:rsidP="00822EF0">
      <w:pPr>
        <w:pStyle w:val="1Code"/>
      </w:pPr>
      <w:r>
        <w:t xml:space="preserve">            &lt;&lt; </w:t>
      </w:r>
      <w:proofErr w:type="gramStart"/>
      <w:r>
        <w:t>setprecision(</w:t>
      </w:r>
      <w:proofErr w:type="gramEnd"/>
      <w:r>
        <w:t xml:space="preserve">6) &lt;&lt; </w:t>
      </w:r>
      <w:proofErr w:type="gramStart"/>
      <w:r>
        <w:t>atan(</w:t>
      </w:r>
      <w:proofErr w:type="gramEnd"/>
      <w:r>
        <w:t>1 / x);</w:t>
      </w:r>
    </w:p>
    <w:p w14:paraId="05E64249" w14:textId="77777777" w:rsidR="00822EF0" w:rsidRDefault="00822EF0" w:rsidP="00822EF0">
      <w:pPr>
        <w:pStyle w:val="1Code"/>
      </w:pPr>
      <w:r>
        <w:t xml:space="preserve">        break;</w:t>
      </w:r>
    </w:p>
    <w:p w14:paraId="53D26D8F" w14:textId="77777777" w:rsidR="00822EF0" w:rsidRDefault="00822EF0" w:rsidP="00822EF0">
      <w:pPr>
        <w:pStyle w:val="1Code"/>
      </w:pPr>
      <w:r>
        <w:t xml:space="preserve">    case '3':</w:t>
      </w:r>
    </w:p>
    <w:p w14:paraId="4AC1DBFE" w14:textId="77777777" w:rsidR="00822EF0" w:rsidRDefault="00822EF0" w:rsidP="00822EF0">
      <w:pPr>
        <w:pStyle w:val="1Code"/>
      </w:pPr>
      <w:r>
        <w:t xml:space="preserve">        cout &lt;&lt; "Введіть x для обчислення sin(x): ";</w:t>
      </w:r>
    </w:p>
    <w:p w14:paraId="0A217F56" w14:textId="77777777" w:rsidR="00822EF0" w:rsidRDefault="00822EF0" w:rsidP="00822EF0">
      <w:pPr>
        <w:pStyle w:val="1Code"/>
      </w:pPr>
      <w:r>
        <w:t xml:space="preserve">        cin &gt;&gt; x;</w:t>
      </w:r>
    </w:p>
    <w:p w14:paraId="421EB479" w14:textId="77777777" w:rsidR="00822EF0" w:rsidRDefault="00822EF0" w:rsidP="00822EF0">
      <w:pPr>
        <w:pStyle w:val="1Code"/>
      </w:pPr>
      <w:r>
        <w:t xml:space="preserve">        cout &lt;&lt; fixed &lt;&lt; "sin(x) = " &lt;&lt; </w:t>
      </w:r>
      <w:proofErr w:type="gramStart"/>
      <w:r>
        <w:t>setprecision(</w:t>
      </w:r>
      <w:proofErr w:type="gramEnd"/>
      <w:r>
        <w:t>6) &lt;&lt; sinX(x) &lt;&lt; endl;</w:t>
      </w:r>
    </w:p>
    <w:p w14:paraId="2EFE6292" w14:textId="77777777" w:rsidR="00822EF0" w:rsidRDefault="00822EF0" w:rsidP="00822EF0">
      <w:pPr>
        <w:pStyle w:val="1Code"/>
      </w:pPr>
      <w:r>
        <w:t xml:space="preserve">        cout &lt;&lt; fixed &lt;&lt; "\nsin(x) (з бібліотеки math.h) = "</w:t>
      </w:r>
    </w:p>
    <w:p w14:paraId="701841FE" w14:textId="77777777" w:rsidR="00822EF0" w:rsidRDefault="00822EF0" w:rsidP="00822EF0">
      <w:pPr>
        <w:pStyle w:val="1Code"/>
      </w:pPr>
      <w:r>
        <w:lastRenderedPageBreak/>
        <w:t xml:space="preserve">            &lt;&lt; </w:t>
      </w:r>
      <w:proofErr w:type="gramStart"/>
      <w:r>
        <w:t>setprecision(</w:t>
      </w:r>
      <w:proofErr w:type="gramEnd"/>
      <w:r>
        <w:t>6) &lt;&lt; sin(x) &lt;&lt; endl;</w:t>
      </w:r>
    </w:p>
    <w:p w14:paraId="6DA8ADFF" w14:textId="77777777" w:rsidR="00822EF0" w:rsidRDefault="00822EF0" w:rsidP="00822EF0">
      <w:pPr>
        <w:pStyle w:val="1Code"/>
      </w:pPr>
      <w:r>
        <w:t xml:space="preserve">        break;</w:t>
      </w:r>
    </w:p>
    <w:p w14:paraId="4B5078B7" w14:textId="77777777" w:rsidR="00822EF0" w:rsidRDefault="00822EF0" w:rsidP="00822EF0">
      <w:pPr>
        <w:pStyle w:val="1Code"/>
      </w:pPr>
      <w:r>
        <w:t xml:space="preserve">    case '4':</w:t>
      </w:r>
    </w:p>
    <w:p w14:paraId="6933D421" w14:textId="77777777" w:rsidR="00822EF0" w:rsidRDefault="00822EF0" w:rsidP="00822EF0">
      <w:pPr>
        <w:pStyle w:val="1Code"/>
      </w:pPr>
      <w:r>
        <w:t xml:space="preserve">        cout &lt;&lt; "Введіть x для обчислення cos(x): ";</w:t>
      </w:r>
    </w:p>
    <w:p w14:paraId="045DD30E" w14:textId="77777777" w:rsidR="00822EF0" w:rsidRDefault="00822EF0" w:rsidP="00822EF0">
      <w:pPr>
        <w:pStyle w:val="1Code"/>
      </w:pPr>
      <w:r>
        <w:t xml:space="preserve">        cin &gt;&gt; x;</w:t>
      </w:r>
    </w:p>
    <w:p w14:paraId="1E766421" w14:textId="77777777" w:rsidR="00822EF0" w:rsidRDefault="00822EF0" w:rsidP="00822EF0">
      <w:pPr>
        <w:pStyle w:val="1Code"/>
      </w:pPr>
      <w:r>
        <w:t xml:space="preserve">        cout &lt;&lt; fixed &lt;&lt; "cos(x) = " &lt;&lt; </w:t>
      </w:r>
      <w:proofErr w:type="gramStart"/>
      <w:r>
        <w:t>setprecision(</w:t>
      </w:r>
      <w:proofErr w:type="gramEnd"/>
      <w:r>
        <w:t>6) &lt;&lt; cosX(x) &lt;&lt; endl;</w:t>
      </w:r>
    </w:p>
    <w:p w14:paraId="3EEC07A0" w14:textId="77777777" w:rsidR="00822EF0" w:rsidRDefault="00822EF0" w:rsidP="00822EF0">
      <w:pPr>
        <w:pStyle w:val="1Code"/>
      </w:pPr>
      <w:r>
        <w:t xml:space="preserve">        cout &lt;&lt; fixed &lt;&lt; "\ncos(x) (з бібліотеки math.h) = "</w:t>
      </w:r>
    </w:p>
    <w:p w14:paraId="7FED6375" w14:textId="77777777" w:rsidR="00822EF0" w:rsidRDefault="00822EF0" w:rsidP="00822EF0">
      <w:pPr>
        <w:pStyle w:val="1Code"/>
      </w:pPr>
      <w:r>
        <w:t xml:space="preserve">            &lt;&lt; </w:t>
      </w:r>
      <w:proofErr w:type="gramStart"/>
      <w:r>
        <w:t>setprecision(</w:t>
      </w:r>
      <w:proofErr w:type="gramEnd"/>
      <w:r>
        <w:t>6) &lt;&lt; cos(x) &lt;&lt; endl;</w:t>
      </w:r>
    </w:p>
    <w:p w14:paraId="510D73A4" w14:textId="77777777" w:rsidR="00822EF0" w:rsidRDefault="00822EF0" w:rsidP="00822EF0">
      <w:pPr>
        <w:pStyle w:val="1Code"/>
      </w:pPr>
      <w:r>
        <w:t xml:space="preserve">        break;</w:t>
      </w:r>
    </w:p>
    <w:p w14:paraId="677E9A54" w14:textId="77777777" w:rsidR="00822EF0" w:rsidRDefault="00822EF0" w:rsidP="00822EF0">
      <w:pPr>
        <w:pStyle w:val="1Code"/>
      </w:pPr>
      <w:r>
        <w:t xml:space="preserve">    case '5':</w:t>
      </w:r>
    </w:p>
    <w:p w14:paraId="7EF38545" w14:textId="77777777" w:rsidR="00822EF0" w:rsidRDefault="00822EF0" w:rsidP="00822EF0">
      <w:pPr>
        <w:pStyle w:val="1Code"/>
      </w:pPr>
      <w:r>
        <w:t xml:space="preserve">        cout &lt;&lt; "Введіть x для обчислення ln(1+x): ";</w:t>
      </w:r>
    </w:p>
    <w:p w14:paraId="5F4C9277" w14:textId="77777777" w:rsidR="00822EF0" w:rsidRDefault="00822EF0" w:rsidP="00822EF0">
      <w:pPr>
        <w:pStyle w:val="1Code"/>
      </w:pPr>
      <w:r>
        <w:t xml:space="preserve">        cin &gt;&gt; x;</w:t>
      </w:r>
    </w:p>
    <w:p w14:paraId="179BB660" w14:textId="77777777" w:rsidR="00822EF0" w:rsidRDefault="00822EF0" w:rsidP="00822EF0">
      <w:pPr>
        <w:pStyle w:val="1Code"/>
      </w:pPr>
      <w:r>
        <w:t xml:space="preserve">        cout &lt;&lt; fixed &lt;&lt; "ln(1+x) = " &lt;&lt; </w:t>
      </w:r>
      <w:proofErr w:type="gramStart"/>
      <w:r>
        <w:t>setprecision(</w:t>
      </w:r>
      <w:proofErr w:type="gramEnd"/>
      <w:r>
        <w:t>6) &lt;&lt; lnOnePlusX(x) &lt;&lt; endl;</w:t>
      </w:r>
    </w:p>
    <w:p w14:paraId="4BB03DDE" w14:textId="77777777" w:rsidR="00822EF0" w:rsidRDefault="00822EF0" w:rsidP="00822EF0">
      <w:pPr>
        <w:pStyle w:val="1Code"/>
      </w:pPr>
      <w:r>
        <w:t xml:space="preserve">        cout &lt;&lt; fixed &lt;&lt; "\nln(1+x) (з бібліотеки math.h) = "</w:t>
      </w:r>
    </w:p>
    <w:p w14:paraId="434241F1" w14:textId="77777777" w:rsidR="00822EF0" w:rsidRDefault="00822EF0" w:rsidP="00822EF0">
      <w:pPr>
        <w:pStyle w:val="1Code"/>
      </w:pPr>
      <w:r>
        <w:t xml:space="preserve">            &lt;&lt; </w:t>
      </w:r>
      <w:proofErr w:type="gramStart"/>
      <w:r>
        <w:t>setprecision(</w:t>
      </w:r>
      <w:proofErr w:type="gramEnd"/>
      <w:r>
        <w:t xml:space="preserve">6) &lt;&lt; </w:t>
      </w:r>
      <w:proofErr w:type="gramStart"/>
      <w:r>
        <w:t>log(</w:t>
      </w:r>
      <w:proofErr w:type="gramEnd"/>
      <w:r>
        <w:t>1 + x) &lt;&lt; endl;</w:t>
      </w:r>
    </w:p>
    <w:p w14:paraId="5FE8A1A7" w14:textId="77777777" w:rsidR="00822EF0" w:rsidRDefault="00822EF0" w:rsidP="00822EF0">
      <w:pPr>
        <w:pStyle w:val="1Code"/>
      </w:pPr>
      <w:r>
        <w:t xml:space="preserve">        break;</w:t>
      </w:r>
    </w:p>
    <w:p w14:paraId="424A1A09" w14:textId="77777777" w:rsidR="00822EF0" w:rsidRDefault="00822EF0" w:rsidP="00822EF0">
      <w:pPr>
        <w:pStyle w:val="1Code"/>
      </w:pPr>
      <w:r>
        <w:t xml:space="preserve">    case '6': {</w:t>
      </w:r>
    </w:p>
    <w:p w14:paraId="2FD5B598" w14:textId="77777777" w:rsidR="00822EF0" w:rsidRDefault="00822EF0" w:rsidP="00822EF0">
      <w:pPr>
        <w:pStyle w:val="1Code"/>
      </w:pPr>
      <w:r>
        <w:t xml:space="preserve">        int a, b;</w:t>
      </w:r>
    </w:p>
    <w:p w14:paraId="34A45865" w14:textId="77777777" w:rsidR="00822EF0" w:rsidRDefault="00822EF0" w:rsidP="00822EF0">
      <w:pPr>
        <w:pStyle w:val="1Code"/>
      </w:pPr>
      <w:r>
        <w:t xml:space="preserve">        cout &lt;&lt; "Введіть два числа a і b для обчислення НСД: ";</w:t>
      </w:r>
    </w:p>
    <w:p w14:paraId="1FDFDBCE" w14:textId="77777777" w:rsidR="00822EF0" w:rsidRDefault="00822EF0" w:rsidP="00822EF0">
      <w:pPr>
        <w:pStyle w:val="1Code"/>
      </w:pPr>
      <w:r>
        <w:t xml:space="preserve">        cin &gt;&gt; a &gt;&gt; b;</w:t>
      </w:r>
    </w:p>
    <w:p w14:paraId="6A0041C1" w14:textId="77777777" w:rsidR="00822EF0" w:rsidRDefault="00822EF0" w:rsidP="00822EF0">
      <w:pPr>
        <w:pStyle w:val="1Code"/>
      </w:pPr>
      <w:r>
        <w:t xml:space="preserve">        cout &lt;&lt; "</w:t>
      </w:r>
      <w:proofErr w:type="gramStart"/>
      <w:r>
        <w:t>НСД(</w:t>
      </w:r>
      <w:proofErr w:type="gramEnd"/>
      <w:r>
        <w:t xml:space="preserve">" &lt;&lt; a &lt;&lt; ", " &lt;&lt; b &lt;&lt; ") = " &lt;&lt; </w:t>
      </w:r>
      <w:proofErr w:type="gramStart"/>
      <w:r>
        <w:t>NSD(</w:t>
      </w:r>
      <w:proofErr w:type="gramEnd"/>
      <w:r>
        <w:t>a, b) &lt;&lt; endl;</w:t>
      </w:r>
    </w:p>
    <w:p w14:paraId="26E773BD" w14:textId="77777777" w:rsidR="00822EF0" w:rsidRDefault="00822EF0" w:rsidP="00822EF0">
      <w:pPr>
        <w:pStyle w:val="1Code"/>
      </w:pPr>
      <w:r>
        <w:t xml:space="preserve">        break;</w:t>
      </w:r>
    </w:p>
    <w:p w14:paraId="184FDF59" w14:textId="77777777" w:rsidR="00822EF0" w:rsidRDefault="00822EF0" w:rsidP="00822EF0">
      <w:pPr>
        <w:pStyle w:val="1Code"/>
      </w:pPr>
      <w:r>
        <w:t xml:space="preserve">    }</w:t>
      </w:r>
    </w:p>
    <w:p w14:paraId="3FE2F7C9" w14:textId="77777777" w:rsidR="00822EF0" w:rsidRDefault="00822EF0" w:rsidP="00822EF0">
      <w:pPr>
        <w:pStyle w:val="1Code"/>
      </w:pPr>
      <w:r>
        <w:t xml:space="preserve">    case '7': {</w:t>
      </w:r>
    </w:p>
    <w:p w14:paraId="0148B68F" w14:textId="77777777" w:rsidR="00822EF0" w:rsidRDefault="00822EF0" w:rsidP="00822EF0">
      <w:pPr>
        <w:pStyle w:val="1Code"/>
      </w:pPr>
      <w:r>
        <w:t xml:space="preserve">        double num;</w:t>
      </w:r>
    </w:p>
    <w:p w14:paraId="5D904BF0" w14:textId="77777777" w:rsidR="00822EF0" w:rsidRDefault="00822EF0" w:rsidP="00822EF0">
      <w:pPr>
        <w:pStyle w:val="1Code"/>
      </w:pPr>
      <w:r>
        <w:t xml:space="preserve">        cout &lt;&lt; "Введіть число для обчислення квадратного кореня: ";</w:t>
      </w:r>
    </w:p>
    <w:p w14:paraId="03BE14AD" w14:textId="77777777" w:rsidR="00822EF0" w:rsidRDefault="00822EF0" w:rsidP="00822EF0">
      <w:pPr>
        <w:pStyle w:val="1Code"/>
      </w:pPr>
      <w:r>
        <w:t xml:space="preserve">        cin &gt;&gt; num;</w:t>
      </w:r>
    </w:p>
    <w:p w14:paraId="2E2BF1A9" w14:textId="77777777" w:rsidR="00822EF0" w:rsidRDefault="00822EF0" w:rsidP="00822EF0">
      <w:pPr>
        <w:pStyle w:val="1Code"/>
      </w:pPr>
      <w:r>
        <w:t xml:space="preserve">        cout &lt;&lt; "</w:t>
      </w:r>
      <w:proofErr w:type="gramStart"/>
      <w:r>
        <w:t>sqrt(</w:t>
      </w:r>
      <w:proofErr w:type="gramEnd"/>
      <w:r>
        <w:t>" &lt;&lt; num &lt;&lt; ") = " &lt;&lt; mySqrt(num) &lt;&lt; endl;</w:t>
      </w:r>
    </w:p>
    <w:p w14:paraId="66E2BECD" w14:textId="77777777" w:rsidR="00822EF0" w:rsidRDefault="00822EF0" w:rsidP="00822EF0">
      <w:pPr>
        <w:pStyle w:val="1Code"/>
      </w:pPr>
      <w:r>
        <w:t xml:space="preserve">        cout &lt;&lt; "</w:t>
      </w:r>
      <w:proofErr w:type="gramStart"/>
      <w:r>
        <w:t>sqrt(</w:t>
      </w:r>
      <w:proofErr w:type="gramEnd"/>
      <w:r>
        <w:t>" &lt;&lt; num &lt;&lt; ") (з бібліотеки math.h) = " &lt;&lt; sqrt(num) &lt;&lt; endl;</w:t>
      </w:r>
    </w:p>
    <w:p w14:paraId="23BEB995" w14:textId="77777777" w:rsidR="00822EF0" w:rsidRDefault="00822EF0" w:rsidP="00822EF0">
      <w:pPr>
        <w:pStyle w:val="1Code"/>
      </w:pPr>
      <w:r>
        <w:t xml:space="preserve">        break;</w:t>
      </w:r>
    </w:p>
    <w:p w14:paraId="66E24D50" w14:textId="77777777" w:rsidR="00822EF0" w:rsidRDefault="00822EF0" w:rsidP="00822EF0">
      <w:pPr>
        <w:pStyle w:val="1Code"/>
      </w:pPr>
      <w:r>
        <w:t xml:space="preserve">    }</w:t>
      </w:r>
    </w:p>
    <w:p w14:paraId="722FCF30" w14:textId="77777777" w:rsidR="00822EF0" w:rsidRDefault="00822EF0" w:rsidP="00822EF0">
      <w:pPr>
        <w:pStyle w:val="1Code"/>
      </w:pPr>
      <w:r>
        <w:t xml:space="preserve">    case '8': {</w:t>
      </w:r>
    </w:p>
    <w:p w14:paraId="2F2C5FD9" w14:textId="77777777" w:rsidR="00822EF0" w:rsidRDefault="00822EF0" w:rsidP="00822EF0">
      <w:pPr>
        <w:pStyle w:val="1Code"/>
      </w:pPr>
      <w:r>
        <w:t xml:space="preserve">        double num, power;</w:t>
      </w:r>
    </w:p>
    <w:p w14:paraId="5465C19A" w14:textId="77777777" w:rsidR="00822EF0" w:rsidRDefault="00822EF0" w:rsidP="00822EF0">
      <w:pPr>
        <w:pStyle w:val="1Code"/>
      </w:pPr>
      <w:r>
        <w:t xml:space="preserve">        cout &lt;&lt; "Введіть число: ";</w:t>
      </w:r>
    </w:p>
    <w:p w14:paraId="5EC10C82" w14:textId="77777777" w:rsidR="00822EF0" w:rsidRDefault="00822EF0" w:rsidP="00822EF0">
      <w:pPr>
        <w:pStyle w:val="1Code"/>
      </w:pPr>
      <w:r>
        <w:t xml:space="preserve">        cin &gt;&gt; num;</w:t>
      </w:r>
    </w:p>
    <w:p w14:paraId="2F09AFB8" w14:textId="77777777" w:rsidR="00822EF0" w:rsidRDefault="00822EF0" w:rsidP="00822EF0">
      <w:pPr>
        <w:pStyle w:val="1Code"/>
      </w:pPr>
      <w:r>
        <w:t xml:space="preserve">        cout &lt;&lt; "Введіть степінь: ";</w:t>
      </w:r>
    </w:p>
    <w:p w14:paraId="21A6ED2D" w14:textId="77777777" w:rsidR="00822EF0" w:rsidRDefault="00822EF0" w:rsidP="00822EF0">
      <w:pPr>
        <w:pStyle w:val="1Code"/>
      </w:pPr>
      <w:r>
        <w:t xml:space="preserve">        cin &gt;&gt; power;</w:t>
      </w:r>
    </w:p>
    <w:p w14:paraId="1BE5AE31" w14:textId="77777777" w:rsidR="00822EF0" w:rsidRDefault="00822EF0" w:rsidP="00822EF0">
      <w:pPr>
        <w:pStyle w:val="1Code"/>
      </w:pPr>
      <w:r>
        <w:t xml:space="preserve">        cout &lt;&lt; num &lt;&lt; "^" &lt;&lt; power &lt;&lt; " = " &lt;&lt; </w:t>
      </w:r>
      <w:proofErr w:type="gramStart"/>
      <w:r>
        <w:t>myPow(</w:t>
      </w:r>
      <w:proofErr w:type="gramEnd"/>
      <w:r>
        <w:t>num, power) &lt;&lt; endl;</w:t>
      </w:r>
    </w:p>
    <w:p w14:paraId="55585548" w14:textId="77777777" w:rsidR="00822EF0" w:rsidRDefault="00822EF0" w:rsidP="00822EF0">
      <w:pPr>
        <w:pStyle w:val="1Code"/>
      </w:pPr>
      <w:r>
        <w:t xml:space="preserve">        cout &lt;&lt; "</w:t>
      </w:r>
      <w:proofErr w:type="gramStart"/>
      <w:r>
        <w:t>pow(</w:t>
      </w:r>
      <w:proofErr w:type="gramEnd"/>
      <w:r>
        <w:t>" &lt;&lt; num &lt;&lt; "," &lt;&lt; power &lt;&lt; ") (з бібліотеки math.h) = "</w:t>
      </w:r>
    </w:p>
    <w:p w14:paraId="38CC8FF0" w14:textId="77777777" w:rsidR="00822EF0" w:rsidRDefault="00822EF0" w:rsidP="00822EF0">
      <w:pPr>
        <w:pStyle w:val="1Code"/>
      </w:pPr>
      <w:r>
        <w:t xml:space="preserve">            &lt;&lt; </w:t>
      </w:r>
      <w:proofErr w:type="gramStart"/>
      <w:r>
        <w:t>pow(</w:t>
      </w:r>
      <w:proofErr w:type="gramEnd"/>
      <w:r>
        <w:t>num, power) &lt;&lt; endl;</w:t>
      </w:r>
    </w:p>
    <w:p w14:paraId="1ABAA96E" w14:textId="77777777" w:rsidR="00822EF0" w:rsidRDefault="00822EF0" w:rsidP="00822EF0">
      <w:pPr>
        <w:pStyle w:val="1Code"/>
      </w:pPr>
      <w:r>
        <w:t xml:space="preserve">        break;</w:t>
      </w:r>
    </w:p>
    <w:p w14:paraId="0602A021" w14:textId="77777777" w:rsidR="00822EF0" w:rsidRDefault="00822EF0" w:rsidP="00822EF0">
      <w:pPr>
        <w:pStyle w:val="1Code"/>
      </w:pPr>
      <w:r>
        <w:t xml:space="preserve">    }</w:t>
      </w:r>
    </w:p>
    <w:p w14:paraId="17EA4FC2" w14:textId="77777777" w:rsidR="00822EF0" w:rsidRDefault="00822EF0" w:rsidP="00822EF0">
      <w:pPr>
        <w:pStyle w:val="1Code"/>
      </w:pPr>
      <w:r>
        <w:t xml:space="preserve">    default:</w:t>
      </w:r>
    </w:p>
    <w:p w14:paraId="1302816C" w14:textId="77777777" w:rsidR="00822EF0" w:rsidRDefault="00822EF0" w:rsidP="00822EF0">
      <w:pPr>
        <w:pStyle w:val="1Code"/>
      </w:pPr>
      <w:r>
        <w:t xml:space="preserve">        cout &lt;&lt; "Некоректний вибір функції.";</w:t>
      </w:r>
    </w:p>
    <w:p w14:paraId="622BCBB2" w14:textId="77777777" w:rsidR="00822EF0" w:rsidRDefault="00822EF0" w:rsidP="00822EF0">
      <w:pPr>
        <w:pStyle w:val="1Code"/>
      </w:pPr>
      <w:r>
        <w:t xml:space="preserve">        return 0;</w:t>
      </w:r>
    </w:p>
    <w:p w14:paraId="45326619" w14:textId="77777777" w:rsidR="00822EF0" w:rsidRDefault="00822EF0" w:rsidP="00822EF0">
      <w:pPr>
        <w:pStyle w:val="1Code"/>
      </w:pPr>
      <w:r>
        <w:t xml:space="preserve">    }</w:t>
      </w:r>
    </w:p>
    <w:p w14:paraId="39839F47" w14:textId="77777777" w:rsidR="00822EF0" w:rsidRDefault="00822EF0" w:rsidP="00822EF0">
      <w:pPr>
        <w:pStyle w:val="1Code"/>
      </w:pPr>
      <w:r>
        <w:lastRenderedPageBreak/>
        <w:t xml:space="preserve">    return 0;</w:t>
      </w:r>
    </w:p>
    <w:p w14:paraId="09824A9A" w14:textId="77777777" w:rsidR="00822EF0" w:rsidRDefault="00822EF0" w:rsidP="00822EF0">
      <w:pPr>
        <w:pStyle w:val="1Code"/>
      </w:pPr>
      <w:r>
        <w:t>}</w:t>
      </w:r>
    </w:p>
    <w:p w14:paraId="5C62B9BB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arcsinX(</w:t>
      </w:r>
      <w:proofErr w:type="gramEnd"/>
      <w:r>
        <w:t>double x) {</w:t>
      </w:r>
    </w:p>
    <w:p w14:paraId="527C2508" w14:textId="77777777" w:rsidR="00822EF0" w:rsidRDefault="00822EF0" w:rsidP="00822EF0">
      <w:pPr>
        <w:pStyle w:val="1Code"/>
      </w:pPr>
      <w:r>
        <w:t xml:space="preserve">    if (fabs(x) &gt; 1.0)</w:t>
      </w:r>
    </w:p>
    <w:p w14:paraId="7FA58589" w14:textId="77777777" w:rsidR="00822EF0" w:rsidRDefault="00822EF0" w:rsidP="00822EF0">
      <w:pPr>
        <w:pStyle w:val="1Code"/>
      </w:pPr>
      <w:r>
        <w:t xml:space="preserve">        cout &lt;&lt; "Попередження: Ряд сходиться тільки для |x| &lt;= 1." &lt;&lt; endl;</w:t>
      </w:r>
    </w:p>
    <w:p w14:paraId="15B64F9F" w14:textId="77777777" w:rsidR="00822EF0" w:rsidRDefault="00822EF0" w:rsidP="00822EF0">
      <w:pPr>
        <w:pStyle w:val="1Code"/>
      </w:pPr>
      <w:r>
        <w:t xml:space="preserve">    double term = x;</w:t>
      </w:r>
    </w:p>
    <w:p w14:paraId="0E193D2A" w14:textId="77777777" w:rsidR="00822EF0" w:rsidRDefault="00822EF0" w:rsidP="00822EF0">
      <w:pPr>
        <w:pStyle w:val="1Code"/>
      </w:pPr>
      <w:r>
        <w:t xml:space="preserve">    double sumElemArcsin = term;</w:t>
      </w:r>
    </w:p>
    <w:p w14:paraId="794C22C9" w14:textId="77777777" w:rsidR="00822EF0" w:rsidRDefault="00822EF0" w:rsidP="00822EF0">
      <w:pPr>
        <w:pStyle w:val="1Code"/>
      </w:pPr>
      <w:r>
        <w:t xml:space="preserve">    double eps;</w:t>
      </w:r>
    </w:p>
    <w:p w14:paraId="78DF7180" w14:textId="77777777" w:rsidR="00822EF0" w:rsidRDefault="00822EF0" w:rsidP="00822EF0">
      <w:pPr>
        <w:pStyle w:val="1Code"/>
      </w:pPr>
      <w:r>
        <w:t xml:space="preserve">    cout &lt;&lt; "Введіть точність (eps) для обчислення arcsin: ";</w:t>
      </w:r>
    </w:p>
    <w:p w14:paraId="2F123EB3" w14:textId="77777777" w:rsidR="00822EF0" w:rsidRDefault="00822EF0" w:rsidP="00822EF0">
      <w:pPr>
        <w:pStyle w:val="1Code"/>
      </w:pPr>
      <w:r>
        <w:t xml:space="preserve">    cin &gt;&gt; eps;</w:t>
      </w:r>
    </w:p>
    <w:p w14:paraId="69FC34F6" w14:textId="77777777" w:rsidR="00822EF0" w:rsidRDefault="00822EF0" w:rsidP="00822EF0">
      <w:pPr>
        <w:pStyle w:val="1Code"/>
      </w:pPr>
      <w:r>
        <w:t xml:space="preserve">    int n = 0;</w:t>
      </w:r>
    </w:p>
    <w:p w14:paraId="0B88BCB4" w14:textId="77777777" w:rsidR="00822EF0" w:rsidRDefault="00822EF0" w:rsidP="00822EF0">
      <w:pPr>
        <w:pStyle w:val="1Code"/>
      </w:pPr>
      <w:r>
        <w:t xml:space="preserve">    while (fabs(term) &gt;= eps) {</w:t>
      </w:r>
    </w:p>
    <w:p w14:paraId="17BBF81F" w14:textId="77777777" w:rsidR="00822EF0" w:rsidRDefault="00822EF0" w:rsidP="00822EF0">
      <w:pPr>
        <w:pStyle w:val="1Code"/>
      </w:pPr>
      <w:r>
        <w:t xml:space="preserve">        term = term * ((2.0 * n + 1) * (2.0 * n + 1) * x * x) /</w:t>
      </w:r>
    </w:p>
    <w:p w14:paraId="212A6F9E" w14:textId="77777777" w:rsidR="00822EF0" w:rsidRDefault="00822EF0" w:rsidP="00822EF0">
      <w:pPr>
        <w:pStyle w:val="1Code"/>
      </w:pPr>
      <w:r>
        <w:t xml:space="preserve">            ((2.0 * n + 2) * (2.0 * n + 3));</w:t>
      </w:r>
    </w:p>
    <w:p w14:paraId="7408B645" w14:textId="77777777" w:rsidR="00822EF0" w:rsidRDefault="00822EF0" w:rsidP="00822EF0">
      <w:pPr>
        <w:pStyle w:val="1Code"/>
      </w:pPr>
      <w:r>
        <w:t xml:space="preserve">        sumElemArcsin += term;</w:t>
      </w:r>
    </w:p>
    <w:p w14:paraId="0D4565E9" w14:textId="77777777" w:rsidR="00822EF0" w:rsidRDefault="00822EF0" w:rsidP="00822EF0">
      <w:pPr>
        <w:pStyle w:val="1Code"/>
      </w:pPr>
      <w:r>
        <w:t xml:space="preserve">        n++;</w:t>
      </w:r>
    </w:p>
    <w:p w14:paraId="3A636467" w14:textId="77777777" w:rsidR="00822EF0" w:rsidRDefault="00822EF0" w:rsidP="00822EF0">
      <w:pPr>
        <w:pStyle w:val="1Code"/>
      </w:pPr>
      <w:r>
        <w:t xml:space="preserve">    }</w:t>
      </w:r>
    </w:p>
    <w:p w14:paraId="120F8535" w14:textId="77777777" w:rsidR="00822EF0" w:rsidRDefault="00822EF0" w:rsidP="00822EF0">
      <w:pPr>
        <w:pStyle w:val="1Code"/>
      </w:pPr>
      <w:r>
        <w:t xml:space="preserve">    return sumElemArcsin;</w:t>
      </w:r>
    </w:p>
    <w:p w14:paraId="78760829" w14:textId="77777777" w:rsidR="00822EF0" w:rsidRDefault="00822EF0" w:rsidP="00822EF0">
      <w:pPr>
        <w:pStyle w:val="1Code"/>
      </w:pPr>
      <w:r>
        <w:t>}</w:t>
      </w:r>
    </w:p>
    <w:p w14:paraId="760C4CCC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arcctgX(</w:t>
      </w:r>
      <w:proofErr w:type="gramEnd"/>
      <w:r>
        <w:t>double x) {</w:t>
      </w:r>
    </w:p>
    <w:p w14:paraId="50EB3222" w14:textId="77777777" w:rsidR="00822EF0" w:rsidRDefault="00822EF0" w:rsidP="00822EF0">
      <w:pPr>
        <w:pStyle w:val="1Code"/>
      </w:pPr>
      <w:r>
        <w:t xml:space="preserve">    double eps;</w:t>
      </w:r>
    </w:p>
    <w:p w14:paraId="69EF1E49" w14:textId="77777777" w:rsidR="00822EF0" w:rsidRDefault="00822EF0" w:rsidP="00822EF0">
      <w:pPr>
        <w:pStyle w:val="1Code"/>
      </w:pPr>
      <w:r>
        <w:t xml:space="preserve">    cout &lt;&lt; "Введіть точність (eps) для обчислення arcctg(x): ";</w:t>
      </w:r>
    </w:p>
    <w:p w14:paraId="1569D1DB" w14:textId="77777777" w:rsidR="00822EF0" w:rsidRDefault="00822EF0" w:rsidP="00822EF0">
      <w:pPr>
        <w:pStyle w:val="1Code"/>
      </w:pPr>
      <w:r>
        <w:t xml:space="preserve">    cin &gt;&gt; eps;</w:t>
      </w:r>
    </w:p>
    <w:p w14:paraId="17A4714A" w14:textId="77777777" w:rsidR="00822EF0" w:rsidRDefault="00822EF0" w:rsidP="00822EF0">
      <w:pPr>
        <w:pStyle w:val="1Code"/>
      </w:pPr>
      <w:r>
        <w:t xml:space="preserve">    if (fabs(x) &gt; 1.0)</w:t>
      </w:r>
    </w:p>
    <w:p w14:paraId="437AFFD9" w14:textId="1A9AD63D" w:rsidR="00DF5D50" w:rsidRDefault="00822EF0" w:rsidP="00822EF0">
      <w:pPr>
        <w:pStyle w:val="1Code"/>
        <w:rPr>
          <w:lang w:val="uk-UA"/>
        </w:rPr>
      </w:pPr>
      <w:r>
        <w:t xml:space="preserve">        cout &lt;&lt; "Попередження: Ряд найкраще сходиться при |x| &lt;</w:t>
      </w:r>
      <w:proofErr w:type="gramStart"/>
      <w:r>
        <w:t>=  1</w:t>
      </w:r>
      <w:proofErr w:type="gramEnd"/>
      <w:r>
        <w:t>." &lt;&lt; endl;</w:t>
      </w:r>
    </w:p>
    <w:p w14:paraId="31CF7BCC" w14:textId="77777777" w:rsidR="00822EF0" w:rsidRDefault="00822EF0" w:rsidP="00822EF0">
      <w:pPr>
        <w:pStyle w:val="1Code"/>
      </w:pPr>
      <w:r>
        <w:t xml:space="preserve">    double term = x;</w:t>
      </w:r>
    </w:p>
    <w:p w14:paraId="7FCD1780" w14:textId="77777777" w:rsidR="00822EF0" w:rsidRDefault="00822EF0" w:rsidP="00822EF0">
      <w:pPr>
        <w:pStyle w:val="1Code"/>
      </w:pPr>
      <w:r>
        <w:t xml:space="preserve">    double sumArctan = term;</w:t>
      </w:r>
    </w:p>
    <w:p w14:paraId="7A0B73E5" w14:textId="77777777" w:rsidR="00822EF0" w:rsidRDefault="00822EF0" w:rsidP="00822EF0">
      <w:pPr>
        <w:pStyle w:val="1Code"/>
      </w:pPr>
      <w:r>
        <w:t xml:space="preserve">    int n = 1;</w:t>
      </w:r>
    </w:p>
    <w:p w14:paraId="246A15B3" w14:textId="77777777" w:rsidR="00822EF0" w:rsidRDefault="00822EF0" w:rsidP="00822EF0">
      <w:pPr>
        <w:pStyle w:val="1Code"/>
      </w:pPr>
      <w:r>
        <w:t xml:space="preserve">    while (fabs(term) &gt;= eps) {</w:t>
      </w:r>
    </w:p>
    <w:p w14:paraId="14CF3119" w14:textId="77777777" w:rsidR="00822EF0" w:rsidRDefault="00822EF0" w:rsidP="00822EF0">
      <w:pPr>
        <w:pStyle w:val="1Code"/>
      </w:pPr>
      <w:r>
        <w:t xml:space="preserve">        term *= -x * x * (2.0 * n + 1.0) / (2.0 * n + 3.0);</w:t>
      </w:r>
    </w:p>
    <w:p w14:paraId="6B9B40FB" w14:textId="77777777" w:rsidR="00822EF0" w:rsidRDefault="00822EF0" w:rsidP="00822EF0">
      <w:pPr>
        <w:pStyle w:val="1Code"/>
      </w:pPr>
      <w:r>
        <w:t xml:space="preserve">        sumArctan += term;</w:t>
      </w:r>
    </w:p>
    <w:p w14:paraId="3E18C02A" w14:textId="77777777" w:rsidR="00822EF0" w:rsidRDefault="00822EF0" w:rsidP="00822EF0">
      <w:pPr>
        <w:pStyle w:val="1Code"/>
      </w:pPr>
      <w:r>
        <w:t xml:space="preserve">        n++;</w:t>
      </w:r>
    </w:p>
    <w:p w14:paraId="5690E326" w14:textId="77777777" w:rsidR="00822EF0" w:rsidRDefault="00822EF0" w:rsidP="00822EF0">
      <w:pPr>
        <w:pStyle w:val="1Code"/>
      </w:pPr>
      <w:r>
        <w:t xml:space="preserve">    }</w:t>
      </w:r>
    </w:p>
    <w:p w14:paraId="0F67051F" w14:textId="77777777" w:rsidR="00822EF0" w:rsidRDefault="00822EF0" w:rsidP="00822EF0">
      <w:pPr>
        <w:pStyle w:val="1Code"/>
      </w:pPr>
      <w:r>
        <w:t xml:space="preserve">    return PI / 2 - sumArctan;</w:t>
      </w:r>
    </w:p>
    <w:p w14:paraId="7E3C2158" w14:textId="77777777" w:rsidR="00822EF0" w:rsidRDefault="00822EF0" w:rsidP="00822EF0">
      <w:pPr>
        <w:pStyle w:val="1Code"/>
      </w:pPr>
      <w:r>
        <w:t>}</w:t>
      </w:r>
    </w:p>
    <w:p w14:paraId="741687A9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sinX(</w:t>
      </w:r>
      <w:proofErr w:type="gramEnd"/>
      <w:r>
        <w:t>double x) {</w:t>
      </w:r>
    </w:p>
    <w:p w14:paraId="1F5F5D53" w14:textId="77777777" w:rsidR="00822EF0" w:rsidRDefault="00822EF0" w:rsidP="00822EF0">
      <w:pPr>
        <w:pStyle w:val="1Code"/>
      </w:pPr>
      <w:r>
        <w:t xml:space="preserve">    double term = x;</w:t>
      </w:r>
    </w:p>
    <w:p w14:paraId="288C079B" w14:textId="77777777" w:rsidR="00822EF0" w:rsidRDefault="00822EF0" w:rsidP="00822EF0">
      <w:pPr>
        <w:pStyle w:val="1Code"/>
      </w:pPr>
      <w:r>
        <w:t xml:space="preserve">    double sum = term;</w:t>
      </w:r>
    </w:p>
    <w:p w14:paraId="1F0C7F9B" w14:textId="77777777" w:rsidR="00822EF0" w:rsidRDefault="00822EF0" w:rsidP="00822EF0">
      <w:pPr>
        <w:pStyle w:val="1Code"/>
      </w:pPr>
      <w:r>
        <w:t xml:space="preserve">    double eps;</w:t>
      </w:r>
    </w:p>
    <w:p w14:paraId="3D881CEC" w14:textId="77777777" w:rsidR="00822EF0" w:rsidRDefault="00822EF0" w:rsidP="00822EF0">
      <w:pPr>
        <w:pStyle w:val="1Code"/>
      </w:pPr>
      <w:r>
        <w:t xml:space="preserve">    cout &lt;&lt; "Введіть точність (eps) для обчислення sin(x): ";</w:t>
      </w:r>
    </w:p>
    <w:p w14:paraId="29CA6BBE" w14:textId="77777777" w:rsidR="00822EF0" w:rsidRDefault="00822EF0" w:rsidP="00822EF0">
      <w:pPr>
        <w:pStyle w:val="1Code"/>
      </w:pPr>
      <w:r>
        <w:t xml:space="preserve">    cin &gt;&gt; eps;</w:t>
      </w:r>
    </w:p>
    <w:p w14:paraId="559421FA" w14:textId="77777777" w:rsidR="00822EF0" w:rsidRDefault="00822EF0" w:rsidP="00822EF0">
      <w:pPr>
        <w:pStyle w:val="1Code"/>
      </w:pPr>
      <w:r>
        <w:t xml:space="preserve">    int n = 0;</w:t>
      </w:r>
    </w:p>
    <w:p w14:paraId="6EAED726" w14:textId="77777777" w:rsidR="0001171F" w:rsidRDefault="00822EF0" w:rsidP="00822EF0">
      <w:pPr>
        <w:pStyle w:val="1Code"/>
      </w:pPr>
      <w:r>
        <w:t xml:space="preserve">    while (fabs(term) &gt;= eps) {</w:t>
      </w:r>
      <w:r w:rsidR="0001171F" w:rsidRPr="0001171F">
        <w:t xml:space="preserve"> </w:t>
      </w:r>
    </w:p>
    <w:p w14:paraId="61BE697C" w14:textId="77777777" w:rsidR="0001171F" w:rsidRDefault="0001171F" w:rsidP="00822EF0">
      <w:pPr>
        <w:pStyle w:val="1Code"/>
      </w:pPr>
      <w:r>
        <w:t xml:space="preserve">        </w:t>
      </w:r>
      <w:r>
        <w:t xml:space="preserve">sum += term; </w:t>
      </w:r>
    </w:p>
    <w:p w14:paraId="2EE85860" w14:textId="488A8827" w:rsidR="00822EF0" w:rsidRDefault="0001171F" w:rsidP="00822EF0">
      <w:pPr>
        <w:pStyle w:val="1Code"/>
      </w:pPr>
      <w:r>
        <w:t xml:space="preserve">        </w:t>
      </w:r>
      <w:r>
        <w:t>n++;</w:t>
      </w:r>
    </w:p>
    <w:p w14:paraId="034E94E7" w14:textId="718C1FA7" w:rsidR="00822EF0" w:rsidRDefault="00822EF0" w:rsidP="00822EF0">
      <w:pPr>
        <w:pStyle w:val="1Code"/>
      </w:pPr>
      <w:r>
        <w:t xml:space="preserve">        term *= -x * x / ((2.0 * n + 2) * (2.0 * n + 3));       </w:t>
      </w:r>
    </w:p>
    <w:p w14:paraId="78B30270" w14:textId="77777777" w:rsidR="00822EF0" w:rsidRDefault="00822EF0" w:rsidP="00822EF0">
      <w:pPr>
        <w:pStyle w:val="1Code"/>
      </w:pPr>
      <w:r>
        <w:lastRenderedPageBreak/>
        <w:t xml:space="preserve">    }</w:t>
      </w:r>
    </w:p>
    <w:p w14:paraId="06716D16" w14:textId="77777777" w:rsidR="00822EF0" w:rsidRDefault="00822EF0" w:rsidP="00822EF0">
      <w:pPr>
        <w:pStyle w:val="1Code"/>
      </w:pPr>
      <w:r>
        <w:t xml:space="preserve">    return sum;</w:t>
      </w:r>
    </w:p>
    <w:p w14:paraId="48728E47" w14:textId="77777777" w:rsidR="00822EF0" w:rsidRDefault="00822EF0" w:rsidP="00822EF0">
      <w:pPr>
        <w:pStyle w:val="1Code"/>
      </w:pPr>
      <w:r>
        <w:t>}</w:t>
      </w:r>
    </w:p>
    <w:p w14:paraId="567E99F6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cosX(</w:t>
      </w:r>
      <w:proofErr w:type="gramEnd"/>
      <w:r>
        <w:t>double x) {</w:t>
      </w:r>
    </w:p>
    <w:p w14:paraId="51E55A71" w14:textId="77777777" w:rsidR="00822EF0" w:rsidRDefault="00822EF0" w:rsidP="00822EF0">
      <w:pPr>
        <w:pStyle w:val="1Code"/>
      </w:pPr>
      <w:r>
        <w:t xml:space="preserve">    double term = 1;</w:t>
      </w:r>
    </w:p>
    <w:p w14:paraId="66CB865A" w14:textId="77777777" w:rsidR="00822EF0" w:rsidRDefault="00822EF0" w:rsidP="00822EF0">
      <w:pPr>
        <w:pStyle w:val="1Code"/>
      </w:pPr>
      <w:r>
        <w:t xml:space="preserve">    double sum = term;</w:t>
      </w:r>
    </w:p>
    <w:p w14:paraId="28EE1AB7" w14:textId="77777777" w:rsidR="00822EF0" w:rsidRDefault="00822EF0" w:rsidP="00822EF0">
      <w:pPr>
        <w:pStyle w:val="1Code"/>
      </w:pPr>
      <w:r>
        <w:t xml:space="preserve">    double eps;</w:t>
      </w:r>
    </w:p>
    <w:p w14:paraId="5183A729" w14:textId="77777777" w:rsidR="00822EF0" w:rsidRDefault="00822EF0" w:rsidP="00822EF0">
      <w:pPr>
        <w:pStyle w:val="1Code"/>
      </w:pPr>
      <w:r>
        <w:t xml:space="preserve">    cout &lt;&lt; "Введіть точність (eps) для обчислення cos(x): ";</w:t>
      </w:r>
    </w:p>
    <w:p w14:paraId="42B0B114" w14:textId="77777777" w:rsidR="00822EF0" w:rsidRDefault="00822EF0" w:rsidP="00822EF0">
      <w:pPr>
        <w:pStyle w:val="1Code"/>
      </w:pPr>
      <w:r>
        <w:t xml:space="preserve">    cin &gt;&gt; eps;</w:t>
      </w:r>
    </w:p>
    <w:p w14:paraId="0F86164C" w14:textId="77777777" w:rsidR="00822EF0" w:rsidRDefault="00822EF0" w:rsidP="00822EF0">
      <w:pPr>
        <w:pStyle w:val="1Code"/>
      </w:pPr>
      <w:r>
        <w:t xml:space="preserve">    int n = 0;</w:t>
      </w:r>
    </w:p>
    <w:p w14:paraId="21662025" w14:textId="59A19CB0" w:rsidR="00822EF0" w:rsidRDefault="00822EF0" w:rsidP="00822EF0">
      <w:pPr>
        <w:pStyle w:val="1Code"/>
      </w:pPr>
      <w:r>
        <w:t xml:space="preserve">    while (fabs(term) &gt;= eps) {</w:t>
      </w:r>
    </w:p>
    <w:p w14:paraId="65EBF757" w14:textId="77777777" w:rsidR="00822EF0" w:rsidRDefault="00822EF0" w:rsidP="00822EF0">
      <w:pPr>
        <w:pStyle w:val="1Code"/>
      </w:pPr>
      <w:r>
        <w:t xml:space="preserve">        sum += term;</w:t>
      </w:r>
    </w:p>
    <w:p w14:paraId="287CC4E2" w14:textId="77777777" w:rsidR="00822EF0" w:rsidRDefault="00822EF0" w:rsidP="00822EF0">
      <w:pPr>
        <w:pStyle w:val="1Code"/>
      </w:pPr>
      <w:r>
        <w:t xml:space="preserve">        n++;</w:t>
      </w:r>
    </w:p>
    <w:p w14:paraId="48AB6677" w14:textId="04F2F0F4" w:rsidR="0001171F" w:rsidRPr="0001171F" w:rsidRDefault="0001171F" w:rsidP="0001171F">
      <w:pPr>
        <w:pStyle w:val="1Code"/>
      </w:pPr>
      <w:r>
        <w:t xml:space="preserve">        </w:t>
      </w:r>
      <w:r>
        <w:t>term *= -x * x / ((2.0 * n + 1) * (2.0 * n + 2));</w:t>
      </w:r>
    </w:p>
    <w:p w14:paraId="5599EABE" w14:textId="77777777" w:rsidR="00822EF0" w:rsidRDefault="00822EF0" w:rsidP="00822EF0">
      <w:pPr>
        <w:pStyle w:val="1Code"/>
      </w:pPr>
      <w:r>
        <w:t xml:space="preserve">    }</w:t>
      </w:r>
    </w:p>
    <w:p w14:paraId="0CCF504C" w14:textId="77777777" w:rsidR="00822EF0" w:rsidRDefault="00822EF0" w:rsidP="00822EF0">
      <w:pPr>
        <w:pStyle w:val="1Code"/>
      </w:pPr>
      <w:r>
        <w:t xml:space="preserve">    return sum;</w:t>
      </w:r>
    </w:p>
    <w:p w14:paraId="08481BD9" w14:textId="77777777" w:rsidR="00822EF0" w:rsidRDefault="00822EF0" w:rsidP="00822EF0">
      <w:pPr>
        <w:pStyle w:val="1Code"/>
      </w:pPr>
      <w:r>
        <w:t>}</w:t>
      </w:r>
    </w:p>
    <w:p w14:paraId="157E6F8D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lnOnePlusX(</w:t>
      </w:r>
      <w:proofErr w:type="gramEnd"/>
      <w:r>
        <w:t>double x) {</w:t>
      </w:r>
    </w:p>
    <w:p w14:paraId="2E8A309E" w14:textId="77777777" w:rsidR="00822EF0" w:rsidRDefault="00822EF0" w:rsidP="00822EF0">
      <w:pPr>
        <w:pStyle w:val="1Code"/>
      </w:pPr>
      <w:r>
        <w:t xml:space="preserve">    if (x &lt;= -1.0 || x &gt; 1.0)</w:t>
      </w:r>
    </w:p>
    <w:p w14:paraId="0677E050" w14:textId="77777777" w:rsidR="00822EF0" w:rsidRDefault="00822EF0" w:rsidP="00822EF0">
      <w:pPr>
        <w:pStyle w:val="1Code"/>
      </w:pPr>
      <w:r>
        <w:t xml:space="preserve">        cout &lt;&lt; "Попередження: Ряд сходиться тільки для -1 &lt; </w:t>
      </w:r>
      <w:proofErr w:type="gramStart"/>
      <w:r>
        <w:t>x  &lt;</w:t>
      </w:r>
      <w:proofErr w:type="gramEnd"/>
      <w:r>
        <w:t>= 1." &lt;&lt; endl;</w:t>
      </w:r>
    </w:p>
    <w:p w14:paraId="52E62239" w14:textId="77777777" w:rsidR="00822EF0" w:rsidRDefault="00822EF0" w:rsidP="00822EF0">
      <w:pPr>
        <w:pStyle w:val="1Code"/>
      </w:pPr>
      <w:r>
        <w:t xml:space="preserve">    double term = x;</w:t>
      </w:r>
    </w:p>
    <w:p w14:paraId="61BBD9BE" w14:textId="77777777" w:rsidR="00822EF0" w:rsidRDefault="00822EF0" w:rsidP="00822EF0">
      <w:pPr>
        <w:pStyle w:val="1Code"/>
      </w:pPr>
      <w:r>
        <w:t xml:space="preserve">    double sumElemLn = term;</w:t>
      </w:r>
    </w:p>
    <w:p w14:paraId="7E9D4395" w14:textId="77777777" w:rsidR="00822EF0" w:rsidRDefault="00822EF0" w:rsidP="00822EF0">
      <w:pPr>
        <w:pStyle w:val="1Code"/>
      </w:pPr>
      <w:r>
        <w:t xml:space="preserve">    double eps;</w:t>
      </w:r>
    </w:p>
    <w:p w14:paraId="7236AB1B" w14:textId="77777777" w:rsidR="00822EF0" w:rsidRDefault="00822EF0" w:rsidP="00822EF0">
      <w:pPr>
        <w:pStyle w:val="1Code"/>
      </w:pPr>
      <w:r>
        <w:t xml:space="preserve">    cout &lt;&lt; "Введіть точність (eps) для обчислення ln(1+x): ";</w:t>
      </w:r>
    </w:p>
    <w:p w14:paraId="364F0DF1" w14:textId="77777777" w:rsidR="00822EF0" w:rsidRDefault="00822EF0" w:rsidP="00822EF0">
      <w:pPr>
        <w:pStyle w:val="1Code"/>
      </w:pPr>
      <w:r>
        <w:t xml:space="preserve">    cin &gt;&gt; eps;</w:t>
      </w:r>
    </w:p>
    <w:p w14:paraId="11D69605" w14:textId="77777777" w:rsidR="00822EF0" w:rsidRDefault="00822EF0" w:rsidP="00822EF0">
      <w:pPr>
        <w:pStyle w:val="1Code"/>
      </w:pPr>
      <w:r>
        <w:t xml:space="preserve">    int n = 1;</w:t>
      </w:r>
    </w:p>
    <w:p w14:paraId="1480A52F" w14:textId="77777777" w:rsidR="0001171F" w:rsidRDefault="00822EF0" w:rsidP="00822EF0">
      <w:pPr>
        <w:pStyle w:val="1Code"/>
      </w:pPr>
      <w:r>
        <w:t xml:space="preserve">    while (fabs(term) &gt;= eps) {</w:t>
      </w:r>
      <w:r w:rsidR="0001171F" w:rsidRPr="0001171F">
        <w:t xml:space="preserve"> </w:t>
      </w:r>
    </w:p>
    <w:p w14:paraId="42159AC4" w14:textId="77777777" w:rsidR="0001171F" w:rsidRDefault="0001171F" w:rsidP="00822EF0">
      <w:pPr>
        <w:pStyle w:val="1Code"/>
      </w:pPr>
      <w:r>
        <w:t xml:space="preserve">        </w:t>
      </w:r>
      <w:r>
        <w:t>sumElemLn += term;</w:t>
      </w:r>
      <w:r w:rsidRPr="0001171F">
        <w:t xml:space="preserve"> </w:t>
      </w:r>
    </w:p>
    <w:p w14:paraId="7045EB85" w14:textId="5853E4E0" w:rsidR="00822EF0" w:rsidRDefault="0001171F" w:rsidP="00822EF0">
      <w:pPr>
        <w:pStyle w:val="1Code"/>
      </w:pPr>
      <w:r>
        <w:t xml:space="preserve">        </w:t>
      </w:r>
      <w:r>
        <w:t>n++;</w:t>
      </w:r>
    </w:p>
    <w:p w14:paraId="12ED4A53" w14:textId="7552F7C8" w:rsidR="00822EF0" w:rsidRDefault="00822EF0" w:rsidP="00822EF0">
      <w:pPr>
        <w:pStyle w:val="1Code"/>
      </w:pPr>
      <w:r>
        <w:t xml:space="preserve">        term *= -x * n / (n + 1.0);              </w:t>
      </w:r>
    </w:p>
    <w:p w14:paraId="34491C68" w14:textId="77777777" w:rsidR="00822EF0" w:rsidRDefault="00822EF0" w:rsidP="00822EF0">
      <w:pPr>
        <w:pStyle w:val="1Code"/>
      </w:pPr>
      <w:r>
        <w:t xml:space="preserve">    }</w:t>
      </w:r>
    </w:p>
    <w:p w14:paraId="73D39BD8" w14:textId="77777777" w:rsidR="00822EF0" w:rsidRDefault="00822EF0" w:rsidP="00822EF0">
      <w:pPr>
        <w:pStyle w:val="1Code"/>
      </w:pPr>
      <w:r>
        <w:t xml:space="preserve">    return sumElemLn;</w:t>
      </w:r>
    </w:p>
    <w:p w14:paraId="180E940C" w14:textId="77777777" w:rsidR="00822EF0" w:rsidRDefault="00822EF0" w:rsidP="00822EF0">
      <w:pPr>
        <w:pStyle w:val="1Code"/>
      </w:pPr>
      <w:r>
        <w:t>}</w:t>
      </w:r>
    </w:p>
    <w:p w14:paraId="2CD84E30" w14:textId="77777777" w:rsidR="00822EF0" w:rsidRDefault="00822EF0" w:rsidP="00822EF0">
      <w:pPr>
        <w:pStyle w:val="1Code"/>
      </w:pPr>
      <w:r>
        <w:t xml:space="preserve">int </w:t>
      </w:r>
      <w:proofErr w:type="gramStart"/>
      <w:r>
        <w:t>NSD(</w:t>
      </w:r>
      <w:proofErr w:type="gramEnd"/>
      <w:r>
        <w:t>int a, int b) {</w:t>
      </w:r>
    </w:p>
    <w:p w14:paraId="013C4483" w14:textId="77777777" w:rsidR="00822EF0" w:rsidRDefault="00822EF0" w:rsidP="00822EF0">
      <w:pPr>
        <w:pStyle w:val="1Code"/>
      </w:pPr>
      <w:r>
        <w:t xml:space="preserve">    while (</w:t>
      </w:r>
      <w:proofErr w:type="gramStart"/>
      <w:r>
        <w:t>a !</w:t>
      </w:r>
      <w:proofErr w:type="gramEnd"/>
      <w:r>
        <w:t>= b) {</w:t>
      </w:r>
    </w:p>
    <w:p w14:paraId="001CFB22" w14:textId="77777777" w:rsidR="00822EF0" w:rsidRDefault="00822EF0" w:rsidP="00822EF0">
      <w:pPr>
        <w:pStyle w:val="1Code"/>
      </w:pPr>
      <w:r>
        <w:t xml:space="preserve">        if (a &gt; b)</w:t>
      </w:r>
    </w:p>
    <w:p w14:paraId="72DAFAE7" w14:textId="77777777" w:rsidR="00822EF0" w:rsidRDefault="00822EF0" w:rsidP="00822EF0">
      <w:pPr>
        <w:pStyle w:val="1Code"/>
      </w:pPr>
      <w:r>
        <w:t xml:space="preserve">            a = a - b;</w:t>
      </w:r>
    </w:p>
    <w:p w14:paraId="55D8540E" w14:textId="77777777" w:rsidR="00822EF0" w:rsidRDefault="00822EF0" w:rsidP="00822EF0">
      <w:pPr>
        <w:pStyle w:val="1Code"/>
      </w:pPr>
      <w:r>
        <w:t xml:space="preserve">        else</w:t>
      </w:r>
    </w:p>
    <w:p w14:paraId="671D933F" w14:textId="77777777" w:rsidR="00822EF0" w:rsidRDefault="00822EF0" w:rsidP="00822EF0">
      <w:pPr>
        <w:pStyle w:val="1Code"/>
      </w:pPr>
      <w:r>
        <w:t xml:space="preserve">            b = b - a;</w:t>
      </w:r>
    </w:p>
    <w:p w14:paraId="74A6C2E2" w14:textId="77777777" w:rsidR="00822EF0" w:rsidRDefault="00822EF0" w:rsidP="00822EF0">
      <w:pPr>
        <w:pStyle w:val="1Code"/>
      </w:pPr>
      <w:r>
        <w:t xml:space="preserve">    }</w:t>
      </w:r>
    </w:p>
    <w:p w14:paraId="3C8F40A1" w14:textId="77777777" w:rsidR="00822EF0" w:rsidRDefault="00822EF0" w:rsidP="00822EF0">
      <w:pPr>
        <w:pStyle w:val="1Code"/>
      </w:pPr>
      <w:r>
        <w:t xml:space="preserve">    return a;</w:t>
      </w:r>
    </w:p>
    <w:p w14:paraId="5EAF22F3" w14:textId="77777777" w:rsidR="00822EF0" w:rsidRDefault="00822EF0" w:rsidP="00822EF0">
      <w:pPr>
        <w:pStyle w:val="1Code"/>
      </w:pPr>
      <w:r>
        <w:t>}</w:t>
      </w:r>
    </w:p>
    <w:p w14:paraId="4E544EF1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mySqrt(</w:t>
      </w:r>
      <w:proofErr w:type="gramEnd"/>
      <w:r>
        <w:t>double num) {</w:t>
      </w:r>
    </w:p>
    <w:p w14:paraId="1365400E" w14:textId="77777777" w:rsidR="00822EF0" w:rsidRDefault="00822EF0" w:rsidP="00822EF0">
      <w:pPr>
        <w:pStyle w:val="1Code"/>
      </w:pPr>
      <w:r>
        <w:t xml:space="preserve">    if (num &lt; 0) {</w:t>
      </w:r>
    </w:p>
    <w:p w14:paraId="2E571E05" w14:textId="77777777" w:rsidR="00822EF0" w:rsidRDefault="00822EF0" w:rsidP="00822EF0">
      <w:pPr>
        <w:pStyle w:val="1Code"/>
      </w:pPr>
      <w:r>
        <w:t xml:space="preserve">        cout &lt;&lt; "Помилка: від’ємне число!" &lt;&lt; endl;</w:t>
      </w:r>
    </w:p>
    <w:p w14:paraId="5F2783DA" w14:textId="77777777" w:rsidR="00822EF0" w:rsidRDefault="00822EF0" w:rsidP="00822EF0">
      <w:pPr>
        <w:pStyle w:val="1Code"/>
      </w:pPr>
      <w:r>
        <w:t xml:space="preserve">        return 0.0;</w:t>
      </w:r>
    </w:p>
    <w:p w14:paraId="09FA1A77" w14:textId="77777777" w:rsidR="00822EF0" w:rsidRDefault="00822EF0" w:rsidP="00822EF0">
      <w:pPr>
        <w:pStyle w:val="1Code"/>
      </w:pPr>
      <w:r>
        <w:lastRenderedPageBreak/>
        <w:t xml:space="preserve">    }</w:t>
      </w:r>
    </w:p>
    <w:p w14:paraId="5AD5F9A8" w14:textId="77777777" w:rsidR="00822EF0" w:rsidRDefault="00822EF0" w:rsidP="00822EF0">
      <w:pPr>
        <w:pStyle w:val="1Code"/>
      </w:pPr>
      <w:r>
        <w:t xml:space="preserve">    if (num == 0)</w:t>
      </w:r>
    </w:p>
    <w:p w14:paraId="5DD7853C" w14:textId="77777777" w:rsidR="00822EF0" w:rsidRDefault="00822EF0" w:rsidP="00822EF0">
      <w:pPr>
        <w:pStyle w:val="1Code"/>
      </w:pPr>
      <w:r>
        <w:t xml:space="preserve">        return 0.0;</w:t>
      </w:r>
    </w:p>
    <w:p w14:paraId="393B264C" w14:textId="77777777" w:rsidR="00822EF0" w:rsidRDefault="00822EF0" w:rsidP="00822EF0">
      <w:pPr>
        <w:pStyle w:val="1Code"/>
      </w:pPr>
      <w:r>
        <w:t xml:space="preserve">    double root = num;</w:t>
      </w:r>
    </w:p>
    <w:p w14:paraId="2D39084E" w14:textId="77777777" w:rsidR="00822EF0" w:rsidRDefault="00822EF0" w:rsidP="00822EF0">
      <w:pPr>
        <w:pStyle w:val="1Code"/>
      </w:pPr>
      <w:r>
        <w:t xml:space="preserve">    for (int i = 0; i &lt; 20; ++i) {</w:t>
      </w:r>
    </w:p>
    <w:p w14:paraId="000051E3" w14:textId="77777777" w:rsidR="00822EF0" w:rsidRDefault="00822EF0" w:rsidP="00822EF0">
      <w:pPr>
        <w:pStyle w:val="1Code"/>
      </w:pPr>
      <w:r>
        <w:t xml:space="preserve">        root = 0.5 * (root + num / root);</w:t>
      </w:r>
    </w:p>
    <w:p w14:paraId="275211C3" w14:textId="77777777" w:rsidR="00822EF0" w:rsidRDefault="00822EF0" w:rsidP="00822EF0">
      <w:pPr>
        <w:pStyle w:val="1Code"/>
      </w:pPr>
      <w:r>
        <w:t xml:space="preserve">    }</w:t>
      </w:r>
    </w:p>
    <w:p w14:paraId="12802456" w14:textId="77777777" w:rsidR="00822EF0" w:rsidRDefault="00822EF0" w:rsidP="00822EF0">
      <w:pPr>
        <w:pStyle w:val="1Code"/>
      </w:pPr>
      <w:r>
        <w:t xml:space="preserve">    return root;</w:t>
      </w:r>
    </w:p>
    <w:p w14:paraId="58FEA4DF" w14:textId="77777777" w:rsidR="00822EF0" w:rsidRDefault="00822EF0" w:rsidP="00822EF0">
      <w:pPr>
        <w:pStyle w:val="1Code"/>
      </w:pPr>
      <w:r>
        <w:t>}</w:t>
      </w:r>
    </w:p>
    <w:p w14:paraId="17A62BE0" w14:textId="77777777" w:rsidR="00822EF0" w:rsidRDefault="00822EF0" w:rsidP="00822EF0">
      <w:pPr>
        <w:pStyle w:val="1Code"/>
      </w:pPr>
      <w:r>
        <w:t xml:space="preserve">double </w:t>
      </w:r>
      <w:proofErr w:type="gramStart"/>
      <w:r>
        <w:t>myPow(</w:t>
      </w:r>
      <w:proofErr w:type="gramEnd"/>
      <w:r>
        <w:t>double num, double power) {</w:t>
      </w:r>
    </w:p>
    <w:p w14:paraId="5CEDE160" w14:textId="77777777" w:rsidR="00822EF0" w:rsidRDefault="00822EF0" w:rsidP="00822EF0">
      <w:pPr>
        <w:pStyle w:val="1Code"/>
      </w:pPr>
      <w:r>
        <w:t xml:space="preserve">    if (power == 0)</w:t>
      </w:r>
    </w:p>
    <w:p w14:paraId="2CEC1823" w14:textId="77777777" w:rsidR="00822EF0" w:rsidRDefault="00822EF0" w:rsidP="00822EF0">
      <w:pPr>
        <w:pStyle w:val="1Code"/>
      </w:pPr>
      <w:r>
        <w:t xml:space="preserve">        return 1.0;</w:t>
      </w:r>
    </w:p>
    <w:p w14:paraId="18ACA82B" w14:textId="21646DE4" w:rsidR="00822EF0" w:rsidRDefault="00822EF0" w:rsidP="00822EF0">
      <w:pPr>
        <w:pStyle w:val="1Code"/>
      </w:pPr>
      <w:r>
        <w:t xml:space="preserve">    int intPower = static_cast&lt;int&gt;(power);</w:t>
      </w:r>
    </w:p>
    <w:p w14:paraId="32BC4693" w14:textId="77777777" w:rsidR="00822EF0" w:rsidRDefault="00822EF0" w:rsidP="00822EF0">
      <w:pPr>
        <w:pStyle w:val="1Code"/>
      </w:pPr>
      <w:r>
        <w:t xml:space="preserve">    double floatPart = power - intPower;</w:t>
      </w:r>
    </w:p>
    <w:p w14:paraId="7BEC3DC8" w14:textId="77777777" w:rsidR="00822EF0" w:rsidRDefault="00822EF0" w:rsidP="00822EF0">
      <w:pPr>
        <w:pStyle w:val="1Code"/>
      </w:pPr>
      <w:r>
        <w:t xml:space="preserve">    double result = 1.0;</w:t>
      </w:r>
    </w:p>
    <w:p w14:paraId="100B2A1B" w14:textId="77777777" w:rsidR="00822EF0" w:rsidRDefault="00822EF0" w:rsidP="00822EF0">
      <w:pPr>
        <w:pStyle w:val="1Code"/>
      </w:pPr>
      <w:r>
        <w:t xml:space="preserve">    int absIntPower = abs(intPower);</w:t>
      </w:r>
    </w:p>
    <w:p w14:paraId="175B1871" w14:textId="77777777" w:rsidR="00822EF0" w:rsidRDefault="00822EF0" w:rsidP="00822EF0">
      <w:pPr>
        <w:pStyle w:val="1Code"/>
      </w:pPr>
      <w:r>
        <w:t xml:space="preserve">    for (int i = 0; i &lt; absIntPower; ++i) {</w:t>
      </w:r>
    </w:p>
    <w:p w14:paraId="1CC5573B" w14:textId="77777777" w:rsidR="00822EF0" w:rsidRDefault="00822EF0" w:rsidP="00822EF0">
      <w:pPr>
        <w:pStyle w:val="1Code"/>
      </w:pPr>
      <w:r>
        <w:t xml:space="preserve">        result *= num;</w:t>
      </w:r>
    </w:p>
    <w:p w14:paraId="59B04467" w14:textId="77777777" w:rsidR="00822EF0" w:rsidRDefault="00822EF0" w:rsidP="00822EF0">
      <w:pPr>
        <w:pStyle w:val="1Code"/>
      </w:pPr>
      <w:r>
        <w:t xml:space="preserve">    }</w:t>
      </w:r>
    </w:p>
    <w:p w14:paraId="74E8AF50" w14:textId="77777777" w:rsidR="00822EF0" w:rsidRDefault="00822EF0" w:rsidP="00822EF0">
      <w:pPr>
        <w:pStyle w:val="1Code"/>
      </w:pPr>
      <w:r>
        <w:t xml:space="preserve">    if (intPower &lt; 0)</w:t>
      </w:r>
    </w:p>
    <w:p w14:paraId="1D9A83AE" w14:textId="77777777" w:rsidR="00822EF0" w:rsidRDefault="00822EF0" w:rsidP="00822EF0">
      <w:pPr>
        <w:pStyle w:val="1Code"/>
      </w:pPr>
      <w:r>
        <w:t xml:space="preserve">        result = 1.0 / result;</w:t>
      </w:r>
    </w:p>
    <w:p w14:paraId="493B6881" w14:textId="77777777" w:rsidR="00822EF0" w:rsidRDefault="00822EF0" w:rsidP="00822EF0">
      <w:pPr>
        <w:pStyle w:val="1Code"/>
      </w:pPr>
      <w:r>
        <w:t xml:space="preserve">    if (</w:t>
      </w:r>
      <w:proofErr w:type="gramStart"/>
      <w:r>
        <w:t>floatPart !</w:t>
      </w:r>
      <w:proofErr w:type="gramEnd"/>
      <w:r>
        <w:t>= 0.0)</w:t>
      </w:r>
    </w:p>
    <w:p w14:paraId="0724F4C2" w14:textId="77777777" w:rsidR="00822EF0" w:rsidRDefault="00822EF0" w:rsidP="00822EF0">
      <w:pPr>
        <w:pStyle w:val="1Code"/>
      </w:pPr>
      <w:r>
        <w:t xml:space="preserve">        result *= </w:t>
      </w:r>
      <w:proofErr w:type="gramStart"/>
      <w:r>
        <w:t>exp(</w:t>
      </w:r>
      <w:proofErr w:type="gramEnd"/>
      <w:r>
        <w:t>floatPart * log(num));</w:t>
      </w:r>
    </w:p>
    <w:p w14:paraId="1D22630C" w14:textId="77777777" w:rsidR="00822EF0" w:rsidRDefault="00822EF0" w:rsidP="00822EF0">
      <w:pPr>
        <w:pStyle w:val="1Code"/>
      </w:pPr>
      <w:r>
        <w:t xml:space="preserve">    return result;</w:t>
      </w:r>
    </w:p>
    <w:p w14:paraId="0DEA5BC0" w14:textId="4B3E87D8" w:rsidR="00822EF0" w:rsidRPr="00822EF0" w:rsidRDefault="00822EF0" w:rsidP="00822EF0">
      <w:pPr>
        <w:pStyle w:val="1Code"/>
      </w:pPr>
      <w:r>
        <w:t>}</w:t>
      </w:r>
    </w:p>
    <w:p w14:paraId="60B5F9B1" w14:textId="77777777" w:rsidR="00DF5D50" w:rsidRDefault="00DF5D50" w:rsidP="00DF5D50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18"/>
        <w:gridCol w:w="6216"/>
        <w:gridCol w:w="3042"/>
      </w:tblGrid>
      <w:tr w:rsidR="00DF5D50" w14:paraId="7AD46F6B" w14:textId="77777777" w:rsidTr="0039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038D2F8" w14:textId="77777777" w:rsidR="00DF5D50" w:rsidRPr="007D32A8" w:rsidRDefault="00DF5D50" w:rsidP="003920C3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5F023B80" w14:textId="77777777" w:rsidR="00DF5D50" w:rsidRPr="007D32A8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73B17B4F" w14:textId="77777777" w:rsidR="00DF5D50" w:rsidRPr="007D32A8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DF5D50" w14:paraId="6F2BE8AE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2C36776" w14:textId="77777777" w:rsidR="00DF5D50" w:rsidRPr="00577B08" w:rsidRDefault="00DF5D50" w:rsidP="00DF5D50">
            <w:pPr>
              <w:pStyle w:val="ListParagraph"/>
              <w:numPr>
                <w:ilvl w:val="0"/>
                <w:numId w:val="14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5D6502FD" w14:textId="6C65E0DD" w:rsidR="00DF5D50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16E6">
              <w:rPr>
                <w:bCs/>
                <w:noProof/>
              </w:rPr>
              <w:drawing>
                <wp:inline distT="0" distB="0" distL="0" distR="0" wp14:anchorId="1B7071D4" wp14:editId="43CB8917">
                  <wp:extent cx="3794125" cy="1653540"/>
                  <wp:effectExtent l="0" t="0" r="0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728" cy="1654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07309E0C" w14:textId="77777777" w:rsidR="00DF5D50" w:rsidRPr="00990071" w:rsidRDefault="00DF5D5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D50" w14:paraId="3E441B6F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28A4F81" w14:textId="77777777" w:rsidR="00DF5D50" w:rsidRPr="00577B08" w:rsidRDefault="00DF5D5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0F18B7BF" w14:textId="63A2FD91" w:rsidR="00DF5D50" w:rsidRPr="003E5D13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16E6">
              <w:rPr>
                <w:bCs/>
                <w:noProof/>
              </w:rPr>
              <w:drawing>
                <wp:inline distT="0" distB="0" distL="0" distR="0" wp14:anchorId="7EE6956A" wp14:editId="6EFEF95E">
                  <wp:extent cx="3802380" cy="1744980"/>
                  <wp:effectExtent l="0" t="0" r="7620" b="762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674" cy="174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424DD07D" w14:textId="77777777" w:rsidR="00DF5D50" w:rsidRPr="00990071" w:rsidRDefault="00DF5D5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D50" w14:paraId="44A5429C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5DD4ADD" w14:textId="77777777" w:rsidR="00DF5D50" w:rsidRPr="00577B08" w:rsidRDefault="00DF5D5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258DDC73" w14:textId="3AF560E7" w:rsidR="00DF5D50" w:rsidRPr="00B707C2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272">
              <w:rPr>
                <w:bCs/>
                <w:noProof/>
              </w:rPr>
              <w:drawing>
                <wp:inline distT="0" distB="0" distL="0" distR="0" wp14:anchorId="72934326" wp14:editId="168402B7">
                  <wp:extent cx="3627120" cy="228600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b="5660"/>
                          <a:stretch/>
                        </pic:blipFill>
                        <pic:spPr bwMode="auto">
                          <a:xfrm>
                            <a:off x="0" y="0"/>
                            <a:ext cx="3627434" cy="2286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4E4EEB4A" w14:textId="77777777" w:rsidR="00DF5D50" w:rsidRDefault="00DF5D5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22EF0" w14:paraId="719CD37C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636AD5D" w14:textId="77777777" w:rsidR="00822EF0" w:rsidRPr="00577B08" w:rsidRDefault="00822EF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2AA5D1D5" w14:textId="5C0EA2BD" w:rsidR="00822EF0" w:rsidRPr="00111272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noProof/>
              </w:rPr>
            </w:pPr>
            <w:r w:rsidRPr="00111272">
              <w:rPr>
                <w:bCs/>
                <w:noProof/>
              </w:rPr>
              <w:drawing>
                <wp:inline distT="0" distB="0" distL="0" distR="0" wp14:anchorId="38860407" wp14:editId="08555271">
                  <wp:extent cx="3589019" cy="233172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b="4969"/>
                          <a:stretch/>
                        </pic:blipFill>
                        <pic:spPr bwMode="auto">
                          <a:xfrm>
                            <a:off x="0" y="0"/>
                            <a:ext cx="3589331" cy="2331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66F9466" w14:textId="77777777" w:rsidR="00822EF0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22EF0" w14:paraId="4FCF6598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2AFB4A52" w14:textId="77777777" w:rsidR="00822EF0" w:rsidRPr="00577B08" w:rsidRDefault="00822EF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055EFFF0" w14:textId="5A26A60E" w:rsidR="00822EF0" w:rsidRPr="00111272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noProof/>
              </w:rPr>
            </w:pPr>
            <w:r w:rsidRPr="00111272">
              <w:rPr>
                <w:bCs/>
                <w:noProof/>
              </w:rPr>
              <w:drawing>
                <wp:inline distT="0" distB="0" distL="0" distR="0" wp14:anchorId="17BD3E01" wp14:editId="52007AD0">
                  <wp:extent cx="3787139" cy="2133600"/>
                  <wp:effectExtent l="0" t="0" r="4445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5882"/>
                          <a:stretch/>
                        </pic:blipFill>
                        <pic:spPr bwMode="auto">
                          <a:xfrm>
                            <a:off x="0" y="0"/>
                            <a:ext cx="3791274" cy="2135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88D4CFE" w14:textId="77777777" w:rsidR="00822EF0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22EF0" w14:paraId="7D7E7F06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2D714A5D" w14:textId="77777777" w:rsidR="00822EF0" w:rsidRPr="00577B08" w:rsidRDefault="00822EF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6E3EABFF" w14:textId="0F47BC3D" w:rsidR="00822EF0" w:rsidRPr="00111272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noProof/>
              </w:rPr>
            </w:pPr>
            <w:r w:rsidRPr="00111272">
              <w:rPr>
                <w:bCs/>
                <w:noProof/>
              </w:rPr>
              <w:drawing>
                <wp:inline distT="0" distB="0" distL="0" distR="0" wp14:anchorId="4E0D3BEA" wp14:editId="6CC04BFC">
                  <wp:extent cx="3421677" cy="1981372"/>
                  <wp:effectExtent l="0" t="0" r="762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677" cy="198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75594A26" w14:textId="77777777" w:rsidR="00822EF0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22EF0" w14:paraId="2E4C8769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1FFBCC04" w14:textId="77777777" w:rsidR="00822EF0" w:rsidRPr="00577B08" w:rsidRDefault="00822EF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19CE8076" w14:textId="6AC08C9A" w:rsidR="00822EF0" w:rsidRPr="00111272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noProof/>
              </w:rPr>
            </w:pPr>
            <w:r w:rsidRPr="00111272">
              <w:rPr>
                <w:bCs/>
                <w:noProof/>
              </w:rPr>
              <w:drawing>
                <wp:inline distT="0" distB="0" distL="0" distR="0" wp14:anchorId="77DEEBA6" wp14:editId="3E033B3D">
                  <wp:extent cx="3612193" cy="2141406"/>
                  <wp:effectExtent l="0" t="0" r="762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193" cy="214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222DB87" w14:textId="77777777" w:rsidR="00822EF0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22EF0" w14:paraId="358EC9BD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14D8FC7F" w14:textId="77777777" w:rsidR="00822EF0" w:rsidRPr="00577B08" w:rsidRDefault="00822EF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635B4942" w14:textId="537AB619" w:rsidR="00822EF0" w:rsidRPr="00111272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noProof/>
              </w:rPr>
            </w:pPr>
            <w:r w:rsidRPr="00111272">
              <w:rPr>
                <w:bCs/>
                <w:noProof/>
              </w:rPr>
              <w:drawing>
                <wp:inline distT="0" distB="0" distL="0" distR="0" wp14:anchorId="25A8C9BB" wp14:editId="574FCCF2">
                  <wp:extent cx="2606266" cy="2240474"/>
                  <wp:effectExtent l="0" t="0" r="3810" b="762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2240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401660DD" w14:textId="77777777" w:rsidR="00822EF0" w:rsidRDefault="00822EF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D605742" w14:textId="77777777" w:rsidR="00C621DA" w:rsidRDefault="00C621DA" w:rsidP="00765DFE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C5C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Висновок:</w:t>
      </w:r>
      <w:r w:rsidRPr="00DC5C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6352880D" w14:textId="385BE9B4" w:rsidR="0096528C" w:rsidRPr="00DC5C30" w:rsidRDefault="0096528C" w:rsidP="0096528C">
      <w:pPr>
        <w:pStyle w:val="1Normal"/>
        <w:rPr>
          <w:lang w:eastAsia="ru-RU"/>
        </w:rPr>
      </w:pPr>
      <w:r>
        <w:rPr>
          <w:rFonts w:eastAsia="Times New Roman" w:cs="Times New Roman"/>
          <w:szCs w:val="28"/>
          <w:lang w:eastAsia="uk-UA"/>
        </w:rPr>
        <w:t>Під час виконання лабораторної роботи о</w:t>
      </w:r>
      <w:r w:rsidRPr="00AF29F6">
        <w:rPr>
          <w:rFonts w:eastAsia="Times New Roman" w:cs="Times New Roman"/>
          <w:szCs w:val="28"/>
          <w:lang w:eastAsia="uk-UA"/>
        </w:rPr>
        <w:t>трима</w:t>
      </w:r>
      <w:r>
        <w:rPr>
          <w:rFonts w:eastAsia="Times New Roman" w:cs="Times New Roman"/>
          <w:szCs w:val="28"/>
          <w:lang w:eastAsia="uk-UA"/>
        </w:rPr>
        <w:t>в</w:t>
      </w:r>
      <w:r w:rsidRPr="00AF29F6">
        <w:rPr>
          <w:rFonts w:eastAsia="Times New Roman" w:cs="Times New Roman"/>
          <w:szCs w:val="28"/>
          <w:lang w:eastAsia="uk-UA"/>
        </w:rPr>
        <w:t xml:space="preserve"> практичні навики по </w:t>
      </w:r>
      <w:r w:rsidRPr="00AF29F6">
        <w:rPr>
          <w:rFonts w:eastAsia="Times New Roman" w:cs="Times New Roman"/>
          <w:szCs w:val="28"/>
          <w:lang w:eastAsia="ru-RU"/>
        </w:rPr>
        <w:t>написанню призначених для користувача функцій і їх застосуванню в головній програмі на С++</w:t>
      </w:r>
      <w:r>
        <w:rPr>
          <w:rFonts w:eastAsia="Times New Roman" w:cs="Times New Roman"/>
          <w:szCs w:val="28"/>
          <w:lang w:eastAsia="ru-RU"/>
        </w:rPr>
        <w:t>.</w:t>
      </w:r>
    </w:p>
    <w:sectPr w:rsidR="0096528C" w:rsidRPr="00DC5C30" w:rsidSect="00C621DA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A78B0" w14:textId="77777777" w:rsidR="00410058" w:rsidRDefault="00410058" w:rsidP="004421FA">
      <w:pPr>
        <w:spacing w:after="0" w:line="240" w:lineRule="auto"/>
      </w:pPr>
      <w:r>
        <w:separator/>
      </w:r>
    </w:p>
  </w:endnote>
  <w:endnote w:type="continuationSeparator" w:id="0">
    <w:p w14:paraId="18086795" w14:textId="77777777" w:rsidR="00410058" w:rsidRDefault="00410058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E679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F4B20A4" wp14:editId="30303415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923EA59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F4B20A4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48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6923EA59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44AD0E3" wp14:editId="053C6458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211757" w14:textId="3DA55C38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96528C">
                            <w:rPr>
                              <w:rFonts w:cstheme="minorHAnsi"/>
                              <w:sz w:val="40"/>
                            </w:rPr>
                            <w:t>6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1089037B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4AD0E3" id="Поле 69" o:spid="_x0000_s1049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00211757" w14:textId="3DA55C38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>
                      <w:rPr>
                        <w:rFonts w:cstheme="minorHAnsi"/>
                        <w:sz w:val="40"/>
                      </w:rPr>
                      <w:t>0</w:t>
                    </w:r>
                    <w:r w:rsidR="0096528C">
                      <w:rPr>
                        <w:rFonts w:cstheme="minorHAnsi"/>
                        <w:sz w:val="40"/>
                      </w:rPr>
                      <w:t>6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1089037B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E22934" wp14:editId="1753BAA9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4744CB" w14:textId="77777777"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E22934" id="Поле 65" o:spid="_x0000_s1050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734744CB" w14:textId="77777777"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77943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3298A9" wp14:editId="4D177050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3E9C1D" w14:textId="34A7AAE1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96528C">
                            <w:rPr>
                              <w:rFonts w:cstheme="minorHAnsi"/>
                              <w:sz w:val="40"/>
                            </w:rPr>
                            <w:t>6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31F7E618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3298A9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01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393E9C1D" w14:textId="34A7AAE1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>
                      <w:rPr>
                        <w:rFonts w:cstheme="minorHAnsi"/>
                        <w:sz w:val="40"/>
                      </w:rPr>
                      <w:t>0</w:t>
                    </w:r>
                    <w:r w:rsidR="0096528C">
                      <w:rPr>
                        <w:rFonts w:cstheme="minorHAnsi"/>
                        <w:sz w:val="40"/>
                      </w:rPr>
                      <w:t>6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A46E8D">
                      <w:rPr>
                        <w:rFonts w:cstheme="minorHAnsi"/>
                        <w:sz w:val="40"/>
                      </w:rPr>
                      <w:t>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31F7E618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3C9152" wp14:editId="099FAB9E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93A0FD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73C9152" id="Поле 66" o:spid="_x0000_s1102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3893A0FD" w14:textId="77777777"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59B4F" w14:textId="77777777" w:rsidR="00410058" w:rsidRDefault="00410058" w:rsidP="004421FA">
      <w:pPr>
        <w:spacing w:after="0" w:line="240" w:lineRule="auto"/>
      </w:pPr>
      <w:r>
        <w:separator/>
      </w:r>
    </w:p>
  </w:footnote>
  <w:footnote w:type="continuationSeparator" w:id="0">
    <w:p w14:paraId="0F77AFB3" w14:textId="77777777" w:rsidR="00410058" w:rsidRDefault="00410058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8615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1C508D" wp14:editId="6D4AF2A2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87820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BA529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F3A4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E499A" w14:textId="77777777"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574A618D" w14:textId="77777777"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AEED6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964E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1C508D" id="Групувати 2" o:spid="_x0000_s1026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4D87820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04BA529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1C9F3A4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36AE499A" w14:textId="77777777"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14:paraId="574A618D" w14:textId="77777777"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46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53BAEED6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796964E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5C74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022CA829" wp14:editId="063BDA4E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B78D1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C526F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025FDA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86F5CE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7572F3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39C293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83B41A" w14:textId="77777777"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20EA30" w14:textId="77777777"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A34B9F" w14:textId="77777777"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B0D691" w14:textId="77777777" w:rsidR="00072426" w:rsidRPr="00D11972" w:rsidRDefault="00A46E8D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DC65E2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EA22FD" w14:textId="77777777" w:rsidR="00072426" w:rsidRPr="00D11972" w:rsidRDefault="00000000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DF0E01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4B0349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D7AF1D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F2BE4F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346192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C331DE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4B6D95" w14:textId="7B5BC10F" w:rsidR="00072426" w:rsidRPr="0096528C" w:rsidRDefault="0096528C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aps/>
                                <w:sz w:val="28"/>
                                <w:szCs w:val="28"/>
                              </w:rPr>
                            </w:pPr>
                            <w:r w:rsidRPr="0096528C">
                              <w:rPr>
                                <w:rFonts w:ascii="Times New Roman" w:hAnsi="Times New Roman" w:cs="Times New Roman"/>
                                <w:caps/>
                                <w:sz w:val="28"/>
                                <w:szCs w:val="28"/>
                              </w:rPr>
                              <w:t>Створення програм з використанням власних функцій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FC145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BB4230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2738F5" w14:textId="64E26D48"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01171F" w:rsidRPr="0001171F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14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B400FE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2CA829" id="Групувати 3" o:spid="_x0000_s1051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488B78D1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7DC526F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11025FDA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3286F5CE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0E7572F3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6439C293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3C83B41A" w14:textId="77777777"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7920EA30" w14:textId="77777777" w:rsidR="00072426" w:rsidRPr="00D11972" w:rsidRDefault="00072426" w:rsidP="00D11972"/>
                  </w:txbxContent>
                </v:textbox>
              </v:rect>
              <v:line id="Line 83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6BA34B9F" w14:textId="77777777"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70B0D691" w14:textId="77777777" w:rsidR="00072426" w:rsidRPr="00D11972" w:rsidRDefault="00A46E8D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50DC65E2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77EA22FD" w14:textId="77777777" w:rsidR="00072426" w:rsidRPr="00D11972" w:rsidRDefault="00000000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69DF0E01" w14:textId="77777777" w:rsidR="00072426" w:rsidRPr="00D11972" w:rsidRDefault="00072426" w:rsidP="00D11972"/>
                    </w:txbxContent>
                  </v:textbox>
                </v:rect>
                <v:rect id="Rectangle 9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1E4B0349" w14:textId="77777777" w:rsidR="00072426" w:rsidRPr="00D11972" w:rsidRDefault="00072426" w:rsidP="00D11972"/>
                    </w:txbxContent>
                  </v:textbox>
                </v:rect>
              </v:group>
              <v:group id="Group 97" o:spid="_x0000_s108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5FD7AF1D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0BF2BE4F" w14:textId="77777777" w:rsidR="00072426" w:rsidRPr="00D11972" w:rsidRDefault="00072426" w:rsidP="00D11972"/>
                    </w:txbxContent>
                  </v:textbox>
                </v:rect>
              </v:group>
              <v:group id="Group 100" o:spid="_x0000_s108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0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71346192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0CC331DE" w14:textId="77777777" w:rsidR="00072426" w:rsidRPr="00D11972" w:rsidRDefault="00072426" w:rsidP="00D11972"/>
                    </w:txbxContent>
                  </v:textbox>
                </v:rect>
              </v:group>
              <v:line id="Line 103" o:spid="_x0000_s109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091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7B4B6D95" w14:textId="7B5BC10F" w:rsidR="00072426" w:rsidRPr="0096528C" w:rsidRDefault="0096528C" w:rsidP="00201E6B">
                      <w:pPr>
                        <w:jc w:val="center"/>
                        <w:rPr>
                          <w:rFonts w:ascii="Times New Roman" w:hAnsi="Times New Roman" w:cs="Times New Roman"/>
                          <w:caps/>
                          <w:sz w:val="28"/>
                          <w:szCs w:val="28"/>
                        </w:rPr>
                      </w:pPr>
                      <w:r w:rsidRPr="0096528C">
                        <w:rPr>
                          <w:rFonts w:ascii="Times New Roman" w:hAnsi="Times New Roman" w:cs="Times New Roman"/>
                          <w:caps/>
                          <w:sz w:val="28"/>
                          <w:szCs w:val="28"/>
                        </w:rPr>
                        <w:t>Створення програм з використанням власних функцій</w:t>
                      </w:r>
                    </w:p>
                  </w:txbxContent>
                </v:textbox>
              </v:rect>
              <v:line id="Line 105" o:spid="_x0000_s109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09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09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09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04FC145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09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50BB4230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09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4A2738F5" w14:textId="64E26D48"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01171F" w:rsidRPr="0001171F">
                        <w:rPr>
                          <w:i/>
                          <w:iCs/>
                          <w:noProof/>
                          <w:sz w:val="18"/>
                        </w:rPr>
                        <w:t>14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09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09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0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4EB400FE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D11972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0D3"/>
    <w:multiLevelType w:val="singleLevel"/>
    <w:tmpl w:val="7E74B9AC"/>
    <w:lvl w:ilvl="0">
      <w:start w:val="1"/>
      <w:numFmt w:val="decimal"/>
      <w:lvlRestart w:val="0"/>
      <w:lvlText w:val="%1."/>
      <w:lvlJc w:val="left"/>
      <w:pPr>
        <w:ind w:left="850" w:hanging="283"/>
      </w:pPr>
    </w:lvl>
  </w:abstractNum>
  <w:abstractNum w:abstractNumId="1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BD139A2"/>
    <w:multiLevelType w:val="hybridMultilevel"/>
    <w:tmpl w:val="9A9AA20E"/>
    <w:lvl w:ilvl="0" w:tplc="380A56FC">
      <w:start w:val="1"/>
      <w:numFmt w:val="decimal"/>
      <w:lvlText w:val="%1)"/>
      <w:lvlJc w:val="left"/>
      <w:pPr>
        <w:ind w:left="1419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687C4B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26AA9"/>
    <w:multiLevelType w:val="hybridMultilevel"/>
    <w:tmpl w:val="4A9C8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A4C09"/>
    <w:multiLevelType w:val="singleLevel"/>
    <w:tmpl w:val="1182F280"/>
    <w:lvl w:ilvl="0">
      <w:start w:val="1"/>
      <w:numFmt w:val="decimal"/>
      <w:lvlRestart w:val="0"/>
      <w:lvlText w:val="%1."/>
      <w:lvlJc w:val="left"/>
      <w:pPr>
        <w:ind w:left="283" w:hanging="283"/>
      </w:pPr>
      <w:rPr>
        <w:b/>
        <w:bCs/>
        <w:sz w:val="32"/>
        <w:szCs w:val="32"/>
      </w:rPr>
    </w:lvl>
  </w:abstractNum>
  <w:abstractNum w:abstractNumId="9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48C3E0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52561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4"/>
  </w:num>
  <w:num w:numId="3" w16cid:durableId="1351371422">
    <w:abstractNumId w:val="13"/>
  </w:num>
  <w:num w:numId="4" w16cid:durableId="2077119791">
    <w:abstractNumId w:val="6"/>
  </w:num>
  <w:num w:numId="5" w16cid:durableId="1825317795">
    <w:abstractNumId w:val="12"/>
  </w:num>
  <w:num w:numId="6" w16cid:durableId="2055688796">
    <w:abstractNumId w:val="10"/>
  </w:num>
  <w:num w:numId="7" w16cid:durableId="16281253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3"/>
  </w:num>
  <w:num w:numId="10" w16cid:durableId="16976764">
    <w:abstractNumId w:val="9"/>
  </w:num>
  <w:num w:numId="11" w16cid:durableId="361397887">
    <w:abstractNumId w:val="1"/>
  </w:num>
  <w:num w:numId="12" w16cid:durableId="1556771783">
    <w:abstractNumId w:val="15"/>
  </w:num>
  <w:num w:numId="13" w16cid:durableId="610284079">
    <w:abstractNumId w:val="11"/>
  </w:num>
  <w:num w:numId="14" w16cid:durableId="717820281">
    <w:abstractNumId w:val="5"/>
  </w:num>
  <w:num w:numId="15" w16cid:durableId="1902935160">
    <w:abstractNumId w:val="8"/>
  </w:num>
  <w:num w:numId="16" w16cid:durableId="1463497122">
    <w:abstractNumId w:val="0"/>
  </w:num>
  <w:num w:numId="17" w16cid:durableId="2138447581">
    <w:abstractNumId w:val="7"/>
  </w:num>
  <w:num w:numId="18" w16cid:durableId="482814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8C"/>
    <w:rsid w:val="00002AC2"/>
    <w:rsid w:val="0001171F"/>
    <w:rsid w:val="00015DD5"/>
    <w:rsid w:val="00035A76"/>
    <w:rsid w:val="00036B42"/>
    <w:rsid w:val="00072426"/>
    <w:rsid w:val="00151B15"/>
    <w:rsid w:val="00162A16"/>
    <w:rsid w:val="0017620B"/>
    <w:rsid w:val="001A492B"/>
    <w:rsid w:val="001A7C8B"/>
    <w:rsid w:val="001B7754"/>
    <w:rsid w:val="001F611D"/>
    <w:rsid w:val="00201E6B"/>
    <w:rsid w:val="002234C8"/>
    <w:rsid w:val="00245927"/>
    <w:rsid w:val="002752D2"/>
    <w:rsid w:val="00284E5A"/>
    <w:rsid w:val="002B03FE"/>
    <w:rsid w:val="002D402C"/>
    <w:rsid w:val="00301121"/>
    <w:rsid w:val="00304122"/>
    <w:rsid w:val="00370367"/>
    <w:rsid w:val="003823D6"/>
    <w:rsid w:val="00386ED7"/>
    <w:rsid w:val="00391FB4"/>
    <w:rsid w:val="00394E07"/>
    <w:rsid w:val="003C39AF"/>
    <w:rsid w:val="003D545C"/>
    <w:rsid w:val="00410058"/>
    <w:rsid w:val="004123EE"/>
    <w:rsid w:val="004278EB"/>
    <w:rsid w:val="004421FA"/>
    <w:rsid w:val="00445941"/>
    <w:rsid w:val="0048174C"/>
    <w:rsid w:val="004E5279"/>
    <w:rsid w:val="004E66DC"/>
    <w:rsid w:val="004F6BFD"/>
    <w:rsid w:val="005045F7"/>
    <w:rsid w:val="00505191"/>
    <w:rsid w:val="00523076"/>
    <w:rsid w:val="0054186C"/>
    <w:rsid w:val="005651FB"/>
    <w:rsid w:val="00577B08"/>
    <w:rsid w:val="005A23C1"/>
    <w:rsid w:val="005A2A09"/>
    <w:rsid w:val="005C51AD"/>
    <w:rsid w:val="006066E3"/>
    <w:rsid w:val="006357CE"/>
    <w:rsid w:val="006B5ADA"/>
    <w:rsid w:val="006F488C"/>
    <w:rsid w:val="00765DFE"/>
    <w:rsid w:val="007A6CFB"/>
    <w:rsid w:val="007C20D2"/>
    <w:rsid w:val="007E21C2"/>
    <w:rsid w:val="007E6F0D"/>
    <w:rsid w:val="00822EF0"/>
    <w:rsid w:val="009043E3"/>
    <w:rsid w:val="00943082"/>
    <w:rsid w:val="009561EC"/>
    <w:rsid w:val="00960E6E"/>
    <w:rsid w:val="0096528C"/>
    <w:rsid w:val="00987390"/>
    <w:rsid w:val="00990071"/>
    <w:rsid w:val="009A2B04"/>
    <w:rsid w:val="009B7BBD"/>
    <w:rsid w:val="00A10F03"/>
    <w:rsid w:val="00A26618"/>
    <w:rsid w:val="00A46E8D"/>
    <w:rsid w:val="00A61902"/>
    <w:rsid w:val="00AC126F"/>
    <w:rsid w:val="00AC7E90"/>
    <w:rsid w:val="00B24402"/>
    <w:rsid w:val="00B85632"/>
    <w:rsid w:val="00BC1343"/>
    <w:rsid w:val="00BC6955"/>
    <w:rsid w:val="00C14ABF"/>
    <w:rsid w:val="00C3270A"/>
    <w:rsid w:val="00C52281"/>
    <w:rsid w:val="00C54AA6"/>
    <w:rsid w:val="00C621DA"/>
    <w:rsid w:val="00C636BF"/>
    <w:rsid w:val="00C9211F"/>
    <w:rsid w:val="00CD5134"/>
    <w:rsid w:val="00CE709C"/>
    <w:rsid w:val="00D131C8"/>
    <w:rsid w:val="00D14DA0"/>
    <w:rsid w:val="00D307AE"/>
    <w:rsid w:val="00D3403C"/>
    <w:rsid w:val="00D56093"/>
    <w:rsid w:val="00D65145"/>
    <w:rsid w:val="00DA6AF9"/>
    <w:rsid w:val="00DC5C30"/>
    <w:rsid w:val="00DD5BAC"/>
    <w:rsid w:val="00DF5D50"/>
    <w:rsid w:val="00E0244A"/>
    <w:rsid w:val="00E12C5E"/>
    <w:rsid w:val="00E35251"/>
    <w:rsid w:val="00E54970"/>
    <w:rsid w:val="00E670D3"/>
    <w:rsid w:val="00E82707"/>
    <w:rsid w:val="00EB4B2D"/>
    <w:rsid w:val="00EB5D56"/>
    <w:rsid w:val="00EE358A"/>
    <w:rsid w:val="00EF2328"/>
    <w:rsid w:val="00F566B6"/>
    <w:rsid w:val="00F823E6"/>
    <w:rsid w:val="00F8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F0F87"/>
  <w15:chartTrackingRefBased/>
  <w15:docId w15:val="{DE1E5E46-CFE1-4233-9503-14A18AF8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val="en-US"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  <w:style w:type="paragraph" w:customStyle="1" w:styleId="1">
    <w:name w:val="1 Пункт"/>
    <w:basedOn w:val="Normal"/>
    <w:qFormat/>
    <w:rsid w:val="00943082"/>
    <w:rPr>
      <w:rFonts w:ascii="Times New Roman" w:hAnsi="Times New Roman" w:cs="Times New Roman"/>
      <w:b/>
      <w:i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54;&#1089;&#1085;%20&#1087;&#1088;&#1086;&#1075;&#1088;&#1072;&#1084;&#1091;&#1074;&#1072;&#1085;&#1085;&#1103;\&#1051;&#1056;_&#1050;&#1072;&#1087;&#1110;&#1090;&#1072;&#1085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ЛР_Капітан_Шаблон.dotx</Template>
  <TotalTime>81</TotalTime>
  <Pages>14</Pages>
  <Words>1797</Words>
  <Characters>10244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Kapitan Vitalii</cp:lastModifiedBy>
  <cp:revision>7</cp:revision>
  <dcterms:created xsi:type="dcterms:W3CDTF">2025-10-12T15:46:00Z</dcterms:created>
  <dcterms:modified xsi:type="dcterms:W3CDTF">2025-11-29T18:13:00Z</dcterms:modified>
</cp:coreProperties>
</file>