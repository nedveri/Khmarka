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EF67" w14:textId="77777777" w:rsidR="00C621DA" w:rsidRPr="00A46E8D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A46E8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 w:rsidR="00537D4F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5</w:t>
      </w:r>
    </w:p>
    <w:p w14:paraId="5DE91A9B" w14:textId="75ED20D4" w:rsidR="00C621DA" w:rsidRPr="00537D4F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A3439E" w:rsidRPr="00A3439E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Алгоритми програмування задач з графами</w:t>
      </w:r>
    </w:p>
    <w:p w14:paraId="52AEA47E" w14:textId="77777777" w:rsidR="00BC6955" w:rsidRPr="00184B66" w:rsidRDefault="00C621DA" w:rsidP="00C14ABF">
      <w:pPr>
        <w:pStyle w:val="1Header"/>
        <w:rPr>
          <w:b w:val="0"/>
          <w:bCs w:val="0"/>
        </w:rPr>
      </w:pPr>
      <w:r w:rsidRPr="00EB4B2D">
        <w:t>Мета:</w:t>
      </w:r>
    </w:p>
    <w:p w14:paraId="68FD8A83" w14:textId="5935BD7D" w:rsidR="00A3439E" w:rsidRPr="00F14002" w:rsidRDefault="00F14002" w:rsidP="00F14002">
      <w:pPr>
        <w:pStyle w:val="1Normal"/>
      </w:pPr>
      <w:r w:rsidRPr="00F14002">
        <w:t>Використовуючи алгоритми Прима, Крускала навчитись будувати мінімальне кістякове дерево.</w:t>
      </w:r>
    </w:p>
    <w:p w14:paraId="63A5746D" w14:textId="6DA834C6" w:rsidR="00C3270A" w:rsidRDefault="00C3270A" w:rsidP="00DC5C30">
      <w:pPr>
        <w:pStyle w:val="1Header"/>
      </w:pPr>
      <w:r>
        <w:t>Варіант 8. Задача 1.</w:t>
      </w:r>
    </w:p>
    <w:p w14:paraId="5D706C76" w14:textId="77777777" w:rsidR="00DC5C30" w:rsidRDefault="00C3270A" w:rsidP="00C3270A">
      <w:pPr>
        <w:pStyle w:val="1Header"/>
      </w:pPr>
      <w:r>
        <w:t xml:space="preserve">Умова: </w:t>
      </w:r>
    </w:p>
    <w:p w14:paraId="2950FBB6" w14:textId="77777777" w:rsidR="00B57F8F" w:rsidRDefault="00B57F8F" w:rsidP="00B57F8F">
      <w:pPr>
        <w:pStyle w:val="NormalWeb"/>
        <w:spacing w:before="0" w:beforeAutospacing="0" w:after="0" w:afterAutospacing="0"/>
        <w:contextualSpacing/>
        <w:rPr>
          <w:noProof/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t>1.Розробити та налагодити проекти алгоритмів Пріма, Краскала на графах в середовищі програмування.</w:t>
      </w:r>
    </w:p>
    <w:p w14:paraId="53A24233" w14:textId="77777777" w:rsidR="00B57F8F" w:rsidRDefault="00B57F8F" w:rsidP="00B57F8F">
      <w:pPr>
        <w:pStyle w:val="NormalWeb"/>
        <w:spacing w:before="0" w:beforeAutospacing="0" w:after="0" w:afterAutospacing="0"/>
        <w:contextualSpacing/>
        <w:rPr>
          <w:noProof/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t>2.Перевірте роботу програм за власно побудованими графами.(мін. 5-9 вузлів)</w:t>
      </w:r>
    </w:p>
    <w:p w14:paraId="3CFDD62A" w14:textId="689C6A2D" w:rsidR="005D18E0" w:rsidRDefault="00A3439E" w:rsidP="00B57F8F">
      <w:pPr>
        <w:pStyle w:val="1Normal"/>
        <w:rPr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8BEF91" wp14:editId="6AC07CB5">
            <wp:simplePos x="0" y="0"/>
            <wp:positionH relativeFrom="column">
              <wp:posOffset>-78740</wp:posOffset>
            </wp:positionH>
            <wp:positionV relativeFrom="paragraph">
              <wp:posOffset>702310</wp:posOffset>
            </wp:positionV>
            <wp:extent cx="6120765" cy="5892800"/>
            <wp:effectExtent l="0" t="0" r="0" b="0"/>
            <wp:wrapTopAndBottom/>
            <wp:docPr id="163346281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EA1">
        <w:rPr>
          <w:lang w:eastAsia="ru-RU"/>
        </w:rPr>
        <w:t>В Лісогринівецькій СТГ є 14 сіл, селищна рада планує прокласти асфальт, щоб об’єднати усі села, задля економії бюджету хочуть прокласти найменшу довжину доріг</w:t>
      </w:r>
      <w:r w:rsidR="005D18E0">
        <w:rPr>
          <w:lang w:eastAsia="ru-RU"/>
        </w:rPr>
        <w:t>:</w:t>
      </w:r>
    </w:p>
    <w:p w14:paraId="7854DB99" w14:textId="77777777" w:rsidR="00B57F8F" w:rsidRDefault="00B57F8F" w:rsidP="00B57F8F">
      <w:pPr>
        <w:pStyle w:val="1Normal"/>
        <w:rPr>
          <w:lang w:eastAsia="ru-RU"/>
        </w:rPr>
      </w:pPr>
    </w:p>
    <w:p w14:paraId="7A817028" w14:textId="77777777" w:rsidR="00F14002" w:rsidRDefault="00F140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321CD9D" w14:textId="62F8B695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lastRenderedPageBreak/>
        <w:t>Лісові Гринівці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2D9F4B3" w14:textId="3A453D14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Стуфчинці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2DC7569" w14:textId="1D1F43E8" w:rsidR="00A3439E" w:rsidRPr="00F14002" w:rsidRDefault="00A3439E" w:rsidP="00F140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Терешівці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D53129B" w14:textId="7279E5EB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Пашківці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6FDA590" w14:textId="79D6290D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Гнатівці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5BC57CAC" w14:textId="11908EBD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Аркадіївці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24CB9E3" w14:textId="68FCA52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Климашівка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1484066B" w14:textId="78797501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Моломолинці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27F6FF41" w14:textId="3AC50FE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Печеськи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9AB25EC" w14:textId="1DCB423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Шпичинці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45DAA93F" w14:textId="1EACFCC9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Скаржинці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709BBFE8" w14:textId="09B46136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Редвинці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221E284F" w14:textId="6D31B11D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3439E">
        <w:rPr>
          <w:rFonts w:ascii="Times New Roman" w:hAnsi="Times New Roman" w:cs="Times New Roman"/>
          <w:sz w:val="20"/>
          <w:szCs w:val="20"/>
        </w:rPr>
        <w:t>Ходаківці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79FD3071" w14:textId="5F62C10B" w:rsidR="00A3439E" w:rsidRPr="00A3439E" w:rsidRDefault="00A3439E" w:rsidP="00A34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A3439E">
        <w:rPr>
          <w:rFonts w:ascii="Times New Roman" w:hAnsi="Times New Roman" w:cs="Times New Roman"/>
          <w:sz w:val="20"/>
          <w:szCs w:val="20"/>
        </w:rPr>
        <w:t>Тиранівка</w:t>
      </w:r>
      <w:r w:rsidRPr="00A3439E">
        <w:rPr>
          <w:rFonts w:ascii="Times New Roman" w:hAnsi="Times New Roman" w:cs="Times New Roman"/>
          <w:sz w:val="20"/>
          <w:szCs w:val="20"/>
        </w:rPr>
        <w:tab/>
      </w:r>
    </w:p>
    <w:p w14:paraId="6600DA80" w14:textId="77777777"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14:paraId="022A97A0" w14:textId="7ACDD135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 xml:space="preserve">Main.cpp </w:t>
      </w:r>
    </w:p>
    <w:p w14:paraId="37078528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main()</w:t>
      </w:r>
    </w:p>
    <w:p w14:paraId="368C1392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вибір користувача в меню, кількість вершин (n), назви вершин (names), ваги ребер матриці (matrix), імена файлів для збереження/завантаження.</w:t>
      </w:r>
    </w:p>
    <w:p w14:paraId="36D78FD2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виклик відповідних функцій обробки згідно з обраним пунктом меню, вивід результатів у консоль, код завершення 0.</w:t>
      </w:r>
    </w:p>
    <w:p w14:paraId="06B54595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int, std::string, std::string*, double**.</w:t>
      </w:r>
    </w:p>
    <w:p w14:paraId="733B13E2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2FB63E8A" w14:textId="77777777" w:rsidR="00CC0260" w:rsidRDefault="00CC0260" w:rsidP="00CC0260">
      <w:pPr>
        <w:pStyle w:val="1Normal"/>
        <w:contextualSpacing/>
        <w:rPr>
          <w:i/>
          <w:iCs/>
        </w:rPr>
      </w:pPr>
    </w:p>
    <w:p w14:paraId="20A6CD96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300B2BE3" w14:textId="48727D02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Menu.cpp</w:t>
      </w:r>
    </w:p>
    <w:p w14:paraId="379F69AC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menu()</w:t>
      </w:r>
    </w:p>
    <w:p w14:paraId="79A5CCE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введення користувачем цілого числа (k) з клавіатури.</w:t>
      </w:r>
    </w:p>
    <w:p w14:paraId="68B225C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ціле число (k), що відповідає обраному пункту меню.</w:t>
      </w:r>
    </w:p>
    <w:p w14:paraId="155F8914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int.</w:t>
      </w:r>
    </w:p>
    <w:p w14:paraId="0D1A729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4AAA2E9E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5F8CAEDC" w14:textId="77777777" w:rsidR="00CC0260" w:rsidRDefault="00CC0260" w:rsidP="00CC0260">
      <w:pPr>
        <w:pStyle w:val="1Normal"/>
        <w:contextualSpacing/>
        <w:rPr>
          <w:i/>
          <w:iCs/>
        </w:rPr>
      </w:pPr>
    </w:p>
    <w:p w14:paraId="7B466451" w14:textId="73FA2C91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Algorithms.h</w:t>
      </w:r>
    </w:p>
    <w:p w14:paraId="0C632F4F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printPrim()</w:t>
      </w:r>
    </w:p>
    <w:p w14:paraId="541A98E7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матрицю суміжності (matrix), кількість вершин (n), масив назв вершин (names).</w:t>
      </w:r>
    </w:p>
    <w:p w14:paraId="1B68C065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вивід у консоль побудованого мінімального кістякового дерева (алгоритм Прима) та його загальної ваги.</w:t>
      </w:r>
    </w:p>
    <w:p w14:paraId="1CA99A71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double**, int, std::string*, double*, int*, bool*.</w:t>
      </w:r>
    </w:p>
    <w:p w14:paraId="319699EC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799BC766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683D9DFF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findParent()</w:t>
      </w:r>
    </w:p>
    <w:p w14:paraId="1EE328EA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масив батьківських вершин (parent), індекс поточної вершини (x).</w:t>
      </w:r>
    </w:p>
    <w:p w14:paraId="0BA5545B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індекс кореневої вершини для заданої множини (з паралельним стисненням шляху).</w:t>
      </w:r>
    </w:p>
    <w:p w14:paraId="60A1D52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int*, int.</w:t>
      </w:r>
    </w:p>
    <w:p w14:paraId="3B7A94C1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lastRenderedPageBreak/>
        <w:t>4) Тестування: перевірити роботу програм для всіх віток алгоритму.</w:t>
      </w:r>
    </w:p>
    <w:p w14:paraId="68A97F4F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4985F9AD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unite()</w:t>
      </w:r>
    </w:p>
    <w:p w14:paraId="33C844FB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масив батьківських вершин (parent), індекси двох вершин для об'єднання (a, b).</w:t>
      </w:r>
    </w:p>
    <w:p w14:paraId="250B109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логічне значення (true, якщо об'єднання відбулося успішно; false, якщо вершини вже належать до однієї множини).</w:t>
      </w:r>
    </w:p>
    <w:p w14:paraId="3487A481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int*, int, bool.</w:t>
      </w:r>
    </w:p>
    <w:p w14:paraId="52BEBF2E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7AB92B2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</w:p>
    <w:p w14:paraId="2CB8DF58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Функція: printKruskal()</w:t>
      </w:r>
    </w:p>
    <w:p w14:paraId="4B5CEFBC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1) Вхідні дані: вказівник на матрицю суміжності (matrix), кількість вершин (n), масив назв вершин (names).</w:t>
      </w:r>
    </w:p>
    <w:p w14:paraId="4765E50D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2) Вихідні дані: вивід у консоль побудованого мінімального кістякового дерева (алгоритм Крускала) та його загальної ваги.</w:t>
      </w:r>
    </w:p>
    <w:p w14:paraId="2B10F0D3" w14:textId="77777777" w:rsidR="00CC0260" w:rsidRPr="00CC0260" w:rsidRDefault="00CC0260" w:rsidP="00CC0260">
      <w:pPr>
        <w:pStyle w:val="1Normal"/>
        <w:contextualSpacing/>
        <w:rPr>
          <w:i/>
          <w:iCs/>
        </w:rPr>
      </w:pPr>
      <w:r w:rsidRPr="00CC0260">
        <w:rPr>
          <w:i/>
          <w:iCs/>
        </w:rPr>
        <w:t>3) Типи даних: double**, int, std::string*, структура Edge, Edge*, int*.</w:t>
      </w:r>
    </w:p>
    <w:p w14:paraId="4A0CFFDA" w14:textId="43F3A4F8" w:rsidR="00C3270A" w:rsidRPr="00DF5D50" w:rsidRDefault="00CC0260" w:rsidP="00CC0260">
      <w:pPr>
        <w:pStyle w:val="1Normal"/>
        <w:contextualSpacing/>
        <w:rPr>
          <w:b/>
          <w:bCs/>
          <w:i/>
          <w:iCs/>
          <w:lang w:val="en-US"/>
        </w:rPr>
      </w:pPr>
      <w:r w:rsidRPr="00CC0260">
        <w:rPr>
          <w:i/>
          <w:iCs/>
        </w:rPr>
        <w:t>4) Тестування: перевірити роботу програм для всіх віток алгоритму.</w:t>
      </w:r>
    </w:p>
    <w:p w14:paraId="4B7B89C8" w14:textId="77777777" w:rsidR="00DC5C30" w:rsidRDefault="00C621DA" w:rsidP="00DC5C30">
      <w:pPr>
        <w:pStyle w:val="1Header"/>
        <w:rPr>
          <w:lang w:val="en-US"/>
        </w:rPr>
      </w:pPr>
      <w:r w:rsidRPr="00EB4B2D">
        <w:t>Код:</w:t>
      </w:r>
    </w:p>
    <w:p w14:paraId="21E0F1D5" w14:textId="77777777" w:rsidR="00EA08BF" w:rsidRDefault="00EA08BF" w:rsidP="00EA08BF">
      <w:pPr>
        <w:pStyle w:val="1Header"/>
        <w:rPr>
          <w:lang w:val="en-US"/>
        </w:rPr>
      </w:pPr>
      <w:r>
        <w:rPr>
          <w:lang w:val="en-US"/>
        </w:rPr>
        <w:t>Main.cpp:</w:t>
      </w:r>
    </w:p>
    <w:p w14:paraId="4DAA30F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"matrix_io.h"</w:t>
      </w:r>
    </w:p>
    <w:p w14:paraId="1524B97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"algorithms.h"</w:t>
      </w:r>
    </w:p>
    <w:p w14:paraId="3CEACB6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"menu.h"</w:t>
      </w:r>
    </w:p>
    <w:p w14:paraId="16897CA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33806E9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611F286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&lt;string.h&gt;</w:t>
      </w:r>
    </w:p>
    <w:p w14:paraId="035D4B2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184A2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 {</w:t>
      </w:r>
    </w:p>
    <w:p w14:paraId="17E12B6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44B16F0" w14:textId="77777777" w:rsidR="00EA08BF" w:rsidRPr="00CC0260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FBBCD1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 = 0, b = 1, fileCount = 0, choice;</w:t>
      </w:r>
    </w:p>
    <w:p w14:paraId="22B7549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filename;</w:t>
      </w:r>
    </w:p>
    <w:p w14:paraId="6E34833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names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F9A997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matrix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8FE44F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files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DA8B6B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C771F9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0102CC6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636947D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58F5DF9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14:paraId="6B8EA88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5AE3F74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 = 0;</w:t>
      </w:r>
    </w:p>
    <w:p w14:paraId="7691DCC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4CF4F1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3019801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к-ть вершин: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D54CE2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19764E9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AB0EFA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names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[n];</w:t>
      </w:r>
    </w:p>
    <w:p w14:paraId="20E7F2B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matrix = createMatrix(n);</w:t>
      </w:r>
    </w:p>
    <w:p w14:paraId="7D56ACF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368E2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24F8ED0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7CA8E99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"Ведіть назву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"-ої вершини: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7176F2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names[i];</w:t>
      </w:r>
    </w:p>
    <w:p w14:paraId="59114E6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07F936F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EBE2CA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60C489E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n; j++)</w:t>
      </w:r>
    </w:p>
    <w:p w14:paraId="6EEACDB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{</w:t>
      </w:r>
    </w:p>
    <w:p w14:paraId="40E2AFC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== j)</w:t>
      </w:r>
    </w:p>
    <w:p w14:paraId="537F793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5AAEE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&gt; j)</w:t>
      </w:r>
    </w:p>
    <w:p w14:paraId="1DF42E3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B9E594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відстань між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names[i]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та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names[j]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D3324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matrix[i][j];</w:t>
      </w:r>
    </w:p>
    <w:p w14:paraId="753CF74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(matrix[i][j] == 0)</w:t>
      </w:r>
    </w:p>
    <w:p w14:paraId="3EE75A0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    matrix[i][j]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DBL_MAX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C7676E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matrix[j][i] = matrix[i][j];</w:t>
      </w:r>
    </w:p>
    <w:p w14:paraId="77BCF92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}</w:t>
      </w:r>
    </w:p>
    <w:p w14:paraId="27B00B1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A63FC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2FEAA27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768A1C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641224C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18F06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2CC908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7CD0E8A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7A1A3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ім'я файлу: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84BE4A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filename;</w:t>
      </w:r>
    </w:p>
    <w:p w14:paraId="4290AC1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saveMatrix(matrix, names, n, filename);</w:t>
      </w:r>
    </w:p>
    <w:p w14:paraId="4326059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4B1E7B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5812701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files = listMatrixFiles(fileCount);</w:t>
      </w:r>
    </w:p>
    <w:p w14:paraId="566295F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210C3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(files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51DF474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"Немає збережених файлів.\n"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BDE40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8E0CE3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6353AAF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BD3566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"\nДоступні файли:\n"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5A63A2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fileCount; i++)</w:t>
      </w:r>
    </w:p>
    <w:p w14:paraId="2511E5B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files[i]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AA6D83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C10F3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номер файлу: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2729AE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choice;</w:t>
      </w:r>
    </w:p>
    <w:p w14:paraId="61ACB66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9DD7EC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matrix = loadMatrix(names, n, files[choice - 1]);</w:t>
      </w:r>
    </w:p>
    <w:p w14:paraId="015491F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46FD6F8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7196AAB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names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C1FB31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2726469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26F8C9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C704B8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4B0D498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7CA198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printPrim(matrix, n, names);</w:t>
      </w:r>
    </w:p>
    <w:p w14:paraId="7F41E64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E2CC96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37382FF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names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194061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26BB976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5AAF5A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9DBF8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60C84E7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F769C2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printKruskal(matrix, n, names);</w:t>
      </w:r>
    </w:p>
    <w:p w14:paraId="04509A6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33EF61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4172D5EC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D85A03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3A6043E2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A191024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8D032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12BED35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printMatrix(matrix, n, names);</w:t>
      </w:r>
    </w:p>
    <w:p w14:paraId="3DBED18D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79EE5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4CB9F49F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(matrix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4EA504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{</w:t>
      </w:r>
    </w:p>
    <w:p w14:paraId="7C1594F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 не заповненна!\n"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2FFDEC1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11800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73699EA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printEdgeList(matrix, n, names);</w:t>
      </w:r>
    </w:p>
    <w:p w14:paraId="35F84E27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1DAEDC9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16E0F3A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"Некоректний вибір!\n"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F08AB6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064CAB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75B8332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36905DAE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B669A53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(matrix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A3B5240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freeMatrix(matrix, n);</w:t>
      </w:r>
    </w:p>
    <w:p w14:paraId="20CF0A8A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(names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1D406D5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freeNames(names);</w:t>
      </w:r>
    </w:p>
    <w:p w14:paraId="7E16E3C7" w14:textId="77777777" w:rsidR="00EA08BF" w:rsidRPr="00CF5F4C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F2D57A8" w14:textId="77777777" w:rsid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14:paraId="38FE691F" w14:textId="1313A8E6" w:rsidR="00EA08BF" w:rsidRPr="00EA08BF" w:rsidRDefault="00EA08BF" w:rsidP="00EA0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71C2456" w14:textId="3DAAE46A" w:rsidR="00464A9C" w:rsidRDefault="00464A9C" w:rsidP="00464A9C">
      <w:pPr>
        <w:pStyle w:val="1Header"/>
        <w:rPr>
          <w:lang w:val="en-US"/>
        </w:rPr>
      </w:pPr>
      <w:r>
        <w:rPr>
          <w:lang w:val="en-US"/>
        </w:rPr>
        <w:t>Menu.cpp:</w:t>
      </w:r>
    </w:p>
    <w:p w14:paraId="5A8393BE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"menu.h"</w:t>
      </w:r>
    </w:p>
    <w:p w14:paraId="04C7D810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B890D8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20995655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591C6A2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-1;</w:t>
      </w:r>
    </w:p>
    <w:p w14:paraId="347E17D5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"===MENU===\n"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651E31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Ввести матрицю\n"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6443983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Зберегти матрицю в файл\n"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5F05CB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Загрузити матрицю з файлу\n"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26E2739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Побудувати кістякове дерево (Прима)\n"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6E36D73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Побудувати кістякове дерево (Крускала)\n"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EADA61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Надрукувати вагову матрицю\n"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5C8699F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Надрукувати ребра\n"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488BCF2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C574FE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Вихід\n"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E260F75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52BFDE2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ваш вибір: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3B77CAD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(k &lt; 0)</w:t>
      </w:r>
    </w:p>
    <w:p w14:paraId="4136CDD1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7DD9A808" w14:textId="77777777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67F0EF27" w14:textId="6276AD0D" w:rsidR="00464A9C" w:rsidRDefault="00464A9C" w:rsidP="00464A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92B9AEF" w14:textId="08E387B0" w:rsidR="00CF5F4C" w:rsidRPr="00CF5F4C" w:rsidRDefault="00CF5F4C" w:rsidP="00CF5F4C">
      <w:pPr>
        <w:pStyle w:val="1Header"/>
        <w:rPr>
          <w:lang w:val="en-US"/>
        </w:rPr>
      </w:pPr>
      <w:proofErr w:type="spellStart"/>
      <w:r>
        <w:rPr>
          <w:lang w:val="en-US"/>
        </w:rPr>
        <w:t>Algorithms.h</w:t>
      </w:r>
      <w:proofErr w:type="spellEnd"/>
      <w:r>
        <w:rPr>
          <w:lang w:val="en-US"/>
        </w:rPr>
        <w:t>:</w:t>
      </w:r>
    </w:p>
    <w:p w14:paraId="206ED67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"algorithms.h"</w:t>
      </w:r>
    </w:p>
    <w:p w14:paraId="07CDC84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3506A45B" w14:textId="101B7114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61D612C0" w14:textId="77777777" w:rsidR="000A00A8" w:rsidRP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AA1A97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printPrim(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06EEAF2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minEdge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DC3466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parent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1770132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inTree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419C0BD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804D2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471C43D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minEdge[i]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DBL_MAX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2630F7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parent[i] = -1;</w:t>
      </w:r>
    </w:p>
    <w:p w14:paraId="4D55B80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inTree[i]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80BB6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1A3463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minEdge[0] = 0.0;</w:t>
      </w:r>
    </w:p>
    <w:p w14:paraId="0FC9DBD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E03867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= 0.0;</w:t>
      </w:r>
    </w:p>
    <w:p w14:paraId="784B833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3F6917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iter = 0; iter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iter++) {</w:t>
      </w:r>
    </w:p>
    <w:p w14:paraId="2537D8C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u = -1;</w:t>
      </w:r>
    </w:p>
    <w:p w14:paraId="6A83190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42636B1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(!inTree[i] &amp;&amp; (u == -1 || minEdge[i] &lt; minEdge[u]))</w:t>
      </w:r>
    </w:p>
    <w:p w14:paraId="7B0F695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u = i;</w:t>
      </w:r>
    </w:p>
    <w:p w14:paraId="19499D6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8284E1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(u == -1 || minEdge[u]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DBL_MAX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D4786E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C0EB2D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EEDB9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inTree[u]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86BC7C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totalWeight += minEdge[u];</w:t>
      </w:r>
    </w:p>
    <w:p w14:paraId="39DC5B3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5A4F83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v = 0; v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v++)</w:t>
      </w:r>
    </w:p>
    <w:p w14:paraId="34D44E7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[u][v] != 0.0 &amp;&amp; !inTree[v]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[u][v] &lt; minEdge[v]) {</w:t>
      </w:r>
    </w:p>
    <w:p w14:paraId="4FD42E2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minEdge[v]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[u][v];</w:t>
      </w:r>
    </w:p>
    <w:p w14:paraId="19FBB47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parent[v] = u;</w:t>
      </w:r>
    </w:p>
    <w:p w14:paraId="6845E27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14:paraId="5C0E98E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370D627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8722B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"\nПрими — мінімальне кістякове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64B4B6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1996DF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"Звідки"</w:t>
      </w:r>
    </w:p>
    <w:p w14:paraId="761D512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setw(19)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"Куди"</w:t>
      </w:r>
    </w:p>
    <w:p w14:paraId="5DBE777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"Вага\n"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FA0E2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FF07E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DDFE4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3A71DFB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(parent[i] == -1)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9F254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[parent[i]]</w:t>
      </w:r>
    </w:p>
    <w:p w14:paraId="1D64D89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</w:t>
      </w:r>
    </w:p>
    <w:p w14:paraId="40D54E7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minEdge[i]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2F83D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03E0D44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33D4C9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1B0F72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"Загальна вага: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0778E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B5090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minEdge;</w:t>
      </w:r>
    </w:p>
    <w:p w14:paraId="56295C9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parent;</w:t>
      </w:r>
    </w:p>
    <w:p w14:paraId="0BD0F18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inTree;</w:t>
      </w:r>
    </w:p>
    <w:p w14:paraId="69CEB37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9C8AE6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D6B5A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14:paraId="620294A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from;</w:t>
      </w:r>
    </w:p>
    <w:p w14:paraId="180E19E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to;</w:t>
      </w:r>
    </w:p>
    <w:p w14:paraId="7005363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weight;</w:t>
      </w:r>
    </w:p>
    <w:p w14:paraId="12FEDB9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14:paraId="563BEFE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46E360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findParent(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231C43C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E5FEAF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]];</w:t>
      </w:r>
    </w:p>
    <w:p w14:paraId="10C6449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141876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9F3751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BE0FAC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unite(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4101A04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findParent(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66F750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findParent(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CEA4DB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3B41EC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00E769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5E849B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B60903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88E07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printKruskal(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14:paraId="38195E8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maxEdges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04C143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edges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[maxEdges];</w:t>
      </w:r>
    </w:p>
    <w:p w14:paraId="41B0848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edgeCount = 0;</w:t>
      </w:r>
    </w:p>
    <w:p w14:paraId="2BD832B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01F496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B4F34C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i + 1;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58A9948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!= 0.0)</w:t>
      </w:r>
    </w:p>
    <w:p w14:paraId="7CB318C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edges[edgeCount++]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 i, j,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};</w:t>
      </w:r>
    </w:p>
    <w:p w14:paraId="7DC9F35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78A20C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edgeCount; i++) {</w:t>
      </w:r>
    </w:p>
    <w:p w14:paraId="19197FF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 = edges[i];</w:t>
      </w:r>
    </w:p>
    <w:p w14:paraId="024DF2C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i - 1;</w:t>
      </w:r>
    </w:p>
    <w:p w14:paraId="0366A46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(j &gt;= 0 &amp;&amp; edges[j].weight &gt; key.weight) {</w:t>
      </w:r>
    </w:p>
    <w:p w14:paraId="13BE493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edges[j + 1]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edges[j];</w:t>
      </w:r>
    </w:p>
    <w:p w14:paraId="060C3B4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j--;</w:t>
      </w:r>
    </w:p>
    <w:p w14:paraId="1E4B287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445C1D42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edges[j + 1]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key;</w:t>
      </w:r>
    </w:p>
    <w:p w14:paraId="1CDB3BC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19094A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2A3012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parent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2707AD5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3024F74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parent[i] = i;</w:t>
      </w:r>
    </w:p>
    <w:p w14:paraId="1530081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EB4016C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A7719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"\nКрускала — мінімальне кістякове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4BE64B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2B4BD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"Звідки"</w:t>
      </w:r>
    </w:p>
    <w:p w14:paraId="4308BB1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setw(19)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"Куди"</w:t>
      </w:r>
    </w:p>
    <w:p w14:paraId="40FE283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"Вага\n"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15A7F8D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7DC4AC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92E3048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= 0.0;</w:t>
      </w:r>
    </w:p>
    <w:p w14:paraId="1BFEE82A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treeEdges = 0;</w:t>
      </w:r>
    </w:p>
    <w:p w14:paraId="1D1D5AF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37890E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edgeCount &amp;&amp; treeEdges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- 1; i++) {</w:t>
      </w:r>
    </w:p>
    <w:p w14:paraId="0F9190F7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Edge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&amp; e = edges[i];</w:t>
      </w:r>
    </w:p>
    <w:p w14:paraId="5E73140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(unite(parent, e.from, e.to)) {</w:t>
      </w:r>
    </w:p>
    <w:p w14:paraId="7FD3D7C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[e.from]</w:t>
      </w:r>
    </w:p>
    <w:p w14:paraId="7D0B11C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[e.to]</w:t>
      </w:r>
    </w:p>
    <w:p w14:paraId="2CB65A4F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e.weight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AB36023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totalWeight += e.weight;</w:t>
      </w:r>
    </w:p>
    <w:p w14:paraId="7E7C1DF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treeEdges++;</w:t>
      </w:r>
    </w:p>
    <w:p w14:paraId="7A9590B9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56DDF1E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1B953B8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7187384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(50,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0147CE0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"Загальна вага: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totalWeight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0762C1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648DF6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edges;</w:t>
      </w:r>
    </w:p>
    <w:p w14:paraId="6FA6D5FB" w14:textId="77777777" w:rsidR="000A00A8" w:rsidRDefault="000A00A8" w:rsidP="000A0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parent;</w:t>
      </w:r>
    </w:p>
    <w:p w14:paraId="5D61A7E7" w14:textId="6E6BE030" w:rsidR="00445941" w:rsidRPr="00445941" w:rsidRDefault="000A00A8" w:rsidP="000A00A8">
      <w:pPr>
        <w:pStyle w:val="1Code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673387D" w14:textId="77777777" w:rsidR="00C621DA" w:rsidRDefault="00C621DA" w:rsidP="00C14ABF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5"/>
        <w:gridCol w:w="6306"/>
        <w:gridCol w:w="2955"/>
      </w:tblGrid>
      <w:tr w:rsidR="00400029" w14:paraId="22C3B617" w14:textId="77777777" w:rsidTr="00400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dxa"/>
          </w:tcPr>
          <w:p w14:paraId="0D4AD8A6" w14:textId="77777777" w:rsidR="00990071" w:rsidRPr="007D32A8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6306" w:type="dxa"/>
          </w:tcPr>
          <w:p w14:paraId="0B66057D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2955" w:type="dxa"/>
          </w:tcPr>
          <w:p w14:paraId="63ED5431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400029" w14:paraId="4E75A1F4" w14:textId="77777777" w:rsidTr="0040002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dxa"/>
          </w:tcPr>
          <w:p w14:paraId="492D6579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6306" w:type="dxa"/>
          </w:tcPr>
          <w:p w14:paraId="6D9AB9FB" w14:textId="5A91850A" w:rsidR="00990071" w:rsidRDefault="00CC0260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02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A9C0F4" wp14:editId="4B11A050">
                  <wp:extent cx="3798689" cy="3086100"/>
                  <wp:effectExtent l="0" t="0" r="0" b="0"/>
                  <wp:docPr id="207840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4022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282" cy="309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5" w:type="dxa"/>
          </w:tcPr>
          <w:p w14:paraId="63DDC905" w14:textId="77777777" w:rsidR="005C51AD" w:rsidRPr="00990071" w:rsidRDefault="005C51AD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029" w14:paraId="0DD57218" w14:textId="77777777" w:rsidTr="0040002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dxa"/>
          </w:tcPr>
          <w:p w14:paraId="11D2DF04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6306" w:type="dxa"/>
          </w:tcPr>
          <w:p w14:paraId="61C259F8" w14:textId="31D82992" w:rsidR="00990071" w:rsidRPr="003E5D13" w:rsidRDefault="00CC0260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026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BF9B4F" wp14:editId="3A7DD1AF">
                  <wp:extent cx="3864429" cy="3078715"/>
                  <wp:effectExtent l="0" t="0" r="3175" b="7620"/>
                  <wp:docPr id="1531675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75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904" cy="308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5" w:type="dxa"/>
          </w:tcPr>
          <w:p w14:paraId="78025DCD" w14:textId="77777777" w:rsidR="00CC0260" w:rsidRPr="00990071" w:rsidRDefault="00CC0260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44A854" w14:textId="77777777" w:rsidR="00C81D4A" w:rsidRPr="00DC5C30" w:rsidRDefault="00C81D4A" w:rsidP="00C81D4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C5C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Висновок:</w:t>
      </w:r>
      <w:r w:rsidRPr="00DC5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 час виконання лабораторної роботи я навчився в</w:t>
      </w:r>
      <w:r w:rsidRPr="005D57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икористовуючи алгоритми Прима, Крускала будувати мінімальне кістякове дерево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6B1E284" w14:textId="0F8068E4" w:rsidR="00C621DA" w:rsidRPr="00DC5C30" w:rsidRDefault="00C621DA" w:rsidP="00C81D4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C621DA" w:rsidRPr="00DC5C30" w:rsidSect="00C621DA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33A83" w14:textId="77777777" w:rsidR="00180FEE" w:rsidRDefault="00180FEE" w:rsidP="004421FA">
      <w:pPr>
        <w:spacing w:after="0" w:line="240" w:lineRule="auto"/>
      </w:pPr>
      <w:r>
        <w:separator/>
      </w:r>
    </w:p>
  </w:endnote>
  <w:endnote w:type="continuationSeparator" w:id="0">
    <w:p w14:paraId="2B189942" w14:textId="77777777" w:rsidR="00180FEE" w:rsidRDefault="00180FEE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0128C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C9C52D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6AC9C52D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8A7225" w14:textId="0D582534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464A9C">
                            <w:rPr>
                              <w:rFonts w:cstheme="minorHAnsi"/>
                              <w:sz w:val="40"/>
                              <w:lang w:val="en-US"/>
                            </w:rPr>
                            <w:t>15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B49CE9B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258A7225" w14:textId="0D582534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464A9C">
                      <w:rPr>
                        <w:rFonts w:cstheme="minorHAnsi"/>
                        <w:sz w:val="40"/>
                        <w:lang w:val="en-US"/>
                      </w:rPr>
                      <w:t>15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B49CE9B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0EBB64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1F0EBB64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4FDDF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C6999A" w14:textId="77777777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1</w:t>
                          </w:r>
                          <w:r w:rsidR="00537D4F">
                            <w:rPr>
                              <w:rFonts w:cstheme="minorHAnsi"/>
                              <w:sz w:val="40"/>
                            </w:rPr>
                            <w:t>5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7AFF7B4A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41C6999A" w14:textId="77777777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1</w:t>
                    </w:r>
                    <w:r w:rsidR="00537D4F">
                      <w:rPr>
                        <w:rFonts w:cstheme="minorHAnsi"/>
                        <w:sz w:val="40"/>
                      </w:rPr>
                      <w:t>5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7AFF7B4A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7644C5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797644C5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30CBC" w14:textId="77777777" w:rsidR="00180FEE" w:rsidRDefault="00180FEE" w:rsidP="004421FA">
      <w:pPr>
        <w:spacing w:after="0" w:line="240" w:lineRule="auto"/>
      </w:pPr>
      <w:r>
        <w:separator/>
      </w:r>
    </w:p>
  </w:footnote>
  <w:footnote w:type="continuationSeparator" w:id="0">
    <w:p w14:paraId="7399EBB9" w14:textId="77777777" w:rsidR="00180FEE" w:rsidRDefault="00180FEE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16CF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092D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BF41F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EB6A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08DCE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3A8CC671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95BC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3CCC0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3E7092D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30CBF41F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77CEB6A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0F408DCE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3A8CC671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01495BC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763CCC0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6E8B3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54EE28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2004E3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1ECC8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9C866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12CD7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47237C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6C6303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A84328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9DBA79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2796A1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31AC59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8DDE5C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6B019A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7D0ED0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051F9C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1BA448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BD9A97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D42714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0C04FE" w14:textId="514AC3A2" w:rsidR="00072426" w:rsidRPr="00201E6B" w:rsidRDefault="00A3439E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165A6">
                              <w:rPr>
                                <w:rStyle w:val="normalchar"/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Алгоритми програмування задач з графами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FF4A3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E4D9A3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37A31" w14:textId="35A8A54C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B57F8F" w:rsidRPr="00B57F8F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8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6AE051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B54EE28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3B2004E3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7B1ECC8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779C866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0412CD7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2147237C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5D6C6303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28A84328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5A9DBA79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702796A1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2931AC59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2C8DDE5C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3F6B019A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567D0ED0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2F051F9C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2B1BA448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0FBD9A97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73D42714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7C0C04FE" w14:textId="514AC3A2" w:rsidR="00072426" w:rsidRPr="00201E6B" w:rsidRDefault="00A3439E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165A6">
                        <w:rPr>
                          <w:rStyle w:val="normalchar"/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>Алгоритми програмування задач з графами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4EFF4A3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3BE4D9A3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5EF37A31" w14:textId="35A8A54C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B57F8F" w:rsidRPr="00B57F8F">
                        <w:rPr>
                          <w:i/>
                          <w:iCs/>
                          <w:noProof/>
                          <w:sz w:val="18"/>
                        </w:rPr>
                        <w:t>8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476AE051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32DF8"/>
    <w:multiLevelType w:val="hybridMultilevel"/>
    <w:tmpl w:val="9C96B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56146"/>
    <w:multiLevelType w:val="hybridMultilevel"/>
    <w:tmpl w:val="8C1A6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2"/>
  </w:num>
  <w:num w:numId="3" w16cid:durableId="1351371422">
    <w:abstractNumId w:val="11"/>
  </w:num>
  <w:num w:numId="4" w16cid:durableId="2077119791">
    <w:abstractNumId w:val="5"/>
  </w:num>
  <w:num w:numId="5" w16cid:durableId="1825317795">
    <w:abstractNumId w:val="10"/>
  </w:num>
  <w:num w:numId="6" w16cid:durableId="2055688796">
    <w:abstractNumId w:val="8"/>
  </w:num>
  <w:num w:numId="7" w16cid:durableId="16281253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3"/>
  </w:num>
  <w:num w:numId="10" w16cid:durableId="16976764">
    <w:abstractNumId w:val="7"/>
  </w:num>
  <w:num w:numId="11" w16cid:durableId="361397887">
    <w:abstractNumId w:val="1"/>
  </w:num>
  <w:num w:numId="12" w16cid:durableId="1556771783">
    <w:abstractNumId w:val="13"/>
  </w:num>
  <w:num w:numId="13" w16cid:durableId="610284079">
    <w:abstractNumId w:val="9"/>
  </w:num>
  <w:num w:numId="14" w16cid:durableId="717820281">
    <w:abstractNumId w:val="4"/>
  </w:num>
  <w:num w:numId="15" w16cid:durableId="866064505">
    <w:abstractNumId w:val="0"/>
  </w:num>
  <w:num w:numId="16" w16cid:durableId="364524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4F"/>
    <w:rsid w:val="00002AC2"/>
    <w:rsid w:val="00036B42"/>
    <w:rsid w:val="00072426"/>
    <w:rsid w:val="000A00A8"/>
    <w:rsid w:val="00162A16"/>
    <w:rsid w:val="0017620B"/>
    <w:rsid w:val="00180FEE"/>
    <w:rsid w:val="00184B66"/>
    <w:rsid w:val="001A492B"/>
    <w:rsid w:val="001B41D9"/>
    <w:rsid w:val="001B7754"/>
    <w:rsid w:val="00201E6B"/>
    <w:rsid w:val="002234C8"/>
    <w:rsid w:val="00245927"/>
    <w:rsid w:val="002752D2"/>
    <w:rsid w:val="002B03FE"/>
    <w:rsid w:val="002D402C"/>
    <w:rsid w:val="00304122"/>
    <w:rsid w:val="00370367"/>
    <w:rsid w:val="003823D6"/>
    <w:rsid w:val="00386ED7"/>
    <w:rsid w:val="00391FB4"/>
    <w:rsid w:val="00394E07"/>
    <w:rsid w:val="003A7971"/>
    <w:rsid w:val="003D545C"/>
    <w:rsid w:val="00400029"/>
    <w:rsid w:val="004123EE"/>
    <w:rsid w:val="004421FA"/>
    <w:rsid w:val="00445941"/>
    <w:rsid w:val="00464A9C"/>
    <w:rsid w:val="0048174C"/>
    <w:rsid w:val="004E66DC"/>
    <w:rsid w:val="004F6BFD"/>
    <w:rsid w:val="005045F7"/>
    <w:rsid w:val="00523076"/>
    <w:rsid w:val="00537D4F"/>
    <w:rsid w:val="005651FB"/>
    <w:rsid w:val="00577B08"/>
    <w:rsid w:val="005A23C1"/>
    <w:rsid w:val="005A2A09"/>
    <w:rsid w:val="005C51AD"/>
    <w:rsid w:val="005D18E0"/>
    <w:rsid w:val="006066E3"/>
    <w:rsid w:val="006357CE"/>
    <w:rsid w:val="00645EA1"/>
    <w:rsid w:val="006F488C"/>
    <w:rsid w:val="00765DFE"/>
    <w:rsid w:val="00791DBF"/>
    <w:rsid w:val="007A6CFB"/>
    <w:rsid w:val="007C20D2"/>
    <w:rsid w:val="007E21C2"/>
    <w:rsid w:val="007E6F0D"/>
    <w:rsid w:val="008F65EA"/>
    <w:rsid w:val="009043E3"/>
    <w:rsid w:val="009561EC"/>
    <w:rsid w:val="00960E6E"/>
    <w:rsid w:val="00987390"/>
    <w:rsid w:val="00990071"/>
    <w:rsid w:val="009A2B04"/>
    <w:rsid w:val="009B7BBD"/>
    <w:rsid w:val="009F42E7"/>
    <w:rsid w:val="00A10F03"/>
    <w:rsid w:val="00A26618"/>
    <w:rsid w:val="00A3439E"/>
    <w:rsid w:val="00A46E8D"/>
    <w:rsid w:val="00AC126F"/>
    <w:rsid w:val="00AC7E90"/>
    <w:rsid w:val="00B03E28"/>
    <w:rsid w:val="00B24402"/>
    <w:rsid w:val="00B34B31"/>
    <w:rsid w:val="00B57F8F"/>
    <w:rsid w:val="00B643D0"/>
    <w:rsid w:val="00B85632"/>
    <w:rsid w:val="00BC6955"/>
    <w:rsid w:val="00BC79D4"/>
    <w:rsid w:val="00C14ABF"/>
    <w:rsid w:val="00C3270A"/>
    <w:rsid w:val="00C52281"/>
    <w:rsid w:val="00C54AA6"/>
    <w:rsid w:val="00C621DA"/>
    <w:rsid w:val="00C636BF"/>
    <w:rsid w:val="00C81D4A"/>
    <w:rsid w:val="00C93F7D"/>
    <w:rsid w:val="00CC0260"/>
    <w:rsid w:val="00CD139C"/>
    <w:rsid w:val="00CD5134"/>
    <w:rsid w:val="00CE709C"/>
    <w:rsid w:val="00CF5F4C"/>
    <w:rsid w:val="00D131C8"/>
    <w:rsid w:val="00D14DA0"/>
    <w:rsid w:val="00D307AE"/>
    <w:rsid w:val="00DA6AF9"/>
    <w:rsid w:val="00DC5C30"/>
    <w:rsid w:val="00DD5BAC"/>
    <w:rsid w:val="00DF5D50"/>
    <w:rsid w:val="00E12C5E"/>
    <w:rsid w:val="00E3096C"/>
    <w:rsid w:val="00E35251"/>
    <w:rsid w:val="00E51955"/>
    <w:rsid w:val="00E54970"/>
    <w:rsid w:val="00E670D3"/>
    <w:rsid w:val="00EA08BF"/>
    <w:rsid w:val="00EB4B2D"/>
    <w:rsid w:val="00EB5D56"/>
    <w:rsid w:val="00EE358A"/>
    <w:rsid w:val="00EF2328"/>
    <w:rsid w:val="00F14002"/>
    <w:rsid w:val="00F566B6"/>
    <w:rsid w:val="00F823E6"/>
    <w:rsid w:val="00F83436"/>
    <w:rsid w:val="00F8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A90F3"/>
  <w15:chartTrackingRefBased/>
  <w15:docId w15:val="{931FCE5B-2F8D-4C6A-BD57-B0600D64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  <w:style w:type="character" w:customStyle="1" w:styleId="normalchar">
    <w:name w:val="normal__char"/>
    <w:basedOn w:val="DefaultParagraphFont"/>
    <w:rsid w:val="00A3439E"/>
  </w:style>
  <w:style w:type="paragraph" w:styleId="NormalWeb">
    <w:name w:val="Normal (Web)"/>
    <w:basedOn w:val="Normal"/>
    <w:uiPriority w:val="99"/>
    <w:unhideWhenUsed/>
    <w:rsid w:val="00B57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64B6E55DBAB374FAF45C10A1A7A421E" ma:contentTypeVersion="13" ma:contentTypeDescription="Створення нового документа." ma:contentTypeScope="" ma:versionID="acef25a9c8790d133d5a91a898f93929">
  <xsd:schema xmlns:xsd="http://www.w3.org/2001/XMLSchema" xmlns:xs="http://www.w3.org/2001/XMLSchema" xmlns:p="http://schemas.microsoft.com/office/2006/metadata/properties" xmlns:ns2="d310cdf0-479e-46f0-b9bf-f57b8547b3ca" xmlns:ns3="f889f649-51f7-49f3-8452-4a522e718858" targetNamespace="http://schemas.microsoft.com/office/2006/metadata/properties" ma:root="true" ma:fieldsID="7b7d46e6edbb27cf9639a709930e13fd" ns2:_="" ns3:_="">
    <xsd:import namespace="d310cdf0-479e-46f0-b9bf-f57b8547b3ca"/>
    <xsd:import namespace="f889f649-51f7-49f3-8452-4a522e71885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0cdf0-479e-46f0-b9bf-f57b8547b3c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9f649-51f7-49f3-8452-4a522e71885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86a121-44d6-4820-9ea3-96ef005bd6e1}" ma:internalName="TaxCatchAll" ma:showField="CatchAllData" ma:web="f889f649-51f7-49f3-8452-4a522e7188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10cdf0-479e-46f0-b9bf-f57b8547b3ca" xsi:nil="true"/>
    <TaxCatchAll xmlns="f889f649-51f7-49f3-8452-4a522e718858" xsi:nil="true"/>
    <lcf76f155ced4ddcb4097134ff3c332f xmlns="d310cdf0-479e-46f0-b9bf-f57b8547b3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DD0B6A-301C-47C7-A6FF-046ADBBEF3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356394-370D-4BA9-9DAC-1A72A210C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0cdf0-479e-46f0-b9bf-f57b8547b3ca"/>
    <ds:schemaRef ds:uri="f889f649-51f7-49f3-8452-4a522e7188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652579-99B5-4CDB-9CB1-20E20356DF54}">
  <ds:schemaRefs>
    <ds:schemaRef ds:uri="http://schemas.microsoft.com/office/2006/metadata/properties"/>
    <ds:schemaRef ds:uri="http://schemas.microsoft.com/office/infopath/2007/PartnerControls"/>
    <ds:schemaRef ds:uri="d310cdf0-479e-46f0-b9bf-f57b8547b3ca"/>
    <ds:schemaRef ds:uri="f889f649-51f7-49f3-8452-4a522e7188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</Template>
  <TotalTime>1</TotalTime>
  <Pages>1</Pages>
  <Words>1525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Vitalii</cp:lastModifiedBy>
  <cp:revision>3</cp:revision>
  <dcterms:created xsi:type="dcterms:W3CDTF">2026-04-21T05:44:00Z</dcterms:created>
  <dcterms:modified xsi:type="dcterms:W3CDTF">2026-04-21T05:44:00Z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0x010100264B6E55DBAB374FAF45C10A1A7A421E</vt:lpwstr>
  </property>
</Properties>
</file>