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EA235" w14:textId="77777777" w:rsidR="00C621DA" w:rsidRPr="008303E6" w:rsidRDefault="00C621DA" w:rsidP="008F018D">
      <w:pPr>
        <w:keepNext/>
        <w:tabs>
          <w:tab w:val="center" w:pos="4819"/>
        </w:tabs>
        <w:spacing w:before="24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</w:pPr>
      <w:bookmarkStart w:id="0" w:name="_Hlk208419343"/>
      <w:bookmarkStart w:id="1" w:name="_Toc430011316"/>
      <w:bookmarkStart w:id="2" w:name="_Toc430011913"/>
      <w:bookmarkStart w:id="3" w:name="_Toc474314532"/>
      <w:bookmarkEnd w:id="0"/>
      <w:r w:rsidRPr="008303E6"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  <w:t>Лаборато</w:t>
      </w:r>
      <w:r w:rsidR="00C3270A" w:rsidRPr="008303E6"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  <w:t>б</w:t>
      </w:r>
      <w:r w:rsidRPr="008303E6"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  <w:t xml:space="preserve">рна робота № </w:t>
      </w:r>
      <w:bookmarkStart w:id="4" w:name="_Toc430011317"/>
      <w:bookmarkStart w:id="5" w:name="_Toc430011914"/>
      <w:bookmarkEnd w:id="1"/>
      <w:bookmarkEnd w:id="2"/>
      <w:r w:rsidR="00C3270A" w:rsidRPr="008303E6"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  <w:t>4</w:t>
      </w:r>
    </w:p>
    <w:p w14:paraId="2C617417" w14:textId="77777777" w:rsidR="00C621DA" w:rsidRPr="008303E6" w:rsidRDefault="00C621DA" w:rsidP="004421FA">
      <w:pPr>
        <w:keepNext/>
        <w:spacing w:after="6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</w:pPr>
      <w:r w:rsidRPr="008303E6"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  <w:t xml:space="preserve">Тема: </w:t>
      </w:r>
      <w:bookmarkEnd w:id="3"/>
      <w:bookmarkEnd w:id="4"/>
      <w:bookmarkEnd w:id="5"/>
      <w:r w:rsidR="00C3270A" w:rsidRPr="008303E6"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  <w:t>РОЗРОБКА ПРОГРАМ З ЦИКЛІЧНИМИ АЛГОРИТМАМИ</w:t>
      </w:r>
    </w:p>
    <w:p w14:paraId="31AF6FF9" w14:textId="77777777" w:rsidR="00BC6955" w:rsidRPr="008303E6" w:rsidRDefault="00C621DA" w:rsidP="00C14ABF">
      <w:pPr>
        <w:pStyle w:val="1Header"/>
      </w:pPr>
      <w:r w:rsidRPr="008303E6">
        <w:t>Мета:</w:t>
      </w:r>
    </w:p>
    <w:p w14:paraId="78DE2D43" w14:textId="77777777" w:rsidR="008F018D" w:rsidRPr="008303E6" w:rsidRDefault="008F018D" w:rsidP="008F018D">
      <w:pPr>
        <w:pStyle w:val="1Normal"/>
        <w:rPr>
          <w:lang w:eastAsia="ru-RU"/>
        </w:rPr>
      </w:pPr>
    </w:p>
    <w:p w14:paraId="32676BBA" w14:textId="6A1F88BA" w:rsidR="00C3270A" w:rsidRPr="008303E6" w:rsidRDefault="00C3270A" w:rsidP="00DC5C30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8303E6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Оволодіти навичками щодо використання різних видів операторів циклу: цикли з параметрами</w:t>
      </w:r>
      <w:r w:rsidR="00B71666" w:rsidRPr="008303E6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</w:t>
      </w:r>
      <w:r w:rsidRPr="008303E6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lang w:eastAsia="ru-RU"/>
        </w:rPr>
        <w:t>for</w:t>
      </w:r>
      <w:r w:rsidRPr="008303E6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, цикли з умовою</w:t>
      </w:r>
      <w:r w:rsidR="00B71666" w:rsidRPr="008303E6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</w:t>
      </w:r>
      <w:r w:rsidRPr="008303E6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lang w:eastAsia="ru-RU"/>
        </w:rPr>
        <w:t>while</w:t>
      </w:r>
      <w:r w:rsidRPr="008303E6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, цикли з післяумовою</w:t>
      </w:r>
      <w:r w:rsidR="00B71666" w:rsidRPr="008303E6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</w:t>
      </w:r>
      <w:r w:rsidRPr="008303E6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lang w:eastAsia="ru-RU"/>
        </w:rPr>
        <w:t>do</w:t>
      </w:r>
      <w:r w:rsidRPr="008303E6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-</w:t>
      </w:r>
      <w:r w:rsidRPr="008303E6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lang w:eastAsia="ru-RU"/>
        </w:rPr>
        <w:t>while</w:t>
      </w:r>
      <w:r w:rsidRPr="008303E6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.</w:t>
      </w:r>
    </w:p>
    <w:p w14:paraId="449C8C9C" w14:textId="02B566C6" w:rsidR="00577B08" w:rsidRPr="008303E6" w:rsidRDefault="00C3270A" w:rsidP="00DC5C30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8303E6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Дослідити роботу операторів керування:</w:t>
      </w:r>
      <w:r w:rsidR="00B71666" w:rsidRPr="008303E6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</w:t>
      </w:r>
      <w:r w:rsidRPr="008303E6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lang w:eastAsia="ru-RU"/>
        </w:rPr>
        <w:t>break,</w:t>
      </w:r>
      <w:r w:rsidR="00B71666" w:rsidRPr="008303E6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lang w:eastAsia="ru-RU"/>
        </w:rPr>
        <w:t xml:space="preserve"> </w:t>
      </w:r>
      <w:r w:rsidRPr="008303E6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lang w:eastAsia="ru-RU"/>
        </w:rPr>
        <w:t>continue,</w:t>
      </w:r>
      <w:r w:rsidR="00B71666" w:rsidRPr="008303E6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lang w:eastAsia="ru-RU"/>
        </w:rPr>
        <w:t xml:space="preserve"> </w:t>
      </w:r>
      <w:r w:rsidRPr="008303E6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lang w:eastAsia="ru-RU"/>
        </w:rPr>
        <w:t>return,</w:t>
      </w:r>
      <w:r w:rsidR="00B71666" w:rsidRPr="008303E6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lang w:eastAsia="ru-RU"/>
        </w:rPr>
        <w:t xml:space="preserve"> </w:t>
      </w:r>
      <w:r w:rsidRPr="008303E6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lang w:eastAsia="ru-RU"/>
        </w:rPr>
        <w:t>goto.</w:t>
      </w:r>
    </w:p>
    <w:p w14:paraId="44CB0A2F" w14:textId="77777777" w:rsidR="00DC5C30" w:rsidRPr="008303E6" w:rsidRDefault="00DC5C30" w:rsidP="00DC5C30">
      <w:pPr>
        <w:pStyle w:val="1Header"/>
      </w:pPr>
    </w:p>
    <w:p w14:paraId="3C529693" w14:textId="3C4DCFBE" w:rsidR="00C3270A" w:rsidRPr="008303E6" w:rsidRDefault="00C3270A" w:rsidP="00B71666">
      <w:pPr>
        <w:pStyle w:val="1Header"/>
        <w:jc w:val="center"/>
      </w:pPr>
      <w:r w:rsidRPr="008303E6">
        <w:t>Варіант 8. Задача 1.</w:t>
      </w:r>
    </w:p>
    <w:p w14:paraId="476755A7" w14:textId="77777777" w:rsidR="00DC5C30" w:rsidRPr="008303E6" w:rsidRDefault="00C3270A" w:rsidP="00C3270A">
      <w:pPr>
        <w:pStyle w:val="1Header"/>
      </w:pPr>
      <w:r w:rsidRPr="008303E6">
        <w:t xml:space="preserve">Умова: </w:t>
      </w:r>
    </w:p>
    <w:p w14:paraId="35B52871" w14:textId="77777777" w:rsidR="008F018D" w:rsidRPr="008303E6" w:rsidRDefault="008F018D" w:rsidP="008F018D">
      <w:pPr>
        <w:pStyle w:val="1Normal"/>
        <w:rPr>
          <w:lang w:eastAsia="ru-RU"/>
        </w:rPr>
      </w:pPr>
    </w:p>
    <w:p w14:paraId="624DAFBF" w14:textId="37A683A3" w:rsidR="00C3270A" w:rsidRPr="008303E6" w:rsidRDefault="00C3270A" w:rsidP="008F018D">
      <w:pPr>
        <w:pStyle w:val="1Normal"/>
      </w:pPr>
      <w:r w:rsidRPr="008303E6">
        <w:t>Обчислити і вивести на екран у вигляді таблиці значення функції F на інтервалі від Хпоч. до Хкінц. з кроком Δх. Значення a, b, c, Хпоч., Хкінц., Δх вводити з клавіатури з обов’язковою перевіркою правильності введення.</w:t>
      </w:r>
    </w:p>
    <w:p w14:paraId="0150B546" w14:textId="22DA2DCE" w:rsidR="008F018D" w:rsidRPr="008303E6" w:rsidRDefault="008F018D" w:rsidP="00DC5C30">
      <w:pPr>
        <w:pStyle w:val="1Normal"/>
        <w:rPr>
          <w:lang w:eastAsia="ru-RU"/>
        </w:rPr>
      </w:pPr>
      <w:r w:rsidRPr="008303E6">
        <w:rPr>
          <w:rFonts w:eastAsia="Times New Roman" w:cs="Times New Roman"/>
          <w:noProof/>
          <w:color w:val="000000"/>
          <w:sz w:val="12"/>
          <w:szCs w:val="12"/>
          <w:lang w:eastAsia="ru-RU"/>
        </w:rPr>
        <w:drawing>
          <wp:anchor distT="0" distB="0" distL="114300" distR="114300" simplePos="0" relativeHeight="251661312" behindDoc="0" locked="0" layoutInCell="1" allowOverlap="1" wp14:anchorId="4D0AEEFB" wp14:editId="22041D35">
            <wp:simplePos x="0" y="0"/>
            <wp:positionH relativeFrom="column">
              <wp:posOffset>-132927</wp:posOffset>
            </wp:positionH>
            <wp:positionV relativeFrom="paragraph">
              <wp:posOffset>396663</wp:posOffset>
            </wp:positionV>
            <wp:extent cx="3609975" cy="981075"/>
            <wp:effectExtent l="0" t="0" r="9525" b="9525"/>
            <wp:wrapTopAndBottom/>
            <wp:docPr id="24" name="Рисунок 24" descr="D:\Технологія програмування2_files\image0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:\Технологія програмування2_files\image07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C46E8F9" w14:textId="65059962" w:rsidR="00B71666" w:rsidRPr="008303E6" w:rsidRDefault="00B71666" w:rsidP="00DC5C30">
      <w:pPr>
        <w:pStyle w:val="1Normal"/>
        <w:rPr>
          <w:lang w:eastAsia="ru-RU"/>
        </w:rPr>
      </w:pPr>
    </w:p>
    <w:p w14:paraId="595C288C" w14:textId="77777777" w:rsidR="00765DFE" w:rsidRPr="008303E6" w:rsidRDefault="00765DFE" w:rsidP="00C14ABF">
      <w:pPr>
        <w:pStyle w:val="1Header"/>
      </w:pPr>
      <w:r w:rsidRPr="008303E6">
        <w:t>Формалізація задачі</w:t>
      </w:r>
      <w:r w:rsidR="00D131C8" w:rsidRPr="008303E6">
        <w:t>:</w:t>
      </w:r>
    </w:p>
    <w:p w14:paraId="2677FAB5" w14:textId="77777777" w:rsidR="008F018D" w:rsidRPr="008303E6" w:rsidRDefault="008F018D" w:rsidP="008F018D">
      <w:pPr>
        <w:pStyle w:val="1Normal"/>
        <w:rPr>
          <w:lang w:eastAsia="ru-RU"/>
        </w:rPr>
      </w:pPr>
    </w:p>
    <w:p w14:paraId="3F8C6DDB" w14:textId="77777777" w:rsidR="00C3270A" w:rsidRPr="008303E6" w:rsidRDefault="00C3270A" w:rsidP="008F018D">
      <w:pPr>
        <w:pStyle w:val="1Header"/>
        <w:spacing w:after="240"/>
        <w:rPr>
          <w:rFonts w:eastAsiaTheme="minorHAnsi"/>
          <w:b w:val="0"/>
          <w:bCs w:val="0"/>
          <w:i/>
          <w:iCs/>
          <w:lang w:eastAsia="en-US"/>
        </w:rPr>
      </w:pPr>
      <w:r w:rsidRPr="008303E6">
        <w:rPr>
          <w:rFonts w:eastAsiaTheme="minorHAnsi"/>
          <w:b w:val="0"/>
          <w:bCs w:val="0"/>
          <w:i/>
          <w:iCs/>
          <w:lang w:eastAsia="en-US"/>
        </w:rPr>
        <w:t>1)</w:t>
      </w:r>
      <w:r w:rsidRPr="008303E6">
        <w:rPr>
          <w:rFonts w:eastAsiaTheme="minorHAnsi"/>
          <w:b w:val="0"/>
          <w:bCs w:val="0"/>
          <w:i/>
          <w:iCs/>
          <w:lang w:eastAsia="en-US"/>
        </w:rPr>
        <w:tab/>
        <w:t>Вхідні дані: a, b, c, x(Xпоч.), x1(Xкін.), h(Δх) — будь-які дійсні числа, введені користувачем.</w:t>
      </w:r>
    </w:p>
    <w:p w14:paraId="095F5316" w14:textId="77777777" w:rsidR="00C3270A" w:rsidRPr="008303E6" w:rsidRDefault="00C3270A" w:rsidP="008F018D">
      <w:pPr>
        <w:pStyle w:val="1Header"/>
        <w:spacing w:after="240"/>
        <w:rPr>
          <w:rFonts w:eastAsiaTheme="minorHAnsi"/>
          <w:b w:val="0"/>
          <w:bCs w:val="0"/>
          <w:i/>
          <w:iCs/>
          <w:lang w:eastAsia="en-US"/>
        </w:rPr>
      </w:pPr>
      <w:r w:rsidRPr="008303E6">
        <w:rPr>
          <w:rFonts w:eastAsiaTheme="minorHAnsi"/>
          <w:b w:val="0"/>
          <w:bCs w:val="0"/>
          <w:i/>
          <w:iCs/>
          <w:lang w:eastAsia="en-US"/>
        </w:rPr>
        <w:t>2)</w:t>
      </w:r>
      <w:r w:rsidRPr="008303E6">
        <w:rPr>
          <w:rFonts w:eastAsiaTheme="minorHAnsi"/>
          <w:b w:val="0"/>
          <w:bCs w:val="0"/>
          <w:i/>
          <w:iCs/>
          <w:lang w:eastAsia="en-US"/>
        </w:rPr>
        <w:tab/>
        <w:t>Вихідні дані: F — дійсне число, результат обчислення за поданою функцією.</w:t>
      </w:r>
    </w:p>
    <w:p w14:paraId="29033561" w14:textId="77777777" w:rsidR="00C3270A" w:rsidRPr="008303E6" w:rsidRDefault="00C3270A" w:rsidP="008F018D">
      <w:pPr>
        <w:pStyle w:val="1Header"/>
        <w:spacing w:after="240"/>
        <w:rPr>
          <w:rFonts w:eastAsiaTheme="minorHAnsi"/>
          <w:b w:val="0"/>
          <w:bCs w:val="0"/>
          <w:i/>
          <w:iCs/>
          <w:lang w:eastAsia="en-US"/>
        </w:rPr>
      </w:pPr>
      <w:r w:rsidRPr="008303E6">
        <w:rPr>
          <w:rFonts w:eastAsiaTheme="minorHAnsi"/>
          <w:b w:val="0"/>
          <w:bCs w:val="0"/>
          <w:i/>
          <w:iCs/>
          <w:lang w:eastAsia="en-US"/>
        </w:rPr>
        <w:t>3)</w:t>
      </w:r>
      <w:r w:rsidRPr="008303E6">
        <w:rPr>
          <w:rFonts w:eastAsiaTheme="minorHAnsi"/>
          <w:b w:val="0"/>
          <w:bCs w:val="0"/>
          <w:i/>
          <w:iCs/>
          <w:lang w:eastAsia="en-US"/>
        </w:rPr>
        <w:tab/>
        <w:t>Типи даних: double, оскільки він забезпечує достатню точність для дробових і великих чисел.</w:t>
      </w:r>
    </w:p>
    <w:p w14:paraId="782C29F7" w14:textId="601690D1" w:rsidR="00774FD7" w:rsidRPr="008303E6" w:rsidRDefault="00C3270A" w:rsidP="00774FD7">
      <w:pPr>
        <w:pStyle w:val="1Header"/>
        <w:spacing w:after="240"/>
        <w:rPr>
          <w:rFonts w:eastAsiaTheme="minorHAnsi"/>
          <w:b w:val="0"/>
          <w:bCs w:val="0"/>
          <w:i/>
          <w:iCs/>
          <w:lang w:eastAsia="en-US"/>
        </w:rPr>
      </w:pPr>
      <w:r w:rsidRPr="008303E6">
        <w:rPr>
          <w:rFonts w:eastAsiaTheme="minorHAnsi"/>
          <w:b w:val="0"/>
          <w:bCs w:val="0"/>
          <w:i/>
          <w:iCs/>
          <w:lang w:eastAsia="en-US"/>
        </w:rPr>
        <w:t>4)</w:t>
      </w:r>
      <w:r w:rsidRPr="008303E6">
        <w:rPr>
          <w:rFonts w:eastAsiaTheme="minorHAnsi"/>
          <w:b w:val="0"/>
          <w:bCs w:val="0"/>
          <w:i/>
          <w:iCs/>
          <w:lang w:eastAsia="en-US"/>
        </w:rPr>
        <w:tab/>
        <w:t>Тестування: перевірити роботу програм на всіх віток алгоритму.</w:t>
      </w:r>
    </w:p>
    <w:p w14:paraId="20F8A956" w14:textId="4B941C16" w:rsidR="00DC5C30" w:rsidRPr="008303E6" w:rsidRDefault="003D6E7A" w:rsidP="00C3270A">
      <w:pPr>
        <w:pStyle w:val="1Header"/>
      </w:pPr>
      <w:r w:rsidRPr="008303E6">
        <w:t>А</w:t>
      </w:r>
      <w:r w:rsidR="00DC5C30" w:rsidRPr="008303E6">
        <w:t>лгоритм:</w:t>
      </w:r>
    </w:p>
    <w:p w14:paraId="52686919" w14:textId="72F24647" w:rsidR="00DC5C30" w:rsidRPr="008303E6" w:rsidRDefault="003D6E7A" w:rsidP="008F018D">
      <w:pPr>
        <w:pStyle w:val="1Header"/>
      </w:pPr>
      <w:r w:rsidRPr="008303E6">
        <w:rPr>
          <w:i/>
          <w:noProof/>
        </w:rPr>
        <w:lastRenderedPageBreak/>
        <mc:AlternateContent>
          <mc:Choice Requires="wpc">
            <w:drawing>
              <wp:anchor distT="0" distB="0" distL="114300" distR="114300" simplePos="0" relativeHeight="251660288" behindDoc="0" locked="0" layoutInCell="1" allowOverlap="1" wp14:anchorId="2A2386F3" wp14:editId="24F74600">
                <wp:simplePos x="0" y="0"/>
                <wp:positionH relativeFrom="column">
                  <wp:posOffset>54187</wp:posOffset>
                </wp:positionH>
                <wp:positionV relativeFrom="paragraph">
                  <wp:posOffset>424</wp:posOffset>
                </wp:positionV>
                <wp:extent cx="6172200" cy="6709410"/>
                <wp:effectExtent l="38100" t="0" r="38100" b="0"/>
                <wp:wrapTopAndBottom/>
                <wp:docPr id="767524287" name="Полотно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27353824" name="Овал 18"/>
                        <wps:cNvSpPr/>
                        <wps:spPr>
                          <a:xfrm>
                            <a:off x="1836420" y="7620"/>
                            <a:ext cx="1272540" cy="358140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88CAC2E" w14:textId="77777777" w:rsidR="003D6E7A" w:rsidRPr="000444DF" w:rsidRDefault="003D6E7A" w:rsidP="003D6E7A">
                              <w:pPr>
                                <w:jc w:val="center"/>
                              </w:pPr>
                              <w:r>
                                <w:t>Початок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294055" name="Пряма зі стрілкою 19"/>
                        <wps:cNvCnPr/>
                        <wps:spPr>
                          <a:xfrm>
                            <a:off x="2472690" y="365760"/>
                            <a:ext cx="0" cy="13716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74895956" name="Блок-схема: дані 20"/>
                        <wps:cNvSpPr/>
                        <wps:spPr>
                          <a:xfrm>
                            <a:off x="1859280" y="502920"/>
                            <a:ext cx="1249680" cy="266700"/>
                          </a:xfrm>
                          <a:prstGeom prst="flowChartInputOutpu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29B1FCB" w14:textId="77777777" w:rsidR="003D6E7A" w:rsidRPr="000444DF" w:rsidRDefault="003D6E7A" w:rsidP="003D6E7A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x</w:t>
                              </w:r>
                              <w:r w:rsidRPr="000444DF">
                                <w:rPr>
                                  <w:sz w:val="18"/>
                                  <w:szCs w:val="18"/>
                                </w:rPr>
                                <w:t>0,х1,delta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8779150" name="Блок-схема: рішення 21"/>
                        <wps:cNvSpPr/>
                        <wps:spPr>
                          <a:xfrm>
                            <a:off x="1836420" y="906780"/>
                            <a:ext cx="1295400" cy="701040"/>
                          </a:xfrm>
                          <a:prstGeom prst="flowChartDecision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7451682" name="Пряма зі стрілкою 22"/>
                        <wps:cNvCnPr/>
                        <wps:spPr>
                          <a:xfrm>
                            <a:off x="2472690" y="769620"/>
                            <a:ext cx="0" cy="13716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8079291" name="Поле 23"/>
                        <wps:cNvSpPr txBox="1"/>
                        <wps:spPr>
                          <a:xfrm>
                            <a:off x="2072640" y="1043940"/>
                            <a:ext cx="952500" cy="6400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AB05E2D" w14:textId="77777777" w:rsidR="003D6E7A" w:rsidRPr="000444DF" w:rsidRDefault="003D6E7A" w:rsidP="003D6E7A">
                              <w:pPr>
                                <w:spacing w:after="0" w:line="192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0444DF">
                                <w:t>(</w:t>
                              </w:r>
                              <w:r w:rsidRPr="000444DF">
                                <w:rPr>
                                  <w:sz w:val="16"/>
                                  <w:szCs w:val="16"/>
                                </w:rPr>
                                <w:t>x0 &lt; x1 &amp;&amp; delta &gt; 0) || (x0 &gt; x1 &amp;&amp; delta &lt; 0)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458767" name="Блок-схема: дані 24"/>
                        <wps:cNvSpPr/>
                        <wps:spPr>
                          <a:xfrm>
                            <a:off x="624840" y="1363980"/>
                            <a:ext cx="1249680" cy="266700"/>
                          </a:xfrm>
                          <a:prstGeom prst="flowChartInputOutpu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9CF5914" w14:textId="77777777" w:rsidR="003D6E7A" w:rsidRPr="007B423F" w:rsidRDefault="003D6E7A" w:rsidP="003D6E7A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a,b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667887" name="Сполучна лінія: уступом 25"/>
                        <wps:cNvCnPr/>
                        <wps:spPr>
                          <a:xfrm>
                            <a:off x="3131820" y="1257300"/>
                            <a:ext cx="651510" cy="106680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22178371" name="Блок-схема: дані 26"/>
                        <wps:cNvSpPr/>
                        <wps:spPr>
                          <a:xfrm>
                            <a:off x="3086100" y="1363980"/>
                            <a:ext cx="1394460" cy="365760"/>
                          </a:xfrm>
                          <a:prstGeom prst="flowChartInputOutpu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4FE67DB" w14:textId="77777777" w:rsidR="003D6E7A" w:rsidRPr="007B423F" w:rsidRDefault="003D6E7A" w:rsidP="003D6E7A">
                              <w:pPr>
                                <w:spacing w:after="0" w:line="192" w:lineRule="auto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‘’Некоректне значення’’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2136460" name="Сполучна лінія: уступом 27"/>
                        <wps:cNvCnPr/>
                        <wps:spPr>
                          <a:xfrm rot="10800000" flipV="1">
                            <a:off x="1249680" y="1257300"/>
                            <a:ext cx="586740" cy="106680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29633248" name="Блок-схема: рішення 28"/>
                        <wps:cNvSpPr/>
                        <wps:spPr>
                          <a:xfrm>
                            <a:off x="624840" y="1775460"/>
                            <a:ext cx="1295400" cy="502921"/>
                          </a:xfrm>
                          <a:prstGeom prst="flowChartDecision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5385961" name="Пряма зі стрілкою 29"/>
                        <wps:cNvCnPr/>
                        <wps:spPr>
                          <a:xfrm>
                            <a:off x="1261110" y="1638300"/>
                            <a:ext cx="0" cy="13716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1407177" name="Поле 30"/>
                        <wps:cNvSpPr txBox="1"/>
                        <wps:spPr>
                          <a:xfrm>
                            <a:off x="857794" y="1912620"/>
                            <a:ext cx="952500" cy="2133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BB937F4" w14:textId="77777777" w:rsidR="003D6E7A" w:rsidRPr="00966913" w:rsidRDefault="003D6E7A" w:rsidP="003D6E7A">
                              <w:pPr>
                                <w:spacing w:after="0" w:line="192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!(</w:t>
                              </w:r>
                              <w:r w:rsidRPr="007B423F">
                                <w:rPr>
                                  <w:sz w:val="16"/>
                                  <w:szCs w:val="16"/>
                                </w:rPr>
                                <w:t>a &lt; 0 &amp;&amp; b != 0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9939014" name="Блок-схема: підготовка 33"/>
                        <wps:cNvSpPr/>
                        <wps:spPr>
                          <a:xfrm>
                            <a:off x="1249680" y="2819401"/>
                            <a:ext cx="1028700" cy="487680"/>
                          </a:xfrm>
                          <a:prstGeom prst="flowChartPreparation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C2C58FD" w14:textId="77777777" w:rsidR="003D6E7A" w:rsidRPr="007B423F" w:rsidRDefault="003D6E7A" w:rsidP="003D6E7A">
                              <w:pPr>
                                <w:spacing w:after="0" w:line="240" w:lineRule="auto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7B423F">
                                <w:rPr>
                                  <w:sz w:val="16"/>
                                  <w:szCs w:val="16"/>
                                </w:rPr>
                                <w:t>delta &gt; 0 ? x0 &lt;= x1 : x0 &gt;= x1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140747" name="Блок-схема: процес 34"/>
                        <wps:cNvSpPr/>
                        <wps:spPr>
                          <a:xfrm>
                            <a:off x="121920" y="3779525"/>
                            <a:ext cx="1043940" cy="312420"/>
                          </a:xfrm>
                          <a:prstGeom prst="flowChartProcess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575D309" w14:textId="77777777" w:rsidR="003D6E7A" w:rsidRPr="007B423F" w:rsidRDefault="003D6E7A" w:rsidP="003D6E7A">
                              <w:pPr>
                                <w:spacing w:after="0" w:line="240" w:lineRule="auto"/>
                                <w:ind w:left="-170" w:right="-170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7B423F">
                                <w:rPr>
                                  <w:sz w:val="16"/>
                                  <w:szCs w:val="16"/>
                                </w:rPr>
                                <w:t>F = -a * x0^2 + b^2 * x0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721988" name="Пряма зі стрілкою 35"/>
                        <wps:cNvCnPr/>
                        <wps:spPr>
                          <a:xfrm>
                            <a:off x="1733550" y="3307081"/>
                            <a:ext cx="0" cy="13716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0309804" name="Пряма зі стрілкою 36"/>
                        <wps:cNvCnPr/>
                        <wps:spPr>
                          <a:xfrm>
                            <a:off x="662940" y="4091944"/>
                            <a:ext cx="0" cy="13716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42681520" name="Блок-схема: дані 37"/>
                        <wps:cNvSpPr/>
                        <wps:spPr>
                          <a:xfrm>
                            <a:off x="68580" y="4229104"/>
                            <a:ext cx="1249680" cy="266700"/>
                          </a:xfrm>
                          <a:prstGeom prst="flowChartInputOutpu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41CD066" w14:textId="77777777" w:rsidR="003D6E7A" w:rsidRPr="007C42C0" w:rsidRDefault="003D6E7A" w:rsidP="003D6E7A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x</w:t>
                              </w:r>
                              <w:r w:rsidRPr="000444DF">
                                <w:rPr>
                                  <w:sz w:val="18"/>
                                  <w:szCs w:val="18"/>
                                </w:rPr>
                                <w:t>0,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,F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5714205" name="Блок-схема: процес 38"/>
                        <wps:cNvSpPr/>
                        <wps:spPr>
                          <a:xfrm>
                            <a:off x="121920" y="4625344"/>
                            <a:ext cx="1112520" cy="312420"/>
                          </a:xfrm>
                          <a:prstGeom prst="flowChartProcess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DA09B07" w14:textId="77777777" w:rsidR="003D6E7A" w:rsidRPr="007B423F" w:rsidRDefault="003D6E7A" w:rsidP="003D6E7A">
                              <w:pPr>
                                <w:spacing w:after="0" w:line="240" w:lineRule="auto"/>
                                <w:ind w:left="-170" w:right="-170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x0+=delta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7856492" name="Пряма зі стрілкою 39"/>
                        <wps:cNvCnPr/>
                        <wps:spPr>
                          <a:xfrm>
                            <a:off x="674370" y="4488184"/>
                            <a:ext cx="0" cy="13716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99417397" name="Блок-схема: дані 40"/>
                        <wps:cNvSpPr/>
                        <wps:spPr>
                          <a:xfrm>
                            <a:off x="1684020" y="2194560"/>
                            <a:ext cx="1249680" cy="266700"/>
                          </a:xfrm>
                          <a:prstGeom prst="flowChartInputOutpu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185C9AF" w14:textId="77777777" w:rsidR="003D6E7A" w:rsidRPr="007C42C0" w:rsidRDefault="003D6E7A" w:rsidP="003D6E7A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3108153" name="Сполучна лінія: уступом 56"/>
                        <wps:cNvCnPr/>
                        <wps:spPr>
                          <a:xfrm rot="5400000" flipH="1">
                            <a:off x="1699260" y="1851661"/>
                            <a:ext cx="182879" cy="1036320"/>
                          </a:xfrm>
                          <a:prstGeom prst="bentConnector3">
                            <a:avLst>
                              <a:gd name="adj1" fmla="val -125001"/>
                            </a:avLst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95017832" name="Сполучна лінія: уступом 60"/>
                        <wps:cNvCnPr/>
                        <wps:spPr>
                          <a:xfrm>
                            <a:off x="1920240" y="2026920"/>
                            <a:ext cx="457200" cy="160020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43282965" name="Пряма зі стрілкою 61"/>
                        <wps:cNvCnPr/>
                        <wps:spPr>
                          <a:xfrm flipH="1">
                            <a:off x="1737185" y="2682241"/>
                            <a:ext cx="175" cy="13716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3068165" name="Блок-схема: рішення 62"/>
                        <wps:cNvSpPr/>
                        <wps:spPr>
                          <a:xfrm>
                            <a:off x="1082040" y="3444241"/>
                            <a:ext cx="1295400" cy="381000"/>
                          </a:xfrm>
                          <a:prstGeom prst="flowChartDecision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5E37169" w14:textId="77777777" w:rsidR="003D6E7A" w:rsidRPr="00C747BA" w:rsidRDefault="003D6E7A" w:rsidP="003D6E7A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1498176" name="Сполучна лінія: уступом 63"/>
                        <wps:cNvCnPr/>
                        <wps:spPr>
                          <a:xfrm>
                            <a:off x="2377440" y="3634741"/>
                            <a:ext cx="922020" cy="152402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01093017" name="Сполучна лінія: уступом 192"/>
                        <wps:cNvCnPr/>
                        <wps:spPr>
                          <a:xfrm rot="10800000" flipV="1">
                            <a:off x="624840" y="3634741"/>
                            <a:ext cx="457200" cy="152402"/>
                          </a:xfrm>
                          <a:prstGeom prst="bentConnector3">
                            <a:avLst>
                              <a:gd name="adj1" fmla="val 10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7616254" name="Поле 196"/>
                        <wps:cNvSpPr txBox="1"/>
                        <wps:spPr>
                          <a:xfrm>
                            <a:off x="1318260" y="3520442"/>
                            <a:ext cx="853440" cy="26670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A465FA5" w14:textId="77777777" w:rsidR="003D6E7A" w:rsidRPr="00CD1FBC" w:rsidRDefault="003D6E7A" w:rsidP="003D6E7A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C747BA">
                                <w:rPr>
                                  <w:sz w:val="18"/>
                                  <w:szCs w:val="18"/>
                                </w:rPr>
                                <w:t xml:space="preserve">a &lt; 0 і b 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!=</w:t>
                              </w:r>
                              <w:r w:rsidRPr="00C747BA">
                                <w:rPr>
                                  <w:sz w:val="18"/>
                                  <w:szCs w:val="18"/>
                                </w:rPr>
                                <w:t xml:space="preserve"> 0?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974049" name="Блок-схема: рішення 197"/>
                        <wps:cNvSpPr/>
                        <wps:spPr>
                          <a:xfrm>
                            <a:off x="2651760" y="3787143"/>
                            <a:ext cx="1295400" cy="381000"/>
                          </a:xfrm>
                          <a:prstGeom prst="flowChartDecision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FE780C4" w14:textId="77777777" w:rsidR="003D6E7A" w:rsidRDefault="003D6E7A" w:rsidP="003D6E7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188131" name="Сполучна лінія: уступом 198"/>
                        <wps:cNvCnPr/>
                        <wps:spPr>
                          <a:xfrm>
                            <a:off x="3947160" y="3977643"/>
                            <a:ext cx="1112520" cy="198126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36491474" name="Сполучна лінія: уступом 199"/>
                        <wps:cNvCnPr/>
                        <wps:spPr>
                          <a:xfrm rot="10800000" flipV="1">
                            <a:off x="2450466" y="3977643"/>
                            <a:ext cx="201295" cy="190500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8228336" name="Поле 200"/>
                        <wps:cNvSpPr txBox="1"/>
                        <wps:spPr>
                          <a:xfrm>
                            <a:off x="2933700" y="3863344"/>
                            <a:ext cx="853440" cy="26670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B8AB730" w14:textId="77777777" w:rsidR="003D6E7A" w:rsidRPr="000D78A7" w:rsidRDefault="003D6E7A" w:rsidP="003D6E7A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0D78A7">
                                <w:rPr>
                                  <w:sz w:val="18"/>
                                  <w:szCs w:val="18"/>
                                </w:rPr>
                                <w:t>a &gt; 0 і b = 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2960426" name="Блок-схема: рішення 31"/>
                        <wps:cNvSpPr/>
                        <wps:spPr>
                          <a:xfrm>
                            <a:off x="1802765" y="4168143"/>
                            <a:ext cx="1295400" cy="381000"/>
                          </a:xfrm>
                          <a:prstGeom prst="flowChartDecision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72F66B6" w14:textId="77777777" w:rsidR="003D6E7A" w:rsidRDefault="003D6E7A" w:rsidP="003D6E7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0546056" name="Сполучна лінія: уступом 32"/>
                        <wps:cNvCnPr/>
                        <wps:spPr>
                          <a:xfrm>
                            <a:off x="3098165" y="4358643"/>
                            <a:ext cx="182245" cy="160025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79878050" name="Сполучна лінія: уступом 41"/>
                        <wps:cNvCnPr/>
                        <wps:spPr>
                          <a:xfrm rot="10800000" flipV="1">
                            <a:off x="1733551" y="4358642"/>
                            <a:ext cx="69215" cy="198117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59583743" name="Поле 42"/>
                        <wps:cNvSpPr txBox="1"/>
                        <wps:spPr>
                          <a:xfrm>
                            <a:off x="2206534" y="4221483"/>
                            <a:ext cx="541020" cy="26670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EC369A0" w14:textId="77777777" w:rsidR="003D6E7A" w:rsidRPr="000D78A7" w:rsidRDefault="003D6E7A" w:rsidP="003D6E7A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0D78A7">
                                <w:rPr>
                                  <w:sz w:val="18"/>
                                  <w:szCs w:val="18"/>
                                </w:rPr>
                                <w:t>x0 = 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2580483" name="Блок-схема: процес 49"/>
                        <wps:cNvSpPr/>
                        <wps:spPr>
                          <a:xfrm>
                            <a:off x="2872740" y="4518668"/>
                            <a:ext cx="815340" cy="288282"/>
                          </a:xfrm>
                          <a:prstGeom prst="flowChartProcess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F41CB26" w14:textId="77777777" w:rsidR="003D6E7A" w:rsidRPr="000D78A7" w:rsidRDefault="003D6E7A" w:rsidP="003D6E7A">
                              <w:pPr>
                                <w:spacing w:after="0" w:line="240" w:lineRule="auto"/>
                                <w:ind w:left="-170" w:right="-170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0D78A7">
                                <w:rPr>
                                  <w:sz w:val="16"/>
                                  <w:szCs w:val="16"/>
                                </w:rPr>
                                <w:t>F = x0 - a / (x0 - c)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38777" name="Блок-схема: рішення 50"/>
                        <wps:cNvSpPr/>
                        <wps:spPr>
                          <a:xfrm>
                            <a:off x="4411980" y="4175769"/>
                            <a:ext cx="1295400" cy="381000"/>
                          </a:xfrm>
                          <a:prstGeom prst="flowChartDecision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24B01CA" w14:textId="77777777" w:rsidR="003D6E7A" w:rsidRDefault="003D6E7A" w:rsidP="003D6E7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236253" name="Сполучна лінія: уступом 51"/>
                        <wps:cNvCnPr/>
                        <wps:spPr>
                          <a:xfrm>
                            <a:off x="5707380" y="4366269"/>
                            <a:ext cx="19812" cy="190491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2515131" name="Сполучна лінія: уступом 52"/>
                        <wps:cNvCnPr/>
                        <wps:spPr>
                          <a:xfrm rot="10800000" flipV="1">
                            <a:off x="4210686" y="4366269"/>
                            <a:ext cx="201295" cy="190500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6308245" name="Поле 53"/>
                        <wps:cNvSpPr txBox="1"/>
                        <wps:spPr>
                          <a:xfrm>
                            <a:off x="4649288" y="4229107"/>
                            <a:ext cx="739140" cy="26670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A84B932" w14:textId="77777777" w:rsidR="003D6E7A" w:rsidRPr="000D78A7" w:rsidRDefault="003D6E7A" w:rsidP="003D6E7A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с!=0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631414" name="Блок-схема: процес 54"/>
                        <wps:cNvSpPr/>
                        <wps:spPr>
                          <a:xfrm>
                            <a:off x="3878580" y="4549140"/>
                            <a:ext cx="693420" cy="288282"/>
                          </a:xfrm>
                          <a:prstGeom prst="flowChartProcess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646765B" w14:textId="77777777" w:rsidR="003D6E7A" w:rsidRPr="000D78A7" w:rsidRDefault="003D6E7A" w:rsidP="003D6E7A">
                              <w:pPr>
                                <w:spacing w:after="0" w:line="240" w:lineRule="auto"/>
                                <w:ind w:right="-17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0D78A7">
                                <w:rPr>
                                  <w:sz w:val="16"/>
                                  <w:szCs w:val="16"/>
                                </w:rPr>
                                <w:t>F = 1 + x0 / 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8587211" name="Блок-схема: дані 57"/>
                        <wps:cNvSpPr/>
                        <wps:spPr>
                          <a:xfrm>
                            <a:off x="5059680" y="4556760"/>
                            <a:ext cx="1112520" cy="274321"/>
                          </a:xfrm>
                          <a:prstGeom prst="flowChartInputOutpu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C2E97AE" w14:textId="77777777" w:rsidR="003D6E7A" w:rsidRPr="007B423F" w:rsidRDefault="003D6E7A" w:rsidP="003D6E7A">
                              <w:pPr>
                                <w:spacing w:after="0" w:line="192" w:lineRule="auto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492112" name="Поле 58"/>
                        <wps:cNvSpPr txBox="1"/>
                        <wps:spPr>
                          <a:xfrm>
                            <a:off x="5181600" y="4541520"/>
                            <a:ext cx="853440" cy="3352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C42C57B" w14:textId="77777777" w:rsidR="003D6E7A" w:rsidRPr="007B423F" w:rsidRDefault="003D6E7A" w:rsidP="003D6E7A">
                              <w:pPr>
                                <w:spacing w:after="0" w:line="192" w:lineRule="auto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‘’Некоректне значення’’</w:t>
                              </w:r>
                            </w:p>
                            <w:p w14:paraId="589EF94B" w14:textId="77777777" w:rsidR="003D6E7A" w:rsidRPr="000D78A7" w:rsidRDefault="003D6E7A" w:rsidP="003D6E7A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2861137" name="Блок-схема: дані 193"/>
                        <wps:cNvSpPr/>
                        <wps:spPr>
                          <a:xfrm>
                            <a:off x="2011680" y="5608320"/>
                            <a:ext cx="1249680" cy="266700"/>
                          </a:xfrm>
                          <a:prstGeom prst="flowChartInputOutpu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EC18699" w14:textId="77777777" w:rsidR="003D6E7A" w:rsidRPr="008400FF" w:rsidRDefault="003D6E7A" w:rsidP="003D6E7A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х0,F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4762176" name="Овал 194"/>
                        <wps:cNvSpPr/>
                        <wps:spPr>
                          <a:xfrm>
                            <a:off x="1920240" y="6019801"/>
                            <a:ext cx="1272540" cy="358140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4F9D3C0" w14:textId="77777777" w:rsidR="003D6E7A" w:rsidRPr="000444DF" w:rsidRDefault="003D6E7A" w:rsidP="003D6E7A">
                              <w:pPr>
                                <w:jc w:val="center"/>
                              </w:pPr>
                              <w:r>
                                <w:t>Кінець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127577" name="Пряма зі стрілкою 195"/>
                        <wps:cNvCnPr/>
                        <wps:spPr>
                          <a:xfrm>
                            <a:off x="2606040" y="5875020"/>
                            <a:ext cx="0" cy="13716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92348405" name="Пряма зі стрілкою 210"/>
                        <wps:cNvCnPr/>
                        <wps:spPr>
                          <a:xfrm>
                            <a:off x="1737360" y="4806950"/>
                            <a:ext cx="0" cy="31559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86789044" name="Пряма зі стрілкою 211"/>
                        <wps:cNvCnPr/>
                        <wps:spPr>
                          <a:xfrm>
                            <a:off x="3280410" y="4814574"/>
                            <a:ext cx="0" cy="31559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44586383" name="Пряма зі стрілкою 212"/>
                        <wps:cNvCnPr/>
                        <wps:spPr>
                          <a:xfrm>
                            <a:off x="4210685" y="4831081"/>
                            <a:ext cx="0" cy="31559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44530625" name="Сполучна лінія: уступом 219"/>
                        <wps:cNvCnPr/>
                        <wps:spPr>
                          <a:xfrm rot="16200000" flipH="1">
                            <a:off x="2863215" y="2649855"/>
                            <a:ext cx="4229100" cy="2388870"/>
                          </a:xfrm>
                          <a:prstGeom prst="bentConnector3">
                            <a:avLst>
                              <a:gd name="adj1" fmla="val 9640"/>
                            </a:avLst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33315585" name="Пряма сполучна лінія 220"/>
                        <wps:cNvCnPr/>
                        <wps:spPr>
                          <a:xfrm flipH="1">
                            <a:off x="2606040" y="5958840"/>
                            <a:ext cx="356616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4235695" name="Пряма сполучна лінія 447"/>
                        <wps:cNvCnPr/>
                        <wps:spPr>
                          <a:xfrm flipV="1">
                            <a:off x="2454275" y="5120628"/>
                            <a:ext cx="0" cy="19051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4270951" name="Сполучна лінія: уступом 448"/>
                        <wps:cNvCnPr/>
                        <wps:spPr>
                          <a:xfrm>
                            <a:off x="2278380" y="3063241"/>
                            <a:ext cx="3741420" cy="2202179"/>
                          </a:xfrm>
                          <a:prstGeom prst="bentConnector3">
                            <a:avLst>
                              <a:gd name="adj1" fmla="val 101527"/>
                            </a:avLst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73168344" name="Пряма сполучна лінія 449"/>
                        <wps:cNvCnPr/>
                        <wps:spPr>
                          <a:xfrm flipH="1">
                            <a:off x="2651760" y="5265420"/>
                            <a:ext cx="336804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03363837" name="Пряма сполучна лінія 450"/>
                        <wps:cNvCnPr/>
                        <wps:spPr>
                          <a:xfrm>
                            <a:off x="2651761" y="5265420"/>
                            <a:ext cx="0" cy="3429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wgp>
                        <wpg:cNvPr id="1819691688" name="Group 1819691688"/>
                        <wpg:cNvGrpSpPr/>
                        <wpg:grpSpPr>
                          <a:xfrm>
                            <a:off x="1238250" y="3055620"/>
                            <a:ext cx="1216025" cy="2255520"/>
                            <a:chOff x="0" y="0"/>
                            <a:chExt cx="1216025" cy="2255520"/>
                          </a:xfrm>
                        </wpg:grpSpPr>
                        <wps:wsp>
                          <wps:cNvPr id="1186762584" name="Блок-схема: дані 47"/>
                          <wps:cNvSpPr/>
                          <wps:spPr>
                            <a:xfrm>
                              <a:off x="71967" y="1498600"/>
                              <a:ext cx="777240" cy="251456"/>
                            </a:xfrm>
                            <a:prstGeom prst="flowChartInputOutpu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33555698" name="Поле 48"/>
                          <wps:cNvSpPr txBox="1"/>
                          <wps:spPr>
                            <a:xfrm>
                              <a:off x="188383" y="1490134"/>
                              <a:ext cx="640080" cy="25844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13A0C77" w14:textId="77777777" w:rsidR="003D6E7A" w:rsidRDefault="003D6E7A" w:rsidP="003D6E7A">
                                <w:pPr>
                                  <w:spacing w:line="256" w:lineRule="auto"/>
                                  <w:rPr>
                                    <w:rFonts w:ascii="Calibri" w:eastAsia="Calibri" w:hAnsi="Calibri"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sz w:val="18"/>
                                    <w:szCs w:val="18"/>
                                    <w:lang w:val="en-US"/>
                                  </w:rPr>
                                  <w:t>infinity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29806805" name="Сполучна лінія: уступом 208"/>
                          <wps:cNvCnPr/>
                          <wps:spPr>
                            <a:xfrm>
                              <a:off x="0" y="0"/>
                              <a:ext cx="1216025" cy="2255520"/>
                            </a:xfrm>
                            <a:prstGeom prst="bentConnector3">
                              <a:avLst>
                                <a:gd name="adj1" fmla="val -104497"/>
                              </a:avLst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A2386F3" id="Полотно 17" o:spid="_x0000_s1026" editas="canvas" style="position:absolute;left:0;text-align:left;margin-left:4.25pt;margin-top:.05pt;width:486pt;height:528.3pt;z-index:251660288" coordsize="61722,67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1722;height:67094;visibility:visible;mso-wrap-style:square">
                  <v:fill o:detectmouseclick="t"/>
                  <v:path o:connecttype="none"/>
                </v:shape>
                <v:oval id="Овал 18" o:spid="_x0000_s1028" style="position:absolute;left:18364;top:76;width:12725;height:35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" fillcolor="white [3201]" strokecolor="black [3213]" strokeweight="1pt">
                  <v:stroke joinstyle="miter"/>
                  <v:textbox>
                    <w:txbxContent>
                      <w:p w14:paraId="288CAC2E" w14:textId="77777777" w:rsidR="003D6E7A" w:rsidRPr="000444DF" w:rsidRDefault="003D6E7A" w:rsidP="003D6E7A">
                        <w:pPr>
                          <w:jc w:val="center"/>
                        </w:pPr>
                        <w:r>
                          <w:t>Початок</w:t>
                        </w:r>
                      </w:p>
                    </w:txbxContent>
                  </v:textbox>
                </v:oval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 зі стрілкою 19" o:spid="_x0000_s1029" type="#_x0000_t32" style="position:absolute;left:24726;top:3657;width:0;height:137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" strokecolor="black [3200]" strokeweight=".5pt">
                  <v:stroke endarrow="block" joinstyle="miter"/>
                </v:shape>
                <v:shapetype id="_x0000_t111" coordsize="21600,21600" o:spt="111" path="m4321,l21600,,17204,21600,,21600xe">
                  <v:stroke joinstyle="miter"/>
                  <v:path gradientshapeok="t" o:connecttype="custom" o:connectlocs="12961,0;10800,0;2161,10800;8602,21600;10800,21600;19402,10800" textboxrect="4321,0,17204,21600"/>
                </v:shapetype>
                <v:shape id="Блок-схема: дані 20" o:spid="_x0000_s1030" type="#_x0000_t111" style="position:absolute;left:18592;top:5029;width:12497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" fillcolor="white [3201]" strokecolor="black [3213]" strokeweight="1pt">
                  <v:textbox>
                    <w:txbxContent>
                      <w:p w14:paraId="629B1FCB" w14:textId="77777777" w:rsidR="003D6E7A" w:rsidRPr="000444DF" w:rsidRDefault="003D6E7A" w:rsidP="003D6E7A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x</w:t>
                        </w:r>
                        <w:r w:rsidRPr="000444DF">
                          <w:rPr>
                            <w:sz w:val="18"/>
                            <w:szCs w:val="18"/>
                          </w:rPr>
                          <w:t>0,х1,delta</w:t>
                        </w:r>
                      </w:p>
                    </w:txbxContent>
                  </v:textbox>
                </v:shape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Блок-схема: рішення 21" o:spid="_x0000_s1031" type="#_x0000_t110" style="position:absolute;left:18364;top:9067;width:12954;height:70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" fillcolor="white [3201]" strokecolor="black [3213]" strokeweight="1pt"/>
                <v:shape id="Пряма зі стрілкою 22" o:spid="_x0000_s1032" type="#_x0000_t32" style="position:absolute;left:24726;top:7696;width:0;height:137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" strokecolor="black [3200]" strokeweight=".5pt">
                  <v:stroke endarrow="block" joinstyle="miter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Поле 23" o:spid="_x0000_s1033" type="#_x0000_t202" style="position:absolute;left:20726;top:10439;width:9525;height:6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" filled="f" stroked="f" strokeweight=".5pt">
                  <v:textbox>
                    <w:txbxContent>
                      <w:p w14:paraId="7AB05E2D" w14:textId="77777777" w:rsidR="003D6E7A" w:rsidRPr="000444DF" w:rsidRDefault="003D6E7A" w:rsidP="003D6E7A">
                        <w:pPr>
                          <w:spacing w:after="0" w:line="192" w:lineRule="auto"/>
                          <w:rPr>
                            <w:sz w:val="16"/>
                            <w:szCs w:val="16"/>
                          </w:rPr>
                        </w:pPr>
                        <w:r w:rsidRPr="000444DF">
                          <w:t>(</w:t>
                        </w:r>
                        <w:r w:rsidRPr="000444DF">
                          <w:rPr>
                            <w:sz w:val="16"/>
                            <w:szCs w:val="16"/>
                          </w:rPr>
                          <w:t>x0 &lt; x1 &amp;&amp; delta &gt; 0) || (x0 &gt; x1 &amp;&amp; delta &lt; 0)</w:t>
                        </w:r>
                      </w:p>
                    </w:txbxContent>
                  </v:textbox>
                </v:shape>
                <v:shape id="Блок-схема: дані 24" o:spid="_x0000_s1034" type="#_x0000_t111" style="position:absolute;left:6248;top:13639;width:12497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" fillcolor="white [3201]" strokecolor="black [3213]" strokeweight="1pt">
                  <v:textbox>
                    <w:txbxContent>
                      <w:p w14:paraId="09CF5914" w14:textId="77777777" w:rsidR="003D6E7A" w:rsidRPr="007B423F" w:rsidRDefault="003D6E7A" w:rsidP="003D6E7A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a,b</w:t>
                        </w:r>
                      </w:p>
                    </w:txbxContent>
                  </v:textbox>
                </v:shape>
                <v:shapetype id="_x0000_t33" coordsize="21600,21600" o:spt="33" o:oned="t" path="m,l21600,r,21600e" filled="f">
                  <v:stroke joinstyle="miter"/>
                  <v:path arrowok="t" fillok="f" o:connecttype="none"/>
                  <o:lock v:ext="edit" shapetype="t"/>
                </v:shapetype>
                <v:shape id="Сполучна лінія: уступом 25" o:spid="_x0000_s1035" type="#_x0000_t33" style="position:absolute;left:31318;top:12573;width:6515;height:1066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" strokecolor="black [3200]" strokeweight=".5pt">
                  <v:stroke endarrow="block"/>
                </v:shape>
                <v:shape id="Блок-схема: дані 26" o:spid="_x0000_s1036" type="#_x0000_t111" style="position:absolute;left:30861;top:13639;width:13944;height:36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" fillcolor="white [3201]" strokecolor="black [3213]" strokeweight="1pt">
                  <v:textbox>
                    <w:txbxContent>
                      <w:p w14:paraId="74FE67DB" w14:textId="77777777" w:rsidR="003D6E7A" w:rsidRPr="007B423F" w:rsidRDefault="003D6E7A" w:rsidP="003D6E7A">
                        <w:pPr>
                          <w:spacing w:after="0" w:line="192" w:lineRule="auto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‘’Некоректне значення’’</w:t>
                        </w:r>
                      </w:p>
                    </w:txbxContent>
                  </v:textbox>
                </v:shape>
                <v:shape id="Сполучна лінія: уступом 27" o:spid="_x0000_s1037" type="#_x0000_t33" style="position:absolute;left:12496;top:12573;width:5868;height:1066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" strokecolor="black [3200]" strokeweight=".5pt">
                  <v:stroke endarrow="block"/>
                </v:shape>
                <v:shape id="Блок-схема: рішення 28" o:spid="_x0000_s1038" type="#_x0000_t110" style="position:absolute;left:6248;top:17754;width:12954;height:50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" fillcolor="white [3201]" strokecolor="black [3213]" strokeweight="1pt"/>
                <v:shape id="Пряма зі стрілкою 29" o:spid="_x0000_s1039" type="#_x0000_t32" style="position:absolute;left:12611;top:16383;width:0;height:137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" strokecolor="black [3200]" strokeweight=".5pt">
                  <v:stroke endarrow="block" joinstyle="miter"/>
                </v:shape>
                <v:shape id="Поле 30" o:spid="_x0000_s1040" type="#_x0000_t202" style="position:absolute;left:8577;top:19126;width:9525;height:2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" filled="f" stroked="f" strokeweight=".5pt">
                  <v:textbox>
                    <w:txbxContent>
                      <w:p w14:paraId="4BB937F4" w14:textId="77777777" w:rsidR="003D6E7A" w:rsidRPr="00966913" w:rsidRDefault="003D6E7A" w:rsidP="003D6E7A">
                        <w:pPr>
                          <w:spacing w:after="0" w:line="192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!(</w:t>
                        </w:r>
                        <w:r w:rsidRPr="007B423F">
                          <w:rPr>
                            <w:sz w:val="16"/>
                            <w:szCs w:val="16"/>
                          </w:rPr>
                          <w:t>a &lt; 0 &amp;&amp; b != 0</w:t>
                        </w:r>
                        <w:r>
                          <w:rPr>
                            <w:sz w:val="16"/>
                            <w:szCs w:val="16"/>
                          </w:rPr>
                          <w:t>)</w:t>
                        </w:r>
                      </w:p>
                    </w:txbxContent>
                  </v:textbox>
                </v:shape>
                <v:shapetype id="_x0000_t117" coordsize="21600,21600" o:spt="117" path="m4353,l17214,r4386,10800l17214,21600r-12861,l,10800xe">
                  <v:stroke joinstyle="miter"/>
                  <v:path gradientshapeok="t" o:connecttype="rect" textboxrect="4353,0,17214,21600"/>
                </v:shapetype>
                <v:shape id="Блок-схема: підготовка 33" o:spid="_x0000_s1041" type="#_x0000_t117" style="position:absolute;left:12496;top:28194;width:10287;height:48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" fillcolor="white [3201]" strokecolor="black [3213]" strokeweight="1pt">
                  <v:textbox>
                    <w:txbxContent>
                      <w:p w14:paraId="0C2C58FD" w14:textId="77777777" w:rsidR="003D6E7A" w:rsidRPr="007B423F" w:rsidRDefault="003D6E7A" w:rsidP="003D6E7A">
                        <w:pPr>
                          <w:spacing w:after="0" w:line="240" w:lineRule="auto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7B423F">
                          <w:rPr>
                            <w:sz w:val="16"/>
                            <w:szCs w:val="16"/>
                          </w:rPr>
                          <w:t>delta &gt; 0 ? x0 &lt;= x1 : x0 &gt;= x1</w:t>
                        </w:r>
                      </w:p>
                    </w:txbxContent>
                  </v:textbox>
                </v:shape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Блок-схема: процес 34" o:spid="_x0000_s1042" type="#_x0000_t109" style="position:absolute;left:1219;top:37795;width:10439;height:31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" fillcolor="white [3201]" strokecolor="black [3213]" strokeweight="1pt">
                  <v:textbox>
                    <w:txbxContent>
                      <w:p w14:paraId="7575D309" w14:textId="77777777" w:rsidR="003D6E7A" w:rsidRPr="007B423F" w:rsidRDefault="003D6E7A" w:rsidP="003D6E7A">
                        <w:pPr>
                          <w:spacing w:after="0" w:line="240" w:lineRule="auto"/>
                          <w:ind w:left="-170" w:right="-170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7B423F">
                          <w:rPr>
                            <w:sz w:val="16"/>
                            <w:szCs w:val="16"/>
                          </w:rPr>
                          <w:t>F = -a * x0^2 + b^2 * x0</w:t>
                        </w:r>
                      </w:p>
                    </w:txbxContent>
                  </v:textbox>
                </v:shape>
                <v:shape id="Пряма зі стрілкою 35" o:spid="_x0000_s1043" type="#_x0000_t32" style="position:absolute;left:17335;top:33070;width:0;height:137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" strokecolor="black [3200]" strokeweight=".5pt">
                  <v:stroke endarrow="block" joinstyle="miter"/>
                </v:shape>
                <v:shape id="Пряма зі стрілкою 36" o:spid="_x0000_s1044" type="#_x0000_t32" style="position:absolute;left:6629;top:40919;width:0;height:137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" strokecolor="black [3200]" strokeweight=".5pt">
                  <v:stroke endarrow="block" joinstyle="miter"/>
                </v:shape>
                <v:shape id="Блок-схема: дані 37" o:spid="_x0000_s1045" type="#_x0000_t111" style="position:absolute;left:685;top:42291;width:12497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" fillcolor="white [3201]" strokecolor="black [3213]" strokeweight="1pt">
                  <v:textbox>
                    <w:txbxContent>
                      <w:p w14:paraId="341CD066" w14:textId="77777777" w:rsidR="003D6E7A" w:rsidRPr="007C42C0" w:rsidRDefault="003D6E7A" w:rsidP="003D6E7A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x</w:t>
                        </w:r>
                        <w:r w:rsidRPr="000444DF">
                          <w:rPr>
                            <w:sz w:val="18"/>
                            <w:szCs w:val="18"/>
                          </w:rPr>
                          <w:t>0,</w:t>
                        </w:r>
                        <w:r>
                          <w:rPr>
                            <w:sz w:val="18"/>
                            <w:szCs w:val="18"/>
                          </w:rPr>
                          <w:t>,F</w:t>
                        </w:r>
                      </w:p>
                    </w:txbxContent>
                  </v:textbox>
                </v:shape>
                <v:shape id="Блок-схема: процес 38" o:spid="_x0000_s1046" type="#_x0000_t109" style="position:absolute;left:1219;top:46253;width:11125;height:31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" fillcolor="white [3201]" strokecolor="black [3213]" strokeweight="1pt">
                  <v:textbox>
                    <w:txbxContent>
                      <w:p w14:paraId="7DA09B07" w14:textId="77777777" w:rsidR="003D6E7A" w:rsidRPr="007B423F" w:rsidRDefault="003D6E7A" w:rsidP="003D6E7A">
                        <w:pPr>
                          <w:spacing w:after="0" w:line="240" w:lineRule="auto"/>
                          <w:ind w:left="-170" w:right="-170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x0+=delta</w:t>
                        </w:r>
                      </w:p>
                    </w:txbxContent>
                  </v:textbox>
                </v:shape>
                <v:shape id="Пряма зі стрілкою 39" o:spid="_x0000_s1047" type="#_x0000_t32" style="position:absolute;left:6743;top:44881;width:0;height:137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" strokecolor="black [3200]" strokeweight=".5pt">
                  <v:stroke endarrow="block" joinstyle="miter"/>
                </v:shape>
                <v:shape id="Блок-схема: дані 40" o:spid="_x0000_s1048" type="#_x0000_t111" style="position:absolute;left:16840;top:21945;width:12497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" fillcolor="white [3201]" strokecolor="black [3213]" strokeweight="1pt">
                  <v:textbox>
                    <w:txbxContent>
                      <w:p w14:paraId="6185C9AF" w14:textId="77777777" w:rsidR="003D6E7A" w:rsidRPr="007C42C0" w:rsidRDefault="003D6E7A" w:rsidP="003D6E7A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c</w:t>
                        </w:r>
                      </w:p>
                    </w:txbxContent>
                  </v:textbox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Сполучна лінія: уступом 56" o:spid="_x0000_s1049" type="#_x0000_t34" style="position:absolute;left:16992;top:18516;width:1829;height:10363;rotation:-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" adj="-27000" strokecolor="black [3200]" strokeweight=".5pt"/>
                <v:shape id="Сполучна лінія: уступом 60" o:spid="_x0000_s1050" type="#_x0000_t33" style="position:absolute;left:19202;top:20269;width:4572;height:160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" strokecolor="black [3200]" strokeweight=".5pt">
                  <v:stroke endarrow="block"/>
                </v:shape>
                <v:shape id="Пряма зі стрілкою 61" o:spid="_x0000_s1051" type="#_x0000_t32" style="position:absolute;left:17371;top:26822;width:2;height:137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" strokecolor="black [3200]" strokeweight=".5pt">
                  <v:stroke endarrow="block" joinstyle="miter"/>
                </v:shape>
                <v:shape id="Блок-схема: рішення 62" o:spid="_x0000_s1052" type="#_x0000_t110" style="position:absolute;left:10820;top:34442;width:12954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" fillcolor="white [3201]" strokecolor="black [3213]" strokeweight="1pt">
                  <v:textbox>
                    <w:txbxContent>
                      <w:p w14:paraId="15E37169" w14:textId="77777777" w:rsidR="003D6E7A" w:rsidRPr="00C747BA" w:rsidRDefault="003D6E7A" w:rsidP="003D6E7A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Сполучна лінія: уступом 63" o:spid="_x0000_s1053" type="#_x0000_t33" style="position:absolute;left:23774;top:36347;width:9220;height:1524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" strokecolor="black [3200]" strokeweight=".5pt">
                  <v:stroke endarrow="block"/>
                </v:shape>
                <v:shape id="Сполучна лінія: уступом 192" o:spid="_x0000_s1054" type="#_x0000_t34" style="position:absolute;left:6248;top:36347;width:4572;height:1524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" adj="21600" strokecolor="black [3200]" strokeweight=".5pt">
                  <v:stroke endarrow="block"/>
                </v:shape>
                <v:shape id="Поле 196" o:spid="_x0000_s1055" type="#_x0000_t202" style="position:absolute;left:13182;top:35204;width:8535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" filled="f" stroked="f" strokeweight=".5pt">
                  <v:textbox>
                    <w:txbxContent>
                      <w:p w14:paraId="1A465FA5" w14:textId="77777777" w:rsidR="003D6E7A" w:rsidRPr="00CD1FBC" w:rsidRDefault="003D6E7A" w:rsidP="003D6E7A">
                        <w:pPr>
                          <w:rPr>
                            <w:sz w:val="18"/>
                            <w:szCs w:val="18"/>
                          </w:rPr>
                        </w:pPr>
                        <w:r w:rsidRPr="00C747BA">
                          <w:rPr>
                            <w:sz w:val="18"/>
                            <w:szCs w:val="18"/>
                          </w:rPr>
                          <w:t xml:space="preserve">a &lt; 0 і b </w:t>
                        </w:r>
                        <w:r>
                          <w:rPr>
                            <w:sz w:val="18"/>
                            <w:szCs w:val="18"/>
                          </w:rPr>
                          <w:t>!=</w:t>
                        </w:r>
                        <w:r w:rsidRPr="00C747BA">
                          <w:rPr>
                            <w:sz w:val="18"/>
                            <w:szCs w:val="18"/>
                          </w:rPr>
                          <w:t xml:space="preserve"> 0?</w:t>
                        </w:r>
                      </w:p>
                    </w:txbxContent>
                  </v:textbox>
                </v:shape>
                <v:shape id="Блок-схема: рішення 197" o:spid="_x0000_s1056" type="#_x0000_t110" style="position:absolute;left:26517;top:37871;width:12954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" fillcolor="white [3201]" strokecolor="black [3213]" strokeweight="1pt">
                  <v:textbox>
                    <w:txbxContent>
                      <w:p w14:paraId="7FE780C4" w14:textId="77777777" w:rsidR="003D6E7A" w:rsidRDefault="003D6E7A" w:rsidP="003D6E7A"/>
                    </w:txbxContent>
                  </v:textbox>
                </v:shape>
                <v:shape id="Сполучна лінія: уступом 198" o:spid="_x0000_s1057" type="#_x0000_t33" style="position:absolute;left:39471;top:39776;width:11125;height:1981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" strokecolor="black [3200]" strokeweight=".5pt">
                  <v:stroke endarrow="block"/>
                </v:shape>
                <v:shape id="Сполучна лінія: уступом 199" o:spid="_x0000_s1058" type="#_x0000_t33" style="position:absolute;left:24504;top:39776;width:2013;height:1905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" strokecolor="black [3200]" strokeweight=".5pt">
                  <v:stroke endarrow="block"/>
                </v:shape>
                <v:shape id="Поле 200" o:spid="_x0000_s1059" type="#_x0000_t202" style="position:absolute;left:29337;top:38633;width:8534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" filled="f" stroked="f" strokeweight=".5pt">
                  <v:textbox>
                    <w:txbxContent>
                      <w:p w14:paraId="1B8AB730" w14:textId="77777777" w:rsidR="003D6E7A" w:rsidRPr="000D78A7" w:rsidRDefault="003D6E7A" w:rsidP="003D6E7A">
                        <w:pPr>
                          <w:rPr>
                            <w:sz w:val="18"/>
                            <w:szCs w:val="18"/>
                          </w:rPr>
                        </w:pPr>
                        <w:r w:rsidRPr="000D78A7">
                          <w:rPr>
                            <w:sz w:val="18"/>
                            <w:szCs w:val="18"/>
                          </w:rPr>
                          <w:t>a &gt; 0 і b = 0</w:t>
                        </w:r>
                      </w:p>
                    </w:txbxContent>
                  </v:textbox>
                </v:shape>
                <v:shape id="Блок-схема: рішення 31" o:spid="_x0000_s1060" type="#_x0000_t110" style="position:absolute;left:18027;top:41681;width:12954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" fillcolor="white [3201]" strokecolor="black [3213]" strokeweight="1pt">
                  <v:textbox>
                    <w:txbxContent>
                      <w:p w14:paraId="772F66B6" w14:textId="77777777" w:rsidR="003D6E7A" w:rsidRDefault="003D6E7A" w:rsidP="003D6E7A"/>
                    </w:txbxContent>
                  </v:textbox>
                </v:shape>
                <v:shape id="Сполучна лінія: уступом 32" o:spid="_x0000_s1061" type="#_x0000_t33" style="position:absolute;left:30981;top:43586;width:1823;height:160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" strokecolor="black [3200]" strokeweight=".5pt">
                  <v:stroke endarrow="block"/>
                </v:shape>
                <v:shape id="Сполучна лінія: уступом 41" o:spid="_x0000_s1062" type="#_x0000_t33" style="position:absolute;left:17335;top:43586;width:692;height:1981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" strokecolor="black [3200]" strokeweight=".5pt">
                  <v:stroke endarrow="block"/>
                </v:shape>
                <v:shape id="Поле 42" o:spid="_x0000_s1063" type="#_x0000_t202" style="position:absolute;left:22065;top:42214;width:5410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" filled="f" stroked="f" strokeweight=".5pt">
                  <v:textbox>
                    <w:txbxContent>
                      <w:p w14:paraId="1EC369A0" w14:textId="77777777" w:rsidR="003D6E7A" w:rsidRPr="000D78A7" w:rsidRDefault="003D6E7A" w:rsidP="003D6E7A">
                        <w:pPr>
                          <w:rPr>
                            <w:sz w:val="18"/>
                            <w:szCs w:val="18"/>
                          </w:rPr>
                        </w:pPr>
                        <w:r w:rsidRPr="000D78A7">
                          <w:rPr>
                            <w:sz w:val="18"/>
                            <w:szCs w:val="18"/>
                          </w:rPr>
                          <w:t>x0 = c</w:t>
                        </w:r>
                      </w:p>
                    </w:txbxContent>
                  </v:textbox>
                </v:shape>
                <v:shape id="Блок-схема: процес 49" o:spid="_x0000_s1064" type="#_x0000_t109" style="position:absolute;left:28727;top:45186;width:8153;height:28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" fillcolor="white [3201]" strokecolor="black [3213]" strokeweight="1pt">
                  <v:textbox>
                    <w:txbxContent>
                      <w:p w14:paraId="2F41CB26" w14:textId="77777777" w:rsidR="003D6E7A" w:rsidRPr="000D78A7" w:rsidRDefault="003D6E7A" w:rsidP="003D6E7A">
                        <w:pPr>
                          <w:spacing w:after="0" w:line="240" w:lineRule="auto"/>
                          <w:ind w:left="-170" w:right="-170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0D78A7">
                          <w:rPr>
                            <w:sz w:val="16"/>
                            <w:szCs w:val="16"/>
                          </w:rPr>
                          <w:t>F = x0 - a / (x0 - c)</w:t>
                        </w:r>
                      </w:p>
                    </w:txbxContent>
                  </v:textbox>
                </v:shape>
                <v:shape id="Блок-схема: рішення 50" o:spid="_x0000_s1065" type="#_x0000_t110" style="position:absolute;left:44119;top:41757;width:12954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" fillcolor="white [3201]" strokecolor="black [3213]" strokeweight="1pt">
                  <v:textbox>
                    <w:txbxContent>
                      <w:p w14:paraId="524B01CA" w14:textId="77777777" w:rsidR="003D6E7A" w:rsidRDefault="003D6E7A" w:rsidP="003D6E7A"/>
                    </w:txbxContent>
                  </v:textbox>
                </v:shape>
                <v:shape id="Сполучна лінія: уступом 51" o:spid="_x0000_s1066" type="#_x0000_t33" style="position:absolute;left:57073;top:43662;width:198;height:1905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" strokecolor="black [3200]" strokeweight=".5pt">
                  <v:stroke endarrow="block"/>
                </v:shape>
                <v:shape id="Сполучна лінія: уступом 52" o:spid="_x0000_s1067" type="#_x0000_t33" style="position:absolute;left:42106;top:43662;width:2013;height:1905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" strokecolor="black [3200]" strokeweight=".5pt">
                  <v:stroke endarrow="block"/>
                </v:shape>
                <v:shape id="Поле 53" o:spid="_x0000_s1068" type="#_x0000_t202" style="position:absolute;left:46492;top:42291;width:7392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" filled="f" stroked="f" strokeweight=".5pt">
                  <v:textbox>
                    <w:txbxContent>
                      <w:p w14:paraId="1A84B932" w14:textId="77777777" w:rsidR="003D6E7A" w:rsidRPr="000D78A7" w:rsidRDefault="003D6E7A" w:rsidP="003D6E7A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с!=0</w:t>
                        </w:r>
                      </w:p>
                    </w:txbxContent>
                  </v:textbox>
                </v:shape>
                <v:shape id="Блок-схема: процес 54" o:spid="_x0000_s1069" type="#_x0000_t109" style="position:absolute;left:38785;top:45491;width:6935;height:28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" fillcolor="white [3201]" strokecolor="black [3213]" strokeweight="1pt">
                  <v:textbox>
                    <w:txbxContent>
                      <w:p w14:paraId="4646765B" w14:textId="77777777" w:rsidR="003D6E7A" w:rsidRPr="000D78A7" w:rsidRDefault="003D6E7A" w:rsidP="003D6E7A">
                        <w:pPr>
                          <w:spacing w:after="0" w:line="240" w:lineRule="auto"/>
                          <w:ind w:right="-170"/>
                          <w:rPr>
                            <w:sz w:val="16"/>
                            <w:szCs w:val="16"/>
                          </w:rPr>
                        </w:pPr>
                        <w:r w:rsidRPr="000D78A7">
                          <w:rPr>
                            <w:sz w:val="16"/>
                            <w:szCs w:val="16"/>
                          </w:rPr>
                          <w:t>F = 1 + x0 / c</w:t>
                        </w:r>
                      </w:p>
                    </w:txbxContent>
                  </v:textbox>
                </v:shape>
                <v:shape id="Блок-схема: дані 57" o:spid="_x0000_s1070" type="#_x0000_t111" style="position:absolute;left:50596;top:45567;width:1112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" fillcolor="white [3201]" strokecolor="black [3213]" strokeweight="1pt">
                  <v:textbox>
                    <w:txbxContent>
                      <w:p w14:paraId="1C2E97AE" w14:textId="77777777" w:rsidR="003D6E7A" w:rsidRPr="007B423F" w:rsidRDefault="003D6E7A" w:rsidP="003D6E7A">
                        <w:pPr>
                          <w:spacing w:after="0" w:line="192" w:lineRule="auto"/>
                          <w:jc w:val="center"/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shape id="Поле 58" o:spid="_x0000_s1071" type="#_x0000_t202" style="position:absolute;left:51816;top:45415;width:8534;height:3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" filled="f" stroked="f" strokeweight=".5pt">
                  <v:textbox>
                    <w:txbxContent>
                      <w:p w14:paraId="6C42C57B" w14:textId="77777777" w:rsidR="003D6E7A" w:rsidRPr="007B423F" w:rsidRDefault="003D6E7A" w:rsidP="003D6E7A">
                        <w:pPr>
                          <w:spacing w:after="0" w:line="192" w:lineRule="auto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‘’Некоректне значення’’</w:t>
                        </w:r>
                      </w:p>
                      <w:p w14:paraId="589EF94B" w14:textId="77777777" w:rsidR="003D6E7A" w:rsidRPr="000D78A7" w:rsidRDefault="003D6E7A" w:rsidP="003D6E7A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shape id="Блок-схема: дані 193" o:spid="_x0000_s1072" type="#_x0000_t111" style="position:absolute;left:20116;top:56083;width:12497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" fillcolor="white [3201]" strokecolor="black [3213]" strokeweight="1pt">
                  <v:textbox>
                    <w:txbxContent>
                      <w:p w14:paraId="3EC18699" w14:textId="77777777" w:rsidR="003D6E7A" w:rsidRPr="008400FF" w:rsidRDefault="003D6E7A" w:rsidP="003D6E7A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х0,F</w:t>
                        </w:r>
                      </w:p>
                    </w:txbxContent>
                  </v:textbox>
                </v:shape>
                <v:oval id="Овал 194" o:spid="_x0000_s1073" style="position:absolute;left:19202;top:60198;width:12725;height:35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" fillcolor="white [3201]" strokecolor="black [3213]" strokeweight="1pt">
                  <v:stroke joinstyle="miter"/>
                  <v:textbox>
                    <w:txbxContent>
                      <w:p w14:paraId="64F9D3C0" w14:textId="77777777" w:rsidR="003D6E7A" w:rsidRPr="000444DF" w:rsidRDefault="003D6E7A" w:rsidP="003D6E7A">
                        <w:pPr>
                          <w:jc w:val="center"/>
                        </w:pPr>
                        <w:r>
                          <w:t>Кінець</w:t>
                        </w:r>
                      </w:p>
                    </w:txbxContent>
                  </v:textbox>
                </v:oval>
                <v:shape id="Пряма зі стрілкою 195" o:spid="_x0000_s1074" type="#_x0000_t32" style="position:absolute;left:26060;top:58750;width:0;height:137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" strokecolor="black [3200]" strokeweight=".5pt">
                  <v:stroke endarrow="block" joinstyle="miter"/>
                </v:shape>
                <v:shape id="Пряма зі стрілкою 210" o:spid="_x0000_s1075" type="#_x0000_t32" style="position:absolute;left:17373;top:48069;width:0;height:31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" strokecolor="black [3200]" strokeweight=".5pt">
                  <v:stroke endarrow="block" joinstyle="miter"/>
                </v:shape>
                <v:shape id="Пряма зі стрілкою 211" o:spid="_x0000_s1076" type="#_x0000_t32" style="position:absolute;left:32804;top:48145;width:0;height:31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" strokecolor="black [3200]" strokeweight=".5pt">
                  <v:stroke endarrow="block" joinstyle="miter"/>
                </v:shape>
                <v:shape id="Пряма зі стрілкою 212" o:spid="_x0000_s1077" type="#_x0000_t32" style="position:absolute;left:42106;top:48310;width:0;height:31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" strokecolor="black [3200]" strokeweight=".5pt">
                  <v:stroke endarrow="block" joinstyle="miter"/>
                </v:shape>
                <v:shape id="Сполучна лінія: уступом 219" o:spid="_x0000_s1078" type="#_x0000_t34" style="position:absolute;left:28632;top:26498;width:42291;height:23889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" adj="2082" strokecolor="black [3200]" strokeweight=".5pt"/>
                <v:line id="Пряма сполучна лінія 220" o:spid="_x0000_s1079" style="position:absolute;flip:x;visibility:visible;mso-wrap-style:square" from="26060,59588" to="61722,59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" strokecolor="black [3200]" strokeweight=".5pt">
                  <v:stroke joinstyle="miter"/>
                </v:line>
                <v:line id="Пряма сполучна лінія 447" o:spid="_x0000_s1080" style="position:absolute;flip:y;visibility:visible;mso-wrap-style:square" from="24542,51206" to="24542,53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" strokecolor="black [3200]" strokeweight=".5pt">
                  <v:stroke joinstyle="miter"/>
                </v:line>
                <v:shape id="Сполучна лінія: уступом 448" o:spid="_x0000_s1081" type="#_x0000_t34" style="position:absolute;left:22783;top:30632;width:37415;height:22022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" adj="21930" strokecolor="black [3200]" strokeweight=".5pt"/>
                <v:line id="Пряма сполучна лінія 449" o:spid="_x0000_s1082" style="position:absolute;flip:x;visibility:visible;mso-wrap-style:square" from="26517,52654" to="60198,526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" strokecolor="black [3200]" strokeweight=".5pt">
                  <v:stroke joinstyle="miter"/>
                </v:line>
                <v:line id="Пряма сполучна лінія 450" o:spid="_x0000_s1083" style="position:absolute;visibility:visible;mso-wrap-style:square" from="26517,52654" to="26517,560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" strokecolor="black [3200]" strokeweight=".5pt">
                  <v:stroke joinstyle="miter"/>
                </v:line>
                <v:group id="Group 1819691688" o:spid="_x0000_s1084" style="position:absolute;left:12382;top:30556;width:12160;height:22555" coordsize="12160,22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">
                  <v:shape id="Блок-схема: дані 47" o:spid="_x0000_s1085" type="#_x0000_t111" style="position:absolute;left:719;top:14986;width:7773;height:25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" fillcolor="white [3201]" strokecolor="black [3213]" strokeweight="1pt"/>
                  <v:shape id="Поле 48" o:spid="_x0000_s1086" type="#_x0000_t202" style="position:absolute;left:1883;top:14901;width:6401;height:2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" filled="f" stroked="f" strokeweight=".5pt">
                    <v:textbox>
                      <w:txbxContent>
                        <w:p w14:paraId="413A0C77" w14:textId="77777777" w:rsidR="003D6E7A" w:rsidRDefault="003D6E7A" w:rsidP="003D6E7A">
                          <w:pPr>
                            <w:spacing w:line="256" w:lineRule="auto"/>
                            <w:rPr>
                              <w:rFonts w:ascii="Calibri" w:eastAsia="Calibri" w:hAnsi="Calibri"/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rFonts w:ascii="Calibri" w:eastAsia="Calibri" w:hAnsi="Calibri"/>
                              <w:sz w:val="18"/>
                              <w:szCs w:val="18"/>
                              <w:lang w:val="en-US"/>
                            </w:rPr>
                            <w:t>infinity</w:t>
                          </w:r>
                        </w:p>
                      </w:txbxContent>
                    </v:textbox>
                  </v:shape>
                  <v:shape id="Сполучна лінія: уступом 208" o:spid="_x0000_s1087" type="#_x0000_t34" style="position:absolute;width:12160;height:22555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" adj="-22571" strokecolor="black [3200]" strokeweight=".5pt"/>
                </v:group>
                <w10:wrap type="topAndBottom"/>
              </v:group>
            </w:pict>
          </mc:Fallback>
        </mc:AlternateContent>
      </w:r>
      <w:r w:rsidRPr="008303E6">
        <w:rPr>
          <w:i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47FAA7B" wp14:editId="00BBEBE2">
                <wp:simplePos x="0" y="0"/>
                <wp:positionH relativeFrom="column">
                  <wp:posOffset>593725</wp:posOffset>
                </wp:positionH>
                <wp:positionV relativeFrom="paragraph">
                  <wp:posOffset>4835525</wp:posOffset>
                </wp:positionV>
                <wp:extent cx="5033010" cy="283853"/>
                <wp:effectExtent l="0" t="0" r="34290" b="20955"/>
                <wp:wrapNone/>
                <wp:docPr id="205" name="Групувати 2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33010" cy="283853"/>
                          <a:chOff x="0" y="0"/>
                          <a:chExt cx="5033010" cy="283853"/>
                        </a:xfrm>
                      </wpg:grpSpPr>
                      <wps:wsp>
                        <wps:cNvPr id="202" name="Сполучна лінія: уступом 202"/>
                        <wps:cNvCnPr/>
                        <wps:spPr>
                          <a:xfrm>
                            <a:off x="0" y="99060"/>
                            <a:ext cx="5033010" cy="182876"/>
                          </a:xfrm>
                          <a:prstGeom prst="bentConnector3">
                            <a:avLst>
                              <a:gd name="adj1" fmla="val 341"/>
                            </a:avLst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3" name="Пряма сполучна лінія 203"/>
                        <wps:cNvCnPr/>
                        <wps:spPr>
                          <a:xfrm>
                            <a:off x="5029200" y="0"/>
                            <a:ext cx="3810" cy="2838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C5A1E8" id="Групувати 205" o:spid="_x0000_s1026" style="position:absolute;margin-left:46.75pt;margin-top:380.75pt;width:396.3pt;height:22.35pt;z-index:251659264" coordsize="50330,28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">
                <v:shape id="Сполучна лінія: уступом 202" o:spid="_x0000_s1027" type="#_x0000_t34" style="position:absolute;top:990;width:50330;height:1829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" adj="74" strokecolor="black [3200]" strokeweight=".5pt"/>
                <v:line id="Пряма сполучна лінія 203" o:spid="_x0000_s1028" style="position:absolute;visibility:visible;mso-wrap-style:square" from="50292,0" to="50330,28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" strokecolor="black [3200]" strokeweight=".5pt">
                  <v:stroke joinstyle="miter"/>
                </v:line>
              </v:group>
            </w:pict>
          </mc:Fallback>
        </mc:AlternateContent>
      </w:r>
      <w:r w:rsidR="00C621DA" w:rsidRPr="008303E6">
        <w:t>Код:</w:t>
      </w:r>
    </w:p>
    <w:p w14:paraId="6BAA224B" w14:textId="77777777" w:rsidR="00B71666" w:rsidRPr="008303E6" w:rsidRDefault="00B71666" w:rsidP="00B71666">
      <w:pPr>
        <w:pStyle w:val="1Code"/>
        <w:rPr>
          <w:lang w:val="uk-UA"/>
        </w:rPr>
      </w:pPr>
      <w:r w:rsidRPr="008303E6">
        <w:rPr>
          <w:lang w:val="uk-UA"/>
        </w:rPr>
        <w:t>#include &lt;iostream&gt;</w:t>
      </w:r>
    </w:p>
    <w:p w14:paraId="78F28A1C" w14:textId="77777777" w:rsidR="00B71666" w:rsidRPr="008303E6" w:rsidRDefault="00B71666" w:rsidP="00B71666">
      <w:pPr>
        <w:pStyle w:val="1Code"/>
        <w:rPr>
          <w:lang w:val="uk-UA"/>
        </w:rPr>
      </w:pPr>
      <w:r w:rsidRPr="008303E6">
        <w:rPr>
          <w:lang w:val="uk-UA"/>
        </w:rPr>
        <w:t>#include &lt;iomanip&gt;</w:t>
      </w:r>
    </w:p>
    <w:p w14:paraId="0BA93F8C" w14:textId="77777777" w:rsidR="00B71666" w:rsidRPr="008303E6" w:rsidRDefault="00B71666" w:rsidP="00B71666">
      <w:pPr>
        <w:pStyle w:val="1Code"/>
        <w:rPr>
          <w:lang w:val="uk-UA"/>
        </w:rPr>
      </w:pPr>
      <w:r w:rsidRPr="008303E6">
        <w:rPr>
          <w:lang w:val="uk-UA"/>
        </w:rPr>
        <w:t>#include &lt;cmath&gt;</w:t>
      </w:r>
    </w:p>
    <w:p w14:paraId="76F79C92" w14:textId="77777777" w:rsidR="00B71666" w:rsidRPr="008303E6" w:rsidRDefault="00B71666" w:rsidP="00B71666">
      <w:pPr>
        <w:pStyle w:val="1Code"/>
        <w:rPr>
          <w:lang w:val="uk-UA"/>
        </w:rPr>
      </w:pPr>
      <w:r w:rsidRPr="008303E6">
        <w:rPr>
          <w:lang w:val="uk-UA"/>
        </w:rPr>
        <w:t>using namespace std;</w:t>
      </w:r>
    </w:p>
    <w:p w14:paraId="143E8E85" w14:textId="77777777" w:rsidR="00B71666" w:rsidRPr="008303E6" w:rsidRDefault="00B71666" w:rsidP="00B71666">
      <w:pPr>
        <w:pStyle w:val="1Code"/>
        <w:rPr>
          <w:lang w:val="uk-UA"/>
        </w:rPr>
      </w:pPr>
      <w:r w:rsidRPr="008303E6">
        <w:rPr>
          <w:lang w:val="uk-UA"/>
        </w:rPr>
        <w:t>int main() {</w:t>
      </w:r>
    </w:p>
    <w:p w14:paraId="3EEE32FF" w14:textId="77777777" w:rsidR="00B71666" w:rsidRPr="008303E6" w:rsidRDefault="00B71666" w:rsidP="00B71666">
      <w:pPr>
        <w:pStyle w:val="1Code"/>
        <w:rPr>
          <w:lang w:val="uk-UA"/>
        </w:rPr>
      </w:pPr>
      <w:r w:rsidRPr="008303E6">
        <w:rPr>
          <w:lang w:val="uk-UA"/>
        </w:rPr>
        <w:t xml:space="preserve">    setlocale(0, "ukr");</w:t>
      </w:r>
    </w:p>
    <w:p w14:paraId="532740B2" w14:textId="77777777" w:rsidR="00B71666" w:rsidRPr="008303E6" w:rsidRDefault="00B71666" w:rsidP="00B71666">
      <w:pPr>
        <w:pStyle w:val="1Code"/>
        <w:rPr>
          <w:lang w:val="uk-UA"/>
        </w:rPr>
      </w:pPr>
      <w:r w:rsidRPr="008303E6">
        <w:rPr>
          <w:lang w:val="uk-UA"/>
        </w:rPr>
        <w:t xml:space="preserve">    double F, x0, x1, delta, a, b, c;</w:t>
      </w:r>
    </w:p>
    <w:p w14:paraId="23E9C143" w14:textId="77777777" w:rsidR="00B71666" w:rsidRPr="008303E6" w:rsidRDefault="00B71666" w:rsidP="00B71666">
      <w:pPr>
        <w:pStyle w:val="1Code"/>
        <w:rPr>
          <w:lang w:val="uk-UA"/>
        </w:rPr>
      </w:pPr>
      <w:r w:rsidRPr="008303E6">
        <w:rPr>
          <w:lang w:val="uk-UA"/>
        </w:rPr>
        <w:t xml:space="preserve">    int w = 10;</w:t>
      </w:r>
    </w:p>
    <w:p w14:paraId="59A7DD96" w14:textId="77777777" w:rsidR="00B71666" w:rsidRPr="008303E6" w:rsidRDefault="00B71666" w:rsidP="00B71666">
      <w:pPr>
        <w:pStyle w:val="1Code"/>
        <w:rPr>
          <w:lang w:val="uk-UA"/>
        </w:rPr>
      </w:pPr>
      <w:r w:rsidRPr="008303E6">
        <w:rPr>
          <w:lang w:val="uk-UA"/>
        </w:rPr>
        <w:t xml:space="preserve">    cout &lt;&lt; "Введiть значення x0: ";</w:t>
      </w:r>
    </w:p>
    <w:p w14:paraId="17ECB0D1" w14:textId="77777777" w:rsidR="00B71666" w:rsidRPr="008303E6" w:rsidRDefault="00B71666" w:rsidP="00B71666">
      <w:pPr>
        <w:pStyle w:val="1Code"/>
        <w:rPr>
          <w:lang w:val="uk-UA"/>
        </w:rPr>
      </w:pPr>
      <w:r w:rsidRPr="008303E6">
        <w:rPr>
          <w:lang w:val="uk-UA"/>
        </w:rPr>
        <w:t xml:space="preserve">    cin &gt;&gt; x0;</w:t>
      </w:r>
    </w:p>
    <w:p w14:paraId="6E47F5EC" w14:textId="77777777" w:rsidR="00B71666" w:rsidRPr="008303E6" w:rsidRDefault="00B71666" w:rsidP="00B71666">
      <w:pPr>
        <w:pStyle w:val="1Code"/>
        <w:rPr>
          <w:lang w:val="uk-UA"/>
        </w:rPr>
      </w:pPr>
      <w:r w:rsidRPr="008303E6">
        <w:rPr>
          <w:lang w:val="uk-UA"/>
        </w:rPr>
        <w:t xml:space="preserve">    cout &lt;&lt; "Введiть значення x1: ";</w:t>
      </w:r>
    </w:p>
    <w:p w14:paraId="59B2612F" w14:textId="77777777" w:rsidR="00B71666" w:rsidRPr="008303E6" w:rsidRDefault="00B71666" w:rsidP="00B71666">
      <w:pPr>
        <w:pStyle w:val="1Code"/>
        <w:rPr>
          <w:lang w:val="uk-UA"/>
        </w:rPr>
      </w:pPr>
      <w:r w:rsidRPr="008303E6">
        <w:rPr>
          <w:lang w:val="uk-UA"/>
        </w:rPr>
        <w:t xml:space="preserve">    cin &gt;&gt; x1;</w:t>
      </w:r>
    </w:p>
    <w:p w14:paraId="2B472B0E" w14:textId="77777777" w:rsidR="00B71666" w:rsidRPr="008303E6" w:rsidRDefault="00B71666" w:rsidP="00B71666">
      <w:pPr>
        <w:pStyle w:val="1Code"/>
        <w:rPr>
          <w:lang w:val="uk-UA"/>
        </w:rPr>
      </w:pPr>
      <w:r w:rsidRPr="008303E6">
        <w:rPr>
          <w:lang w:val="uk-UA"/>
        </w:rPr>
        <w:lastRenderedPageBreak/>
        <w:t xml:space="preserve">    cout &lt;&lt; "Введiть крок delta: ";</w:t>
      </w:r>
    </w:p>
    <w:p w14:paraId="644B8FE6" w14:textId="77777777" w:rsidR="00B71666" w:rsidRPr="008303E6" w:rsidRDefault="00B71666" w:rsidP="00B71666">
      <w:pPr>
        <w:pStyle w:val="1Code"/>
        <w:rPr>
          <w:lang w:val="uk-UA"/>
        </w:rPr>
      </w:pPr>
      <w:r w:rsidRPr="008303E6">
        <w:rPr>
          <w:lang w:val="uk-UA"/>
        </w:rPr>
        <w:t xml:space="preserve">    cin &gt;&gt; delta;</w:t>
      </w:r>
    </w:p>
    <w:p w14:paraId="41DC6643" w14:textId="77777777" w:rsidR="00B71666" w:rsidRPr="008303E6" w:rsidRDefault="00B71666" w:rsidP="00B71666">
      <w:pPr>
        <w:pStyle w:val="1Code"/>
        <w:rPr>
          <w:lang w:val="uk-UA"/>
        </w:rPr>
      </w:pPr>
      <w:r w:rsidRPr="008303E6">
        <w:rPr>
          <w:lang w:val="uk-UA"/>
        </w:rPr>
        <w:t xml:space="preserve">    if ((x0 &lt; x1 &amp;&amp; delta &gt; 0) || (x0 &gt; x1 &amp;&amp; delta &lt; 0)) </w:t>
      </w:r>
    </w:p>
    <w:p w14:paraId="3F4BEDE9" w14:textId="77777777" w:rsidR="00B71666" w:rsidRPr="008303E6" w:rsidRDefault="00B71666" w:rsidP="00B71666">
      <w:pPr>
        <w:pStyle w:val="1Code"/>
        <w:rPr>
          <w:lang w:val="uk-UA"/>
        </w:rPr>
      </w:pPr>
      <w:r w:rsidRPr="008303E6">
        <w:rPr>
          <w:lang w:val="uk-UA"/>
        </w:rPr>
        <w:t xml:space="preserve">    {</w:t>
      </w:r>
    </w:p>
    <w:p w14:paraId="5EF2C7C1" w14:textId="77777777" w:rsidR="00B71666" w:rsidRPr="008303E6" w:rsidRDefault="00B71666" w:rsidP="00B71666">
      <w:pPr>
        <w:pStyle w:val="1Code"/>
        <w:rPr>
          <w:lang w:val="uk-UA"/>
        </w:rPr>
      </w:pPr>
      <w:r w:rsidRPr="008303E6">
        <w:rPr>
          <w:lang w:val="uk-UA"/>
        </w:rPr>
        <w:t xml:space="preserve">        cout &lt;&lt; "Введiть значення a b: ";</w:t>
      </w:r>
    </w:p>
    <w:p w14:paraId="22E6153A" w14:textId="77777777" w:rsidR="00B71666" w:rsidRPr="008303E6" w:rsidRDefault="00B71666" w:rsidP="00B71666">
      <w:pPr>
        <w:pStyle w:val="1Code"/>
        <w:rPr>
          <w:lang w:val="uk-UA"/>
        </w:rPr>
      </w:pPr>
      <w:r w:rsidRPr="008303E6">
        <w:rPr>
          <w:lang w:val="uk-UA"/>
        </w:rPr>
        <w:t xml:space="preserve">        cin &gt;&gt; a &gt;&gt; b;</w:t>
      </w:r>
    </w:p>
    <w:p w14:paraId="6FC90AF0" w14:textId="77777777" w:rsidR="00B71666" w:rsidRPr="008303E6" w:rsidRDefault="00B71666" w:rsidP="00B71666">
      <w:pPr>
        <w:pStyle w:val="1Code"/>
        <w:rPr>
          <w:lang w:val="uk-UA"/>
        </w:rPr>
      </w:pPr>
      <w:r w:rsidRPr="008303E6">
        <w:rPr>
          <w:lang w:val="uk-UA"/>
        </w:rPr>
        <w:t xml:space="preserve">        if (!(a &lt; 0 &amp;&amp; b != 0))</w:t>
      </w:r>
    </w:p>
    <w:p w14:paraId="0EB59439" w14:textId="77777777" w:rsidR="00B71666" w:rsidRPr="008303E6" w:rsidRDefault="00B71666" w:rsidP="00B71666">
      <w:pPr>
        <w:pStyle w:val="1Code"/>
        <w:rPr>
          <w:lang w:val="uk-UA"/>
        </w:rPr>
      </w:pPr>
      <w:r w:rsidRPr="008303E6">
        <w:rPr>
          <w:lang w:val="uk-UA"/>
        </w:rPr>
        <w:t xml:space="preserve">        {  </w:t>
      </w:r>
    </w:p>
    <w:p w14:paraId="67040C12" w14:textId="77777777" w:rsidR="00B71666" w:rsidRPr="008303E6" w:rsidRDefault="00B71666" w:rsidP="00B71666">
      <w:pPr>
        <w:pStyle w:val="1Code"/>
        <w:rPr>
          <w:lang w:val="uk-UA"/>
        </w:rPr>
      </w:pPr>
      <w:r w:rsidRPr="008303E6">
        <w:rPr>
          <w:lang w:val="uk-UA"/>
        </w:rPr>
        <w:t xml:space="preserve">            cout &lt;&lt; "Введiть значення c: ";</w:t>
      </w:r>
    </w:p>
    <w:p w14:paraId="215005AD" w14:textId="77777777" w:rsidR="00B71666" w:rsidRPr="008303E6" w:rsidRDefault="00B71666" w:rsidP="00B71666">
      <w:pPr>
        <w:pStyle w:val="1Code"/>
        <w:rPr>
          <w:lang w:val="uk-UA"/>
        </w:rPr>
      </w:pPr>
      <w:r w:rsidRPr="008303E6">
        <w:rPr>
          <w:lang w:val="uk-UA"/>
        </w:rPr>
        <w:t xml:space="preserve">            cin &gt;&gt; c;</w:t>
      </w:r>
    </w:p>
    <w:p w14:paraId="15F69059" w14:textId="77777777" w:rsidR="00B71666" w:rsidRPr="008303E6" w:rsidRDefault="00B71666" w:rsidP="00B71666">
      <w:pPr>
        <w:pStyle w:val="1Code"/>
        <w:rPr>
          <w:lang w:val="uk-UA"/>
        </w:rPr>
      </w:pPr>
      <w:r w:rsidRPr="008303E6">
        <w:rPr>
          <w:lang w:val="uk-UA"/>
        </w:rPr>
        <w:t xml:space="preserve">        }</w:t>
      </w:r>
    </w:p>
    <w:p w14:paraId="2F0C5949" w14:textId="77777777" w:rsidR="00B71666" w:rsidRPr="008303E6" w:rsidRDefault="00B71666" w:rsidP="00B71666">
      <w:pPr>
        <w:pStyle w:val="1Code"/>
        <w:rPr>
          <w:lang w:val="uk-UA"/>
        </w:rPr>
      </w:pPr>
      <w:r w:rsidRPr="008303E6">
        <w:rPr>
          <w:lang w:val="uk-UA"/>
        </w:rPr>
        <w:t xml:space="preserve">        cout &lt;&lt; fixed &lt;&lt; setprecision(3);</w:t>
      </w:r>
    </w:p>
    <w:p w14:paraId="0A1B833A" w14:textId="1A83E05A" w:rsidR="00B71666" w:rsidRPr="008303E6" w:rsidRDefault="00B71666" w:rsidP="00B71666">
      <w:pPr>
        <w:pStyle w:val="1Code"/>
        <w:rPr>
          <w:lang w:val="uk-UA"/>
        </w:rPr>
      </w:pPr>
      <w:r w:rsidRPr="008303E6">
        <w:rPr>
          <w:lang w:val="uk-UA"/>
        </w:rPr>
        <w:t xml:space="preserve">        cout &lt;&lt; "\n |-------------------|-------------------|\n |" &lt;&lt; setw(w) &lt;&lt; "x" &lt;&lt; setw(w) &lt;&lt; "|" &lt;&lt; setw(w) &lt;&lt; "F" &lt;&lt; setw(w) &lt;&lt; "|";</w:t>
      </w:r>
    </w:p>
    <w:p w14:paraId="1CA8292B" w14:textId="4C4227DA" w:rsidR="00B71666" w:rsidRPr="008303E6" w:rsidRDefault="00B71666" w:rsidP="00B71666">
      <w:pPr>
        <w:pStyle w:val="1Code"/>
        <w:rPr>
          <w:lang w:val="uk-UA"/>
        </w:rPr>
      </w:pPr>
      <w:r w:rsidRPr="008303E6">
        <w:rPr>
          <w:lang w:val="uk-UA"/>
        </w:rPr>
        <w:t xml:space="preserve">        for (; delta &gt; 0 ? x0 &lt;= x1 : x0 &gt;= x1; x0 += delta)</w:t>
      </w:r>
    </w:p>
    <w:p w14:paraId="7A402644" w14:textId="77777777" w:rsidR="00B71666" w:rsidRPr="008303E6" w:rsidRDefault="00B71666" w:rsidP="00B71666">
      <w:pPr>
        <w:pStyle w:val="1Code"/>
        <w:rPr>
          <w:lang w:val="uk-UA"/>
        </w:rPr>
      </w:pPr>
      <w:r w:rsidRPr="008303E6">
        <w:rPr>
          <w:lang w:val="uk-UA"/>
        </w:rPr>
        <w:t xml:space="preserve">        {</w:t>
      </w:r>
    </w:p>
    <w:p w14:paraId="0A090222" w14:textId="77777777" w:rsidR="00B71666" w:rsidRPr="008303E6" w:rsidRDefault="00B71666" w:rsidP="00B71666">
      <w:pPr>
        <w:pStyle w:val="1Code"/>
        <w:rPr>
          <w:lang w:val="uk-UA"/>
        </w:rPr>
      </w:pPr>
      <w:r w:rsidRPr="008303E6">
        <w:rPr>
          <w:lang w:val="uk-UA"/>
        </w:rPr>
        <w:t xml:space="preserve">            if (a &lt; 0 &amp;&amp; b != 0)</w:t>
      </w:r>
    </w:p>
    <w:p w14:paraId="16A3768B" w14:textId="77777777" w:rsidR="00B71666" w:rsidRPr="008303E6" w:rsidRDefault="00B71666" w:rsidP="00B71666">
      <w:pPr>
        <w:pStyle w:val="1Code"/>
        <w:rPr>
          <w:lang w:val="uk-UA"/>
        </w:rPr>
      </w:pPr>
      <w:r w:rsidRPr="008303E6">
        <w:rPr>
          <w:lang w:val="uk-UA"/>
        </w:rPr>
        <w:t xml:space="preserve">                F = -a * pow(x0, 2) + pow(b, 2) * x0;</w:t>
      </w:r>
    </w:p>
    <w:p w14:paraId="18078213" w14:textId="77777777" w:rsidR="00B71666" w:rsidRPr="008303E6" w:rsidRDefault="00B71666" w:rsidP="00B71666">
      <w:pPr>
        <w:pStyle w:val="1Code"/>
        <w:rPr>
          <w:lang w:val="uk-UA"/>
        </w:rPr>
      </w:pPr>
      <w:r w:rsidRPr="008303E6">
        <w:rPr>
          <w:lang w:val="uk-UA"/>
        </w:rPr>
        <w:t xml:space="preserve">            else if (a &gt; 0 &amp;&amp; b == 0) </w:t>
      </w:r>
    </w:p>
    <w:p w14:paraId="7315C2A1" w14:textId="77777777" w:rsidR="00B71666" w:rsidRPr="008303E6" w:rsidRDefault="00B71666" w:rsidP="00B71666">
      <w:pPr>
        <w:pStyle w:val="1Code"/>
        <w:rPr>
          <w:lang w:val="uk-UA"/>
        </w:rPr>
      </w:pPr>
      <w:r w:rsidRPr="008303E6">
        <w:rPr>
          <w:lang w:val="uk-UA"/>
        </w:rPr>
        <w:t xml:space="preserve">            {</w:t>
      </w:r>
    </w:p>
    <w:p w14:paraId="24D88F61" w14:textId="77777777" w:rsidR="00B71666" w:rsidRPr="008303E6" w:rsidRDefault="00B71666" w:rsidP="00B71666">
      <w:pPr>
        <w:pStyle w:val="1Code"/>
        <w:rPr>
          <w:lang w:val="uk-UA"/>
        </w:rPr>
      </w:pPr>
      <w:r w:rsidRPr="008303E6">
        <w:rPr>
          <w:lang w:val="uk-UA"/>
        </w:rPr>
        <w:t xml:space="preserve">                if (fabs(x0 - c) &lt; 1e-9)</w:t>
      </w:r>
    </w:p>
    <w:p w14:paraId="23013D81" w14:textId="77777777" w:rsidR="00B71666" w:rsidRPr="008303E6" w:rsidRDefault="00B71666" w:rsidP="00B71666">
      <w:pPr>
        <w:pStyle w:val="1Code"/>
        <w:rPr>
          <w:lang w:val="uk-UA"/>
        </w:rPr>
      </w:pPr>
      <w:r w:rsidRPr="008303E6">
        <w:rPr>
          <w:lang w:val="uk-UA"/>
        </w:rPr>
        <w:t xml:space="preserve">                {</w:t>
      </w:r>
    </w:p>
    <w:p w14:paraId="01A1395C" w14:textId="77777777" w:rsidR="00B71666" w:rsidRPr="008303E6" w:rsidRDefault="00B71666" w:rsidP="00B71666">
      <w:pPr>
        <w:pStyle w:val="1Code"/>
        <w:rPr>
          <w:lang w:val="uk-UA"/>
        </w:rPr>
      </w:pPr>
      <w:r w:rsidRPr="008303E6">
        <w:rPr>
          <w:lang w:val="uk-UA"/>
        </w:rPr>
        <w:t xml:space="preserve">                    cout &lt;&lt; "\n |" &lt;&lt; setw(w) &lt;&lt; x0 &lt;&lt; setw(w) &lt;&lt; "|"</w:t>
      </w:r>
    </w:p>
    <w:p w14:paraId="21223A71" w14:textId="77777777" w:rsidR="00B71666" w:rsidRPr="008303E6" w:rsidRDefault="00B71666" w:rsidP="00B71666">
      <w:pPr>
        <w:pStyle w:val="1Code"/>
        <w:rPr>
          <w:lang w:val="uk-UA"/>
        </w:rPr>
      </w:pPr>
      <w:r w:rsidRPr="008303E6">
        <w:rPr>
          <w:lang w:val="uk-UA"/>
        </w:rPr>
        <w:t xml:space="preserve">                        &lt;&lt; setw(w) &lt;&lt; "infinity" &lt;&lt; setw(w) &lt;&lt; "|";</w:t>
      </w:r>
    </w:p>
    <w:p w14:paraId="3928C77C" w14:textId="77777777" w:rsidR="00B71666" w:rsidRPr="008303E6" w:rsidRDefault="00B71666" w:rsidP="00B71666">
      <w:pPr>
        <w:pStyle w:val="1Code"/>
        <w:rPr>
          <w:lang w:val="uk-UA"/>
        </w:rPr>
      </w:pPr>
      <w:r w:rsidRPr="008303E6">
        <w:rPr>
          <w:lang w:val="uk-UA"/>
        </w:rPr>
        <w:t xml:space="preserve">                    continue;</w:t>
      </w:r>
    </w:p>
    <w:p w14:paraId="6C79BB7F" w14:textId="77777777" w:rsidR="00B71666" w:rsidRPr="008303E6" w:rsidRDefault="00B71666" w:rsidP="00B71666">
      <w:pPr>
        <w:pStyle w:val="1Code"/>
        <w:rPr>
          <w:lang w:val="uk-UA"/>
        </w:rPr>
      </w:pPr>
      <w:r w:rsidRPr="008303E6">
        <w:rPr>
          <w:lang w:val="uk-UA"/>
        </w:rPr>
        <w:t xml:space="preserve">                }   </w:t>
      </w:r>
    </w:p>
    <w:p w14:paraId="151AD866" w14:textId="77777777" w:rsidR="00B71666" w:rsidRPr="008303E6" w:rsidRDefault="00B71666" w:rsidP="00B71666">
      <w:pPr>
        <w:pStyle w:val="1Code"/>
        <w:rPr>
          <w:lang w:val="uk-UA"/>
        </w:rPr>
      </w:pPr>
      <w:r w:rsidRPr="008303E6">
        <w:rPr>
          <w:lang w:val="uk-UA"/>
        </w:rPr>
        <w:t xml:space="preserve">                F = x0 - a / (x0 - c);</w:t>
      </w:r>
    </w:p>
    <w:p w14:paraId="41EC6BD7" w14:textId="77777777" w:rsidR="00B71666" w:rsidRPr="008303E6" w:rsidRDefault="00B71666" w:rsidP="00B71666">
      <w:pPr>
        <w:pStyle w:val="1Code"/>
        <w:rPr>
          <w:lang w:val="uk-UA"/>
        </w:rPr>
      </w:pPr>
      <w:r w:rsidRPr="008303E6">
        <w:rPr>
          <w:lang w:val="uk-UA"/>
        </w:rPr>
        <w:t xml:space="preserve">            }</w:t>
      </w:r>
    </w:p>
    <w:p w14:paraId="25F1E615" w14:textId="77777777" w:rsidR="00B71666" w:rsidRPr="008303E6" w:rsidRDefault="00B71666" w:rsidP="00B71666">
      <w:pPr>
        <w:pStyle w:val="1Code"/>
        <w:rPr>
          <w:lang w:val="uk-UA"/>
        </w:rPr>
      </w:pPr>
      <w:r w:rsidRPr="008303E6">
        <w:rPr>
          <w:lang w:val="uk-UA"/>
        </w:rPr>
        <w:t xml:space="preserve">            else if (c != 0)</w:t>
      </w:r>
    </w:p>
    <w:p w14:paraId="4C147856" w14:textId="77777777" w:rsidR="00B71666" w:rsidRPr="008303E6" w:rsidRDefault="00B71666" w:rsidP="00B71666">
      <w:pPr>
        <w:pStyle w:val="1Code"/>
        <w:rPr>
          <w:lang w:val="uk-UA"/>
        </w:rPr>
      </w:pPr>
      <w:r w:rsidRPr="008303E6">
        <w:rPr>
          <w:lang w:val="uk-UA"/>
        </w:rPr>
        <w:t xml:space="preserve">            {</w:t>
      </w:r>
    </w:p>
    <w:p w14:paraId="48596ABC" w14:textId="77777777" w:rsidR="00B71666" w:rsidRPr="008303E6" w:rsidRDefault="00B71666" w:rsidP="00B71666">
      <w:pPr>
        <w:pStyle w:val="1Code"/>
        <w:rPr>
          <w:lang w:val="uk-UA"/>
        </w:rPr>
      </w:pPr>
      <w:r w:rsidRPr="008303E6">
        <w:rPr>
          <w:lang w:val="uk-UA"/>
        </w:rPr>
        <w:t xml:space="preserve">                F = 1 + x0 / c;</w:t>
      </w:r>
    </w:p>
    <w:p w14:paraId="296092ED" w14:textId="77777777" w:rsidR="00B71666" w:rsidRPr="008303E6" w:rsidRDefault="00B71666" w:rsidP="00B71666">
      <w:pPr>
        <w:pStyle w:val="1Code"/>
        <w:rPr>
          <w:lang w:val="uk-UA"/>
        </w:rPr>
      </w:pPr>
      <w:r w:rsidRPr="008303E6">
        <w:rPr>
          <w:lang w:val="uk-UA"/>
        </w:rPr>
        <w:t xml:space="preserve">            }</w:t>
      </w:r>
    </w:p>
    <w:p w14:paraId="78F165C3" w14:textId="77777777" w:rsidR="00B71666" w:rsidRPr="008303E6" w:rsidRDefault="00B71666" w:rsidP="00B71666">
      <w:pPr>
        <w:pStyle w:val="1Code"/>
        <w:rPr>
          <w:lang w:val="uk-UA"/>
        </w:rPr>
      </w:pPr>
      <w:r w:rsidRPr="008303E6">
        <w:rPr>
          <w:lang w:val="uk-UA"/>
        </w:rPr>
        <w:t xml:space="preserve">            else </w:t>
      </w:r>
    </w:p>
    <w:p w14:paraId="5FD9D79C" w14:textId="77777777" w:rsidR="00B71666" w:rsidRPr="008303E6" w:rsidRDefault="00B71666" w:rsidP="00B71666">
      <w:pPr>
        <w:pStyle w:val="1Code"/>
        <w:rPr>
          <w:lang w:val="uk-UA"/>
        </w:rPr>
      </w:pPr>
      <w:r w:rsidRPr="008303E6">
        <w:rPr>
          <w:lang w:val="uk-UA"/>
        </w:rPr>
        <w:t xml:space="preserve">            {</w:t>
      </w:r>
    </w:p>
    <w:p w14:paraId="4331598F" w14:textId="77777777" w:rsidR="00B71666" w:rsidRPr="008303E6" w:rsidRDefault="00B71666" w:rsidP="00B71666">
      <w:pPr>
        <w:pStyle w:val="1Code"/>
        <w:rPr>
          <w:lang w:val="uk-UA"/>
        </w:rPr>
      </w:pPr>
      <w:r w:rsidRPr="008303E6">
        <w:rPr>
          <w:lang w:val="uk-UA"/>
        </w:rPr>
        <w:t xml:space="preserve">                cout &lt;&lt; "\nНекоректне значення!";</w:t>
      </w:r>
    </w:p>
    <w:p w14:paraId="57458D47" w14:textId="77777777" w:rsidR="00B71666" w:rsidRPr="008303E6" w:rsidRDefault="00B71666" w:rsidP="00B71666">
      <w:pPr>
        <w:pStyle w:val="1Code"/>
        <w:rPr>
          <w:lang w:val="uk-UA"/>
        </w:rPr>
      </w:pPr>
      <w:r w:rsidRPr="008303E6">
        <w:rPr>
          <w:lang w:val="uk-UA"/>
        </w:rPr>
        <w:t xml:space="preserve">                break;</w:t>
      </w:r>
    </w:p>
    <w:p w14:paraId="2249BDD4" w14:textId="77777777" w:rsidR="00B71666" w:rsidRPr="008303E6" w:rsidRDefault="00B71666" w:rsidP="00B71666">
      <w:pPr>
        <w:pStyle w:val="1Code"/>
        <w:rPr>
          <w:lang w:val="uk-UA"/>
        </w:rPr>
      </w:pPr>
      <w:r w:rsidRPr="008303E6">
        <w:rPr>
          <w:lang w:val="uk-UA"/>
        </w:rPr>
        <w:t xml:space="preserve">            }</w:t>
      </w:r>
    </w:p>
    <w:p w14:paraId="02042A1D" w14:textId="77777777" w:rsidR="00B71666" w:rsidRPr="008303E6" w:rsidRDefault="00B71666" w:rsidP="00B71666">
      <w:pPr>
        <w:pStyle w:val="1Code"/>
        <w:rPr>
          <w:lang w:val="uk-UA"/>
        </w:rPr>
      </w:pPr>
      <w:r w:rsidRPr="008303E6">
        <w:rPr>
          <w:lang w:val="uk-UA"/>
        </w:rPr>
        <w:t xml:space="preserve">            cout &lt;&lt; "\n |" &lt;&lt; setw(w) &lt;&lt; x0 &lt;&lt; setw(w) &lt;&lt; "|"</w:t>
      </w:r>
    </w:p>
    <w:p w14:paraId="74D04192" w14:textId="77777777" w:rsidR="00B71666" w:rsidRPr="008303E6" w:rsidRDefault="00B71666" w:rsidP="00B71666">
      <w:pPr>
        <w:pStyle w:val="1Code"/>
        <w:rPr>
          <w:lang w:val="uk-UA"/>
        </w:rPr>
      </w:pPr>
      <w:r w:rsidRPr="008303E6">
        <w:rPr>
          <w:lang w:val="uk-UA"/>
        </w:rPr>
        <w:t xml:space="preserve">                &lt;&lt; setw(w) &lt;&lt; F &lt;&lt; setw(w) &lt;&lt; "|";</w:t>
      </w:r>
    </w:p>
    <w:p w14:paraId="7470703B" w14:textId="77777777" w:rsidR="00B71666" w:rsidRPr="008303E6" w:rsidRDefault="00B71666" w:rsidP="00B71666">
      <w:pPr>
        <w:pStyle w:val="1Code"/>
        <w:rPr>
          <w:lang w:val="uk-UA"/>
        </w:rPr>
      </w:pPr>
      <w:r w:rsidRPr="008303E6">
        <w:rPr>
          <w:lang w:val="uk-UA"/>
        </w:rPr>
        <w:t xml:space="preserve">        }</w:t>
      </w:r>
    </w:p>
    <w:p w14:paraId="188E7176" w14:textId="77777777" w:rsidR="00B71666" w:rsidRPr="008303E6" w:rsidRDefault="00B71666" w:rsidP="00B71666">
      <w:pPr>
        <w:pStyle w:val="1Code"/>
        <w:rPr>
          <w:lang w:val="uk-UA"/>
        </w:rPr>
      </w:pPr>
      <w:r w:rsidRPr="008303E6">
        <w:rPr>
          <w:lang w:val="uk-UA"/>
        </w:rPr>
        <w:t xml:space="preserve">        cout &lt;&lt; "\n |-------------------|-------------------| ";</w:t>
      </w:r>
    </w:p>
    <w:p w14:paraId="2BA3703E" w14:textId="77777777" w:rsidR="00B71666" w:rsidRPr="008303E6" w:rsidRDefault="00B71666" w:rsidP="00B71666">
      <w:pPr>
        <w:pStyle w:val="1Code"/>
        <w:rPr>
          <w:lang w:val="uk-UA"/>
        </w:rPr>
      </w:pPr>
      <w:r w:rsidRPr="008303E6">
        <w:rPr>
          <w:lang w:val="uk-UA"/>
        </w:rPr>
        <w:t xml:space="preserve">    }</w:t>
      </w:r>
    </w:p>
    <w:p w14:paraId="3815D317" w14:textId="77777777" w:rsidR="00B71666" w:rsidRPr="008303E6" w:rsidRDefault="00B71666" w:rsidP="00B71666">
      <w:pPr>
        <w:pStyle w:val="1Code"/>
        <w:rPr>
          <w:lang w:val="uk-UA"/>
        </w:rPr>
      </w:pPr>
      <w:r w:rsidRPr="008303E6">
        <w:rPr>
          <w:lang w:val="uk-UA"/>
        </w:rPr>
        <w:t xml:space="preserve">    else </w:t>
      </w:r>
    </w:p>
    <w:p w14:paraId="384FE7A8" w14:textId="77777777" w:rsidR="00B71666" w:rsidRPr="008303E6" w:rsidRDefault="00B71666" w:rsidP="00B71666">
      <w:pPr>
        <w:pStyle w:val="1Code"/>
        <w:rPr>
          <w:lang w:val="uk-UA"/>
        </w:rPr>
      </w:pPr>
      <w:r w:rsidRPr="008303E6">
        <w:rPr>
          <w:lang w:val="uk-UA"/>
        </w:rPr>
        <w:t xml:space="preserve">        cout &lt;&lt; "Введено некоректне значення!";</w:t>
      </w:r>
    </w:p>
    <w:p w14:paraId="0A94B4A2" w14:textId="6C76EAC0" w:rsidR="00445941" w:rsidRPr="008303E6" w:rsidRDefault="00B71666" w:rsidP="00164487">
      <w:pPr>
        <w:pStyle w:val="1Code"/>
        <w:spacing w:after="0"/>
        <w:rPr>
          <w:lang w:val="uk-UA"/>
        </w:rPr>
      </w:pPr>
      <w:r w:rsidRPr="008303E6">
        <w:rPr>
          <w:lang w:val="uk-UA"/>
        </w:rPr>
        <w:t>}</w:t>
      </w:r>
    </w:p>
    <w:p w14:paraId="05E26872" w14:textId="77777777" w:rsidR="00C621DA" w:rsidRPr="008303E6" w:rsidRDefault="00C621DA" w:rsidP="00C14ABF">
      <w:pPr>
        <w:pStyle w:val="1Header"/>
      </w:pPr>
      <w:r w:rsidRPr="008303E6">
        <w:t>Результат: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556"/>
        <w:gridCol w:w="5014"/>
        <w:gridCol w:w="4206"/>
      </w:tblGrid>
      <w:tr w:rsidR="00A41D47" w:rsidRPr="008303E6" w14:paraId="40E7CCC1" w14:textId="77777777" w:rsidTr="002F2F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14:paraId="016D205A" w14:textId="77777777" w:rsidR="00A41D47" w:rsidRPr="008303E6" w:rsidRDefault="00A41D47" w:rsidP="002F2FCA">
            <w:pPr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№</w:t>
            </w:r>
          </w:p>
        </w:tc>
        <w:tc>
          <w:tcPr>
            <w:tcW w:w="5014" w:type="dxa"/>
          </w:tcPr>
          <w:p w14:paraId="527EC12F" w14:textId="77777777" w:rsidR="00A41D47" w:rsidRPr="008303E6" w:rsidRDefault="00A41D47" w:rsidP="002F2F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bCs/>
                <w:sz w:val="24"/>
                <w:szCs w:val="24"/>
              </w:rPr>
              <w:t>Програма</w:t>
            </w:r>
          </w:p>
        </w:tc>
        <w:tc>
          <w:tcPr>
            <w:tcW w:w="4206" w:type="dxa"/>
          </w:tcPr>
          <w:p w14:paraId="63C61385" w14:textId="77777777" w:rsidR="00A41D47" w:rsidRPr="008303E6" w:rsidRDefault="00A41D47" w:rsidP="002F2F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bCs/>
                <w:sz w:val="24"/>
                <w:szCs w:val="24"/>
              </w:rPr>
              <w:t>Тестовий приклад</w:t>
            </w:r>
          </w:p>
        </w:tc>
      </w:tr>
      <w:tr w:rsidR="00A41D47" w:rsidRPr="008303E6" w14:paraId="52B25811" w14:textId="77777777" w:rsidTr="002F2FCA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14:paraId="17A6D01F" w14:textId="77777777" w:rsidR="00A41D47" w:rsidRPr="008303E6" w:rsidRDefault="00A41D47" w:rsidP="00A41D47">
            <w:pPr>
              <w:pStyle w:val="ListParagraph"/>
              <w:numPr>
                <w:ilvl w:val="0"/>
                <w:numId w:val="11"/>
              </w:numPr>
              <w:jc w:val="left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5014" w:type="dxa"/>
          </w:tcPr>
          <w:p w14:paraId="758AFE17" w14:textId="77777777" w:rsidR="00A41D47" w:rsidRPr="008303E6" w:rsidRDefault="00A41D47" w:rsidP="002F2FC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665BCE6" wp14:editId="080C722A">
                  <wp:extent cx="2903472" cy="2156647"/>
                  <wp:effectExtent l="0" t="0" r="0" b="0"/>
                  <wp:docPr id="11813215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132159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3472" cy="21566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6" w:type="dxa"/>
          </w:tcPr>
          <w:p w14:paraId="7042A779" w14:textId="77777777" w:rsidR="00A41D47" w:rsidRPr="008303E6" w:rsidRDefault="00A41D47" w:rsidP="002F2FC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>Введiть значення x0: 5</w:t>
            </w:r>
          </w:p>
          <w:p w14:paraId="481FB52F" w14:textId="77777777" w:rsidR="00A41D47" w:rsidRPr="008303E6" w:rsidRDefault="00A41D47" w:rsidP="002F2FC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>Введiть значення x1: 10</w:t>
            </w:r>
          </w:p>
          <w:p w14:paraId="03769908" w14:textId="77777777" w:rsidR="00A41D47" w:rsidRPr="008303E6" w:rsidRDefault="00A41D47" w:rsidP="002F2FC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>Введiть крок delta: 1</w:t>
            </w:r>
          </w:p>
          <w:p w14:paraId="77D969EC" w14:textId="77777777" w:rsidR="00A41D47" w:rsidRPr="008303E6" w:rsidRDefault="00A41D47" w:rsidP="002F2FC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>Введiть значення a b: -10 2</w:t>
            </w:r>
          </w:p>
          <w:p w14:paraId="6AC16E67" w14:textId="77777777" w:rsidR="00A41D47" w:rsidRPr="008303E6" w:rsidRDefault="00A41D47" w:rsidP="002F2FC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B5665F" w14:textId="77777777" w:rsidR="00A41D47" w:rsidRPr="008303E6" w:rsidRDefault="00A41D47" w:rsidP="002F2FC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 xml:space="preserve"> |-------------------|-------------------|</w:t>
            </w:r>
          </w:p>
          <w:p w14:paraId="5F251524" w14:textId="77777777" w:rsidR="00A41D47" w:rsidRPr="008303E6" w:rsidRDefault="00A41D47" w:rsidP="002F2FC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 xml:space="preserve"> |         x         |         F         |</w:t>
            </w:r>
          </w:p>
          <w:p w14:paraId="2CA8DC9F" w14:textId="77777777" w:rsidR="00A41D47" w:rsidRPr="008303E6" w:rsidRDefault="00A41D47" w:rsidP="002F2FC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 xml:space="preserve"> |     5.000         |   270.000         |</w:t>
            </w:r>
          </w:p>
          <w:p w14:paraId="652491BB" w14:textId="77777777" w:rsidR="00A41D47" w:rsidRPr="008303E6" w:rsidRDefault="00A41D47" w:rsidP="002F2FC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 xml:space="preserve"> |     6.000         |   384.000         |</w:t>
            </w:r>
          </w:p>
          <w:p w14:paraId="46F7A832" w14:textId="77777777" w:rsidR="00A41D47" w:rsidRPr="008303E6" w:rsidRDefault="00A41D47" w:rsidP="002F2FC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 xml:space="preserve"> |     7.000         |   518.000         |</w:t>
            </w:r>
          </w:p>
          <w:p w14:paraId="25FC6A45" w14:textId="77777777" w:rsidR="00A41D47" w:rsidRPr="008303E6" w:rsidRDefault="00A41D47" w:rsidP="002F2FC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 xml:space="preserve"> |     8.000         |   672.000         |</w:t>
            </w:r>
          </w:p>
          <w:p w14:paraId="5F85A651" w14:textId="77777777" w:rsidR="00A41D47" w:rsidRPr="008303E6" w:rsidRDefault="00A41D47" w:rsidP="002F2FC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 xml:space="preserve"> |     9.000         |   846.000         |</w:t>
            </w:r>
          </w:p>
          <w:p w14:paraId="254A55AF" w14:textId="77777777" w:rsidR="00A41D47" w:rsidRPr="008303E6" w:rsidRDefault="00A41D47" w:rsidP="002F2FC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 xml:space="preserve"> |    10.000         |  1040.000         |</w:t>
            </w:r>
          </w:p>
          <w:p w14:paraId="2FC5CF66" w14:textId="77777777" w:rsidR="00A41D47" w:rsidRPr="008303E6" w:rsidRDefault="00A41D47" w:rsidP="002F2FC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 xml:space="preserve"> |-------------------|-------------------|</w:t>
            </w:r>
          </w:p>
        </w:tc>
      </w:tr>
      <w:tr w:rsidR="00A41D47" w:rsidRPr="008303E6" w14:paraId="6D03CD9D" w14:textId="77777777" w:rsidTr="002F2FCA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14:paraId="1EE9601D" w14:textId="77777777" w:rsidR="00A41D47" w:rsidRPr="008303E6" w:rsidRDefault="00A41D47" w:rsidP="00A41D47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5014" w:type="dxa"/>
          </w:tcPr>
          <w:p w14:paraId="7A190D80" w14:textId="77777777" w:rsidR="00A41D47" w:rsidRPr="008303E6" w:rsidRDefault="00A41D47" w:rsidP="002F2FC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08467FC" wp14:editId="52960743">
                  <wp:extent cx="2911092" cy="2301439"/>
                  <wp:effectExtent l="0" t="0" r="3810" b="3810"/>
                  <wp:docPr id="957919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79194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1092" cy="230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6" w:type="dxa"/>
          </w:tcPr>
          <w:p w14:paraId="2E27E6F4" w14:textId="77777777" w:rsidR="00A41D47" w:rsidRPr="008303E6" w:rsidRDefault="00A41D47" w:rsidP="002F2FC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>Введiть значення x0: 10</w:t>
            </w:r>
          </w:p>
          <w:p w14:paraId="4BD3F76E" w14:textId="77777777" w:rsidR="00A41D47" w:rsidRPr="008303E6" w:rsidRDefault="00A41D47" w:rsidP="002F2FC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>Введiть значення x1: 5</w:t>
            </w:r>
          </w:p>
          <w:p w14:paraId="1DC81A2B" w14:textId="77777777" w:rsidR="00A41D47" w:rsidRPr="008303E6" w:rsidRDefault="00A41D47" w:rsidP="002F2FC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>Введiть крок delta: -1</w:t>
            </w:r>
          </w:p>
          <w:p w14:paraId="20A0A9FB" w14:textId="77777777" w:rsidR="00A41D47" w:rsidRPr="008303E6" w:rsidRDefault="00A41D47" w:rsidP="002F2FC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>Введiть значення a b: 5 0</w:t>
            </w:r>
          </w:p>
          <w:p w14:paraId="4EA5CB2A" w14:textId="77777777" w:rsidR="00A41D47" w:rsidRPr="008303E6" w:rsidRDefault="00A41D47" w:rsidP="002F2FC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>Введiть значення c: 7</w:t>
            </w:r>
          </w:p>
          <w:p w14:paraId="496FE0F3" w14:textId="77777777" w:rsidR="00A41D47" w:rsidRPr="008303E6" w:rsidRDefault="00A41D47" w:rsidP="002F2FC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15AA2F" w14:textId="77777777" w:rsidR="00A41D47" w:rsidRPr="008303E6" w:rsidRDefault="00A41D47" w:rsidP="002F2FC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 xml:space="preserve"> |-------------------|-------------------|</w:t>
            </w:r>
          </w:p>
          <w:p w14:paraId="2E2EBA19" w14:textId="77777777" w:rsidR="00A41D47" w:rsidRPr="008303E6" w:rsidRDefault="00A41D47" w:rsidP="002F2FC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 xml:space="preserve"> |         x         |         F         |</w:t>
            </w:r>
          </w:p>
          <w:p w14:paraId="51A60F92" w14:textId="77777777" w:rsidR="00A41D47" w:rsidRPr="008303E6" w:rsidRDefault="00A41D47" w:rsidP="002F2FC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 xml:space="preserve"> |    10.000         |     8.333         |</w:t>
            </w:r>
          </w:p>
          <w:p w14:paraId="6AB0409C" w14:textId="77777777" w:rsidR="00A41D47" w:rsidRPr="008303E6" w:rsidRDefault="00A41D47" w:rsidP="002F2FC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 xml:space="preserve"> |     9.000         |     6.500         |</w:t>
            </w:r>
          </w:p>
          <w:p w14:paraId="06AB8215" w14:textId="77777777" w:rsidR="00A41D47" w:rsidRPr="008303E6" w:rsidRDefault="00A41D47" w:rsidP="002F2FC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 xml:space="preserve"> |     8.000         |     3.000         |</w:t>
            </w:r>
          </w:p>
          <w:p w14:paraId="7CAA1832" w14:textId="77777777" w:rsidR="00A41D47" w:rsidRPr="008303E6" w:rsidRDefault="00A41D47" w:rsidP="002F2FC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 xml:space="preserve"> |     7.000         |  infinity         |</w:t>
            </w:r>
          </w:p>
          <w:p w14:paraId="246F3BB0" w14:textId="77777777" w:rsidR="00A41D47" w:rsidRPr="008303E6" w:rsidRDefault="00A41D47" w:rsidP="002F2FC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 xml:space="preserve"> |     6.000         |    11.000         |</w:t>
            </w:r>
          </w:p>
          <w:p w14:paraId="5A519CC9" w14:textId="77777777" w:rsidR="00A41D47" w:rsidRPr="008303E6" w:rsidRDefault="00A41D47" w:rsidP="002F2FC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 xml:space="preserve"> |     5.000         |     7.500         |</w:t>
            </w:r>
          </w:p>
          <w:p w14:paraId="07F8C0A9" w14:textId="77777777" w:rsidR="00A41D47" w:rsidRPr="008303E6" w:rsidRDefault="00A41D47" w:rsidP="002F2FC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 xml:space="preserve"> |-------------------|-------------------|</w:t>
            </w:r>
          </w:p>
        </w:tc>
      </w:tr>
      <w:tr w:rsidR="00A41D47" w:rsidRPr="008303E6" w14:paraId="0CFDCE29" w14:textId="77777777" w:rsidTr="002F2FCA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14:paraId="45F3DF0B" w14:textId="77777777" w:rsidR="00A41D47" w:rsidRPr="008303E6" w:rsidRDefault="00A41D47" w:rsidP="00A41D47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5014" w:type="dxa"/>
          </w:tcPr>
          <w:p w14:paraId="37C08F20" w14:textId="77777777" w:rsidR="00A41D47" w:rsidRPr="008303E6" w:rsidRDefault="00A41D47" w:rsidP="002F2FC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0A17193" wp14:editId="2C8F053F">
                  <wp:extent cx="2880610" cy="1988992"/>
                  <wp:effectExtent l="0" t="0" r="0" b="0"/>
                  <wp:docPr id="11974992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749924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610" cy="1988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6" w:type="dxa"/>
          </w:tcPr>
          <w:p w14:paraId="713F8834" w14:textId="77777777" w:rsidR="00A41D47" w:rsidRPr="008303E6" w:rsidRDefault="00A41D47" w:rsidP="002F2FC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>Введiть значення x0: 10</w:t>
            </w:r>
          </w:p>
          <w:p w14:paraId="2D591AF8" w14:textId="77777777" w:rsidR="00A41D47" w:rsidRPr="008303E6" w:rsidRDefault="00A41D47" w:rsidP="002F2FC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>Введiть значення x1: 5</w:t>
            </w:r>
          </w:p>
          <w:p w14:paraId="4E6C5B1C" w14:textId="77777777" w:rsidR="00A41D47" w:rsidRPr="008303E6" w:rsidRDefault="00A41D47" w:rsidP="002F2FC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>Введiть крок delta: -1.5</w:t>
            </w:r>
          </w:p>
          <w:p w14:paraId="2DF011CC" w14:textId="77777777" w:rsidR="00A41D47" w:rsidRPr="008303E6" w:rsidRDefault="00A41D47" w:rsidP="002F2FC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>Введiть значення a b: 10 1</w:t>
            </w:r>
          </w:p>
          <w:p w14:paraId="6DE783AB" w14:textId="77777777" w:rsidR="00A41D47" w:rsidRPr="008303E6" w:rsidRDefault="00A41D47" w:rsidP="002F2FC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>Введiть значення c: 2</w:t>
            </w:r>
          </w:p>
          <w:p w14:paraId="65B318AD" w14:textId="77777777" w:rsidR="00A41D47" w:rsidRPr="008303E6" w:rsidRDefault="00A41D47" w:rsidP="002F2FC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C691DF" w14:textId="77777777" w:rsidR="00A41D47" w:rsidRPr="008303E6" w:rsidRDefault="00A41D47" w:rsidP="002F2FC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 xml:space="preserve"> |-------------------|-------------------|</w:t>
            </w:r>
          </w:p>
          <w:p w14:paraId="36D6D681" w14:textId="77777777" w:rsidR="00A41D47" w:rsidRPr="008303E6" w:rsidRDefault="00A41D47" w:rsidP="002F2FC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 xml:space="preserve"> |         x         |         F         |</w:t>
            </w:r>
          </w:p>
          <w:p w14:paraId="6AEFD912" w14:textId="77777777" w:rsidR="00A41D47" w:rsidRPr="008303E6" w:rsidRDefault="00A41D47" w:rsidP="002F2FC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 xml:space="preserve"> |    10.000         |     6.000         |</w:t>
            </w:r>
          </w:p>
          <w:p w14:paraId="0E6768F3" w14:textId="77777777" w:rsidR="00A41D47" w:rsidRPr="008303E6" w:rsidRDefault="00A41D47" w:rsidP="002F2FC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 xml:space="preserve"> |     8.500         |     5.250         |</w:t>
            </w:r>
          </w:p>
          <w:p w14:paraId="3031EAD9" w14:textId="77777777" w:rsidR="00A41D47" w:rsidRPr="008303E6" w:rsidRDefault="00A41D47" w:rsidP="002F2FC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 xml:space="preserve"> |     7.000         |     4.500         |</w:t>
            </w:r>
          </w:p>
          <w:p w14:paraId="060B65FF" w14:textId="77777777" w:rsidR="00A41D47" w:rsidRPr="008303E6" w:rsidRDefault="00A41D47" w:rsidP="002F2FC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 xml:space="preserve"> |     5.500         |     3.750         |</w:t>
            </w:r>
          </w:p>
          <w:p w14:paraId="7E548EF8" w14:textId="77777777" w:rsidR="00A41D47" w:rsidRPr="008303E6" w:rsidRDefault="00A41D47" w:rsidP="002F2FC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 xml:space="preserve"> |-------------------|-------------------|</w:t>
            </w:r>
          </w:p>
        </w:tc>
      </w:tr>
      <w:tr w:rsidR="00A41D47" w:rsidRPr="008303E6" w14:paraId="26749C67" w14:textId="77777777" w:rsidTr="002F2FCA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14:paraId="7FDABD5A" w14:textId="77777777" w:rsidR="00A41D47" w:rsidRPr="008303E6" w:rsidRDefault="00A41D47" w:rsidP="00A41D47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5014" w:type="dxa"/>
          </w:tcPr>
          <w:p w14:paraId="059F2A53" w14:textId="77777777" w:rsidR="00A41D47" w:rsidRPr="008303E6" w:rsidRDefault="00A41D47" w:rsidP="002F2FC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05C90A7F" wp14:editId="0CA45DFE">
                  <wp:extent cx="2941575" cy="1546994"/>
                  <wp:effectExtent l="0" t="0" r="0" b="0"/>
                  <wp:docPr id="4478509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785094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1575" cy="15469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6" w:type="dxa"/>
          </w:tcPr>
          <w:p w14:paraId="462752BF" w14:textId="77777777" w:rsidR="00A41D47" w:rsidRPr="008303E6" w:rsidRDefault="00A41D47" w:rsidP="002F2FC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>Введiть значення x0: 5</w:t>
            </w:r>
          </w:p>
          <w:p w14:paraId="6D9E43BF" w14:textId="77777777" w:rsidR="00A41D47" w:rsidRPr="008303E6" w:rsidRDefault="00A41D47" w:rsidP="002F2FC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>Введiть значення x1: 10</w:t>
            </w:r>
          </w:p>
          <w:p w14:paraId="6B99F8D6" w14:textId="77777777" w:rsidR="00A41D47" w:rsidRPr="008303E6" w:rsidRDefault="00A41D47" w:rsidP="002F2FC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>Введiть крок delta: 0.5</w:t>
            </w:r>
          </w:p>
          <w:p w14:paraId="0CEC0CBA" w14:textId="77777777" w:rsidR="00A41D47" w:rsidRPr="008303E6" w:rsidRDefault="00A41D47" w:rsidP="002F2FC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>Введiть значення a b: 10 2</w:t>
            </w:r>
          </w:p>
          <w:p w14:paraId="56B0ED19" w14:textId="77777777" w:rsidR="00A41D47" w:rsidRPr="008303E6" w:rsidRDefault="00A41D47" w:rsidP="002F2FC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>Введiть значення c: 0</w:t>
            </w:r>
          </w:p>
          <w:p w14:paraId="5C84B464" w14:textId="77777777" w:rsidR="00A41D47" w:rsidRPr="008303E6" w:rsidRDefault="00A41D47" w:rsidP="002F2FC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095823" w14:textId="77777777" w:rsidR="00A41D47" w:rsidRPr="008303E6" w:rsidRDefault="00A41D47" w:rsidP="002F2FC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 xml:space="preserve"> |-------------------|-------------------|</w:t>
            </w:r>
          </w:p>
          <w:p w14:paraId="03872191" w14:textId="77777777" w:rsidR="00A41D47" w:rsidRPr="008303E6" w:rsidRDefault="00A41D47" w:rsidP="002F2FC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 xml:space="preserve"> |         x         |         F         |</w:t>
            </w:r>
          </w:p>
          <w:p w14:paraId="721F6BE6" w14:textId="77777777" w:rsidR="00A41D47" w:rsidRPr="008303E6" w:rsidRDefault="00A41D47" w:rsidP="002F2FC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>Некоректне значення!</w:t>
            </w:r>
          </w:p>
          <w:p w14:paraId="3A7B478C" w14:textId="77777777" w:rsidR="00A41D47" w:rsidRPr="008303E6" w:rsidRDefault="00A41D47" w:rsidP="002F2FC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 xml:space="preserve"> |-------------------|-------------------|</w:t>
            </w:r>
          </w:p>
        </w:tc>
      </w:tr>
      <w:tr w:rsidR="00A41D47" w:rsidRPr="008303E6" w14:paraId="1C97CB7A" w14:textId="77777777" w:rsidTr="002F2FCA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14:paraId="62A0ED63" w14:textId="77777777" w:rsidR="00A41D47" w:rsidRPr="008303E6" w:rsidRDefault="00A41D47" w:rsidP="00A41D47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5014" w:type="dxa"/>
          </w:tcPr>
          <w:p w14:paraId="52BFE43A" w14:textId="77777777" w:rsidR="00A41D47" w:rsidRPr="008303E6" w:rsidRDefault="00A41D47" w:rsidP="002F2FC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8B68110" wp14:editId="2C820799">
                  <wp:extent cx="1935480" cy="640080"/>
                  <wp:effectExtent l="0" t="0" r="7620" b="7620"/>
                  <wp:docPr id="14257581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5758194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548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6" w:type="dxa"/>
          </w:tcPr>
          <w:p w14:paraId="26A3692D" w14:textId="77777777" w:rsidR="00A41D47" w:rsidRPr="008303E6" w:rsidRDefault="00A41D47" w:rsidP="002F2FC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>Введiть значення x0: 5</w:t>
            </w:r>
          </w:p>
          <w:p w14:paraId="6606B099" w14:textId="77777777" w:rsidR="00A41D47" w:rsidRPr="008303E6" w:rsidRDefault="00A41D47" w:rsidP="002F2FC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>Введiть значення x1: 10</w:t>
            </w:r>
          </w:p>
          <w:p w14:paraId="29B1C1D6" w14:textId="77777777" w:rsidR="00A41D47" w:rsidRPr="008303E6" w:rsidRDefault="00A41D47" w:rsidP="002F2FC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>Введiть крок delta: -1</w:t>
            </w:r>
          </w:p>
          <w:p w14:paraId="236609EF" w14:textId="77777777" w:rsidR="00A41D47" w:rsidRPr="008303E6" w:rsidRDefault="00A41D47" w:rsidP="002F2FC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>Введено некоректне значення!</w:t>
            </w:r>
          </w:p>
        </w:tc>
      </w:tr>
    </w:tbl>
    <w:p w14:paraId="6EA6D003" w14:textId="613A55D5" w:rsidR="00B71666" w:rsidRPr="008303E6" w:rsidRDefault="00B71666" w:rsidP="00B71666">
      <w:pPr>
        <w:pStyle w:val="1Header"/>
      </w:pPr>
    </w:p>
    <w:p w14:paraId="74AB46EA" w14:textId="22EFA9AF" w:rsidR="00B71666" w:rsidRPr="008303E6" w:rsidRDefault="00B71666" w:rsidP="00B71666">
      <w:pPr>
        <w:pStyle w:val="1Header"/>
      </w:pPr>
      <w:r w:rsidRPr="008303E6">
        <w:t>Варіант 8. Задача 2.</w:t>
      </w:r>
    </w:p>
    <w:p w14:paraId="37E68524" w14:textId="751D2877" w:rsidR="00B71666" w:rsidRPr="008303E6" w:rsidRDefault="00B71666" w:rsidP="00B71666">
      <w:pPr>
        <w:pStyle w:val="1Header"/>
      </w:pPr>
      <w:r w:rsidRPr="008303E6">
        <w:t>Умова</w:t>
      </w:r>
      <w:r w:rsidR="00164487" w:rsidRPr="008303E6">
        <w:t>:</w:t>
      </w:r>
    </w:p>
    <w:p w14:paraId="6F738F70" w14:textId="6E552707" w:rsidR="00E53B93" w:rsidRPr="008303E6" w:rsidRDefault="00E53B93" w:rsidP="00E53B93">
      <w:pPr>
        <w:pStyle w:val="1Normal"/>
        <w:rPr>
          <w:lang w:eastAsia="ru-RU"/>
        </w:rPr>
      </w:pPr>
      <w:r w:rsidRPr="008303E6">
        <w:rPr>
          <w:lang w:eastAsia="ru-RU"/>
        </w:rPr>
        <w:t>Використовуючи оператори циклу, обчислити значення виразів, якщо х – дійсне, n – натуральне число. Числа х і n вводяться з клавіатури.</w:t>
      </w:r>
    </w:p>
    <w:p w14:paraId="41155581" w14:textId="2283DA9C" w:rsidR="00B71666" w:rsidRPr="008303E6" w:rsidRDefault="00E53B93" w:rsidP="00164487">
      <w:pPr>
        <w:pStyle w:val="1Header"/>
      </w:pPr>
      <w:r w:rsidRPr="008303E6">
        <w:rPr>
          <w:noProof/>
        </w:rPr>
        <w:drawing>
          <wp:anchor distT="0" distB="0" distL="114300" distR="114300" simplePos="0" relativeHeight="251662336" behindDoc="0" locked="0" layoutInCell="1" allowOverlap="1" wp14:anchorId="4CC7648E" wp14:editId="5BAB2423">
            <wp:simplePos x="0" y="0"/>
            <wp:positionH relativeFrom="column">
              <wp:posOffset>358140</wp:posOffset>
            </wp:positionH>
            <wp:positionV relativeFrom="paragraph">
              <wp:posOffset>3387</wp:posOffset>
            </wp:positionV>
            <wp:extent cx="1809327" cy="1163838"/>
            <wp:effectExtent l="0" t="0" r="635" b="0"/>
            <wp:wrapTopAndBottom/>
            <wp:docPr id="1919410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41053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327" cy="11638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71666" w:rsidRPr="008303E6">
        <w:t>Формалізація задачі:</w:t>
      </w:r>
    </w:p>
    <w:p w14:paraId="337D53A0" w14:textId="77777777" w:rsidR="00E53B93" w:rsidRPr="008303E6" w:rsidRDefault="00E53B93" w:rsidP="00E53B93">
      <w:pPr>
        <w:pStyle w:val="1"/>
        <w:numPr>
          <w:ilvl w:val="0"/>
          <w:numId w:val="17"/>
        </w:numPr>
        <w:spacing w:after="0" w:line="240" w:lineRule="auto"/>
        <w:ind w:left="250"/>
        <w:jc w:val="both"/>
        <w:rPr>
          <w:rFonts w:cs="Times New Roman"/>
          <w:b w:val="0"/>
          <w:bCs/>
          <w:sz w:val="28"/>
          <w:szCs w:val="28"/>
          <w:lang w:val="uk-UA"/>
        </w:rPr>
      </w:pPr>
      <w:r w:rsidRPr="008303E6">
        <w:rPr>
          <w:rFonts w:cs="Times New Roman"/>
          <w:b w:val="0"/>
          <w:bCs/>
          <w:sz w:val="28"/>
          <w:szCs w:val="28"/>
          <w:lang w:val="uk-UA"/>
        </w:rPr>
        <w:t>Вхідні дані:</w:t>
      </w:r>
    </w:p>
    <w:p w14:paraId="69FE0022" w14:textId="77777777" w:rsidR="00E53B93" w:rsidRPr="008303E6" w:rsidRDefault="00E53B93" w:rsidP="00E53B93">
      <w:pPr>
        <w:pStyle w:val="NormalWeb"/>
        <w:numPr>
          <w:ilvl w:val="0"/>
          <w:numId w:val="18"/>
        </w:numPr>
        <w:spacing w:before="0" w:beforeAutospacing="0" w:after="0" w:afterAutospacing="0"/>
        <w:jc w:val="both"/>
        <w:rPr>
          <w:bCs/>
          <w:i/>
          <w:sz w:val="28"/>
          <w:szCs w:val="28"/>
          <w:lang w:val="uk-UA"/>
        </w:rPr>
      </w:pPr>
      <w:r w:rsidRPr="008303E6">
        <w:rPr>
          <w:rStyle w:val="HTMLCode"/>
          <w:rFonts w:ascii="Times New Roman" w:hAnsi="Times New Roman" w:cs="Times New Roman"/>
          <w:bCs/>
          <w:i/>
          <w:sz w:val="28"/>
          <w:szCs w:val="28"/>
          <w:lang w:val="uk-UA"/>
        </w:rPr>
        <w:t>x</w:t>
      </w:r>
      <w:r w:rsidRPr="008303E6">
        <w:rPr>
          <w:bCs/>
          <w:i/>
          <w:sz w:val="28"/>
          <w:szCs w:val="28"/>
          <w:lang w:val="uk-UA"/>
        </w:rPr>
        <w:t xml:space="preserve"> – дійсне число (не використовується в коді, але може бути для обчислень у інших варіантах).</w:t>
      </w:r>
    </w:p>
    <w:p w14:paraId="5057FE7A" w14:textId="77777777" w:rsidR="00E53B93" w:rsidRPr="008303E6" w:rsidRDefault="00E53B93" w:rsidP="00E53B93">
      <w:pPr>
        <w:pStyle w:val="NormalWeb"/>
        <w:numPr>
          <w:ilvl w:val="0"/>
          <w:numId w:val="18"/>
        </w:numPr>
        <w:spacing w:before="0" w:beforeAutospacing="0" w:after="0" w:afterAutospacing="0"/>
        <w:jc w:val="both"/>
        <w:rPr>
          <w:bCs/>
          <w:i/>
          <w:sz w:val="28"/>
          <w:szCs w:val="28"/>
          <w:lang w:val="uk-UA"/>
        </w:rPr>
      </w:pPr>
      <w:r w:rsidRPr="008303E6">
        <w:rPr>
          <w:rStyle w:val="HTMLCode"/>
          <w:rFonts w:ascii="Times New Roman" w:hAnsi="Times New Roman" w:cs="Times New Roman"/>
          <w:bCs/>
          <w:i/>
          <w:sz w:val="28"/>
          <w:szCs w:val="28"/>
          <w:lang w:val="uk-UA"/>
        </w:rPr>
        <w:t>n</w:t>
      </w:r>
      <w:r w:rsidRPr="008303E6">
        <w:rPr>
          <w:bCs/>
          <w:i/>
          <w:sz w:val="28"/>
          <w:szCs w:val="28"/>
          <w:lang w:val="uk-UA"/>
        </w:rPr>
        <w:t xml:space="preserve"> – натуральне число (тип </w:t>
      </w:r>
      <w:r w:rsidRPr="008303E6">
        <w:rPr>
          <w:rStyle w:val="HTMLCode"/>
          <w:rFonts w:ascii="Times New Roman" w:hAnsi="Times New Roman" w:cs="Times New Roman"/>
          <w:bCs/>
          <w:i/>
          <w:sz w:val="28"/>
          <w:szCs w:val="28"/>
          <w:lang w:val="uk-UA"/>
        </w:rPr>
        <w:t>int</w:t>
      </w:r>
      <w:r w:rsidRPr="008303E6">
        <w:rPr>
          <w:bCs/>
          <w:i/>
          <w:sz w:val="28"/>
          <w:szCs w:val="28"/>
          <w:lang w:val="uk-UA"/>
        </w:rPr>
        <w:t>)</w:t>
      </w:r>
    </w:p>
    <w:p w14:paraId="5ACA7E43" w14:textId="77777777" w:rsidR="00E53B93" w:rsidRPr="008303E6" w:rsidRDefault="00E53B93" w:rsidP="00E53B93">
      <w:pPr>
        <w:pStyle w:val="NormalWeb"/>
        <w:numPr>
          <w:ilvl w:val="0"/>
          <w:numId w:val="18"/>
        </w:numPr>
        <w:spacing w:before="0" w:beforeAutospacing="0" w:after="0" w:afterAutospacing="0"/>
        <w:jc w:val="both"/>
        <w:rPr>
          <w:bCs/>
          <w:i/>
          <w:sz w:val="28"/>
          <w:szCs w:val="28"/>
          <w:lang w:val="uk-UA"/>
        </w:rPr>
      </w:pPr>
      <w:r w:rsidRPr="008303E6">
        <w:rPr>
          <w:rStyle w:val="HTMLCode"/>
          <w:rFonts w:ascii="Times New Roman" w:hAnsi="Times New Roman" w:cs="Times New Roman"/>
          <w:bCs/>
          <w:i/>
          <w:sz w:val="28"/>
          <w:szCs w:val="28"/>
          <w:lang w:val="uk-UA"/>
        </w:rPr>
        <w:t>v</w:t>
      </w:r>
      <w:r w:rsidRPr="008303E6">
        <w:rPr>
          <w:bCs/>
          <w:i/>
          <w:sz w:val="28"/>
          <w:szCs w:val="28"/>
          <w:lang w:val="uk-UA"/>
        </w:rPr>
        <w:t xml:space="preserve"> – символ варіанту задачі (</w:t>
      </w:r>
      <w:r w:rsidRPr="008303E6">
        <w:rPr>
          <w:rStyle w:val="HTMLCode"/>
          <w:rFonts w:ascii="Times New Roman" w:hAnsi="Times New Roman" w:cs="Times New Roman"/>
          <w:bCs/>
          <w:i/>
          <w:sz w:val="28"/>
          <w:szCs w:val="28"/>
          <w:lang w:val="uk-UA"/>
        </w:rPr>
        <w:t>'a'</w:t>
      </w:r>
      <w:r w:rsidRPr="008303E6">
        <w:rPr>
          <w:bCs/>
          <w:i/>
          <w:sz w:val="28"/>
          <w:szCs w:val="28"/>
          <w:lang w:val="uk-UA"/>
        </w:rPr>
        <w:t xml:space="preserve"> або </w:t>
      </w:r>
      <w:r w:rsidRPr="008303E6">
        <w:rPr>
          <w:rStyle w:val="HTMLCode"/>
          <w:rFonts w:ascii="Times New Roman" w:hAnsi="Times New Roman" w:cs="Times New Roman"/>
          <w:bCs/>
          <w:i/>
          <w:sz w:val="28"/>
          <w:szCs w:val="28"/>
          <w:lang w:val="uk-UA"/>
        </w:rPr>
        <w:t>'b'</w:t>
      </w:r>
      <w:r w:rsidRPr="008303E6">
        <w:rPr>
          <w:bCs/>
          <w:i/>
          <w:sz w:val="28"/>
          <w:szCs w:val="28"/>
          <w:lang w:val="uk-UA"/>
        </w:rPr>
        <w:t>)</w:t>
      </w:r>
    </w:p>
    <w:p w14:paraId="255AB86B" w14:textId="77777777" w:rsidR="00E53B93" w:rsidRPr="008303E6" w:rsidRDefault="00E53B93" w:rsidP="00E53B93">
      <w:pPr>
        <w:pStyle w:val="1"/>
        <w:numPr>
          <w:ilvl w:val="0"/>
          <w:numId w:val="17"/>
        </w:numPr>
        <w:spacing w:after="0" w:line="240" w:lineRule="auto"/>
        <w:ind w:left="250"/>
        <w:jc w:val="both"/>
        <w:rPr>
          <w:rFonts w:cs="Times New Roman"/>
          <w:b w:val="0"/>
          <w:bCs/>
          <w:sz w:val="28"/>
          <w:szCs w:val="28"/>
          <w:lang w:val="uk-UA"/>
        </w:rPr>
      </w:pPr>
      <w:r w:rsidRPr="008303E6">
        <w:rPr>
          <w:rFonts w:cs="Times New Roman"/>
          <w:b w:val="0"/>
          <w:bCs/>
          <w:sz w:val="28"/>
          <w:szCs w:val="28"/>
          <w:lang w:val="uk-UA"/>
        </w:rPr>
        <w:t>Вихідні дані:</w:t>
      </w:r>
    </w:p>
    <w:p w14:paraId="24619FD0" w14:textId="77777777" w:rsidR="00E53B93" w:rsidRPr="008303E6" w:rsidRDefault="00E53B93" w:rsidP="00E53B93">
      <w:pPr>
        <w:pStyle w:val="1"/>
        <w:spacing w:after="0" w:line="240" w:lineRule="auto"/>
        <w:ind w:left="250"/>
        <w:jc w:val="both"/>
        <w:rPr>
          <w:rFonts w:cs="Times New Roman"/>
          <w:b w:val="0"/>
          <w:bCs/>
          <w:sz w:val="28"/>
          <w:szCs w:val="28"/>
          <w:lang w:val="uk-UA"/>
        </w:rPr>
      </w:pPr>
      <w:r w:rsidRPr="008303E6">
        <w:rPr>
          <w:rFonts w:cs="Times New Roman"/>
          <w:b w:val="0"/>
          <w:bCs/>
          <w:sz w:val="28"/>
          <w:szCs w:val="28"/>
          <w:lang w:val="uk-UA"/>
        </w:rPr>
        <w:t xml:space="preserve">Варіант а: </w:t>
      </w:r>
    </w:p>
    <w:p w14:paraId="503CB837" w14:textId="36D2BD5A" w:rsidR="00E53B93" w:rsidRPr="008303E6" w:rsidRDefault="00E53B93" w:rsidP="00E53B93">
      <w:pPr>
        <w:pStyle w:val="1"/>
        <w:spacing w:after="0" w:line="240" w:lineRule="auto"/>
        <w:ind w:left="250"/>
        <w:jc w:val="both"/>
        <w:rPr>
          <w:rFonts w:cs="Times New Roman"/>
          <w:b w:val="0"/>
          <w:bCs/>
          <w:sz w:val="28"/>
          <w:szCs w:val="28"/>
          <w:lang w:val="uk-UA"/>
        </w:rPr>
      </w:pPr>
      <w:r w:rsidRPr="008303E6">
        <w:rPr>
          <w:rFonts w:cs="Times New Roman"/>
          <w:b w:val="0"/>
          <w:bCs/>
          <w:noProof/>
          <w:sz w:val="28"/>
          <w:szCs w:val="28"/>
          <w:lang w:val="uk-UA"/>
        </w:rPr>
        <w:drawing>
          <wp:inline distT="0" distB="0" distL="0" distR="0" wp14:anchorId="0A01D049" wp14:editId="7FA705C0">
            <wp:extent cx="1539373" cy="769687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39373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40506" w14:textId="4D199E10" w:rsidR="00E53B93" w:rsidRPr="008303E6" w:rsidRDefault="00E53B93" w:rsidP="00E53B93">
      <w:pPr>
        <w:pStyle w:val="1"/>
        <w:spacing w:after="0" w:line="240" w:lineRule="auto"/>
        <w:ind w:left="250"/>
        <w:jc w:val="both"/>
        <w:rPr>
          <w:rFonts w:cs="Times New Roman"/>
          <w:b w:val="0"/>
          <w:bCs/>
          <w:sz w:val="28"/>
          <w:szCs w:val="28"/>
          <w:lang w:val="uk-UA"/>
        </w:rPr>
      </w:pPr>
      <w:r w:rsidRPr="008303E6">
        <w:rPr>
          <w:rFonts w:cs="Times New Roman"/>
          <w:b w:val="0"/>
          <w:bCs/>
          <w:noProof/>
          <w:sz w:val="28"/>
          <w:szCs w:val="28"/>
          <w:lang w:val="uk-UA"/>
        </w:rPr>
        <w:drawing>
          <wp:anchor distT="0" distB="0" distL="114300" distR="114300" simplePos="0" relativeHeight="251663360" behindDoc="0" locked="0" layoutInCell="1" allowOverlap="1" wp14:anchorId="554862B5" wp14:editId="55A86AE4">
            <wp:simplePos x="0" y="0"/>
            <wp:positionH relativeFrom="column">
              <wp:posOffset>-65405</wp:posOffset>
            </wp:positionH>
            <wp:positionV relativeFrom="paragraph">
              <wp:posOffset>231564</wp:posOffset>
            </wp:positionV>
            <wp:extent cx="2421255" cy="643255"/>
            <wp:effectExtent l="0" t="0" r="0" b="4445"/>
            <wp:wrapTopAndBottom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774" b="86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1255" cy="643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8303E6">
        <w:rPr>
          <w:rFonts w:cs="Times New Roman"/>
          <w:b w:val="0"/>
          <w:bCs/>
          <w:sz w:val="28"/>
          <w:szCs w:val="28"/>
          <w:lang w:val="uk-UA"/>
        </w:rPr>
        <w:t>Варіант b:</w:t>
      </w:r>
    </w:p>
    <w:p w14:paraId="1C6EF1D1" w14:textId="77777777" w:rsidR="00E53B93" w:rsidRPr="008303E6" w:rsidRDefault="00E53B93" w:rsidP="00E53B93">
      <w:pPr>
        <w:pStyle w:val="1"/>
        <w:numPr>
          <w:ilvl w:val="0"/>
          <w:numId w:val="17"/>
        </w:numPr>
        <w:spacing w:after="0" w:line="240" w:lineRule="auto"/>
        <w:ind w:left="250"/>
        <w:jc w:val="both"/>
        <w:rPr>
          <w:rFonts w:cs="Times New Roman"/>
          <w:b w:val="0"/>
          <w:bCs/>
          <w:sz w:val="28"/>
          <w:szCs w:val="28"/>
          <w:lang w:val="uk-UA"/>
        </w:rPr>
      </w:pPr>
      <w:r w:rsidRPr="008303E6">
        <w:rPr>
          <w:rFonts w:cs="Times New Roman"/>
          <w:b w:val="0"/>
          <w:bCs/>
          <w:sz w:val="28"/>
          <w:szCs w:val="28"/>
          <w:lang w:val="uk-UA"/>
        </w:rPr>
        <w:t>Типи даних:</w:t>
      </w:r>
    </w:p>
    <w:p w14:paraId="673FA415" w14:textId="77777777" w:rsidR="00E53B93" w:rsidRPr="008303E6" w:rsidRDefault="00E53B93" w:rsidP="00E53B93">
      <w:pPr>
        <w:pStyle w:val="NormalWeb"/>
        <w:numPr>
          <w:ilvl w:val="0"/>
          <w:numId w:val="19"/>
        </w:numPr>
        <w:spacing w:before="0" w:beforeAutospacing="0" w:after="0" w:afterAutospacing="0"/>
        <w:ind w:left="426" w:hanging="284"/>
        <w:jc w:val="both"/>
        <w:rPr>
          <w:bCs/>
          <w:i/>
          <w:sz w:val="28"/>
          <w:szCs w:val="28"/>
          <w:lang w:val="uk-UA"/>
        </w:rPr>
      </w:pPr>
      <w:r w:rsidRPr="008303E6">
        <w:rPr>
          <w:rStyle w:val="HTMLCode"/>
          <w:rFonts w:ascii="Times New Roman" w:hAnsi="Times New Roman" w:cs="Times New Roman"/>
          <w:bCs/>
          <w:i/>
          <w:sz w:val="28"/>
          <w:szCs w:val="28"/>
          <w:lang w:val="uk-UA"/>
        </w:rPr>
        <w:t>int</w:t>
      </w:r>
      <w:r w:rsidRPr="008303E6">
        <w:rPr>
          <w:bCs/>
          <w:i/>
          <w:sz w:val="28"/>
          <w:szCs w:val="28"/>
          <w:lang w:val="uk-UA"/>
        </w:rPr>
        <w:t xml:space="preserve"> – </w:t>
      </w:r>
      <w:r w:rsidRPr="008303E6">
        <w:rPr>
          <w:rStyle w:val="HTMLCode"/>
          <w:rFonts w:ascii="Times New Roman" w:hAnsi="Times New Roman" w:cs="Times New Roman"/>
          <w:bCs/>
          <w:i/>
          <w:sz w:val="28"/>
          <w:szCs w:val="28"/>
          <w:lang w:val="uk-UA"/>
        </w:rPr>
        <w:t>n</w:t>
      </w:r>
      <w:r w:rsidRPr="008303E6">
        <w:rPr>
          <w:bCs/>
          <w:i/>
          <w:sz w:val="28"/>
          <w:szCs w:val="28"/>
          <w:lang w:val="uk-UA"/>
        </w:rPr>
        <w:t xml:space="preserve">, </w:t>
      </w:r>
      <w:r w:rsidRPr="008303E6">
        <w:rPr>
          <w:rStyle w:val="HTMLCode"/>
          <w:rFonts w:ascii="Times New Roman" w:hAnsi="Times New Roman" w:cs="Times New Roman"/>
          <w:bCs/>
          <w:i/>
          <w:sz w:val="28"/>
          <w:szCs w:val="28"/>
          <w:lang w:val="uk-UA"/>
        </w:rPr>
        <w:t>k</w:t>
      </w:r>
      <w:r w:rsidRPr="008303E6">
        <w:rPr>
          <w:bCs/>
          <w:i/>
          <w:sz w:val="28"/>
          <w:szCs w:val="28"/>
          <w:lang w:val="uk-UA"/>
        </w:rPr>
        <w:t xml:space="preserve">, </w:t>
      </w:r>
      <w:r w:rsidRPr="008303E6">
        <w:rPr>
          <w:rStyle w:val="HTMLCode"/>
          <w:rFonts w:ascii="Times New Roman" w:hAnsi="Times New Roman" w:cs="Times New Roman"/>
          <w:bCs/>
          <w:i/>
          <w:sz w:val="28"/>
          <w:szCs w:val="28"/>
          <w:lang w:val="uk-UA"/>
        </w:rPr>
        <w:t>j</w:t>
      </w:r>
      <w:r w:rsidRPr="008303E6">
        <w:rPr>
          <w:bCs/>
          <w:i/>
          <w:sz w:val="28"/>
          <w:szCs w:val="28"/>
          <w:lang w:val="uk-UA"/>
        </w:rPr>
        <w:t xml:space="preserve">, </w:t>
      </w:r>
      <w:r w:rsidRPr="008303E6">
        <w:rPr>
          <w:rStyle w:val="HTMLCode"/>
          <w:rFonts w:ascii="Times New Roman" w:hAnsi="Times New Roman" w:cs="Times New Roman"/>
          <w:bCs/>
          <w:i/>
          <w:sz w:val="28"/>
          <w:szCs w:val="28"/>
          <w:lang w:val="uk-UA"/>
        </w:rPr>
        <w:t>i</w:t>
      </w:r>
    </w:p>
    <w:p w14:paraId="0F86AC92" w14:textId="77777777" w:rsidR="00E53B93" w:rsidRPr="008303E6" w:rsidRDefault="00E53B93" w:rsidP="00E53B93">
      <w:pPr>
        <w:pStyle w:val="NormalWeb"/>
        <w:numPr>
          <w:ilvl w:val="0"/>
          <w:numId w:val="19"/>
        </w:numPr>
        <w:spacing w:before="0" w:beforeAutospacing="0" w:after="0" w:afterAutospacing="0"/>
        <w:ind w:left="426" w:hanging="284"/>
        <w:jc w:val="both"/>
        <w:rPr>
          <w:bCs/>
          <w:i/>
          <w:sz w:val="28"/>
          <w:szCs w:val="28"/>
          <w:lang w:val="uk-UA"/>
        </w:rPr>
      </w:pPr>
      <w:r w:rsidRPr="008303E6">
        <w:rPr>
          <w:rStyle w:val="HTMLCode"/>
          <w:rFonts w:ascii="Times New Roman" w:hAnsi="Times New Roman" w:cs="Times New Roman"/>
          <w:bCs/>
          <w:i/>
          <w:sz w:val="28"/>
          <w:szCs w:val="28"/>
          <w:lang w:val="uk-UA"/>
        </w:rPr>
        <w:t>double</w:t>
      </w:r>
      <w:r w:rsidRPr="008303E6">
        <w:rPr>
          <w:bCs/>
          <w:i/>
          <w:sz w:val="28"/>
          <w:szCs w:val="28"/>
          <w:lang w:val="uk-UA"/>
        </w:rPr>
        <w:t xml:space="preserve"> – </w:t>
      </w:r>
      <w:r w:rsidRPr="008303E6">
        <w:rPr>
          <w:rStyle w:val="HTMLCode"/>
          <w:rFonts w:ascii="Times New Roman" w:hAnsi="Times New Roman" w:cs="Times New Roman"/>
          <w:bCs/>
          <w:i/>
          <w:sz w:val="28"/>
          <w:szCs w:val="28"/>
          <w:lang w:val="uk-UA"/>
        </w:rPr>
        <w:t>sum</w:t>
      </w:r>
      <w:r w:rsidRPr="008303E6">
        <w:rPr>
          <w:bCs/>
          <w:i/>
          <w:sz w:val="28"/>
          <w:szCs w:val="28"/>
          <w:lang w:val="uk-UA"/>
        </w:rPr>
        <w:t xml:space="preserve">, </w:t>
      </w:r>
      <w:r w:rsidRPr="008303E6">
        <w:rPr>
          <w:rStyle w:val="HTMLCode"/>
          <w:rFonts w:ascii="Times New Roman" w:hAnsi="Times New Roman" w:cs="Times New Roman"/>
          <w:bCs/>
          <w:i/>
          <w:sz w:val="28"/>
          <w:szCs w:val="28"/>
          <w:lang w:val="uk-UA"/>
        </w:rPr>
        <w:t>product</w:t>
      </w:r>
    </w:p>
    <w:p w14:paraId="3C9728F1" w14:textId="0F44E6E9" w:rsidR="00E53B93" w:rsidRPr="008303E6" w:rsidRDefault="00E53B93" w:rsidP="00E53B93">
      <w:pPr>
        <w:pStyle w:val="NormalWeb"/>
        <w:numPr>
          <w:ilvl w:val="0"/>
          <w:numId w:val="19"/>
        </w:numPr>
        <w:spacing w:before="0" w:beforeAutospacing="0" w:after="0" w:afterAutospacing="0"/>
        <w:ind w:left="426" w:hanging="284"/>
        <w:jc w:val="both"/>
        <w:rPr>
          <w:bCs/>
          <w:i/>
          <w:sz w:val="28"/>
          <w:szCs w:val="28"/>
          <w:lang w:val="uk-UA"/>
        </w:rPr>
      </w:pPr>
      <w:r w:rsidRPr="008303E6">
        <w:rPr>
          <w:rStyle w:val="HTMLCode"/>
          <w:rFonts w:ascii="Times New Roman" w:hAnsi="Times New Roman" w:cs="Times New Roman"/>
          <w:bCs/>
          <w:i/>
          <w:sz w:val="28"/>
          <w:szCs w:val="28"/>
          <w:lang w:val="uk-UA"/>
        </w:rPr>
        <w:t>long double</w:t>
      </w:r>
      <w:r w:rsidRPr="008303E6">
        <w:rPr>
          <w:bCs/>
          <w:i/>
          <w:sz w:val="28"/>
          <w:szCs w:val="28"/>
          <w:lang w:val="uk-UA"/>
        </w:rPr>
        <w:t xml:space="preserve"> – </w:t>
      </w:r>
      <w:r w:rsidRPr="008303E6">
        <w:rPr>
          <w:rStyle w:val="HTMLCode"/>
          <w:rFonts w:ascii="Times New Roman" w:hAnsi="Times New Roman" w:cs="Times New Roman"/>
          <w:bCs/>
          <w:i/>
          <w:sz w:val="28"/>
          <w:szCs w:val="28"/>
          <w:lang w:val="uk-UA"/>
        </w:rPr>
        <w:t>fact1</w:t>
      </w:r>
      <w:r w:rsidRPr="008303E6">
        <w:rPr>
          <w:bCs/>
          <w:i/>
          <w:sz w:val="28"/>
          <w:szCs w:val="28"/>
          <w:lang w:val="uk-UA"/>
        </w:rPr>
        <w:t xml:space="preserve">, </w:t>
      </w:r>
      <w:r w:rsidRPr="008303E6">
        <w:rPr>
          <w:rStyle w:val="HTMLCode"/>
          <w:rFonts w:ascii="Times New Roman" w:hAnsi="Times New Roman" w:cs="Times New Roman"/>
          <w:bCs/>
          <w:i/>
          <w:sz w:val="28"/>
          <w:szCs w:val="28"/>
          <w:lang w:val="uk-UA"/>
        </w:rPr>
        <w:t>fact2</w:t>
      </w:r>
      <w:r w:rsidRPr="008303E6">
        <w:rPr>
          <w:bCs/>
          <w:i/>
          <w:sz w:val="28"/>
          <w:szCs w:val="28"/>
          <w:lang w:val="uk-UA"/>
        </w:rPr>
        <w:t xml:space="preserve">, </w:t>
      </w:r>
      <w:r w:rsidRPr="008303E6">
        <w:rPr>
          <w:rStyle w:val="HTMLCode"/>
          <w:rFonts w:ascii="Times New Roman" w:hAnsi="Times New Roman" w:cs="Times New Roman"/>
          <w:bCs/>
          <w:i/>
          <w:sz w:val="28"/>
          <w:szCs w:val="28"/>
          <w:lang w:val="uk-UA"/>
        </w:rPr>
        <w:t>fact_i</w:t>
      </w:r>
      <w:r w:rsidRPr="008303E6">
        <w:rPr>
          <w:bCs/>
          <w:i/>
          <w:sz w:val="28"/>
          <w:szCs w:val="28"/>
          <w:lang w:val="uk-UA"/>
        </w:rPr>
        <w:t xml:space="preserve"> (для факторіалів)</w:t>
      </w:r>
    </w:p>
    <w:p w14:paraId="0E0A7F78" w14:textId="77777777" w:rsidR="00E53B93" w:rsidRPr="008303E6" w:rsidRDefault="00E53B93" w:rsidP="00E53B93">
      <w:pPr>
        <w:pStyle w:val="NormalWeb"/>
        <w:numPr>
          <w:ilvl w:val="0"/>
          <w:numId w:val="19"/>
        </w:numPr>
        <w:spacing w:before="0" w:beforeAutospacing="0" w:after="0" w:afterAutospacing="0"/>
        <w:ind w:left="426" w:hanging="284"/>
        <w:jc w:val="both"/>
        <w:rPr>
          <w:bCs/>
          <w:i/>
          <w:sz w:val="28"/>
          <w:szCs w:val="28"/>
          <w:lang w:val="uk-UA"/>
        </w:rPr>
      </w:pPr>
      <w:r w:rsidRPr="008303E6">
        <w:rPr>
          <w:rStyle w:val="HTMLCode"/>
          <w:rFonts w:ascii="Times New Roman" w:hAnsi="Times New Roman" w:cs="Times New Roman"/>
          <w:bCs/>
          <w:i/>
          <w:sz w:val="28"/>
          <w:szCs w:val="28"/>
          <w:lang w:val="uk-UA"/>
        </w:rPr>
        <w:t>char</w:t>
      </w:r>
      <w:r w:rsidRPr="008303E6">
        <w:rPr>
          <w:bCs/>
          <w:i/>
          <w:sz w:val="28"/>
          <w:szCs w:val="28"/>
          <w:lang w:val="uk-UA"/>
        </w:rPr>
        <w:t xml:space="preserve"> – </w:t>
      </w:r>
      <w:r w:rsidRPr="008303E6">
        <w:rPr>
          <w:rStyle w:val="HTMLCode"/>
          <w:rFonts w:ascii="Times New Roman" w:hAnsi="Times New Roman" w:cs="Times New Roman"/>
          <w:bCs/>
          <w:i/>
          <w:sz w:val="28"/>
          <w:szCs w:val="28"/>
          <w:lang w:val="uk-UA"/>
        </w:rPr>
        <w:t>v</w:t>
      </w:r>
      <w:r w:rsidRPr="008303E6">
        <w:rPr>
          <w:bCs/>
          <w:i/>
          <w:sz w:val="28"/>
          <w:szCs w:val="28"/>
          <w:lang w:val="uk-UA"/>
        </w:rPr>
        <w:t xml:space="preserve"> (варіант)</w:t>
      </w:r>
    </w:p>
    <w:p w14:paraId="43C8D0DF" w14:textId="77777777" w:rsidR="00E53B93" w:rsidRPr="008303E6" w:rsidRDefault="00E53B93" w:rsidP="00E53B93">
      <w:pPr>
        <w:pStyle w:val="1"/>
        <w:numPr>
          <w:ilvl w:val="0"/>
          <w:numId w:val="17"/>
        </w:numPr>
        <w:spacing w:after="0" w:line="240" w:lineRule="auto"/>
        <w:ind w:left="250"/>
        <w:jc w:val="both"/>
        <w:rPr>
          <w:rFonts w:cs="Times New Roman"/>
          <w:b w:val="0"/>
          <w:bCs/>
          <w:sz w:val="28"/>
          <w:szCs w:val="28"/>
          <w:lang w:val="uk-UA"/>
        </w:rPr>
      </w:pPr>
      <w:r w:rsidRPr="008303E6">
        <w:rPr>
          <w:rFonts w:cs="Times New Roman"/>
          <w:b w:val="0"/>
          <w:bCs/>
          <w:sz w:val="28"/>
          <w:szCs w:val="28"/>
          <w:lang w:val="uk-UA"/>
        </w:rPr>
        <w:t>Тестування: перевірити роботу програми.</w:t>
      </w:r>
    </w:p>
    <w:p w14:paraId="25ABC4A3" w14:textId="77777777" w:rsidR="006B35E9" w:rsidRPr="008303E6" w:rsidRDefault="006B35E9" w:rsidP="006B35E9">
      <w:pPr>
        <w:pStyle w:val="1Normal"/>
      </w:pPr>
    </w:p>
    <w:p w14:paraId="31CC2C52" w14:textId="354C452F" w:rsidR="00B71666" w:rsidRPr="008303E6" w:rsidRDefault="00B71666" w:rsidP="00F11978">
      <w:pPr>
        <w:pStyle w:val="1Header"/>
      </w:pPr>
      <w:r w:rsidRPr="008303E6">
        <w:t>Алгоритм:</w:t>
      </w:r>
    </w:p>
    <w:p w14:paraId="0887DE83" w14:textId="6AF1D328" w:rsidR="00F11978" w:rsidRPr="008303E6" w:rsidRDefault="00F11978" w:rsidP="00F11978">
      <w:pPr>
        <w:pStyle w:val="1Normal"/>
        <w:numPr>
          <w:ilvl w:val="0"/>
          <w:numId w:val="20"/>
        </w:numPr>
        <w:contextualSpacing/>
        <w:rPr>
          <w:lang w:eastAsia="ru-RU"/>
        </w:rPr>
      </w:pPr>
      <w:r w:rsidRPr="008303E6">
        <w:rPr>
          <w:lang w:eastAsia="ru-RU"/>
        </w:rPr>
        <w:t>Початок</w:t>
      </w:r>
      <w:r w:rsidR="004115B5" w:rsidRPr="008303E6">
        <w:rPr>
          <w:lang w:eastAsia="ru-RU"/>
        </w:rPr>
        <w:t>. {2}</w:t>
      </w:r>
    </w:p>
    <w:p w14:paraId="11620A97" w14:textId="1EDDA21C" w:rsidR="00F11978" w:rsidRPr="008303E6" w:rsidRDefault="00F11978" w:rsidP="00F11978">
      <w:pPr>
        <w:pStyle w:val="1Normal"/>
        <w:numPr>
          <w:ilvl w:val="0"/>
          <w:numId w:val="20"/>
        </w:numPr>
        <w:contextualSpacing/>
        <w:rPr>
          <w:lang w:eastAsia="ru-RU"/>
        </w:rPr>
      </w:pPr>
      <w:r w:rsidRPr="008303E6">
        <w:rPr>
          <w:lang w:eastAsia="ru-RU"/>
        </w:rPr>
        <w:t>Ввести v</w:t>
      </w:r>
      <w:r w:rsidR="004115B5" w:rsidRPr="008303E6">
        <w:rPr>
          <w:lang w:eastAsia="ru-RU"/>
        </w:rPr>
        <w:t>. {3}</w:t>
      </w:r>
    </w:p>
    <w:p w14:paraId="349C41B7" w14:textId="3662D759" w:rsidR="00F11978" w:rsidRPr="008303E6" w:rsidRDefault="00F11978" w:rsidP="00F11978">
      <w:pPr>
        <w:pStyle w:val="1Normal"/>
        <w:numPr>
          <w:ilvl w:val="0"/>
          <w:numId w:val="20"/>
        </w:numPr>
        <w:contextualSpacing/>
        <w:rPr>
          <w:lang w:eastAsia="ru-RU"/>
        </w:rPr>
      </w:pPr>
      <w:r w:rsidRPr="008303E6">
        <w:rPr>
          <w:lang w:eastAsia="ru-RU"/>
        </w:rPr>
        <w:t>Якщо v = ‘a’ {</w:t>
      </w:r>
      <w:r w:rsidR="004115B5" w:rsidRPr="008303E6">
        <w:rPr>
          <w:lang w:eastAsia="ru-RU"/>
        </w:rPr>
        <w:t>4</w:t>
      </w:r>
      <w:r w:rsidRPr="008303E6">
        <w:rPr>
          <w:lang w:eastAsia="ru-RU"/>
        </w:rPr>
        <w:t>} v = ‘b’ {</w:t>
      </w:r>
      <w:r w:rsidR="004115B5" w:rsidRPr="008303E6">
        <w:rPr>
          <w:lang w:eastAsia="ru-RU"/>
        </w:rPr>
        <w:t>15</w:t>
      </w:r>
      <w:r w:rsidRPr="008303E6">
        <w:rPr>
          <w:lang w:eastAsia="ru-RU"/>
        </w:rPr>
        <w:t>} {</w:t>
      </w:r>
      <w:r w:rsidR="004115B5" w:rsidRPr="008303E6">
        <w:rPr>
          <w:lang w:eastAsia="ru-RU"/>
        </w:rPr>
        <w:t>24</w:t>
      </w:r>
      <w:r w:rsidRPr="008303E6">
        <w:rPr>
          <w:lang w:eastAsia="ru-RU"/>
        </w:rPr>
        <w:t>}</w:t>
      </w:r>
    </w:p>
    <w:p w14:paraId="1F942867" w14:textId="37AFE94D" w:rsidR="00F11978" w:rsidRPr="008303E6" w:rsidRDefault="00F11978" w:rsidP="00F11978">
      <w:pPr>
        <w:pStyle w:val="1Normal"/>
        <w:numPr>
          <w:ilvl w:val="0"/>
          <w:numId w:val="20"/>
        </w:numPr>
        <w:contextualSpacing/>
        <w:rPr>
          <w:lang w:eastAsia="ru-RU"/>
        </w:rPr>
      </w:pPr>
      <w:r w:rsidRPr="008303E6">
        <w:rPr>
          <w:lang w:eastAsia="ru-RU"/>
        </w:rPr>
        <w:t>Обрахувати факторіал fact_1</w:t>
      </w:r>
      <w:r w:rsidR="004115B5" w:rsidRPr="008303E6">
        <w:rPr>
          <w:lang w:eastAsia="ru-RU"/>
        </w:rPr>
        <w:t>. {5}</w:t>
      </w:r>
    </w:p>
    <w:p w14:paraId="2A143F06" w14:textId="0AF8433A" w:rsidR="00F11978" w:rsidRPr="008303E6" w:rsidRDefault="00F11978" w:rsidP="00F11978">
      <w:pPr>
        <w:pStyle w:val="1Normal"/>
        <w:numPr>
          <w:ilvl w:val="0"/>
          <w:numId w:val="20"/>
        </w:numPr>
        <w:contextualSpacing/>
        <w:rPr>
          <w:lang w:eastAsia="ru-RU"/>
        </w:rPr>
      </w:pPr>
      <w:r w:rsidRPr="008303E6">
        <w:rPr>
          <w:lang w:eastAsia="ru-RU"/>
        </w:rPr>
        <w:t xml:space="preserve">Якщо j </w:t>
      </w:r>
      <w:r w:rsidRPr="008303E6">
        <w:rPr>
          <w:rFonts w:cs="Times New Roman"/>
          <w:lang w:eastAsia="ru-RU"/>
        </w:rPr>
        <w:t>≤</w:t>
      </w:r>
      <w:r w:rsidRPr="008303E6">
        <w:rPr>
          <w:lang w:eastAsia="ru-RU"/>
        </w:rPr>
        <w:t xml:space="preserve"> 2*k</w:t>
      </w:r>
      <w:r w:rsidR="004115B5" w:rsidRPr="008303E6">
        <w:rPr>
          <w:lang w:eastAsia="ru-RU"/>
        </w:rPr>
        <w:t>.</w:t>
      </w:r>
      <w:r w:rsidRPr="008303E6">
        <w:rPr>
          <w:lang w:eastAsia="ru-RU"/>
        </w:rPr>
        <w:t xml:space="preserve"> {</w:t>
      </w:r>
      <w:r w:rsidR="004115B5" w:rsidRPr="008303E6">
        <w:rPr>
          <w:lang w:eastAsia="ru-RU"/>
        </w:rPr>
        <w:t>5</w:t>
      </w:r>
      <w:r w:rsidRPr="008303E6">
        <w:rPr>
          <w:lang w:eastAsia="ru-RU"/>
        </w:rPr>
        <w:t>}{</w:t>
      </w:r>
      <w:r w:rsidR="004115B5" w:rsidRPr="008303E6">
        <w:rPr>
          <w:lang w:eastAsia="ru-RU"/>
        </w:rPr>
        <w:t>6</w:t>
      </w:r>
      <w:r w:rsidRPr="008303E6">
        <w:rPr>
          <w:lang w:eastAsia="ru-RU"/>
        </w:rPr>
        <w:t>}</w:t>
      </w:r>
    </w:p>
    <w:p w14:paraId="4CC599EE" w14:textId="0419C4E7" w:rsidR="00F11978" w:rsidRPr="008303E6" w:rsidRDefault="00F11978" w:rsidP="00F11978">
      <w:pPr>
        <w:pStyle w:val="1Normal"/>
        <w:numPr>
          <w:ilvl w:val="0"/>
          <w:numId w:val="20"/>
        </w:numPr>
        <w:contextualSpacing/>
        <w:rPr>
          <w:lang w:eastAsia="ru-RU"/>
        </w:rPr>
      </w:pPr>
      <w:r w:rsidRPr="008303E6">
        <w:rPr>
          <w:lang w:eastAsia="ru-RU"/>
        </w:rPr>
        <w:t>Збільшити значення j на 1</w:t>
      </w:r>
      <w:r w:rsidR="004115B5" w:rsidRPr="008303E6">
        <w:rPr>
          <w:lang w:eastAsia="ru-RU"/>
        </w:rPr>
        <w:t>. {4}</w:t>
      </w:r>
    </w:p>
    <w:p w14:paraId="4437C689" w14:textId="75E3FE72" w:rsidR="00F11978" w:rsidRPr="008303E6" w:rsidRDefault="00F11978" w:rsidP="00F11978">
      <w:pPr>
        <w:pStyle w:val="1Normal"/>
        <w:numPr>
          <w:ilvl w:val="0"/>
          <w:numId w:val="20"/>
        </w:numPr>
        <w:contextualSpacing/>
        <w:rPr>
          <w:lang w:eastAsia="ru-RU"/>
        </w:rPr>
      </w:pPr>
      <w:r w:rsidRPr="008303E6">
        <w:rPr>
          <w:lang w:eastAsia="ru-RU"/>
        </w:rPr>
        <w:lastRenderedPageBreak/>
        <w:t>Обрахувати факторіал fact_2</w:t>
      </w:r>
      <w:r w:rsidR="004115B5" w:rsidRPr="008303E6">
        <w:rPr>
          <w:lang w:eastAsia="ru-RU"/>
        </w:rPr>
        <w:t>. {8}</w:t>
      </w:r>
    </w:p>
    <w:p w14:paraId="085180BF" w14:textId="61236D8C" w:rsidR="00F11978" w:rsidRPr="008303E6" w:rsidRDefault="00F11978" w:rsidP="00F11978">
      <w:pPr>
        <w:pStyle w:val="1Normal"/>
        <w:numPr>
          <w:ilvl w:val="0"/>
          <w:numId w:val="20"/>
        </w:numPr>
        <w:contextualSpacing/>
        <w:rPr>
          <w:lang w:eastAsia="ru-RU"/>
        </w:rPr>
      </w:pPr>
      <w:r w:rsidRPr="008303E6">
        <w:rPr>
          <w:lang w:eastAsia="ru-RU"/>
        </w:rPr>
        <w:t xml:space="preserve">Якщо j </w:t>
      </w:r>
      <w:r w:rsidRPr="008303E6">
        <w:rPr>
          <w:rFonts w:cs="Times New Roman"/>
          <w:lang w:eastAsia="ru-RU"/>
        </w:rPr>
        <w:t>≤</w:t>
      </w:r>
      <w:r w:rsidRPr="008303E6">
        <w:rPr>
          <w:lang w:eastAsia="ru-RU"/>
        </w:rPr>
        <w:t xml:space="preserve"> k</w:t>
      </w:r>
      <w:r w:rsidR="004115B5" w:rsidRPr="008303E6">
        <w:rPr>
          <w:lang w:eastAsia="ru-RU"/>
        </w:rPr>
        <w:t>.</w:t>
      </w:r>
      <w:r w:rsidRPr="008303E6">
        <w:rPr>
          <w:lang w:eastAsia="ru-RU"/>
        </w:rPr>
        <w:t xml:space="preserve"> {</w:t>
      </w:r>
      <w:r w:rsidR="004115B5" w:rsidRPr="008303E6">
        <w:rPr>
          <w:lang w:eastAsia="ru-RU"/>
        </w:rPr>
        <w:t>9</w:t>
      </w:r>
      <w:r w:rsidRPr="008303E6">
        <w:rPr>
          <w:lang w:eastAsia="ru-RU"/>
        </w:rPr>
        <w:t>} {</w:t>
      </w:r>
      <w:r w:rsidR="004115B5" w:rsidRPr="008303E6">
        <w:rPr>
          <w:lang w:eastAsia="ru-RU"/>
        </w:rPr>
        <w:t>10</w:t>
      </w:r>
      <w:r w:rsidRPr="008303E6">
        <w:rPr>
          <w:lang w:eastAsia="ru-RU"/>
        </w:rPr>
        <w:t>}</w:t>
      </w:r>
    </w:p>
    <w:p w14:paraId="692B2C7B" w14:textId="1A3E3FD4" w:rsidR="00F11978" w:rsidRPr="008303E6" w:rsidRDefault="00F11978" w:rsidP="00F11978">
      <w:pPr>
        <w:pStyle w:val="1Normal"/>
        <w:numPr>
          <w:ilvl w:val="0"/>
          <w:numId w:val="20"/>
        </w:numPr>
        <w:contextualSpacing/>
        <w:rPr>
          <w:lang w:eastAsia="ru-RU"/>
        </w:rPr>
      </w:pPr>
      <w:r w:rsidRPr="008303E6">
        <w:rPr>
          <w:lang w:eastAsia="ru-RU"/>
        </w:rPr>
        <w:t>Збільшити значення j на 1</w:t>
      </w:r>
      <w:r w:rsidR="004115B5" w:rsidRPr="008303E6">
        <w:rPr>
          <w:lang w:eastAsia="ru-RU"/>
        </w:rPr>
        <w:t>. {7}</w:t>
      </w:r>
    </w:p>
    <w:p w14:paraId="34DCDF85" w14:textId="319C3CC7" w:rsidR="00F11978" w:rsidRPr="008303E6" w:rsidRDefault="00F11978" w:rsidP="00F11978">
      <w:pPr>
        <w:pStyle w:val="1Normal"/>
        <w:numPr>
          <w:ilvl w:val="0"/>
          <w:numId w:val="20"/>
        </w:numPr>
        <w:contextualSpacing/>
        <w:rPr>
          <w:lang w:eastAsia="ru-RU"/>
        </w:rPr>
      </w:pPr>
      <w:r w:rsidRPr="008303E6">
        <w:rPr>
          <w:lang w:eastAsia="ru-RU"/>
        </w:rPr>
        <w:t>Обрахувати sum</w:t>
      </w:r>
      <w:r w:rsidR="004115B5" w:rsidRPr="008303E6">
        <w:rPr>
          <w:lang w:eastAsia="ru-RU"/>
        </w:rPr>
        <w:t>. {11}</w:t>
      </w:r>
    </w:p>
    <w:p w14:paraId="0E4074D7" w14:textId="628D3D89" w:rsidR="00F11978" w:rsidRPr="008303E6" w:rsidRDefault="00F11978" w:rsidP="00F11978">
      <w:pPr>
        <w:pStyle w:val="1Normal"/>
        <w:numPr>
          <w:ilvl w:val="0"/>
          <w:numId w:val="20"/>
        </w:numPr>
        <w:contextualSpacing/>
        <w:rPr>
          <w:lang w:eastAsia="ru-RU"/>
        </w:rPr>
      </w:pPr>
      <w:r w:rsidRPr="008303E6">
        <w:rPr>
          <w:lang w:eastAsia="ru-RU"/>
        </w:rPr>
        <w:t>Скинути значення fact_1 i fact_2</w:t>
      </w:r>
      <w:r w:rsidR="004115B5" w:rsidRPr="008303E6">
        <w:rPr>
          <w:lang w:eastAsia="ru-RU"/>
        </w:rPr>
        <w:t>. {12}</w:t>
      </w:r>
    </w:p>
    <w:p w14:paraId="0B028153" w14:textId="280304AA" w:rsidR="00F11978" w:rsidRPr="008303E6" w:rsidRDefault="00F11978" w:rsidP="00F11978">
      <w:pPr>
        <w:pStyle w:val="1Normal"/>
        <w:numPr>
          <w:ilvl w:val="0"/>
          <w:numId w:val="20"/>
        </w:numPr>
        <w:contextualSpacing/>
        <w:rPr>
          <w:lang w:eastAsia="ru-RU"/>
        </w:rPr>
      </w:pPr>
      <w:r w:rsidRPr="008303E6">
        <w:rPr>
          <w:lang w:eastAsia="ru-RU"/>
        </w:rPr>
        <w:t xml:space="preserve">Якщо k </w:t>
      </w:r>
      <w:r w:rsidRPr="008303E6">
        <w:rPr>
          <w:rFonts w:cs="Times New Roman"/>
          <w:lang w:eastAsia="ru-RU"/>
        </w:rPr>
        <w:t>≤</w:t>
      </w:r>
      <w:r w:rsidRPr="008303E6">
        <w:rPr>
          <w:lang w:eastAsia="ru-RU"/>
        </w:rPr>
        <w:t xml:space="preserve"> n</w:t>
      </w:r>
      <w:r w:rsidR="00F60C24" w:rsidRPr="008303E6">
        <w:rPr>
          <w:lang w:eastAsia="ru-RU"/>
        </w:rPr>
        <w:t xml:space="preserve"> </w:t>
      </w:r>
      <w:r w:rsidR="004115B5" w:rsidRPr="008303E6">
        <w:rPr>
          <w:lang w:eastAsia="ru-RU"/>
        </w:rPr>
        <w:t>{13}{14}</w:t>
      </w:r>
    </w:p>
    <w:p w14:paraId="043A8A90" w14:textId="7BC0F5C1" w:rsidR="00F60C24" w:rsidRPr="008303E6" w:rsidRDefault="00F60C24" w:rsidP="00F11978">
      <w:pPr>
        <w:pStyle w:val="1Normal"/>
        <w:numPr>
          <w:ilvl w:val="0"/>
          <w:numId w:val="20"/>
        </w:numPr>
        <w:contextualSpacing/>
        <w:rPr>
          <w:lang w:eastAsia="ru-RU"/>
        </w:rPr>
      </w:pPr>
      <w:r w:rsidRPr="008303E6">
        <w:rPr>
          <w:lang w:eastAsia="ru-RU"/>
        </w:rPr>
        <w:t>Збільшити k на 1</w:t>
      </w:r>
      <w:r w:rsidR="004115B5" w:rsidRPr="008303E6">
        <w:rPr>
          <w:lang w:eastAsia="ru-RU"/>
        </w:rPr>
        <w:t>. {4}</w:t>
      </w:r>
    </w:p>
    <w:p w14:paraId="0613966A" w14:textId="4A73B387" w:rsidR="00F11978" w:rsidRPr="008303E6" w:rsidRDefault="00F11978" w:rsidP="00F11978">
      <w:pPr>
        <w:pStyle w:val="1Normal"/>
        <w:numPr>
          <w:ilvl w:val="0"/>
          <w:numId w:val="20"/>
        </w:numPr>
        <w:contextualSpacing/>
        <w:rPr>
          <w:lang w:eastAsia="ru-RU"/>
        </w:rPr>
      </w:pPr>
      <w:r w:rsidRPr="008303E6">
        <w:rPr>
          <w:lang w:eastAsia="ru-RU"/>
        </w:rPr>
        <w:t>Вивести sum</w:t>
      </w:r>
      <w:r w:rsidR="004115B5" w:rsidRPr="008303E6">
        <w:rPr>
          <w:lang w:eastAsia="ru-RU"/>
        </w:rPr>
        <w:t>. {27}</w:t>
      </w:r>
    </w:p>
    <w:p w14:paraId="55CC3F50" w14:textId="7C29C553" w:rsidR="00F60C24" w:rsidRPr="008303E6" w:rsidRDefault="004115B5" w:rsidP="00F11978">
      <w:pPr>
        <w:pStyle w:val="1Normal"/>
        <w:numPr>
          <w:ilvl w:val="0"/>
          <w:numId w:val="20"/>
        </w:numPr>
        <w:contextualSpacing/>
        <w:rPr>
          <w:lang w:eastAsia="ru-RU"/>
        </w:rPr>
      </w:pPr>
      <w:r w:rsidRPr="008303E6">
        <w:rPr>
          <w:lang w:eastAsia="ru-RU"/>
        </w:rPr>
        <w:t>Обрахувати fact_i. {16}</w:t>
      </w:r>
    </w:p>
    <w:p w14:paraId="08266B0A" w14:textId="6A349560" w:rsidR="004115B5" w:rsidRPr="008303E6" w:rsidRDefault="004115B5" w:rsidP="00F11978">
      <w:pPr>
        <w:pStyle w:val="1Normal"/>
        <w:numPr>
          <w:ilvl w:val="0"/>
          <w:numId w:val="20"/>
        </w:numPr>
        <w:contextualSpacing/>
        <w:rPr>
          <w:lang w:eastAsia="ru-RU"/>
        </w:rPr>
      </w:pPr>
      <w:r w:rsidRPr="008303E6">
        <w:rPr>
          <w:lang w:eastAsia="ru-RU"/>
        </w:rPr>
        <w:t xml:space="preserve">Якщо j </w:t>
      </w:r>
      <w:r w:rsidRPr="008303E6">
        <w:rPr>
          <w:rFonts w:cs="Times New Roman"/>
          <w:lang w:eastAsia="ru-RU"/>
        </w:rPr>
        <w:t>≤</w:t>
      </w:r>
      <w:r w:rsidRPr="008303E6">
        <w:rPr>
          <w:lang w:eastAsia="ru-RU"/>
        </w:rPr>
        <w:t xml:space="preserve"> i. {17}</w:t>
      </w:r>
    </w:p>
    <w:p w14:paraId="77EFCAB2" w14:textId="57A7813B" w:rsidR="004115B5" w:rsidRPr="008303E6" w:rsidRDefault="004115B5" w:rsidP="00F11978">
      <w:pPr>
        <w:pStyle w:val="1Normal"/>
        <w:numPr>
          <w:ilvl w:val="0"/>
          <w:numId w:val="20"/>
        </w:numPr>
        <w:contextualSpacing/>
        <w:rPr>
          <w:lang w:eastAsia="ru-RU"/>
        </w:rPr>
      </w:pPr>
      <w:r w:rsidRPr="008303E6">
        <w:rPr>
          <w:lang w:eastAsia="ru-RU"/>
        </w:rPr>
        <w:t>Збільшити j на 1. {15}</w:t>
      </w:r>
    </w:p>
    <w:p w14:paraId="4C9D560A" w14:textId="1278F5A4" w:rsidR="004115B5" w:rsidRPr="008303E6" w:rsidRDefault="004115B5" w:rsidP="00F11978">
      <w:pPr>
        <w:pStyle w:val="1Normal"/>
        <w:numPr>
          <w:ilvl w:val="0"/>
          <w:numId w:val="20"/>
        </w:numPr>
        <w:contextualSpacing/>
        <w:rPr>
          <w:lang w:eastAsia="ru-RU"/>
        </w:rPr>
      </w:pPr>
      <w:r w:rsidRPr="008303E6">
        <w:rPr>
          <w:lang w:eastAsia="ru-RU"/>
        </w:rPr>
        <w:t>Якщо fact_i - i</w:t>
      </w:r>
      <w:r w:rsidRPr="008303E6">
        <w:rPr>
          <w:vertAlign w:val="superscript"/>
          <w:lang w:eastAsia="ru-RU"/>
        </w:rPr>
        <w:t>n</w:t>
      </w:r>
      <w:r w:rsidRPr="008303E6">
        <w:rPr>
          <w:lang w:eastAsia="ru-RU"/>
        </w:rPr>
        <w:t xml:space="preserve"> = 0. {19} {20}</w:t>
      </w:r>
    </w:p>
    <w:p w14:paraId="1BE487F0" w14:textId="7677CC9B" w:rsidR="004115B5" w:rsidRPr="008303E6" w:rsidRDefault="004115B5" w:rsidP="004115B5">
      <w:pPr>
        <w:pStyle w:val="1Normal"/>
        <w:numPr>
          <w:ilvl w:val="0"/>
          <w:numId w:val="20"/>
        </w:numPr>
        <w:contextualSpacing/>
        <w:rPr>
          <w:lang w:eastAsia="ru-RU"/>
        </w:rPr>
      </w:pPr>
      <w:r w:rsidRPr="008303E6">
        <w:rPr>
          <w:lang w:eastAsia="ru-RU"/>
        </w:rPr>
        <w:t>Пропустити ітерацію. {15}</w:t>
      </w:r>
    </w:p>
    <w:p w14:paraId="5B15998B" w14:textId="02CA0EB5" w:rsidR="004115B5" w:rsidRPr="008303E6" w:rsidRDefault="004115B5" w:rsidP="004115B5">
      <w:pPr>
        <w:pStyle w:val="1Normal"/>
        <w:numPr>
          <w:ilvl w:val="0"/>
          <w:numId w:val="20"/>
        </w:numPr>
        <w:contextualSpacing/>
        <w:rPr>
          <w:lang w:eastAsia="ru-RU"/>
        </w:rPr>
      </w:pPr>
      <w:r w:rsidRPr="008303E6">
        <w:rPr>
          <w:lang w:eastAsia="ru-RU"/>
        </w:rPr>
        <w:t>Обрахувати product. {21}</w:t>
      </w:r>
    </w:p>
    <w:p w14:paraId="687A13AA" w14:textId="7A617065" w:rsidR="004115B5" w:rsidRPr="008303E6" w:rsidRDefault="004115B5" w:rsidP="004115B5">
      <w:pPr>
        <w:pStyle w:val="1Normal"/>
        <w:numPr>
          <w:ilvl w:val="0"/>
          <w:numId w:val="20"/>
        </w:numPr>
        <w:contextualSpacing/>
        <w:rPr>
          <w:lang w:eastAsia="ru-RU"/>
        </w:rPr>
      </w:pPr>
      <w:r w:rsidRPr="008303E6">
        <w:rPr>
          <w:lang w:eastAsia="ru-RU"/>
        </w:rPr>
        <w:t>Скинути значення fact_i. {22}</w:t>
      </w:r>
    </w:p>
    <w:p w14:paraId="00618281" w14:textId="0C104EF4" w:rsidR="004115B5" w:rsidRPr="008303E6" w:rsidRDefault="004115B5" w:rsidP="004115B5">
      <w:pPr>
        <w:pStyle w:val="1Normal"/>
        <w:numPr>
          <w:ilvl w:val="0"/>
          <w:numId w:val="20"/>
        </w:numPr>
        <w:contextualSpacing/>
        <w:rPr>
          <w:lang w:eastAsia="ru-RU"/>
        </w:rPr>
      </w:pPr>
      <w:r w:rsidRPr="008303E6">
        <w:rPr>
          <w:lang w:eastAsia="ru-RU"/>
        </w:rPr>
        <w:t xml:space="preserve">Якщо i </w:t>
      </w:r>
      <w:r w:rsidRPr="008303E6">
        <w:rPr>
          <w:rFonts w:cs="Times New Roman"/>
          <w:lang w:eastAsia="ru-RU"/>
        </w:rPr>
        <w:t>≤</w:t>
      </w:r>
      <w:r w:rsidRPr="008303E6">
        <w:rPr>
          <w:lang w:eastAsia="ru-RU"/>
        </w:rPr>
        <w:t xml:space="preserve"> n. {23}</w:t>
      </w:r>
    </w:p>
    <w:p w14:paraId="0038C529" w14:textId="7E577A66" w:rsidR="004115B5" w:rsidRPr="008303E6" w:rsidRDefault="004115B5" w:rsidP="004115B5">
      <w:pPr>
        <w:pStyle w:val="1Normal"/>
        <w:numPr>
          <w:ilvl w:val="0"/>
          <w:numId w:val="20"/>
        </w:numPr>
        <w:contextualSpacing/>
        <w:rPr>
          <w:lang w:eastAsia="ru-RU"/>
        </w:rPr>
      </w:pPr>
      <w:r w:rsidRPr="008303E6">
        <w:rPr>
          <w:lang w:eastAsia="ru-RU"/>
        </w:rPr>
        <w:t>Збільшити значення i на 1. {15}</w:t>
      </w:r>
    </w:p>
    <w:p w14:paraId="1DA2A573" w14:textId="09761CC5" w:rsidR="004115B5" w:rsidRPr="008303E6" w:rsidRDefault="004115B5" w:rsidP="004115B5">
      <w:pPr>
        <w:pStyle w:val="1Normal"/>
        <w:numPr>
          <w:ilvl w:val="0"/>
          <w:numId w:val="20"/>
        </w:numPr>
        <w:contextualSpacing/>
        <w:rPr>
          <w:lang w:eastAsia="ru-RU"/>
        </w:rPr>
      </w:pPr>
      <w:r w:rsidRPr="008303E6">
        <w:rPr>
          <w:lang w:eastAsia="ru-RU"/>
        </w:rPr>
        <w:t>Вивести produc</w:t>
      </w:r>
      <w:r w:rsidR="003B1D0C" w:rsidRPr="008303E6">
        <w:rPr>
          <w:lang w:eastAsia="ru-RU"/>
        </w:rPr>
        <w:t>t. {27}</w:t>
      </w:r>
    </w:p>
    <w:p w14:paraId="6864D468" w14:textId="60716B91" w:rsidR="004115B5" w:rsidRPr="008303E6" w:rsidRDefault="004115B5" w:rsidP="004115B5">
      <w:pPr>
        <w:pStyle w:val="1Normal"/>
        <w:numPr>
          <w:ilvl w:val="0"/>
          <w:numId w:val="20"/>
        </w:numPr>
        <w:contextualSpacing/>
        <w:rPr>
          <w:lang w:eastAsia="ru-RU"/>
        </w:rPr>
      </w:pPr>
      <w:r w:rsidRPr="008303E6">
        <w:rPr>
          <w:lang w:eastAsia="ru-RU"/>
        </w:rPr>
        <w:t>Вивести “Некоректний варіант”</w:t>
      </w:r>
      <w:r w:rsidR="003B1D0C" w:rsidRPr="008303E6">
        <w:rPr>
          <w:lang w:eastAsia="ru-RU"/>
        </w:rPr>
        <w:t>. {27}</w:t>
      </w:r>
    </w:p>
    <w:p w14:paraId="2C8C6124" w14:textId="43283C84" w:rsidR="004115B5" w:rsidRPr="008303E6" w:rsidRDefault="004115B5" w:rsidP="004115B5">
      <w:pPr>
        <w:pStyle w:val="1Normal"/>
        <w:numPr>
          <w:ilvl w:val="0"/>
          <w:numId w:val="20"/>
        </w:numPr>
        <w:contextualSpacing/>
        <w:rPr>
          <w:lang w:eastAsia="ru-RU"/>
        </w:rPr>
      </w:pPr>
      <w:r w:rsidRPr="008303E6">
        <w:rPr>
          <w:lang w:eastAsia="ru-RU"/>
        </w:rPr>
        <w:t>Вивести “Некоректне значення”</w:t>
      </w:r>
      <w:r w:rsidR="003B1D0C" w:rsidRPr="008303E6">
        <w:rPr>
          <w:lang w:eastAsia="ru-RU"/>
        </w:rPr>
        <w:t>. {27}</w:t>
      </w:r>
    </w:p>
    <w:p w14:paraId="1F8D2E25" w14:textId="79A66360" w:rsidR="004115B5" w:rsidRPr="008303E6" w:rsidRDefault="004115B5" w:rsidP="00164487">
      <w:pPr>
        <w:pStyle w:val="1Normal"/>
        <w:numPr>
          <w:ilvl w:val="0"/>
          <w:numId w:val="20"/>
        </w:numPr>
        <w:spacing w:after="0"/>
        <w:contextualSpacing/>
        <w:rPr>
          <w:lang w:eastAsia="ru-RU"/>
        </w:rPr>
      </w:pPr>
      <w:r w:rsidRPr="008303E6">
        <w:rPr>
          <w:lang w:eastAsia="ru-RU"/>
        </w:rPr>
        <w:t>Кінець</w:t>
      </w:r>
      <w:r w:rsidR="003B1D0C" w:rsidRPr="008303E6">
        <w:rPr>
          <w:lang w:eastAsia="ru-RU"/>
        </w:rPr>
        <w:t>.</w:t>
      </w:r>
    </w:p>
    <w:p w14:paraId="58997147" w14:textId="7E7F5EC7" w:rsidR="00B71666" w:rsidRPr="008303E6" w:rsidRDefault="00B71666" w:rsidP="00B71666">
      <w:pPr>
        <w:pStyle w:val="1Header"/>
      </w:pPr>
      <w:r w:rsidRPr="008303E6">
        <w:t>Код:</w:t>
      </w:r>
    </w:p>
    <w:p w14:paraId="6BC196BD" w14:textId="77777777" w:rsidR="00E739A9" w:rsidRPr="008303E6" w:rsidRDefault="00E739A9" w:rsidP="00E739A9">
      <w:pPr>
        <w:pStyle w:val="1Code"/>
        <w:rPr>
          <w:lang w:val="uk-UA"/>
        </w:rPr>
      </w:pPr>
      <w:r w:rsidRPr="008303E6">
        <w:rPr>
          <w:lang w:val="uk-UA"/>
        </w:rPr>
        <w:t>#include &lt;iostream&gt;</w:t>
      </w:r>
    </w:p>
    <w:p w14:paraId="7CC0B37D" w14:textId="77777777" w:rsidR="00E739A9" w:rsidRPr="008303E6" w:rsidRDefault="00E739A9" w:rsidP="00E739A9">
      <w:pPr>
        <w:pStyle w:val="1Code"/>
        <w:rPr>
          <w:lang w:val="uk-UA"/>
        </w:rPr>
      </w:pPr>
      <w:r w:rsidRPr="008303E6">
        <w:rPr>
          <w:lang w:val="uk-UA"/>
        </w:rPr>
        <w:t>#include &lt;iomanip&gt;</w:t>
      </w:r>
    </w:p>
    <w:p w14:paraId="07B2B2BB" w14:textId="77777777" w:rsidR="00E739A9" w:rsidRPr="008303E6" w:rsidRDefault="00E739A9" w:rsidP="00E739A9">
      <w:pPr>
        <w:pStyle w:val="1Code"/>
        <w:rPr>
          <w:lang w:val="uk-UA"/>
        </w:rPr>
      </w:pPr>
      <w:r w:rsidRPr="008303E6">
        <w:rPr>
          <w:lang w:val="uk-UA"/>
        </w:rPr>
        <w:t>#include &lt;cmath&gt;</w:t>
      </w:r>
    </w:p>
    <w:p w14:paraId="6D7F6E32" w14:textId="77777777" w:rsidR="00E739A9" w:rsidRPr="008303E6" w:rsidRDefault="00E739A9" w:rsidP="00E739A9">
      <w:pPr>
        <w:pStyle w:val="1Code"/>
        <w:rPr>
          <w:lang w:val="uk-UA"/>
        </w:rPr>
      </w:pPr>
      <w:r w:rsidRPr="008303E6">
        <w:rPr>
          <w:lang w:val="uk-UA"/>
        </w:rPr>
        <w:t>using namespace std;</w:t>
      </w:r>
    </w:p>
    <w:p w14:paraId="4CB37231" w14:textId="77777777" w:rsidR="00E739A9" w:rsidRPr="008303E6" w:rsidRDefault="00E739A9" w:rsidP="00E739A9">
      <w:pPr>
        <w:pStyle w:val="1Code"/>
        <w:rPr>
          <w:lang w:val="uk-UA"/>
        </w:rPr>
      </w:pPr>
      <w:r w:rsidRPr="008303E6">
        <w:rPr>
          <w:lang w:val="uk-UA"/>
        </w:rPr>
        <w:t>int main()</w:t>
      </w:r>
    </w:p>
    <w:p w14:paraId="1B30AFB9" w14:textId="77777777" w:rsidR="00E739A9" w:rsidRPr="008303E6" w:rsidRDefault="00E739A9" w:rsidP="00E739A9">
      <w:pPr>
        <w:pStyle w:val="1Code"/>
        <w:rPr>
          <w:lang w:val="uk-UA"/>
        </w:rPr>
      </w:pPr>
      <w:r w:rsidRPr="008303E6">
        <w:rPr>
          <w:lang w:val="uk-UA"/>
        </w:rPr>
        <w:t>{</w:t>
      </w:r>
    </w:p>
    <w:p w14:paraId="35D21197" w14:textId="77777777" w:rsidR="00E739A9" w:rsidRPr="008303E6" w:rsidRDefault="00E739A9" w:rsidP="00E739A9">
      <w:pPr>
        <w:pStyle w:val="1Code"/>
        <w:rPr>
          <w:lang w:val="uk-UA"/>
        </w:rPr>
      </w:pPr>
      <w:r w:rsidRPr="008303E6">
        <w:rPr>
          <w:lang w:val="uk-UA"/>
        </w:rPr>
        <w:t xml:space="preserve">    setlocale(0, "ukr");</w:t>
      </w:r>
    </w:p>
    <w:p w14:paraId="56F9AF56" w14:textId="77777777" w:rsidR="00E739A9" w:rsidRPr="008303E6" w:rsidRDefault="00E739A9" w:rsidP="00E739A9">
      <w:pPr>
        <w:pStyle w:val="1Code"/>
        <w:rPr>
          <w:lang w:val="uk-UA"/>
        </w:rPr>
      </w:pPr>
      <w:r w:rsidRPr="008303E6">
        <w:rPr>
          <w:lang w:val="uk-UA"/>
        </w:rPr>
        <w:t xml:space="preserve">    int n;</w:t>
      </w:r>
    </w:p>
    <w:p w14:paraId="43C85C25" w14:textId="77777777" w:rsidR="00E739A9" w:rsidRPr="008303E6" w:rsidRDefault="00E739A9" w:rsidP="00E739A9">
      <w:pPr>
        <w:pStyle w:val="1Code"/>
        <w:rPr>
          <w:lang w:val="uk-UA"/>
        </w:rPr>
      </w:pPr>
      <w:r w:rsidRPr="008303E6">
        <w:rPr>
          <w:lang w:val="uk-UA"/>
        </w:rPr>
        <w:t xml:space="preserve">    double sum = 0, product = 1;</w:t>
      </w:r>
    </w:p>
    <w:p w14:paraId="7883D27A" w14:textId="77777777" w:rsidR="00E739A9" w:rsidRPr="008303E6" w:rsidRDefault="00E739A9" w:rsidP="00E739A9">
      <w:pPr>
        <w:pStyle w:val="1Code"/>
        <w:rPr>
          <w:lang w:val="uk-UA"/>
        </w:rPr>
      </w:pPr>
      <w:r w:rsidRPr="008303E6">
        <w:rPr>
          <w:lang w:val="uk-UA"/>
        </w:rPr>
        <w:t xml:space="preserve">    long double fact1 = 1, fact2 = 1, fact_i = 1;</w:t>
      </w:r>
    </w:p>
    <w:p w14:paraId="742E86C2" w14:textId="77777777" w:rsidR="00E739A9" w:rsidRPr="008303E6" w:rsidRDefault="00E739A9" w:rsidP="00E739A9">
      <w:pPr>
        <w:pStyle w:val="1Code"/>
        <w:rPr>
          <w:lang w:val="uk-UA"/>
        </w:rPr>
      </w:pPr>
      <w:r w:rsidRPr="008303E6">
        <w:rPr>
          <w:lang w:val="uk-UA"/>
        </w:rPr>
        <w:t xml:space="preserve">    char v;</w:t>
      </w:r>
    </w:p>
    <w:p w14:paraId="37F4A4CE" w14:textId="77777777" w:rsidR="00E739A9" w:rsidRPr="008303E6" w:rsidRDefault="00E739A9" w:rsidP="00E739A9">
      <w:pPr>
        <w:pStyle w:val="1Code"/>
        <w:rPr>
          <w:lang w:val="uk-UA"/>
        </w:rPr>
      </w:pPr>
      <w:r w:rsidRPr="008303E6">
        <w:rPr>
          <w:lang w:val="uk-UA"/>
        </w:rPr>
        <w:t xml:space="preserve">    cout &lt;&lt; "Введiть варiант: ";</w:t>
      </w:r>
    </w:p>
    <w:p w14:paraId="3F635511" w14:textId="77777777" w:rsidR="00E739A9" w:rsidRPr="008303E6" w:rsidRDefault="00E739A9" w:rsidP="00E739A9">
      <w:pPr>
        <w:pStyle w:val="1Code"/>
        <w:rPr>
          <w:lang w:val="uk-UA"/>
        </w:rPr>
      </w:pPr>
      <w:r w:rsidRPr="008303E6">
        <w:rPr>
          <w:lang w:val="uk-UA"/>
        </w:rPr>
        <w:t xml:space="preserve">    cin &gt;&gt; v;</w:t>
      </w:r>
    </w:p>
    <w:p w14:paraId="60C34C09" w14:textId="77777777" w:rsidR="00E739A9" w:rsidRPr="008303E6" w:rsidRDefault="00E739A9" w:rsidP="00E739A9">
      <w:pPr>
        <w:pStyle w:val="1Code"/>
        <w:rPr>
          <w:lang w:val="uk-UA"/>
        </w:rPr>
      </w:pPr>
      <w:r w:rsidRPr="008303E6">
        <w:rPr>
          <w:lang w:val="uk-UA"/>
        </w:rPr>
        <w:t xml:space="preserve">    cout &lt;&lt; "Введіть n (Натуральне число): ";</w:t>
      </w:r>
    </w:p>
    <w:p w14:paraId="3F48CD76" w14:textId="77777777" w:rsidR="00E739A9" w:rsidRPr="008303E6" w:rsidRDefault="00E739A9" w:rsidP="00E739A9">
      <w:pPr>
        <w:pStyle w:val="1Code"/>
        <w:rPr>
          <w:lang w:val="uk-UA"/>
        </w:rPr>
      </w:pPr>
      <w:r w:rsidRPr="008303E6">
        <w:rPr>
          <w:lang w:val="uk-UA"/>
        </w:rPr>
        <w:t xml:space="preserve">    cin &gt;&gt; n;</w:t>
      </w:r>
    </w:p>
    <w:p w14:paraId="21835EEE" w14:textId="7AA6478D" w:rsidR="00E739A9" w:rsidRPr="008303E6" w:rsidRDefault="00E739A9" w:rsidP="00E739A9">
      <w:pPr>
        <w:pStyle w:val="1Code"/>
        <w:rPr>
          <w:lang w:val="uk-UA"/>
        </w:rPr>
      </w:pPr>
      <w:r w:rsidRPr="008303E6">
        <w:rPr>
          <w:lang w:val="uk-UA"/>
        </w:rPr>
        <w:t xml:space="preserve">    if (n &gt; 0)</w:t>
      </w:r>
    </w:p>
    <w:p w14:paraId="5EBDBC43" w14:textId="77777777" w:rsidR="00E739A9" w:rsidRPr="008303E6" w:rsidRDefault="00E739A9" w:rsidP="00E739A9">
      <w:pPr>
        <w:pStyle w:val="1Code"/>
        <w:rPr>
          <w:lang w:val="uk-UA"/>
        </w:rPr>
      </w:pPr>
      <w:r w:rsidRPr="008303E6">
        <w:rPr>
          <w:lang w:val="uk-UA"/>
        </w:rPr>
        <w:t xml:space="preserve">    {</w:t>
      </w:r>
    </w:p>
    <w:p w14:paraId="2FEC42B0" w14:textId="77777777" w:rsidR="00E739A9" w:rsidRPr="008303E6" w:rsidRDefault="00E739A9" w:rsidP="00E739A9">
      <w:pPr>
        <w:pStyle w:val="1Code"/>
        <w:rPr>
          <w:lang w:val="uk-UA"/>
        </w:rPr>
      </w:pPr>
      <w:r w:rsidRPr="008303E6">
        <w:rPr>
          <w:lang w:val="uk-UA"/>
        </w:rPr>
        <w:t xml:space="preserve">        switch (v)</w:t>
      </w:r>
    </w:p>
    <w:p w14:paraId="15C72671" w14:textId="77777777" w:rsidR="00E739A9" w:rsidRPr="008303E6" w:rsidRDefault="00E739A9" w:rsidP="00E739A9">
      <w:pPr>
        <w:pStyle w:val="1Code"/>
        <w:rPr>
          <w:lang w:val="uk-UA"/>
        </w:rPr>
      </w:pPr>
      <w:r w:rsidRPr="008303E6">
        <w:rPr>
          <w:lang w:val="uk-UA"/>
        </w:rPr>
        <w:t xml:space="preserve">        {</w:t>
      </w:r>
    </w:p>
    <w:p w14:paraId="141A81FD" w14:textId="77777777" w:rsidR="00E739A9" w:rsidRPr="008303E6" w:rsidRDefault="00E739A9" w:rsidP="00E739A9">
      <w:pPr>
        <w:pStyle w:val="1Code"/>
        <w:rPr>
          <w:lang w:val="uk-UA"/>
        </w:rPr>
      </w:pPr>
      <w:r w:rsidRPr="008303E6">
        <w:rPr>
          <w:lang w:val="uk-UA"/>
        </w:rPr>
        <w:t xml:space="preserve">        case 'a':</w:t>
      </w:r>
    </w:p>
    <w:p w14:paraId="57F97E95" w14:textId="77777777" w:rsidR="00E739A9" w:rsidRPr="008303E6" w:rsidRDefault="00E739A9" w:rsidP="00E739A9">
      <w:pPr>
        <w:pStyle w:val="1Code"/>
        <w:rPr>
          <w:lang w:val="uk-UA"/>
        </w:rPr>
      </w:pPr>
      <w:r w:rsidRPr="008303E6">
        <w:rPr>
          <w:lang w:val="uk-UA"/>
        </w:rPr>
        <w:t xml:space="preserve">            for (int k = 1; k &lt;= n; k++)</w:t>
      </w:r>
    </w:p>
    <w:p w14:paraId="1979F266" w14:textId="77777777" w:rsidR="00E739A9" w:rsidRPr="008303E6" w:rsidRDefault="00E739A9" w:rsidP="00E739A9">
      <w:pPr>
        <w:pStyle w:val="1Code"/>
        <w:rPr>
          <w:lang w:val="uk-UA"/>
        </w:rPr>
      </w:pPr>
      <w:r w:rsidRPr="008303E6">
        <w:rPr>
          <w:lang w:val="uk-UA"/>
        </w:rPr>
        <w:t xml:space="preserve">            {</w:t>
      </w:r>
    </w:p>
    <w:p w14:paraId="7654E57A" w14:textId="77777777" w:rsidR="00E739A9" w:rsidRPr="008303E6" w:rsidRDefault="00E739A9" w:rsidP="00E739A9">
      <w:pPr>
        <w:pStyle w:val="1Code"/>
        <w:rPr>
          <w:lang w:val="uk-UA"/>
        </w:rPr>
      </w:pPr>
      <w:r w:rsidRPr="008303E6">
        <w:rPr>
          <w:lang w:val="uk-UA"/>
        </w:rPr>
        <w:t xml:space="preserve">                for (int j = 1; j &lt;= 2 * k; j++)</w:t>
      </w:r>
    </w:p>
    <w:p w14:paraId="31F482E4" w14:textId="77777777" w:rsidR="00E739A9" w:rsidRPr="008303E6" w:rsidRDefault="00E739A9" w:rsidP="00E739A9">
      <w:pPr>
        <w:pStyle w:val="1Code"/>
        <w:rPr>
          <w:lang w:val="uk-UA"/>
        </w:rPr>
      </w:pPr>
      <w:r w:rsidRPr="008303E6">
        <w:rPr>
          <w:lang w:val="uk-UA"/>
        </w:rPr>
        <w:t xml:space="preserve">                {</w:t>
      </w:r>
    </w:p>
    <w:p w14:paraId="0C4E2B30" w14:textId="77777777" w:rsidR="00E739A9" w:rsidRPr="008303E6" w:rsidRDefault="00E739A9" w:rsidP="00E739A9">
      <w:pPr>
        <w:pStyle w:val="1Code"/>
        <w:rPr>
          <w:lang w:val="uk-UA"/>
        </w:rPr>
      </w:pPr>
      <w:r w:rsidRPr="008303E6">
        <w:rPr>
          <w:lang w:val="uk-UA"/>
        </w:rPr>
        <w:lastRenderedPageBreak/>
        <w:t xml:space="preserve">                    fact1 *= j;</w:t>
      </w:r>
    </w:p>
    <w:p w14:paraId="2DDB996B" w14:textId="77777777" w:rsidR="00E739A9" w:rsidRPr="008303E6" w:rsidRDefault="00E739A9" w:rsidP="00E739A9">
      <w:pPr>
        <w:pStyle w:val="1Code"/>
        <w:rPr>
          <w:lang w:val="uk-UA"/>
        </w:rPr>
      </w:pPr>
      <w:r w:rsidRPr="008303E6">
        <w:rPr>
          <w:lang w:val="uk-UA"/>
        </w:rPr>
        <w:t xml:space="preserve">                }</w:t>
      </w:r>
    </w:p>
    <w:p w14:paraId="5C997490" w14:textId="77777777" w:rsidR="00E739A9" w:rsidRPr="008303E6" w:rsidRDefault="00E739A9" w:rsidP="00E739A9">
      <w:pPr>
        <w:pStyle w:val="1Code"/>
        <w:rPr>
          <w:lang w:val="uk-UA"/>
        </w:rPr>
      </w:pPr>
      <w:r w:rsidRPr="008303E6">
        <w:rPr>
          <w:lang w:val="uk-UA"/>
        </w:rPr>
        <w:t xml:space="preserve">                for (int j = 1; j &lt;= k * k; j++)</w:t>
      </w:r>
    </w:p>
    <w:p w14:paraId="06199839" w14:textId="77777777" w:rsidR="00E739A9" w:rsidRPr="008303E6" w:rsidRDefault="00E739A9" w:rsidP="00E739A9">
      <w:pPr>
        <w:pStyle w:val="1Code"/>
        <w:rPr>
          <w:lang w:val="uk-UA"/>
        </w:rPr>
      </w:pPr>
      <w:r w:rsidRPr="008303E6">
        <w:rPr>
          <w:lang w:val="uk-UA"/>
        </w:rPr>
        <w:t xml:space="preserve">                {</w:t>
      </w:r>
    </w:p>
    <w:p w14:paraId="1EF1895E" w14:textId="77777777" w:rsidR="00E739A9" w:rsidRPr="008303E6" w:rsidRDefault="00E739A9" w:rsidP="00E739A9">
      <w:pPr>
        <w:pStyle w:val="1Code"/>
        <w:rPr>
          <w:lang w:val="uk-UA"/>
        </w:rPr>
      </w:pPr>
      <w:r w:rsidRPr="008303E6">
        <w:rPr>
          <w:lang w:val="uk-UA"/>
        </w:rPr>
        <w:t xml:space="preserve">                    fact2 *= j;</w:t>
      </w:r>
    </w:p>
    <w:p w14:paraId="332F99A4" w14:textId="77777777" w:rsidR="00E739A9" w:rsidRPr="008303E6" w:rsidRDefault="00E739A9" w:rsidP="00E739A9">
      <w:pPr>
        <w:pStyle w:val="1Code"/>
        <w:rPr>
          <w:lang w:val="uk-UA"/>
        </w:rPr>
      </w:pPr>
      <w:r w:rsidRPr="008303E6">
        <w:rPr>
          <w:lang w:val="uk-UA"/>
        </w:rPr>
        <w:t xml:space="preserve">                }</w:t>
      </w:r>
    </w:p>
    <w:p w14:paraId="4425EEC9" w14:textId="77777777" w:rsidR="00E739A9" w:rsidRPr="008303E6" w:rsidRDefault="00E739A9" w:rsidP="00E739A9">
      <w:pPr>
        <w:pStyle w:val="1Code"/>
        <w:rPr>
          <w:lang w:val="uk-UA"/>
        </w:rPr>
      </w:pPr>
      <w:r w:rsidRPr="008303E6">
        <w:rPr>
          <w:lang w:val="uk-UA"/>
        </w:rPr>
        <w:t xml:space="preserve">                sum += fact1 / fact2;</w:t>
      </w:r>
    </w:p>
    <w:p w14:paraId="7E46766C" w14:textId="77777777" w:rsidR="00E739A9" w:rsidRPr="008303E6" w:rsidRDefault="00E739A9" w:rsidP="00E739A9">
      <w:pPr>
        <w:pStyle w:val="1Code"/>
        <w:rPr>
          <w:lang w:val="uk-UA"/>
        </w:rPr>
      </w:pPr>
      <w:r w:rsidRPr="008303E6">
        <w:rPr>
          <w:lang w:val="uk-UA"/>
        </w:rPr>
        <w:t xml:space="preserve">                fact1 = fact2 = 1;</w:t>
      </w:r>
    </w:p>
    <w:p w14:paraId="703A1287" w14:textId="77777777" w:rsidR="00E739A9" w:rsidRPr="008303E6" w:rsidRDefault="00E739A9" w:rsidP="00E739A9">
      <w:pPr>
        <w:pStyle w:val="1Code"/>
        <w:rPr>
          <w:lang w:val="uk-UA"/>
        </w:rPr>
      </w:pPr>
      <w:r w:rsidRPr="008303E6">
        <w:rPr>
          <w:lang w:val="uk-UA"/>
        </w:rPr>
        <w:t xml:space="preserve">            }</w:t>
      </w:r>
    </w:p>
    <w:p w14:paraId="7EE5CAA3" w14:textId="77777777" w:rsidR="00E739A9" w:rsidRPr="008303E6" w:rsidRDefault="00E739A9" w:rsidP="00E739A9">
      <w:pPr>
        <w:pStyle w:val="1Code"/>
        <w:rPr>
          <w:lang w:val="uk-UA"/>
        </w:rPr>
      </w:pPr>
      <w:r w:rsidRPr="008303E6">
        <w:rPr>
          <w:lang w:val="uk-UA"/>
        </w:rPr>
        <w:t xml:space="preserve">            cout &lt;&lt; sum;</w:t>
      </w:r>
    </w:p>
    <w:p w14:paraId="509BCA52" w14:textId="77777777" w:rsidR="00E739A9" w:rsidRPr="008303E6" w:rsidRDefault="00E739A9" w:rsidP="00E739A9">
      <w:pPr>
        <w:pStyle w:val="1Code"/>
        <w:rPr>
          <w:lang w:val="uk-UA"/>
        </w:rPr>
      </w:pPr>
      <w:r w:rsidRPr="008303E6">
        <w:rPr>
          <w:lang w:val="uk-UA"/>
        </w:rPr>
        <w:t xml:space="preserve">            break;</w:t>
      </w:r>
    </w:p>
    <w:p w14:paraId="03AD966B" w14:textId="77777777" w:rsidR="00E739A9" w:rsidRPr="008303E6" w:rsidRDefault="00E739A9" w:rsidP="00E739A9">
      <w:pPr>
        <w:pStyle w:val="1Code"/>
        <w:rPr>
          <w:lang w:val="uk-UA"/>
        </w:rPr>
      </w:pPr>
      <w:r w:rsidRPr="008303E6">
        <w:rPr>
          <w:lang w:val="uk-UA"/>
        </w:rPr>
        <w:t xml:space="preserve">        case 'b':</w:t>
      </w:r>
    </w:p>
    <w:p w14:paraId="35702631" w14:textId="77777777" w:rsidR="00E739A9" w:rsidRPr="008303E6" w:rsidRDefault="00E739A9" w:rsidP="00E739A9">
      <w:pPr>
        <w:pStyle w:val="1Code"/>
        <w:rPr>
          <w:lang w:val="uk-UA"/>
        </w:rPr>
      </w:pPr>
      <w:r w:rsidRPr="008303E6">
        <w:rPr>
          <w:lang w:val="uk-UA"/>
        </w:rPr>
        <w:t xml:space="preserve">            //cout &lt;&lt; fixed &lt;&lt; setprecision(3);</w:t>
      </w:r>
    </w:p>
    <w:p w14:paraId="2A75FCCB" w14:textId="77777777" w:rsidR="00E739A9" w:rsidRPr="008303E6" w:rsidRDefault="00E739A9" w:rsidP="00E739A9">
      <w:pPr>
        <w:pStyle w:val="1Code"/>
        <w:rPr>
          <w:lang w:val="uk-UA"/>
        </w:rPr>
      </w:pPr>
      <w:r w:rsidRPr="008303E6">
        <w:rPr>
          <w:lang w:val="uk-UA"/>
        </w:rPr>
        <w:t xml:space="preserve">            for (int i = 1; i &lt;= n; i++)</w:t>
      </w:r>
    </w:p>
    <w:p w14:paraId="0B6FCD2B" w14:textId="77777777" w:rsidR="00E739A9" w:rsidRPr="008303E6" w:rsidRDefault="00E739A9" w:rsidP="00E739A9">
      <w:pPr>
        <w:pStyle w:val="1Code"/>
        <w:rPr>
          <w:lang w:val="uk-UA"/>
        </w:rPr>
      </w:pPr>
      <w:r w:rsidRPr="008303E6">
        <w:rPr>
          <w:lang w:val="uk-UA"/>
        </w:rPr>
        <w:t xml:space="preserve">            {</w:t>
      </w:r>
    </w:p>
    <w:p w14:paraId="5B1EA0CB" w14:textId="77777777" w:rsidR="00E739A9" w:rsidRPr="008303E6" w:rsidRDefault="00E739A9" w:rsidP="00E739A9">
      <w:pPr>
        <w:pStyle w:val="1Code"/>
        <w:rPr>
          <w:lang w:val="uk-UA"/>
        </w:rPr>
      </w:pPr>
      <w:r w:rsidRPr="008303E6">
        <w:rPr>
          <w:lang w:val="uk-UA"/>
        </w:rPr>
        <w:t xml:space="preserve">                for (int j = 1; j &lt;= i; j++)</w:t>
      </w:r>
    </w:p>
    <w:p w14:paraId="410B7219" w14:textId="77777777" w:rsidR="00E739A9" w:rsidRPr="008303E6" w:rsidRDefault="00E739A9" w:rsidP="00E739A9">
      <w:pPr>
        <w:pStyle w:val="1Code"/>
        <w:rPr>
          <w:lang w:val="uk-UA"/>
        </w:rPr>
      </w:pPr>
      <w:r w:rsidRPr="008303E6">
        <w:rPr>
          <w:lang w:val="uk-UA"/>
        </w:rPr>
        <w:t xml:space="preserve">                {</w:t>
      </w:r>
    </w:p>
    <w:p w14:paraId="6F250790" w14:textId="77777777" w:rsidR="00E739A9" w:rsidRPr="008303E6" w:rsidRDefault="00E739A9" w:rsidP="00E739A9">
      <w:pPr>
        <w:pStyle w:val="1Code"/>
        <w:rPr>
          <w:lang w:val="uk-UA"/>
        </w:rPr>
      </w:pPr>
      <w:r w:rsidRPr="008303E6">
        <w:rPr>
          <w:lang w:val="uk-UA"/>
        </w:rPr>
        <w:t xml:space="preserve">                    fact_i *= j;</w:t>
      </w:r>
    </w:p>
    <w:p w14:paraId="7AA02162" w14:textId="77777777" w:rsidR="00E739A9" w:rsidRPr="008303E6" w:rsidRDefault="00E739A9" w:rsidP="00E739A9">
      <w:pPr>
        <w:pStyle w:val="1Code"/>
        <w:rPr>
          <w:lang w:val="uk-UA"/>
        </w:rPr>
      </w:pPr>
      <w:r w:rsidRPr="008303E6">
        <w:rPr>
          <w:lang w:val="uk-UA"/>
        </w:rPr>
        <w:t xml:space="preserve">                }</w:t>
      </w:r>
    </w:p>
    <w:p w14:paraId="6C2DB964" w14:textId="77777777" w:rsidR="00E739A9" w:rsidRPr="008303E6" w:rsidRDefault="00E739A9" w:rsidP="00E739A9">
      <w:pPr>
        <w:pStyle w:val="1Code"/>
        <w:rPr>
          <w:lang w:val="uk-UA"/>
        </w:rPr>
      </w:pPr>
      <w:r w:rsidRPr="008303E6">
        <w:rPr>
          <w:lang w:val="uk-UA"/>
        </w:rPr>
        <w:t xml:space="preserve">                if (fact_i - pow(i, n) == 0)</w:t>
      </w:r>
    </w:p>
    <w:p w14:paraId="312E16DB" w14:textId="77777777" w:rsidR="00E739A9" w:rsidRPr="008303E6" w:rsidRDefault="00E739A9" w:rsidP="00E739A9">
      <w:pPr>
        <w:pStyle w:val="1Code"/>
        <w:rPr>
          <w:lang w:val="uk-UA"/>
        </w:rPr>
      </w:pPr>
      <w:r w:rsidRPr="008303E6">
        <w:rPr>
          <w:lang w:val="uk-UA"/>
        </w:rPr>
        <w:t xml:space="preserve">                    continue;</w:t>
      </w:r>
    </w:p>
    <w:p w14:paraId="502FAE31" w14:textId="77777777" w:rsidR="00E739A9" w:rsidRPr="008303E6" w:rsidRDefault="00E739A9" w:rsidP="00E739A9">
      <w:pPr>
        <w:pStyle w:val="1Code"/>
        <w:rPr>
          <w:lang w:val="uk-UA"/>
        </w:rPr>
      </w:pPr>
      <w:r w:rsidRPr="008303E6">
        <w:rPr>
          <w:lang w:val="uk-UA"/>
        </w:rPr>
        <w:t xml:space="preserve">                product *= pow((i + 1), 3) / fact_i - (pow(i, n));</w:t>
      </w:r>
    </w:p>
    <w:p w14:paraId="503A7773" w14:textId="77777777" w:rsidR="00E739A9" w:rsidRPr="008303E6" w:rsidRDefault="00E739A9" w:rsidP="00E739A9">
      <w:pPr>
        <w:pStyle w:val="1Code"/>
        <w:rPr>
          <w:lang w:val="uk-UA"/>
        </w:rPr>
      </w:pPr>
      <w:r w:rsidRPr="008303E6">
        <w:rPr>
          <w:lang w:val="uk-UA"/>
        </w:rPr>
        <w:t xml:space="preserve">                fact_i = 1;</w:t>
      </w:r>
    </w:p>
    <w:p w14:paraId="6E0554F6" w14:textId="77777777" w:rsidR="00E739A9" w:rsidRPr="008303E6" w:rsidRDefault="00E739A9" w:rsidP="00E739A9">
      <w:pPr>
        <w:pStyle w:val="1Code"/>
        <w:rPr>
          <w:lang w:val="uk-UA"/>
        </w:rPr>
      </w:pPr>
      <w:r w:rsidRPr="008303E6">
        <w:rPr>
          <w:lang w:val="uk-UA"/>
        </w:rPr>
        <w:t xml:space="preserve">            }</w:t>
      </w:r>
    </w:p>
    <w:p w14:paraId="5D994791" w14:textId="77777777" w:rsidR="00E739A9" w:rsidRPr="008303E6" w:rsidRDefault="00E739A9" w:rsidP="00E739A9">
      <w:pPr>
        <w:pStyle w:val="1Code"/>
        <w:rPr>
          <w:lang w:val="uk-UA"/>
        </w:rPr>
      </w:pPr>
      <w:r w:rsidRPr="008303E6">
        <w:rPr>
          <w:lang w:val="uk-UA"/>
        </w:rPr>
        <w:t xml:space="preserve">            cout &lt;&lt; product;</w:t>
      </w:r>
    </w:p>
    <w:p w14:paraId="5C5B7C96" w14:textId="77777777" w:rsidR="00E739A9" w:rsidRPr="008303E6" w:rsidRDefault="00E739A9" w:rsidP="00E739A9">
      <w:pPr>
        <w:pStyle w:val="1Code"/>
        <w:rPr>
          <w:lang w:val="uk-UA"/>
        </w:rPr>
      </w:pPr>
      <w:r w:rsidRPr="008303E6">
        <w:rPr>
          <w:lang w:val="uk-UA"/>
        </w:rPr>
        <w:t xml:space="preserve">            break;</w:t>
      </w:r>
    </w:p>
    <w:p w14:paraId="3CC76A72" w14:textId="77777777" w:rsidR="00E739A9" w:rsidRPr="008303E6" w:rsidRDefault="00E739A9" w:rsidP="00E739A9">
      <w:pPr>
        <w:pStyle w:val="1Code"/>
        <w:rPr>
          <w:lang w:val="uk-UA"/>
        </w:rPr>
      </w:pPr>
      <w:r w:rsidRPr="008303E6">
        <w:rPr>
          <w:lang w:val="uk-UA"/>
        </w:rPr>
        <w:t xml:space="preserve">        default:</w:t>
      </w:r>
    </w:p>
    <w:p w14:paraId="494B7D17" w14:textId="77777777" w:rsidR="00E739A9" w:rsidRPr="008303E6" w:rsidRDefault="00E739A9" w:rsidP="00E739A9">
      <w:pPr>
        <w:pStyle w:val="1Code"/>
        <w:rPr>
          <w:lang w:val="uk-UA"/>
        </w:rPr>
      </w:pPr>
      <w:r w:rsidRPr="008303E6">
        <w:rPr>
          <w:lang w:val="uk-UA"/>
        </w:rPr>
        <w:t xml:space="preserve">            cout &lt;&lt; "Введено некоректний варiант!";</w:t>
      </w:r>
    </w:p>
    <w:p w14:paraId="700AC7D9" w14:textId="77777777" w:rsidR="00E739A9" w:rsidRPr="008303E6" w:rsidRDefault="00E739A9" w:rsidP="00E739A9">
      <w:pPr>
        <w:pStyle w:val="1Code"/>
        <w:rPr>
          <w:lang w:val="uk-UA"/>
        </w:rPr>
      </w:pPr>
      <w:r w:rsidRPr="008303E6">
        <w:rPr>
          <w:lang w:val="uk-UA"/>
        </w:rPr>
        <w:t xml:space="preserve">        }</w:t>
      </w:r>
    </w:p>
    <w:p w14:paraId="68A1D0A2" w14:textId="77777777" w:rsidR="00E739A9" w:rsidRPr="008303E6" w:rsidRDefault="00E739A9" w:rsidP="00E739A9">
      <w:pPr>
        <w:pStyle w:val="1Code"/>
        <w:rPr>
          <w:lang w:val="uk-UA"/>
        </w:rPr>
      </w:pPr>
      <w:r w:rsidRPr="008303E6">
        <w:rPr>
          <w:lang w:val="uk-UA"/>
        </w:rPr>
        <w:t xml:space="preserve">    }</w:t>
      </w:r>
    </w:p>
    <w:p w14:paraId="22CDB9FC" w14:textId="77777777" w:rsidR="00E739A9" w:rsidRPr="008303E6" w:rsidRDefault="00E739A9" w:rsidP="00E739A9">
      <w:pPr>
        <w:pStyle w:val="1Code"/>
        <w:rPr>
          <w:lang w:val="uk-UA"/>
        </w:rPr>
      </w:pPr>
      <w:r w:rsidRPr="008303E6">
        <w:rPr>
          <w:lang w:val="uk-UA"/>
        </w:rPr>
        <w:t xml:space="preserve">    else</w:t>
      </w:r>
    </w:p>
    <w:p w14:paraId="4964B7F0" w14:textId="77777777" w:rsidR="00E739A9" w:rsidRPr="008303E6" w:rsidRDefault="00E739A9" w:rsidP="00E739A9">
      <w:pPr>
        <w:pStyle w:val="1Code"/>
        <w:rPr>
          <w:lang w:val="uk-UA"/>
        </w:rPr>
      </w:pPr>
      <w:r w:rsidRPr="008303E6">
        <w:rPr>
          <w:lang w:val="uk-UA"/>
        </w:rPr>
        <w:t xml:space="preserve">        cout &lt;&lt; "Некоректне значення";</w:t>
      </w:r>
    </w:p>
    <w:p w14:paraId="4F3009AE" w14:textId="37F13F4A" w:rsidR="00B71666" w:rsidRPr="008303E6" w:rsidRDefault="00E739A9" w:rsidP="00E739A9">
      <w:pPr>
        <w:pStyle w:val="1Code"/>
        <w:rPr>
          <w:lang w:val="uk-UA"/>
        </w:rPr>
      </w:pPr>
      <w:r w:rsidRPr="008303E6">
        <w:rPr>
          <w:lang w:val="uk-UA"/>
        </w:rPr>
        <w:t>}</w:t>
      </w:r>
    </w:p>
    <w:p w14:paraId="362E1F20" w14:textId="77777777" w:rsidR="0076446F" w:rsidRPr="008303E6" w:rsidRDefault="0076446F" w:rsidP="0076446F">
      <w:pPr>
        <w:pStyle w:val="1Header"/>
      </w:pPr>
    </w:p>
    <w:p w14:paraId="32D9A90B" w14:textId="1518B1B7" w:rsidR="00B71666" w:rsidRPr="008303E6" w:rsidRDefault="00B71666" w:rsidP="00B71666">
      <w:pPr>
        <w:pStyle w:val="1Header"/>
      </w:pPr>
      <w:r w:rsidRPr="008303E6">
        <w:t>Результат: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556"/>
        <w:gridCol w:w="5014"/>
        <w:gridCol w:w="4206"/>
      </w:tblGrid>
      <w:tr w:rsidR="00B71666" w:rsidRPr="008303E6" w14:paraId="6F171817" w14:textId="77777777" w:rsidTr="002F2F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14:paraId="5B9A599C" w14:textId="77777777" w:rsidR="00B71666" w:rsidRPr="008303E6" w:rsidRDefault="00B71666" w:rsidP="002F2FCA">
            <w:pPr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bCs/>
                <w:sz w:val="24"/>
                <w:szCs w:val="24"/>
              </w:rPr>
              <w:t>№</w:t>
            </w:r>
          </w:p>
        </w:tc>
        <w:tc>
          <w:tcPr>
            <w:tcW w:w="5014" w:type="dxa"/>
          </w:tcPr>
          <w:p w14:paraId="4B6C9A3A" w14:textId="77777777" w:rsidR="00B71666" w:rsidRPr="008303E6" w:rsidRDefault="00B71666" w:rsidP="002F2F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bCs/>
                <w:sz w:val="24"/>
                <w:szCs w:val="24"/>
              </w:rPr>
              <w:t>Програма</w:t>
            </w:r>
          </w:p>
        </w:tc>
        <w:tc>
          <w:tcPr>
            <w:tcW w:w="4206" w:type="dxa"/>
          </w:tcPr>
          <w:p w14:paraId="206573C5" w14:textId="77777777" w:rsidR="00B71666" w:rsidRPr="008303E6" w:rsidRDefault="00B71666" w:rsidP="002F2F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bCs/>
                <w:sz w:val="24"/>
                <w:szCs w:val="24"/>
              </w:rPr>
              <w:t>Тестовий приклад</w:t>
            </w:r>
          </w:p>
        </w:tc>
      </w:tr>
      <w:tr w:rsidR="00B71666" w:rsidRPr="008303E6" w14:paraId="5FF43C04" w14:textId="77777777" w:rsidTr="002F2FCA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14:paraId="64042E27" w14:textId="77777777" w:rsidR="00B71666" w:rsidRPr="008303E6" w:rsidRDefault="00B71666" w:rsidP="00B71666">
            <w:pPr>
              <w:pStyle w:val="ListParagraph"/>
              <w:numPr>
                <w:ilvl w:val="0"/>
                <w:numId w:val="14"/>
              </w:numPr>
              <w:jc w:val="left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5014" w:type="dxa"/>
          </w:tcPr>
          <w:p w14:paraId="0F6B7B7E" w14:textId="5128AAEC" w:rsidR="00B71666" w:rsidRPr="008303E6" w:rsidRDefault="00B14E24" w:rsidP="00B14E2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0320B55" wp14:editId="3AE98F6D">
                  <wp:extent cx="2164268" cy="464860"/>
                  <wp:effectExtent l="0" t="0" r="7620" b="0"/>
                  <wp:docPr id="10180563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805639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268" cy="464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6" w:type="dxa"/>
          </w:tcPr>
          <w:p w14:paraId="630B3C6E" w14:textId="77777777" w:rsidR="00B14E24" w:rsidRPr="008303E6" w:rsidRDefault="00B14E24" w:rsidP="00B14E2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>Введiть варiант: a</w:t>
            </w:r>
          </w:p>
          <w:p w14:paraId="411A33DC" w14:textId="77777777" w:rsidR="00B14E24" w:rsidRPr="008303E6" w:rsidRDefault="00B14E24" w:rsidP="00B14E2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>Введiть n (Натуральне число): 5</w:t>
            </w:r>
          </w:p>
          <w:p w14:paraId="296D44C6" w14:textId="254447FB" w:rsidR="00B71666" w:rsidRPr="008303E6" w:rsidRDefault="00B14E24" w:rsidP="00B14E2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>3.00198</w:t>
            </w:r>
          </w:p>
        </w:tc>
      </w:tr>
      <w:tr w:rsidR="00B71666" w:rsidRPr="008303E6" w14:paraId="13EEF89A" w14:textId="77777777" w:rsidTr="002F2FCA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14:paraId="37AF485C" w14:textId="77777777" w:rsidR="00B71666" w:rsidRPr="008303E6" w:rsidRDefault="00B71666" w:rsidP="00B71666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5014" w:type="dxa"/>
          </w:tcPr>
          <w:p w14:paraId="5A77C245" w14:textId="6B0E1653" w:rsidR="00B71666" w:rsidRPr="008303E6" w:rsidRDefault="00B14E24" w:rsidP="00B14E2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67B6EF5" wp14:editId="185C69C6">
                  <wp:extent cx="2164268" cy="457240"/>
                  <wp:effectExtent l="0" t="0" r="7620" b="0"/>
                  <wp:docPr id="21172212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722122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268" cy="457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6" w:type="dxa"/>
          </w:tcPr>
          <w:p w14:paraId="2F8283B0" w14:textId="77777777" w:rsidR="00B14E24" w:rsidRPr="008303E6" w:rsidRDefault="00B14E24" w:rsidP="00B14E2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>Введiть варiант: b</w:t>
            </w:r>
          </w:p>
          <w:p w14:paraId="3D02BB33" w14:textId="77777777" w:rsidR="00B14E24" w:rsidRPr="008303E6" w:rsidRDefault="00B14E24" w:rsidP="00B14E2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>Введiть n (Натуральне число): 3</w:t>
            </w:r>
          </w:p>
          <w:p w14:paraId="3F64AA88" w14:textId="2CD45936" w:rsidR="00B71666" w:rsidRPr="008303E6" w:rsidRDefault="00B14E24" w:rsidP="00B14E2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>-89.8333</w:t>
            </w:r>
          </w:p>
        </w:tc>
      </w:tr>
      <w:tr w:rsidR="00B71666" w:rsidRPr="008303E6" w14:paraId="22C13F41" w14:textId="77777777" w:rsidTr="002F2FCA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14:paraId="51C3F393" w14:textId="77777777" w:rsidR="00B71666" w:rsidRPr="008303E6" w:rsidRDefault="00B71666" w:rsidP="00B71666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5014" w:type="dxa"/>
          </w:tcPr>
          <w:p w14:paraId="6564411E" w14:textId="5CEF2940" w:rsidR="00B71666" w:rsidRPr="008303E6" w:rsidRDefault="00B14E24" w:rsidP="00B14E2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E0E5E7B" wp14:editId="684B738A">
                  <wp:extent cx="2225233" cy="472481"/>
                  <wp:effectExtent l="0" t="0" r="3810" b="3810"/>
                  <wp:docPr id="12372805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728056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233" cy="472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6" w:type="dxa"/>
          </w:tcPr>
          <w:p w14:paraId="44A7B029" w14:textId="77777777" w:rsidR="00B14E24" w:rsidRPr="008303E6" w:rsidRDefault="00B14E24" w:rsidP="00B14E2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>Введiть варiант: c</w:t>
            </w:r>
          </w:p>
          <w:p w14:paraId="701DF493" w14:textId="77777777" w:rsidR="00B14E24" w:rsidRPr="008303E6" w:rsidRDefault="00B14E24" w:rsidP="00B14E2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>Введiть n (Натуральне число): -1</w:t>
            </w:r>
          </w:p>
          <w:p w14:paraId="5222F942" w14:textId="483CA9E2" w:rsidR="00B71666" w:rsidRPr="008303E6" w:rsidRDefault="00B14E24" w:rsidP="00B14E2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>Некоректне значення</w:t>
            </w:r>
          </w:p>
        </w:tc>
      </w:tr>
    </w:tbl>
    <w:p w14:paraId="0B1E34A4" w14:textId="77777777" w:rsidR="00615B29" w:rsidRPr="008303E6" w:rsidRDefault="00615B29" w:rsidP="00B71666">
      <w:pPr>
        <w:pStyle w:val="1Header"/>
      </w:pPr>
    </w:p>
    <w:p w14:paraId="4CA94425" w14:textId="32874992" w:rsidR="00B71666" w:rsidRPr="008303E6" w:rsidRDefault="00B71666" w:rsidP="00B71666">
      <w:pPr>
        <w:pStyle w:val="1Header"/>
      </w:pPr>
      <w:r w:rsidRPr="008303E6">
        <w:lastRenderedPageBreak/>
        <w:t>Варіант 8. Задача 3.</w:t>
      </w:r>
    </w:p>
    <w:p w14:paraId="0F6E95E0" w14:textId="0864BA78" w:rsidR="00B71666" w:rsidRPr="008303E6" w:rsidRDefault="00FB3DDA" w:rsidP="001E39B9">
      <w:pPr>
        <w:pStyle w:val="1Header"/>
        <w:rPr>
          <w:b w:val="0"/>
          <w:bCs w:val="0"/>
        </w:rPr>
      </w:pPr>
      <w:r w:rsidRPr="008303E6">
        <w:rPr>
          <w:b w:val="0"/>
          <w:bCs w:val="0"/>
          <w:noProof/>
          <w:spacing w:val="15"/>
        </w:rPr>
        <w:drawing>
          <wp:anchor distT="0" distB="0" distL="114300" distR="114300" simplePos="0" relativeHeight="251664384" behindDoc="0" locked="0" layoutInCell="1" allowOverlap="1" wp14:anchorId="58CFD6A7" wp14:editId="1E54AC86">
            <wp:simplePos x="0" y="0"/>
            <wp:positionH relativeFrom="column">
              <wp:posOffset>-10160</wp:posOffset>
            </wp:positionH>
            <wp:positionV relativeFrom="paragraph">
              <wp:posOffset>417195</wp:posOffset>
            </wp:positionV>
            <wp:extent cx="3514725" cy="485775"/>
            <wp:effectExtent l="0" t="0" r="9525" b="9525"/>
            <wp:wrapTopAndBottom/>
            <wp:docPr id="83" name="Рисунок 83" descr="42_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42_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71666" w:rsidRPr="008303E6">
        <w:t>Умова</w:t>
      </w:r>
      <w:r w:rsidR="00164487" w:rsidRPr="008303E6">
        <w:t>:</w:t>
      </w:r>
      <w:r w:rsidR="0076446F" w:rsidRPr="008303E6">
        <w:rPr>
          <w:b w:val="0"/>
          <w:bCs w:val="0"/>
        </w:rPr>
        <w:t>Обчислити функцію у та для кожного значення параметра b знайти суму її від'ємних значень:</w:t>
      </w:r>
    </w:p>
    <w:p w14:paraId="56F9D6AF" w14:textId="0E99A887" w:rsidR="008303E6" w:rsidRPr="008303E6" w:rsidRDefault="008303E6" w:rsidP="008303E6">
      <w:pPr>
        <w:pStyle w:val="1Normal"/>
        <w:rPr>
          <w:lang w:eastAsia="ru-RU"/>
        </w:rPr>
      </w:pPr>
      <w:r w:rsidRPr="008303E6">
        <w:rPr>
          <w:lang w:eastAsia="ru-RU"/>
        </w:rPr>
        <w:t xml:space="preserve">якщо </w:t>
      </w:r>
      <w:r w:rsidR="00BD7A86" w:rsidRPr="00BD7A86">
        <w:rPr>
          <w:lang w:eastAsia="ru-RU"/>
        </w:rPr>
        <w:t>b= 2; х є [1</w:t>
      </w:r>
      <w:r w:rsidR="00BD7A86">
        <w:rPr>
          <w:lang w:val="en-US" w:eastAsia="ru-RU"/>
        </w:rPr>
        <w:t>.2</w:t>
      </w:r>
      <w:r w:rsidR="00BD7A86" w:rsidRPr="00BD7A86">
        <w:rPr>
          <w:lang w:eastAsia="ru-RU"/>
        </w:rPr>
        <w:t>; 2], hx = 0,</w:t>
      </w:r>
      <w:r w:rsidR="00BD7A86">
        <w:rPr>
          <w:lang w:val="en-US" w:eastAsia="ru-RU"/>
        </w:rPr>
        <w:t>2</w:t>
      </w:r>
      <w:r w:rsidR="00BD7A86" w:rsidRPr="00BD7A86">
        <w:rPr>
          <w:lang w:eastAsia="ru-RU"/>
        </w:rPr>
        <w:t xml:space="preserve">; </w:t>
      </w:r>
    </w:p>
    <w:p w14:paraId="20786CAC" w14:textId="77777777" w:rsidR="00B71666" w:rsidRPr="008303E6" w:rsidRDefault="00B71666" w:rsidP="00B71666">
      <w:pPr>
        <w:pStyle w:val="1Header"/>
      </w:pPr>
      <w:r w:rsidRPr="008303E6">
        <w:t>Формалізація задачі:</w:t>
      </w:r>
    </w:p>
    <w:p w14:paraId="2B8FA706" w14:textId="77777777" w:rsidR="0076446F" w:rsidRPr="008303E6" w:rsidRDefault="0076446F" w:rsidP="001E39B9">
      <w:pPr>
        <w:pStyle w:val="1"/>
        <w:numPr>
          <w:ilvl w:val="0"/>
          <w:numId w:val="23"/>
        </w:numPr>
        <w:spacing w:after="0" w:line="240" w:lineRule="auto"/>
        <w:ind w:hanging="357"/>
        <w:contextualSpacing/>
        <w:rPr>
          <w:rFonts w:cs="Times New Roman"/>
          <w:b w:val="0"/>
          <w:bCs/>
          <w:sz w:val="28"/>
          <w:szCs w:val="28"/>
          <w:lang w:val="uk-UA"/>
        </w:rPr>
      </w:pPr>
      <w:r w:rsidRPr="008303E6">
        <w:rPr>
          <w:rFonts w:cs="Times New Roman"/>
          <w:b w:val="0"/>
          <w:bCs/>
          <w:sz w:val="28"/>
          <w:szCs w:val="28"/>
          <w:lang w:val="uk-UA"/>
        </w:rPr>
        <w:t>Вхідні дані: х0, х1, delta, b</w:t>
      </w:r>
    </w:p>
    <w:p w14:paraId="4107622D" w14:textId="77777777" w:rsidR="0076446F" w:rsidRPr="008303E6" w:rsidRDefault="0076446F" w:rsidP="001E39B9">
      <w:pPr>
        <w:pStyle w:val="1"/>
        <w:numPr>
          <w:ilvl w:val="0"/>
          <w:numId w:val="23"/>
        </w:numPr>
        <w:spacing w:after="0" w:line="240" w:lineRule="auto"/>
        <w:ind w:hanging="357"/>
        <w:contextualSpacing/>
        <w:rPr>
          <w:rFonts w:cs="Times New Roman"/>
          <w:b w:val="0"/>
          <w:bCs/>
          <w:sz w:val="28"/>
          <w:szCs w:val="28"/>
          <w:lang w:val="uk-UA"/>
        </w:rPr>
      </w:pPr>
      <w:r w:rsidRPr="008303E6">
        <w:rPr>
          <w:rFonts w:cs="Times New Roman"/>
          <w:b w:val="0"/>
          <w:bCs/>
          <w:sz w:val="28"/>
          <w:szCs w:val="28"/>
          <w:lang w:val="uk-UA"/>
        </w:rPr>
        <w:t>Вихідні дані:</w:t>
      </w:r>
    </w:p>
    <w:p w14:paraId="4726836C" w14:textId="77777777" w:rsidR="0076446F" w:rsidRPr="008303E6" w:rsidRDefault="0076446F" w:rsidP="001E39B9">
      <w:pPr>
        <w:pStyle w:val="NormalWeb"/>
        <w:numPr>
          <w:ilvl w:val="0"/>
          <w:numId w:val="24"/>
        </w:numPr>
        <w:spacing w:before="0" w:beforeAutospacing="0" w:after="0" w:afterAutospacing="0"/>
        <w:ind w:hanging="357"/>
        <w:contextualSpacing/>
        <w:rPr>
          <w:rStyle w:val="HTMLCode"/>
          <w:rFonts w:ascii="Times New Roman" w:hAnsi="Times New Roman" w:cs="Times New Roman"/>
          <w:bCs/>
          <w:i/>
          <w:sz w:val="28"/>
          <w:szCs w:val="28"/>
          <w:lang w:val="uk-UA"/>
        </w:rPr>
      </w:pPr>
      <w:r w:rsidRPr="008303E6">
        <w:rPr>
          <w:bCs/>
          <w:i/>
          <w:sz w:val="28"/>
          <w:szCs w:val="28"/>
          <w:lang w:val="uk-UA"/>
        </w:rPr>
        <w:t xml:space="preserve">Таблиця значень функції </w:t>
      </w:r>
      <w:r w:rsidRPr="008303E6">
        <w:rPr>
          <w:rStyle w:val="HTMLCode"/>
          <w:rFonts w:ascii="Times New Roman" w:hAnsi="Times New Roman" w:cs="Times New Roman"/>
          <w:bCs/>
          <w:i/>
          <w:sz w:val="28"/>
          <w:szCs w:val="28"/>
          <w:lang w:val="uk-UA"/>
        </w:rPr>
        <w:t>y</w:t>
      </w:r>
      <w:r w:rsidRPr="008303E6">
        <w:rPr>
          <w:bCs/>
          <w:i/>
          <w:sz w:val="28"/>
          <w:szCs w:val="28"/>
          <w:lang w:val="uk-UA"/>
        </w:rPr>
        <w:t xml:space="preserve"> для кожного </w:t>
      </w:r>
      <w:r w:rsidRPr="008303E6">
        <w:rPr>
          <w:rStyle w:val="HTMLCode"/>
          <w:rFonts w:ascii="Times New Roman" w:hAnsi="Times New Roman" w:cs="Times New Roman"/>
          <w:bCs/>
          <w:i/>
          <w:sz w:val="28"/>
          <w:szCs w:val="28"/>
          <w:lang w:val="uk-UA"/>
        </w:rPr>
        <w:t>x</w:t>
      </w:r>
      <w:r w:rsidRPr="008303E6">
        <w:rPr>
          <w:bCs/>
          <w:i/>
          <w:sz w:val="28"/>
          <w:szCs w:val="28"/>
          <w:lang w:val="uk-UA"/>
        </w:rPr>
        <w:t xml:space="preserve"> та </w:t>
      </w:r>
      <w:r w:rsidRPr="008303E6">
        <w:rPr>
          <w:rStyle w:val="HTMLCode"/>
          <w:rFonts w:ascii="Times New Roman" w:hAnsi="Times New Roman" w:cs="Times New Roman"/>
          <w:bCs/>
          <w:i/>
          <w:sz w:val="28"/>
          <w:szCs w:val="28"/>
          <w:lang w:val="uk-UA"/>
        </w:rPr>
        <w:t>b</w:t>
      </w:r>
    </w:p>
    <w:p w14:paraId="7BF075B3" w14:textId="27A16F85" w:rsidR="0076446F" w:rsidRPr="008303E6" w:rsidRDefault="001E39B9" w:rsidP="001E39B9">
      <w:pPr>
        <w:pStyle w:val="NormalWeb"/>
        <w:numPr>
          <w:ilvl w:val="0"/>
          <w:numId w:val="24"/>
        </w:numPr>
        <w:spacing w:before="0" w:beforeAutospacing="0" w:after="0" w:afterAutospacing="0"/>
        <w:ind w:hanging="357"/>
        <w:contextualSpacing/>
        <w:rPr>
          <w:bCs/>
          <w:i/>
          <w:sz w:val="28"/>
          <w:szCs w:val="28"/>
          <w:lang w:val="uk-UA"/>
        </w:rPr>
      </w:pPr>
      <w:r w:rsidRPr="008303E6">
        <w:rPr>
          <w:bCs/>
          <w:i/>
          <w:sz w:val="28"/>
          <w:szCs w:val="28"/>
          <w:lang w:val="uk-UA"/>
        </w:rPr>
        <w:t>sum - c</w:t>
      </w:r>
      <w:r w:rsidR="0076446F" w:rsidRPr="008303E6">
        <w:rPr>
          <w:bCs/>
          <w:i/>
          <w:sz w:val="28"/>
          <w:szCs w:val="28"/>
          <w:lang w:val="uk-UA"/>
        </w:rPr>
        <w:t xml:space="preserve">ума всіх від’ємних значень функції </w:t>
      </w:r>
      <w:r w:rsidR="0076446F" w:rsidRPr="008303E6">
        <w:rPr>
          <w:rStyle w:val="HTMLCode"/>
          <w:rFonts w:ascii="Times New Roman" w:hAnsi="Times New Roman" w:cs="Times New Roman"/>
          <w:bCs/>
          <w:i/>
          <w:sz w:val="28"/>
          <w:szCs w:val="28"/>
          <w:lang w:val="uk-UA"/>
        </w:rPr>
        <w:t>y</w:t>
      </w:r>
    </w:p>
    <w:p w14:paraId="52E042C5" w14:textId="77777777" w:rsidR="0076446F" w:rsidRPr="008303E6" w:rsidRDefault="0076446F" w:rsidP="001E39B9">
      <w:pPr>
        <w:pStyle w:val="1"/>
        <w:numPr>
          <w:ilvl w:val="0"/>
          <w:numId w:val="23"/>
        </w:numPr>
        <w:spacing w:after="0" w:line="240" w:lineRule="auto"/>
        <w:ind w:hanging="357"/>
        <w:contextualSpacing/>
        <w:rPr>
          <w:rFonts w:cs="Times New Roman"/>
          <w:b w:val="0"/>
          <w:bCs/>
          <w:sz w:val="28"/>
          <w:szCs w:val="28"/>
          <w:lang w:val="uk-UA"/>
        </w:rPr>
      </w:pPr>
      <w:r w:rsidRPr="008303E6">
        <w:rPr>
          <w:rFonts w:cs="Times New Roman"/>
          <w:b w:val="0"/>
          <w:bCs/>
          <w:sz w:val="28"/>
          <w:szCs w:val="28"/>
          <w:lang w:val="uk-UA"/>
        </w:rPr>
        <w:t>Типи даних:</w:t>
      </w:r>
    </w:p>
    <w:p w14:paraId="560E61F3" w14:textId="77777777" w:rsidR="0076446F" w:rsidRPr="008303E6" w:rsidRDefault="0076446F" w:rsidP="001E39B9">
      <w:pPr>
        <w:pStyle w:val="NormalWeb"/>
        <w:numPr>
          <w:ilvl w:val="0"/>
          <w:numId w:val="24"/>
        </w:numPr>
        <w:spacing w:before="0" w:beforeAutospacing="0" w:after="0" w:afterAutospacing="0"/>
        <w:ind w:left="993" w:hanging="357"/>
        <w:contextualSpacing/>
        <w:rPr>
          <w:bCs/>
          <w:i/>
          <w:sz w:val="28"/>
          <w:szCs w:val="28"/>
          <w:lang w:val="uk-UA"/>
        </w:rPr>
      </w:pPr>
      <w:r w:rsidRPr="008303E6">
        <w:rPr>
          <w:rStyle w:val="HTMLCode"/>
          <w:rFonts w:ascii="Times New Roman" w:hAnsi="Times New Roman" w:cs="Times New Roman"/>
          <w:bCs/>
          <w:i/>
          <w:sz w:val="28"/>
          <w:szCs w:val="28"/>
          <w:lang w:val="uk-UA"/>
        </w:rPr>
        <w:t>int</w:t>
      </w:r>
      <w:r w:rsidRPr="008303E6">
        <w:rPr>
          <w:bCs/>
          <w:i/>
          <w:sz w:val="28"/>
          <w:szCs w:val="28"/>
          <w:lang w:val="uk-UA"/>
        </w:rPr>
        <w:t xml:space="preserve"> — для змінних </w:t>
      </w:r>
      <w:r w:rsidRPr="008303E6">
        <w:rPr>
          <w:rStyle w:val="HTMLCode"/>
          <w:rFonts w:ascii="Times New Roman" w:hAnsi="Times New Roman" w:cs="Times New Roman"/>
          <w:bCs/>
          <w:i/>
          <w:sz w:val="28"/>
          <w:szCs w:val="28"/>
          <w:lang w:val="uk-UA"/>
        </w:rPr>
        <w:t>b</w:t>
      </w:r>
      <w:r w:rsidRPr="008303E6">
        <w:rPr>
          <w:bCs/>
          <w:i/>
          <w:sz w:val="28"/>
          <w:szCs w:val="28"/>
          <w:lang w:val="uk-UA"/>
        </w:rPr>
        <w:t xml:space="preserve">, </w:t>
      </w:r>
      <w:r w:rsidRPr="008303E6">
        <w:rPr>
          <w:rStyle w:val="HTMLCode"/>
          <w:rFonts w:ascii="Times New Roman" w:hAnsi="Times New Roman" w:cs="Times New Roman"/>
          <w:bCs/>
          <w:i/>
          <w:sz w:val="28"/>
          <w:szCs w:val="28"/>
          <w:lang w:val="uk-UA"/>
        </w:rPr>
        <w:t>w</w:t>
      </w:r>
      <w:r w:rsidRPr="008303E6">
        <w:rPr>
          <w:bCs/>
          <w:i/>
          <w:sz w:val="28"/>
          <w:szCs w:val="28"/>
          <w:lang w:val="uk-UA"/>
        </w:rPr>
        <w:t xml:space="preserve"> (цілі числа)</w:t>
      </w:r>
    </w:p>
    <w:p w14:paraId="271A9D6B" w14:textId="4CDD04CF" w:rsidR="0076446F" w:rsidRPr="008303E6" w:rsidRDefault="0076446F" w:rsidP="001E39B9">
      <w:pPr>
        <w:pStyle w:val="NormalWeb"/>
        <w:numPr>
          <w:ilvl w:val="0"/>
          <w:numId w:val="24"/>
        </w:numPr>
        <w:spacing w:before="0" w:beforeAutospacing="0" w:after="0" w:afterAutospacing="0"/>
        <w:ind w:left="993" w:hanging="357"/>
        <w:contextualSpacing/>
        <w:rPr>
          <w:bCs/>
          <w:i/>
          <w:sz w:val="28"/>
          <w:szCs w:val="28"/>
          <w:lang w:val="uk-UA"/>
        </w:rPr>
      </w:pPr>
      <w:r w:rsidRPr="008303E6">
        <w:rPr>
          <w:rStyle w:val="HTMLCode"/>
          <w:rFonts w:ascii="Times New Roman" w:hAnsi="Times New Roman" w:cs="Times New Roman"/>
          <w:bCs/>
          <w:i/>
          <w:sz w:val="28"/>
          <w:szCs w:val="28"/>
          <w:lang w:val="uk-UA"/>
        </w:rPr>
        <w:t>double</w:t>
      </w:r>
      <w:r w:rsidRPr="008303E6">
        <w:rPr>
          <w:bCs/>
          <w:i/>
          <w:sz w:val="28"/>
          <w:szCs w:val="28"/>
          <w:lang w:val="uk-UA"/>
        </w:rPr>
        <w:t xml:space="preserve"> — для змінних </w:t>
      </w:r>
      <w:r w:rsidRPr="008303E6">
        <w:rPr>
          <w:rStyle w:val="HTMLCode"/>
          <w:rFonts w:ascii="Times New Roman" w:hAnsi="Times New Roman" w:cs="Times New Roman"/>
          <w:bCs/>
          <w:i/>
          <w:sz w:val="28"/>
          <w:szCs w:val="28"/>
          <w:lang w:val="uk-UA"/>
        </w:rPr>
        <w:t>x0</w:t>
      </w:r>
      <w:r w:rsidRPr="008303E6">
        <w:rPr>
          <w:bCs/>
          <w:i/>
          <w:sz w:val="28"/>
          <w:szCs w:val="28"/>
          <w:lang w:val="uk-UA"/>
        </w:rPr>
        <w:t xml:space="preserve">, </w:t>
      </w:r>
      <w:r w:rsidRPr="008303E6">
        <w:rPr>
          <w:rStyle w:val="HTMLCode"/>
          <w:rFonts w:ascii="Times New Roman" w:hAnsi="Times New Roman" w:cs="Times New Roman"/>
          <w:bCs/>
          <w:i/>
          <w:sz w:val="28"/>
          <w:szCs w:val="28"/>
          <w:lang w:val="uk-UA"/>
        </w:rPr>
        <w:t>x1</w:t>
      </w:r>
      <w:r w:rsidRPr="008303E6">
        <w:rPr>
          <w:bCs/>
          <w:i/>
          <w:sz w:val="28"/>
          <w:szCs w:val="28"/>
          <w:lang w:val="uk-UA"/>
        </w:rPr>
        <w:t xml:space="preserve">, </w:t>
      </w:r>
      <w:r w:rsidRPr="008303E6">
        <w:rPr>
          <w:rStyle w:val="HTMLCode"/>
          <w:rFonts w:ascii="Times New Roman" w:hAnsi="Times New Roman" w:cs="Times New Roman"/>
          <w:bCs/>
          <w:i/>
          <w:sz w:val="28"/>
          <w:szCs w:val="28"/>
          <w:lang w:val="uk-UA"/>
        </w:rPr>
        <w:t>delta</w:t>
      </w:r>
      <w:r w:rsidRPr="008303E6">
        <w:rPr>
          <w:bCs/>
          <w:i/>
          <w:sz w:val="28"/>
          <w:szCs w:val="28"/>
          <w:lang w:val="uk-UA"/>
        </w:rPr>
        <w:t xml:space="preserve">, </w:t>
      </w:r>
      <w:r w:rsidRPr="008303E6">
        <w:rPr>
          <w:rStyle w:val="HTMLCode"/>
          <w:rFonts w:ascii="Times New Roman" w:hAnsi="Times New Roman" w:cs="Times New Roman"/>
          <w:bCs/>
          <w:i/>
          <w:sz w:val="28"/>
          <w:szCs w:val="28"/>
          <w:lang w:val="uk-UA"/>
        </w:rPr>
        <w:t>z</w:t>
      </w:r>
      <w:r w:rsidRPr="008303E6">
        <w:rPr>
          <w:bCs/>
          <w:i/>
          <w:sz w:val="28"/>
          <w:szCs w:val="28"/>
          <w:lang w:val="uk-UA"/>
        </w:rPr>
        <w:t xml:space="preserve">, </w:t>
      </w:r>
      <w:r w:rsidRPr="008303E6">
        <w:rPr>
          <w:rStyle w:val="HTMLCode"/>
          <w:rFonts w:ascii="Times New Roman" w:hAnsi="Times New Roman" w:cs="Times New Roman"/>
          <w:bCs/>
          <w:i/>
          <w:sz w:val="28"/>
          <w:szCs w:val="28"/>
          <w:lang w:val="uk-UA"/>
        </w:rPr>
        <w:t>y</w:t>
      </w:r>
      <w:r w:rsidRPr="008303E6">
        <w:rPr>
          <w:bCs/>
          <w:i/>
          <w:sz w:val="28"/>
          <w:szCs w:val="28"/>
          <w:lang w:val="uk-UA"/>
        </w:rPr>
        <w:t xml:space="preserve">, </w:t>
      </w:r>
      <w:r w:rsidRPr="008303E6">
        <w:rPr>
          <w:rStyle w:val="HTMLCode"/>
          <w:rFonts w:ascii="Times New Roman" w:hAnsi="Times New Roman" w:cs="Times New Roman"/>
          <w:bCs/>
          <w:i/>
          <w:sz w:val="28"/>
          <w:szCs w:val="28"/>
          <w:lang w:val="uk-UA"/>
        </w:rPr>
        <w:t>sum</w:t>
      </w:r>
      <w:r w:rsidRPr="008303E6">
        <w:rPr>
          <w:bCs/>
          <w:i/>
          <w:sz w:val="28"/>
          <w:szCs w:val="28"/>
          <w:lang w:val="uk-UA"/>
        </w:rPr>
        <w:t xml:space="preserve"> (дійсні числа з плаваючою комою)</w:t>
      </w:r>
    </w:p>
    <w:p w14:paraId="4315CD4A" w14:textId="09721A0D" w:rsidR="0076446F" w:rsidRPr="008303E6" w:rsidRDefault="0076446F" w:rsidP="00594BC4">
      <w:pPr>
        <w:pStyle w:val="1"/>
        <w:numPr>
          <w:ilvl w:val="0"/>
          <w:numId w:val="23"/>
        </w:numPr>
        <w:spacing w:after="0" w:line="240" w:lineRule="auto"/>
        <w:ind w:hanging="357"/>
        <w:contextualSpacing/>
        <w:rPr>
          <w:rFonts w:cs="Times New Roman"/>
          <w:b w:val="0"/>
          <w:bCs/>
          <w:sz w:val="28"/>
          <w:szCs w:val="28"/>
          <w:lang w:val="uk-UA"/>
        </w:rPr>
      </w:pPr>
      <w:r w:rsidRPr="008303E6">
        <w:rPr>
          <w:rFonts w:cs="Times New Roman"/>
          <w:b w:val="0"/>
          <w:bCs/>
          <w:sz w:val="28"/>
          <w:szCs w:val="28"/>
          <w:lang w:val="uk-UA"/>
        </w:rPr>
        <w:t xml:space="preserve">Тестування: Перевірити </w:t>
      </w:r>
      <w:r w:rsidR="00004859">
        <w:rPr>
          <w:rFonts w:cs="Times New Roman"/>
          <w:b w:val="0"/>
          <w:bCs/>
          <w:sz w:val="28"/>
          <w:szCs w:val="28"/>
          <w:lang w:val="uk-UA"/>
        </w:rPr>
        <w:t>роботу програми.</w:t>
      </w:r>
    </w:p>
    <w:p w14:paraId="2A3C1B17" w14:textId="77777777" w:rsidR="00B71666" w:rsidRPr="008303E6" w:rsidRDefault="00B71666" w:rsidP="00B71666">
      <w:pPr>
        <w:pStyle w:val="1Header"/>
      </w:pPr>
      <w:r w:rsidRPr="008303E6">
        <w:t>Алгоритм:</w:t>
      </w:r>
    </w:p>
    <w:p w14:paraId="5EE80B4F" w14:textId="5091CD12" w:rsidR="00B71666" w:rsidRPr="008303E6" w:rsidRDefault="00A523AC" w:rsidP="00A523AC">
      <w:pPr>
        <w:pStyle w:val="1Normal"/>
        <w:numPr>
          <w:ilvl w:val="0"/>
          <w:numId w:val="25"/>
        </w:numPr>
        <w:spacing w:after="0"/>
        <w:ind w:left="714" w:hanging="357"/>
        <w:contextualSpacing/>
        <w:rPr>
          <w:lang w:eastAsia="ru-RU"/>
        </w:rPr>
      </w:pPr>
      <w:r w:rsidRPr="008303E6">
        <w:rPr>
          <w:lang w:eastAsia="ru-RU"/>
        </w:rPr>
        <w:t>Початок. {2}</w:t>
      </w:r>
    </w:p>
    <w:p w14:paraId="0E2C019B" w14:textId="2F045470" w:rsidR="00A523AC" w:rsidRPr="008303E6" w:rsidRDefault="00A523AC" w:rsidP="00A523AC">
      <w:pPr>
        <w:pStyle w:val="1Normal"/>
        <w:numPr>
          <w:ilvl w:val="0"/>
          <w:numId w:val="25"/>
        </w:numPr>
        <w:spacing w:after="0"/>
        <w:ind w:left="714" w:hanging="357"/>
        <w:contextualSpacing/>
        <w:rPr>
          <w:lang w:eastAsia="ru-RU"/>
        </w:rPr>
      </w:pPr>
      <w:r w:rsidRPr="008303E6">
        <w:rPr>
          <w:lang w:eastAsia="ru-RU"/>
        </w:rPr>
        <w:t>Надрукувати шапку таблиці. {3}</w:t>
      </w:r>
    </w:p>
    <w:p w14:paraId="70700AA0" w14:textId="0C400EB7" w:rsidR="00A523AC" w:rsidRPr="008303E6" w:rsidRDefault="00A523AC" w:rsidP="00A523AC">
      <w:pPr>
        <w:pStyle w:val="1Normal"/>
        <w:numPr>
          <w:ilvl w:val="0"/>
          <w:numId w:val="25"/>
        </w:numPr>
        <w:spacing w:after="0"/>
        <w:ind w:left="714" w:hanging="357"/>
        <w:contextualSpacing/>
        <w:rPr>
          <w:lang w:eastAsia="ru-RU"/>
        </w:rPr>
      </w:pPr>
      <w:r w:rsidRPr="008303E6">
        <w:rPr>
          <w:lang w:eastAsia="ru-RU"/>
        </w:rPr>
        <w:t>Обрахувати z. {4}</w:t>
      </w:r>
    </w:p>
    <w:p w14:paraId="3C3AD8EE" w14:textId="0301AAA9" w:rsidR="00A523AC" w:rsidRPr="008303E6" w:rsidRDefault="00A523AC" w:rsidP="00A523AC">
      <w:pPr>
        <w:pStyle w:val="1Normal"/>
        <w:numPr>
          <w:ilvl w:val="0"/>
          <w:numId w:val="25"/>
        </w:numPr>
        <w:spacing w:after="0"/>
        <w:ind w:left="714" w:hanging="357"/>
        <w:contextualSpacing/>
        <w:rPr>
          <w:lang w:eastAsia="ru-RU"/>
        </w:rPr>
      </w:pPr>
      <w:r w:rsidRPr="008303E6">
        <w:rPr>
          <w:lang w:eastAsia="ru-RU"/>
        </w:rPr>
        <w:t>Обрахувати y. {5}</w:t>
      </w:r>
    </w:p>
    <w:p w14:paraId="07362150" w14:textId="44EAD823" w:rsidR="00A523AC" w:rsidRPr="008303E6" w:rsidRDefault="00A523AC" w:rsidP="00A523AC">
      <w:pPr>
        <w:pStyle w:val="1Normal"/>
        <w:numPr>
          <w:ilvl w:val="0"/>
          <w:numId w:val="25"/>
        </w:numPr>
        <w:spacing w:after="0"/>
        <w:ind w:left="714" w:hanging="357"/>
        <w:contextualSpacing/>
        <w:rPr>
          <w:lang w:eastAsia="ru-RU"/>
        </w:rPr>
      </w:pPr>
      <w:r w:rsidRPr="008303E6">
        <w:rPr>
          <w:lang w:eastAsia="ru-RU"/>
        </w:rPr>
        <w:t xml:space="preserve">Якщо y &lt; 0. </w:t>
      </w:r>
      <w:r w:rsidR="00783B4E" w:rsidRPr="008303E6">
        <w:rPr>
          <w:lang w:eastAsia="ru-RU"/>
        </w:rPr>
        <w:t xml:space="preserve">то </w:t>
      </w:r>
      <w:r w:rsidRPr="008303E6">
        <w:rPr>
          <w:lang w:eastAsia="ru-RU"/>
        </w:rPr>
        <w:t>{6}</w:t>
      </w:r>
      <w:r w:rsidR="00783B4E" w:rsidRPr="008303E6">
        <w:rPr>
          <w:lang w:eastAsia="ru-RU"/>
        </w:rPr>
        <w:t xml:space="preserve">, інакше </w:t>
      </w:r>
      <w:r w:rsidR="00615B29" w:rsidRPr="008303E6">
        <w:rPr>
          <w:lang w:eastAsia="ru-RU"/>
        </w:rPr>
        <w:t>{7}</w:t>
      </w:r>
    </w:p>
    <w:p w14:paraId="120ECD41" w14:textId="6B79C12F" w:rsidR="00A523AC" w:rsidRPr="008303E6" w:rsidRDefault="00A523AC" w:rsidP="00A523AC">
      <w:pPr>
        <w:pStyle w:val="1Normal"/>
        <w:numPr>
          <w:ilvl w:val="0"/>
          <w:numId w:val="25"/>
        </w:numPr>
        <w:spacing w:after="0"/>
        <w:ind w:left="714" w:hanging="357"/>
        <w:contextualSpacing/>
        <w:rPr>
          <w:lang w:eastAsia="ru-RU"/>
        </w:rPr>
      </w:pPr>
      <w:r w:rsidRPr="008303E6">
        <w:rPr>
          <w:lang w:eastAsia="ru-RU"/>
        </w:rPr>
        <w:t>Обрахувати sum. {7}</w:t>
      </w:r>
    </w:p>
    <w:p w14:paraId="3FED87AB" w14:textId="346135E1" w:rsidR="00A523AC" w:rsidRPr="008303E6" w:rsidRDefault="00A523AC" w:rsidP="00A523AC">
      <w:pPr>
        <w:pStyle w:val="1Normal"/>
        <w:numPr>
          <w:ilvl w:val="0"/>
          <w:numId w:val="25"/>
        </w:numPr>
        <w:spacing w:after="0"/>
        <w:ind w:left="714" w:hanging="357"/>
        <w:contextualSpacing/>
        <w:rPr>
          <w:lang w:eastAsia="ru-RU"/>
        </w:rPr>
      </w:pPr>
      <w:r w:rsidRPr="008303E6">
        <w:rPr>
          <w:lang w:eastAsia="ru-RU"/>
        </w:rPr>
        <w:t>Вивести рядок таблиці. {8}</w:t>
      </w:r>
    </w:p>
    <w:p w14:paraId="2A38730A" w14:textId="70E74422" w:rsidR="00A523AC" w:rsidRPr="008303E6" w:rsidRDefault="00A523AC" w:rsidP="00A523AC">
      <w:pPr>
        <w:pStyle w:val="1Normal"/>
        <w:numPr>
          <w:ilvl w:val="0"/>
          <w:numId w:val="25"/>
        </w:numPr>
        <w:spacing w:after="0"/>
        <w:ind w:left="714" w:hanging="357"/>
        <w:contextualSpacing/>
        <w:rPr>
          <w:lang w:eastAsia="ru-RU"/>
        </w:rPr>
      </w:pPr>
      <w:r w:rsidRPr="008303E6">
        <w:rPr>
          <w:lang w:eastAsia="ru-RU"/>
        </w:rPr>
        <w:t xml:space="preserve">Якщо x0 </w:t>
      </w:r>
      <w:r w:rsidRPr="008303E6">
        <w:rPr>
          <w:rFonts w:cs="Times New Roman"/>
          <w:lang w:eastAsia="ru-RU"/>
        </w:rPr>
        <w:t>≤</w:t>
      </w:r>
      <w:r w:rsidRPr="008303E6">
        <w:rPr>
          <w:lang w:eastAsia="ru-RU"/>
        </w:rPr>
        <w:t xml:space="preserve"> x1. </w:t>
      </w:r>
      <w:r w:rsidR="00615B29" w:rsidRPr="008303E6">
        <w:rPr>
          <w:lang w:eastAsia="ru-RU"/>
        </w:rPr>
        <w:t xml:space="preserve">то </w:t>
      </w:r>
      <w:r w:rsidRPr="008303E6">
        <w:rPr>
          <w:lang w:eastAsia="ru-RU"/>
        </w:rPr>
        <w:t>{9}</w:t>
      </w:r>
      <w:r w:rsidR="00615B29" w:rsidRPr="008303E6">
        <w:rPr>
          <w:lang w:eastAsia="ru-RU"/>
        </w:rPr>
        <w:t>,</w:t>
      </w:r>
      <w:r w:rsidRPr="008303E6">
        <w:rPr>
          <w:lang w:eastAsia="ru-RU"/>
        </w:rPr>
        <w:t xml:space="preserve"> </w:t>
      </w:r>
      <w:r w:rsidR="00615B29" w:rsidRPr="008303E6">
        <w:rPr>
          <w:lang w:eastAsia="ru-RU"/>
        </w:rPr>
        <w:t xml:space="preserve">інакше </w:t>
      </w:r>
      <w:r w:rsidRPr="008303E6">
        <w:rPr>
          <w:lang w:eastAsia="ru-RU"/>
        </w:rPr>
        <w:t>{10}</w:t>
      </w:r>
    </w:p>
    <w:p w14:paraId="336A58F0" w14:textId="0E1CCE6B" w:rsidR="00A523AC" w:rsidRPr="008303E6" w:rsidRDefault="00A523AC" w:rsidP="00A523AC">
      <w:pPr>
        <w:pStyle w:val="1Normal"/>
        <w:numPr>
          <w:ilvl w:val="0"/>
          <w:numId w:val="25"/>
        </w:numPr>
        <w:spacing w:after="0"/>
        <w:ind w:left="714" w:hanging="357"/>
        <w:contextualSpacing/>
        <w:rPr>
          <w:lang w:eastAsia="ru-RU"/>
        </w:rPr>
      </w:pPr>
      <w:r w:rsidRPr="008303E6">
        <w:rPr>
          <w:lang w:eastAsia="ru-RU"/>
        </w:rPr>
        <w:t>Збільшити значення x0 на delta. {</w:t>
      </w:r>
      <w:r w:rsidR="002506F9" w:rsidRPr="008303E6">
        <w:rPr>
          <w:lang w:eastAsia="ru-RU"/>
        </w:rPr>
        <w:t>2</w:t>
      </w:r>
      <w:r w:rsidRPr="008303E6">
        <w:rPr>
          <w:lang w:eastAsia="ru-RU"/>
        </w:rPr>
        <w:t>}</w:t>
      </w:r>
    </w:p>
    <w:p w14:paraId="11B5E2F9" w14:textId="7DA6B86A" w:rsidR="00A523AC" w:rsidRPr="008303E6" w:rsidRDefault="00A523AC" w:rsidP="00A523AC">
      <w:pPr>
        <w:pStyle w:val="1Normal"/>
        <w:numPr>
          <w:ilvl w:val="0"/>
          <w:numId w:val="25"/>
        </w:numPr>
        <w:spacing w:after="0"/>
        <w:ind w:left="567" w:hanging="357"/>
        <w:contextualSpacing/>
        <w:rPr>
          <w:lang w:eastAsia="ru-RU"/>
        </w:rPr>
      </w:pPr>
      <w:r w:rsidRPr="008303E6">
        <w:rPr>
          <w:lang w:eastAsia="ru-RU"/>
        </w:rPr>
        <w:t>Скинути значення x0 до початкового. {11}</w:t>
      </w:r>
    </w:p>
    <w:p w14:paraId="74D2D1BE" w14:textId="0844A5A7" w:rsidR="00A523AC" w:rsidRPr="008303E6" w:rsidRDefault="00A523AC" w:rsidP="00A523AC">
      <w:pPr>
        <w:pStyle w:val="1Normal"/>
        <w:numPr>
          <w:ilvl w:val="0"/>
          <w:numId w:val="25"/>
        </w:numPr>
        <w:spacing w:after="0"/>
        <w:ind w:left="567" w:hanging="357"/>
        <w:contextualSpacing/>
        <w:rPr>
          <w:lang w:eastAsia="ru-RU"/>
        </w:rPr>
      </w:pPr>
      <w:r w:rsidRPr="008303E6">
        <w:rPr>
          <w:lang w:eastAsia="ru-RU"/>
        </w:rPr>
        <w:t xml:space="preserve">Якщо b </w:t>
      </w:r>
      <w:r w:rsidRPr="008303E6">
        <w:rPr>
          <w:rFonts w:cs="Times New Roman"/>
          <w:lang w:eastAsia="ru-RU"/>
        </w:rPr>
        <w:t xml:space="preserve">≤ 8. </w:t>
      </w:r>
      <w:r w:rsidR="00783B4E" w:rsidRPr="008303E6">
        <w:rPr>
          <w:rFonts w:cs="Times New Roman"/>
          <w:lang w:eastAsia="ru-RU"/>
        </w:rPr>
        <w:t xml:space="preserve">то </w:t>
      </w:r>
      <w:r w:rsidRPr="008303E6">
        <w:rPr>
          <w:rFonts w:cs="Times New Roman"/>
          <w:lang w:eastAsia="ru-RU"/>
        </w:rPr>
        <w:t>{12}</w:t>
      </w:r>
      <w:r w:rsidR="00783B4E" w:rsidRPr="008303E6">
        <w:rPr>
          <w:rFonts w:cs="Times New Roman"/>
          <w:lang w:eastAsia="ru-RU"/>
        </w:rPr>
        <w:t>, інакше</w:t>
      </w:r>
      <w:r w:rsidRPr="008303E6">
        <w:rPr>
          <w:rFonts w:cs="Times New Roman"/>
          <w:lang w:eastAsia="ru-RU"/>
        </w:rPr>
        <w:t xml:space="preserve"> {14}</w:t>
      </w:r>
    </w:p>
    <w:p w14:paraId="1A0EE2CF" w14:textId="499C4E7B" w:rsidR="00A523AC" w:rsidRPr="008303E6" w:rsidRDefault="00A523AC" w:rsidP="00A523AC">
      <w:pPr>
        <w:pStyle w:val="1Normal"/>
        <w:numPr>
          <w:ilvl w:val="0"/>
          <w:numId w:val="25"/>
        </w:numPr>
        <w:spacing w:after="0"/>
        <w:ind w:left="567" w:hanging="357"/>
        <w:contextualSpacing/>
        <w:rPr>
          <w:lang w:eastAsia="ru-RU"/>
        </w:rPr>
      </w:pPr>
      <w:r w:rsidRPr="008303E6">
        <w:rPr>
          <w:rFonts w:cs="Times New Roman"/>
          <w:lang w:eastAsia="ru-RU"/>
        </w:rPr>
        <w:t>Збільшити значення b на 2. {8}</w:t>
      </w:r>
    </w:p>
    <w:p w14:paraId="76CC0356" w14:textId="01B524B1" w:rsidR="00A523AC" w:rsidRPr="008303E6" w:rsidRDefault="00A523AC" w:rsidP="00A523AC">
      <w:pPr>
        <w:pStyle w:val="1Normal"/>
        <w:numPr>
          <w:ilvl w:val="0"/>
          <w:numId w:val="25"/>
        </w:numPr>
        <w:spacing w:after="0"/>
        <w:ind w:left="567" w:hanging="357"/>
        <w:contextualSpacing/>
        <w:rPr>
          <w:lang w:eastAsia="ru-RU"/>
        </w:rPr>
      </w:pPr>
      <w:r w:rsidRPr="008303E6">
        <w:rPr>
          <w:rFonts w:cs="Times New Roman"/>
          <w:lang w:eastAsia="ru-RU"/>
        </w:rPr>
        <w:t>Вивести sum. {14}</w:t>
      </w:r>
    </w:p>
    <w:p w14:paraId="64A9ACA4" w14:textId="3561B263" w:rsidR="00A523AC" w:rsidRPr="008303E6" w:rsidRDefault="00A523AC" w:rsidP="00A523AC">
      <w:pPr>
        <w:pStyle w:val="1Normal"/>
        <w:numPr>
          <w:ilvl w:val="0"/>
          <w:numId w:val="25"/>
        </w:numPr>
        <w:spacing w:after="0"/>
        <w:ind w:left="567" w:hanging="357"/>
        <w:contextualSpacing/>
        <w:rPr>
          <w:lang w:eastAsia="ru-RU"/>
        </w:rPr>
      </w:pPr>
      <w:r w:rsidRPr="008303E6">
        <w:rPr>
          <w:rFonts w:cs="Times New Roman"/>
          <w:lang w:eastAsia="ru-RU"/>
        </w:rPr>
        <w:t>Кінець</w:t>
      </w:r>
    </w:p>
    <w:p w14:paraId="0706BA42" w14:textId="77777777" w:rsidR="00B71666" w:rsidRPr="008303E6" w:rsidRDefault="00B71666" w:rsidP="00B71666">
      <w:pPr>
        <w:pStyle w:val="1Header"/>
      </w:pPr>
      <w:r w:rsidRPr="008303E6">
        <w:t>Код:</w:t>
      </w:r>
    </w:p>
    <w:p w14:paraId="2CABA56D" w14:textId="77777777" w:rsidR="001E39B9" w:rsidRPr="008303E6" w:rsidRDefault="001E39B9" w:rsidP="001E39B9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8303E6">
        <w:rPr>
          <w:rFonts w:eastAsiaTheme="minorHAnsi" w:cstheme="minorBidi"/>
          <w:b w:val="0"/>
          <w:bCs w:val="0"/>
          <w:szCs w:val="22"/>
        </w:rPr>
        <w:t>#include &lt;iostream&gt;</w:t>
      </w:r>
    </w:p>
    <w:p w14:paraId="4FF61BDE" w14:textId="77777777" w:rsidR="001E39B9" w:rsidRPr="008303E6" w:rsidRDefault="001E39B9" w:rsidP="001E39B9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8303E6">
        <w:rPr>
          <w:rFonts w:eastAsiaTheme="minorHAnsi" w:cstheme="minorBidi"/>
          <w:b w:val="0"/>
          <w:bCs w:val="0"/>
          <w:szCs w:val="22"/>
        </w:rPr>
        <w:t>#include &lt;iomanip&gt;</w:t>
      </w:r>
    </w:p>
    <w:p w14:paraId="2F97E240" w14:textId="77777777" w:rsidR="001E39B9" w:rsidRPr="008303E6" w:rsidRDefault="001E39B9" w:rsidP="001E39B9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8303E6">
        <w:rPr>
          <w:rFonts w:eastAsiaTheme="minorHAnsi" w:cstheme="minorBidi"/>
          <w:b w:val="0"/>
          <w:bCs w:val="0"/>
          <w:szCs w:val="22"/>
        </w:rPr>
        <w:t>using namespace std;</w:t>
      </w:r>
    </w:p>
    <w:p w14:paraId="6274416B" w14:textId="703D2448" w:rsidR="001E39B9" w:rsidRPr="008303E6" w:rsidRDefault="001E39B9" w:rsidP="001E39B9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8303E6">
        <w:rPr>
          <w:rFonts w:eastAsiaTheme="minorHAnsi" w:cstheme="minorBidi"/>
          <w:b w:val="0"/>
          <w:bCs w:val="0"/>
          <w:szCs w:val="22"/>
        </w:rPr>
        <w:t>int main(){</w:t>
      </w:r>
    </w:p>
    <w:p w14:paraId="20FE88B4" w14:textId="77777777" w:rsidR="001E39B9" w:rsidRPr="008303E6" w:rsidRDefault="001E39B9" w:rsidP="001E39B9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8303E6">
        <w:rPr>
          <w:rFonts w:eastAsiaTheme="minorHAnsi" w:cstheme="minorBidi"/>
          <w:b w:val="0"/>
          <w:bCs w:val="0"/>
          <w:szCs w:val="22"/>
        </w:rPr>
        <w:t xml:space="preserve">    setlocale(0, "ukr");</w:t>
      </w:r>
    </w:p>
    <w:p w14:paraId="5FCF2B45" w14:textId="77777777" w:rsidR="001E39B9" w:rsidRPr="008303E6" w:rsidRDefault="001E39B9" w:rsidP="001E39B9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8303E6">
        <w:rPr>
          <w:rFonts w:eastAsiaTheme="minorHAnsi" w:cstheme="minorBidi"/>
          <w:b w:val="0"/>
          <w:bCs w:val="0"/>
          <w:szCs w:val="22"/>
        </w:rPr>
        <w:t xml:space="preserve">    int b = 2, w = 10;</w:t>
      </w:r>
    </w:p>
    <w:p w14:paraId="29BBD3A7" w14:textId="77777777" w:rsidR="001E39B9" w:rsidRPr="008303E6" w:rsidRDefault="001E39B9" w:rsidP="001E39B9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8303E6">
        <w:rPr>
          <w:rFonts w:eastAsiaTheme="minorHAnsi" w:cstheme="minorBidi"/>
          <w:b w:val="0"/>
          <w:bCs w:val="0"/>
          <w:szCs w:val="22"/>
        </w:rPr>
        <w:t xml:space="preserve">    double x0 = 1.2, x1 = 2, z, y, delta = 0.2, sum = 0;</w:t>
      </w:r>
    </w:p>
    <w:p w14:paraId="25B3827D" w14:textId="231F2040" w:rsidR="001E39B9" w:rsidRPr="00BD7A86" w:rsidRDefault="001E39B9" w:rsidP="001E39B9">
      <w:pPr>
        <w:pStyle w:val="1Header"/>
        <w:rPr>
          <w:rFonts w:eastAsiaTheme="minorHAnsi" w:cstheme="minorBidi"/>
          <w:b w:val="0"/>
          <w:bCs w:val="0"/>
          <w:szCs w:val="22"/>
          <w:lang w:val="en-US"/>
        </w:rPr>
      </w:pPr>
      <w:r w:rsidRPr="008303E6">
        <w:rPr>
          <w:rFonts w:eastAsiaTheme="minorHAnsi" w:cstheme="minorBidi"/>
          <w:b w:val="0"/>
          <w:bCs w:val="0"/>
          <w:szCs w:val="22"/>
        </w:rPr>
        <w:t xml:space="preserve">    cout &lt;&lt; fixed &lt;&lt; setprecision(3);</w:t>
      </w:r>
    </w:p>
    <w:p w14:paraId="42653545" w14:textId="7FDDCFF8" w:rsidR="001E39B9" w:rsidRPr="008303E6" w:rsidRDefault="001E39B9" w:rsidP="001E39B9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8303E6">
        <w:rPr>
          <w:rFonts w:eastAsiaTheme="minorHAnsi" w:cstheme="minorBidi"/>
          <w:b w:val="0"/>
          <w:bCs w:val="0"/>
          <w:szCs w:val="22"/>
        </w:rPr>
        <w:t xml:space="preserve">    for (; b &lt;= 8; b += 2)</w:t>
      </w:r>
      <w:r w:rsidR="00615B29" w:rsidRPr="008303E6">
        <w:rPr>
          <w:rFonts w:eastAsiaTheme="minorHAnsi" w:cstheme="minorBidi"/>
          <w:b w:val="0"/>
          <w:bCs w:val="0"/>
          <w:szCs w:val="22"/>
        </w:rPr>
        <w:t xml:space="preserve"> </w:t>
      </w:r>
      <w:r w:rsidRPr="008303E6">
        <w:rPr>
          <w:rFonts w:eastAsiaTheme="minorHAnsi" w:cstheme="minorBidi"/>
          <w:b w:val="0"/>
          <w:bCs w:val="0"/>
          <w:szCs w:val="22"/>
        </w:rPr>
        <w:t>{</w:t>
      </w:r>
    </w:p>
    <w:p w14:paraId="3D4F094E" w14:textId="77777777" w:rsidR="001E39B9" w:rsidRPr="008303E6" w:rsidRDefault="001E39B9" w:rsidP="001E39B9">
      <w:pPr>
        <w:pStyle w:val="1Header"/>
        <w:contextualSpacing/>
        <w:rPr>
          <w:rFonts w:eastAsiaTheme="minorHAnsi" w:cstheme="minorBidi"/>
          <w:b w:val="0"/>
          <w:bCs w:val="0"/>
          <w:szCs w:val="22"/>
        </w:rPr>
      </w:pPr>
      <w:r w:rsidRPr="008303E6">
        <w:rPr>
          <w:rFonts w:eastAsiaTheme="minorHAnsi" w:cstheme="minorBidi"/>
          <w:b w:val="0"/>
          <w:bCs w:val="0"/>
          <w:szCs w:val="22"/>
        </w:rPr>
        <w:t xml:space="preserve">        sum = 0;</w:t>
      </w:r>
    </w:p>
    <w:p w14:paraId="48989FD9" w14:textId="64A8DDBA" w:rsidR="001E39B9" w:rsidRPr="008303E6" w:rsidRDefault="001E39B9" w:rsidP="001E39B9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8303E6">
        <w:rPr>
          <w:rFonts w:eastAsiaTheme="minorHAnsi" w:cstheme="minorBidi"/>
          <w:b w:val="0"/>
          <w:bCs w:val="0"/>
          <w:szCs w:val="22"/>
        </w:rPr>
        <w:t xml:space="preserve">        cout &lt;&lt; "\n |-------------------|-------------------|\n |" &lt;&lt; setw(w) &lt;&lt; "x" &lt;&lt; setw(w) &lt;&lt; "|" &lt;&lt; setw(w) &lt;&lt; "y" &lt;&lt; setw(w) &lt;&lt; "|";</w:t>
      </w:r>
    </w:p>
    <w:p w14:paraId="07293A00" w14:textId="30C9222C" w:rsidR="001E39B9" w:rsidRPr="008303E6" w:rsidRDefault="001E39B9" w:rsidP="001E39B9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8303E6">
        <w:rPr>
          <w:rFonts w:eastAsiaTheme="minorHAnsi" w:cstheme="minorBidi"/>
          <w:b w:val="0"/>
          <w:bCs w:val="0"/>
          <w:szCs w:val="22"/>
        </w:rPr>
        <w:t xml:space="preserve">        for (; x0 &lt;= x1; x0 += delta) {</w:t>
      </w:r>
    </w:p>
    <w:p w14:paraId="53A2D5F6" w14:textId="77777777" w:rsidR="001E39B9" w:rsidRPr="008303E6" w:rsidRDefault="001E39B9" w:rsidP="001E39B9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8303E6">
        <w:rPr>
          <w:rFonts w:eastAsiaTheme="minorHAnsi" w:cstheme="minorBidi"/>
          <w:b w:val="0"/>
          <w:bCs w:val="0"/>
          <w:szCs w:val="22"/>
        </w:rPr>
        <w:lastRenderedPageBreak/>
        <w:t xml:space="preserve">            z = (sqrt(4 * b + pow(x0, 2))) / 2.0;</w:t>
      </w:r>
    </w:p>
    <w:p w14:paraId="28F70E8B" w14:textId="2F30C4A2" w:rsidR="001E39B9" w:rsidRPr="008303E6" w:rsidRDefault="001E39B9" w:rsidP="001E39B9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8303E6">
        <w:rPr>
          <w:rFonts w:eastAsiaTheme="minorHAnsi" w:cstheme="minorBidi"/>
          <w:b w:val="0"/>
          <w:bCs w:val="0"/>
          <w:szCs w:val="22"/>
        </w:rPr>
        <w:t xml:space="preserve">            y = exp(x0 / 2.) * pow(b, x0) * (cos(z) + sin(z)); </w:t>
      </w:r>
    </w:p>
    <w:p w14:paraId="73C55397" w14:textId="33A454A5" w:rsidR="001E39B9" w:rsidRPr="008303E6" w:rsidRDefault="001E39B9" w:rsidP="001E39B9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8303E6">
        <w:rPr>
          <w:rFonts w:eastAsiaTheme="minorHAnsi" w:cstheme="minorBidi"/>
          <w:b w:val="0"/>
          <w:bCs w:val="0"/>
          <w:szCs w:val="22"/>
        </w:rPr>
        <w:t xml:space="preserve">            if (y &lt; 0){</w:t>
      </w:r>
    </w:p>
    <w:p w14:paraId="7424B27A" w14:textId="77777777" w:rsidR="001E39B9" w:rsidRPr="008303E6" w:rsidRDefault="001E39B9" w:rsidP="001E39B9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8303E6">
        <w:rPr>
          <w:rFonts w:eastAsiaTheme="minorHAnsi" w:cstheme="minorBidi"/>
          <w:b w:val="0"/>
          <w:bCs w:val="0"/>
          <w:szCs w:val="22"/>
        </w:rPr>
        <w:t xml:space="preserve">                sum += y;</w:t>
      </w:r>
    </w:p>
    <w:p w14:paraId="3EDFDE71" w14:textId="565AC5EF" w:rsidR="001E39B9" w:rsidRPr="008303E6" w:rsidRDefault="001E39B9" w:rsidP="001E39B9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8303E6">
        <w:rPr>
          <w:rFonts w:eastAsiaTheme="minorHAnsi" w:cstheme="minorBidi"/>
          <w:b w:val="0"/>
          <w:bCs w:val="0"/>
          <w:szCs w:val="22"/>
        </w:rPr>
        <w:t xml:space="preserve">            }</w:t>
      </w:r>
    </w:p>
    <w:p w14:paraId="2D657316" w14:textId="77777777" w:rsidR="001E39B9" w:rsidRPr="008303E6" w:rsidRDefault="001E39B9" w:rsidP="001E39B9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8303E6">
        <w:rPr>
          <w:rFonts w:eastAsiaTheme="minorHAnsi" w:cstheme="minorBidi"/>
          <w:b w:val="0"/>
          <w:bCs w:val="0"/>
          <w:szCs w:val="22"/>
        </w:rPr>
        <w:t xml:space="preserve">            cout &lt;&lt; "\n |" &lt;&lt; setw(w) &lt;&lt; x0 &lt;&lt; setw(w) &lt;&lt; "|" &lt;&lt; setw(w) &lt;&lt; y &lt;&lt; setw(w) &lt;&lt; "|";</w:t>
      </w:r>
    </w:p>
    <w:p w14:paraId="27FCEB42" w14:textId="77777777" w:rsidR="001E39B9" w:rsidRPr="008303E6" w:rsidRDefault="001E39B9" w:rsidP="001E39B9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8303E6">
        <w:rPr>
          <w:rFonts w:eastAsiaTheme="minorHAnsi" w:cstheme="minorBidi"/>
          <w:b w:val="0"/>
          <w:bCs w:val="0"/>
          <w:szCs w:val="22"/>
        </w:rPr>
        <w:t xml:space="preserve">        }</w:t>
      </w:r>
    </w:p>
    <w:p w14:paraId="2CDA1BC5" w14:textId="336D5DEC" w:rsidR="001E39B9" w:rsidRPr="008303E6" w:rsidRDefault="001E39B9" w:rsidP="001E39B9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8303E6">
        <w:rPr>
          <w:rFonts w:eastAsiaTheme="minorHAnsi" w:cstheme="minorBidi"/>
          <w:b w:val="0"/>
          <w:bCs w:val="0"/>
          <w:szCs w:val="22"/>
        </w:rPr>
        <w:t xml:space="preserve">        x0 = 1.2;</w:t>
      </w:r>
    </w:p>
    <w:p w14:paraId="46681168" w14:textId="77777777" w:rsidR="001E39B9" w:rsidRPr="008303E6" w:rsidRDefault="001E39B9" w:rsidP="001E39B9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8303E6">
        <w:rPr>
          <w:rFonts w:eastAsiaTheme="minorHAnsi" w:cstheme="minorBidi"/>
          <w:b w:val="0"/>
          <w:bCs w:val="0"/>
          <w:szCs w:val="22"/>
        </w:rPr>
        <w:t xml:space="preserve">        cout &lt;&lt; "\n |-------------------|-------------------| ";</w:t>
      </w:r>
    </w:p>
    <w:p w14:paraId="2170AF81" w14:textId="77777777" w:rsidR="001E39B9" w:rsidRPr="008303E6" w:rsidRDefault="001E39B9" w:rsidP="001E39B9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8303E6">
        <w:rPr>
          <w:rFonts w:eastAsiaTheme="minorHAnsi" w:cstheme="minorBidi"/>
          <w:b w:val="0"/>
          <w:bCs w:val="0"/>
          <w:szCs w:val="22"/>
        </w:rPr>
        <w:t xml:space="preserve">        cout &lt;&lt; "\nСума вiд'ємних членiв: " &lt;&lt; sum;</w:t>
      </w:r>
    </w:p>
    <w:p w14:paraId="7B09B0D7" w14:textId="2682CBA0" w:rsidR="001E39B9" w:rsidRPr="008303E6" w:rsidRDefault="001E39B9" w:rsidP="001E39B9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8303E6">
        <w:rPr>
          <w:rFonts w:eastAsiaTheme="minorHAnsi" w:cstheme="minorBidi"/>
          <w:b w:val="0"/>
          <w:bCs w:val="0"/>
          <w:szCs w:val="22"/>
        </w:rPr>
        <w:t xml:space="preserve">    }</w:t>
      </w:r>
    </w:p>
    <w:p w14:paraId="5467711E" w14:textId="77777777" w:rsidR="001E39B9" w:rsidRPr="008303E6" w:rsidRDefault="001E39B9" w:rsidP="001E39B9">
      <w:pPr>
        <w:pStyle w:val="1Header"/>
        <w:rPr>
          <w:rFonts w:eastAsiaTheme="minorHAnsi" w:cstheme="minorBidi"/>
          <w:b w:val="0"/>
          <w:bCs w:val="0"/>
          <w:szCs w:val="22"/>
        </w:rPr>
      </w:pPr>
      <w:r w:rsidRPr="008303E6">
        <w:rPr>
          <w:rFonts w:eastAsiaTheme="minorHAnsi" w:cstheme="minorBidi"/>
          <w:b w:val="0"/>
          <w:bCs w:val="0"/>
          <w:szCs w:val="22"/>
        </w:rPr>
        <w:t>}</w:t>
      </w:r>
    </w:p>
    <w:p w14:paraId="0CF86898" w14:textId="3FB66C59" w:rsidR="00B71666" w:rsidRPr="008303E6" w:rsidRDefault="00B71666" w:rsidP="001E39B9">
      <w:pPr>
        <w:pStyle w:val="1Header"/>
      </w:pPr>
      <w:r w:rsidRPr="008303E6">
        <w:t>Результат: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556"/>
        <w:gridCol w:w="5014"/>
        <w:gridCol w:w="4206"/>
      </w:tblGrid>
      <w:tr w:rsidR="00B71666" w:rsidRPr="008303E6" w14:paraId="3563A2CF" w14:textId="77777777" w:rsidTr="002F2F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14:paraId="30D1464B" w14:textId="77777777" w:rsidR="00B71666" w:rsidRPr="008303E6" w:rsidRDefault="00B71666" w:rsidP="002F2FCA">
            <w:pPr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bCs/>
                <w:sz w:val="24"/>
                <w:szCs w:val="24"/>
              </w:rPr>
              <w:t>№</w:t>
            </w:r>
          </w:p>
        </w:tc>
        <w:tc>
          <w:tcPr>
            <w:tcW w:w="5014" w:type="dxa"/>
          </w:tcPr>
          <w:p w14:paraId="67827220" w14:textId="77777777" w:rsidR="00B71666" w:rsidRPr="008303E6" w:rsidRDefault="00B71666" w:rsidP="002F2F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bCs/>
                <w:sz w:val="24"/>
                <w:szCs w:val="24"/>
              </w:rPr>
              <w:t>Програма</w:t>
            </w:r>
          </w:p>
        </w:tc>
        <w:tc>
          <w:tcPr>
            <w:tcW w:w="4206" w:type="dxa"/>
          </w:tcPr>
          <w:p w14:paraId="12612F63" w14:textId="77777777" w:rsidR="00B71666" w:rsidRPr="008303E6" w:rsidRDefault="00B71666" w:rsidP="002F2F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bCs/>
                <w:sz w:val="24"/>
                <w:szCs w:val="24"/>
              </w:rPr>
              <w:t>Тестовий приклад</w:t>
            </w:r>
          </w:p>
        </w:tc>
      </w:tr>
      <w:tr w:rsidR="00B71666" w:rsidRPr="008303E6" w14:paraId="5CA00051" w14:textId="77777777" w:rsidTr="002F2FCA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14:paraId="4A69C1BB" w14:textId="77777777" w:rsidR="00B71666" w:rsidRPr="008303E6" w:rsidRDefault="00B71666" w:rsidP="00B71666">
            <w:pPr>
              <w:pStyle w:val="ListParagraph"/>
              <w:numPr>
                <w:ilvl w:val="0"/>
                <w:numId w:val="15"/>
              </w:numPr>
              <w:jc w:val="left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5014" w:type="dxa"/>
          </w:tcPr>
          <w:p w14:paraId="5639F74D" w14:textId="4044DB21" w:rsidR="00B71666" w:rsidRPr="008303E6" w:rsidRDefault="001E39B9" w:rsidP="002F2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noProof/>
                <w14:ligatures w14:val="standardContextual"/>
              </w:rPr>
              <w:drawing>
                <wp:inline distT="0" distB="0" distL="0" distR="0" wp14:anchorId="2C9745A0" wp14:editId="4256CD49">
                  <wp:extent cx="2918713" cy="5631668"/>
                  <wp:effectExtent l="0" t="0" r="0" b="7620"/>
                  <wp:docPr id="19493602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936026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8713" cy="56316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6" w:type="dxa"/>
          </w:tcPr>
          <w:p w14:paraId="6DB96930" w14:textId="77777777" w:rsidR="001E39B9" w:rsidRPr="008303E6" w:rsidRDefault="001E39B9" w:rsidP="001E39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 xml:space="preserve"> |-------------------|-------------------|</w:t>
            </w:r>
          </w:p>
          <w:p w14:paraId="7D054C85" w14:textId="77777777" w:rsidR="001E39B9" w:rsidRPr="008303E6" w:rsidRDefault="001E39B9" w:rsidP="001E39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 xml:space="preserve"> |         x         |         y         |</w:t>
            </w:r>
          </w:p>
          <w:p w14:paraId="4F5594B5" w14:textId="77777777" w:rsidR="001E39B9" w:rsidRPr="008303E6" w:rsidRDefault="001E39B9" w:rsidP="001E39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 xml:space="preserve"> |     1.200         |     4.328         |</w:t>
            </w:r>
          </w:p>
          <w:p w14:paraId="2136D07A" w14:textId="77777777" w:rsidR="001E39B9" w:rsidRPr="008303E6" w:rsidRDefault="001E39B9" w:rsidP="001E39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 xml:space="preserve"> |     1.400         |     5.276         |</w:t>
            </w:r>
          </w:p>
          <w:p w14:paraId="4EE8A14D" w14:textId="77777777" w:rsidR="001E39B9" w:rsidRPr="008303E6" w:rsidRDefault="001E39B9" w:rsidP="001E39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 xml:space="preserve"> |     1.600         |     6.373         |</w:t>
            </w:r>
          </w:p>
          <w:p w14:paraId="4D80DDAA" w14:textId="77777777" w:rsidR="001E39B9" w:rsidRPr="008303E6" w:rsidRDefault="001E39B9" w:rsidP="001E39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 xml:space="preserve"> |     1.800         |     7.615         |</w:t>
            </w:r>
          </w:p>
          <w:p w14:paraId="63C4A2AA" w14:textId="77777777" w:rsidR="001E39B9" w:rsidRPr="008303E6" w:rsidRDefault="001E39B9" w:rsidP="001E39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 xml:space="preserve"> |     2.000         |     8.986         |</w:t>
            </w:r>
          </w:p>
          <w:p w14:paraId="09A140C8" w14:textId="77777777" w:rsidR="001E39B9" w:rsidRPr="008303E6" w:rsidRDefault="001E39B9" w:rsidP="001E39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 xml:space="preserve"> |-------------------|-------------------|</w:t>
            </w:r>
          </w:p>
          <w:p w14:paraId="0A3EF726" w14:textId="77777777" w:rsidR="001E39B9" w:rsidRPr="008303E6" w:rsidRDefault="001E39B9" w:rsidP="001E39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>Сума вiд'ємних членiв: 0.000</w:t>
            </w:r>
          </w:p>
          <w:p w14:paraId="2C9C3304" w14:textId="77777777" w:rsidR="001E39B9" w:rsidRPr="008303E6" w:rsidRDefault="001E39B9" w:rsidP="001E39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 xml:space="preserve"> |-------------------|-------------------|</w:t>
            </w:r>
          </w:p>
          <w:p w14:paraId="7F5DDB7E" w14:textId="77777777" w:rsidR="001E39B9" w:rsidRPr="008303E6" w:rsidRDefault="001E39B9" w:rsidP="001E39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 xml:space="preserve"> |         x         |         y         |</w:t>
            </w:r>
          </w:p>
          <w:p w14:paraId="4EBA7612" w14:textId="77777777" w:rsidR="001E39B9" w:rsidRPr="008303E6" w:rsidRDefault="001E39B9" w:rsidP="001E39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 xml:space="preserve"> |     1.200         |     3.603         |</w:t>
            </w:r>
          </w:p>
          <w:p w14:paraId="62506FC5" w14:textId="77777777" w:rsidR="001E39B9" w:rsidRPr="008303E6" w:rsidRDefault="001E39B9" w:rsidP="001E39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 xml:space="preserve"> |     1.400         |     4.661         |</w:t>
            </w:r>
          </w:p>
          <w:p w14:paraId="42DCD399" w14:textId="77777777" w:rsidR="001E39B9" w:rsidRPr="008303E6" w:rsidRDefault="001E39B9" w:rsidP="001E39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 xml:space="preserve"> |     1.600         |     5.806         |</w:t>
            </w:r>
          </w:p>
          <w:p w14:paraId="2CAE782A" w14:textId="77777777" w:rsidR="001E39B9" w:rsidRPr="008303E6" w:rsidRDefault="001E39B9" w:rsidP="001E39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 xml:space="preserve"> |     1.800         |     6.846         |</w:t>
            </w:r>
          </w:p>
          <w:p w14:paraId="3C44A618" w14:textId="77777777" w:rsidR="001E39B9" w:rsidRPr="008303E6" w:rsidRDefault="001E39B9" w:rsidP="001E39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 xml:space="preserve"> |     2.000         |     7.371         |</w:t>
            </w:r>
          </w:p>
          <w:p w14:paraId="30A4C175" w14:textId="77777777" w:rsidR="001E39B9" w:rsidRPr="008303E6" w:rsidRDefault="001E39B9" w:rsidP="001E39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 xml:space="preserve"> |-------------------|-------------------|</w:t>
            </w:r>
          </w:p>
          <w:p w14:paraId="3B9E7E12" w14:textId="77777777" w:rsidR="001E39B9" w:rsidRPr="008303E6" w:rsidRDefault="001E39B9" w:rsidP="001E39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>Сума вiд'ємних членiв: 0.000</w:t>
            </w:r>
          </w:p>
          <w:p w14:paraId="4A5746D7" w14:textId="77777777" w:rsidR="001E39B9" w:rsidRPr="008303E6" w:rsidRDefault="001E39B9" w:rsidP="001E39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 xml:space="preserve"> |-------------------|-------------------|</w:t>
            </w:r>
          </w:p>
          <w:p w14:paraId="114578D4" w14:textId="77777777" w:rsidR="001E39B9" w:rsidRPr="008303E6" w:rsidRDefault="001E39B9" w:rsidP="001E39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 xml:space="preserve"> |         x         |         y         |</w:t>
            </w:r>
          </w:p>
          <w:p w14:paraId="313924E0" w14:textId="77777777" w:rsidR="001E39B9" w:rsidRPr="008303E6" w:rsidRDefault="001E39B9" w:rsidP="001E39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 xml:space="preserve"> |     1.200         |    -3.649         |</w:t>
            </w:r>
          </w:p>
          <w:p w14:paraId="78486044" w14:textId="77777777" w:rsidR="001E39B9" w:rsidRPr="008303E6" w:rsidRDefault="001E39B9" w:rsidP="001E39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 xml:space="preserve"> |     1.400         |    -6.654         |</w:t>
            </w:r>
          </w:p>
          <w:p w14:paraId="0BA20811" w14:textId="77777777" w:rsidR="001E39B9" w:rsidRPr="008303E6" w:rsidRDefault="001E39B9" w:rsidP="001E39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 xml:space="preserve"> |     1.600         |   -12.109         |</w:t>
            </w:r>
          </w:p>
          <w:p w14:paraId="621C3549" w14:textId="77777777" w:rsidR="001E39B9" w:rsidRPr="008303E6" w:rsidRDefault="001E39B9" w:rsidP="001E39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 xml:space="preserve"> |     1.800         |   -21.938         |</w:t>
            </w:r>
          </w:p>
          <w:p w14:paraId="6F352BCD" w14:textId="77777777" w:rsidR="001E39B9" w:rsidRPr="008303E6" w:rsidRDefault="001E39B9" w:rsidP="001E39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 xml:space="preserve"> |     2.000         |   -39.515         |</w:t>
            </w:r>
          </w:p>
          <w:p w14:paraId="65DE4218" w14:textId="77777777" w:rsidR="001E39B9" w:rsidRPr="008303E6" w:rsidRDefault="001E39B9" w:rsidP="001E39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 xml:space="preserve"> |-------------------|-------------------|</w:t>
            </w:r>
          </w:p>
          <w:p w14:paraId="1A9A7ED8" w14:textId="77777777" w:rsidR="001E39B9" w:rsidRPr="008303E6" w:rsidRDefault="001E39B9" w:rsidP="001E39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>Сума вiд'ємних членiв: -83.867</w:t>
            </w:r>
          </w:p>
          <w:p w14:paraId="3400DC11" w14:textId="77777777" w:rsidR="001E39B9" w:rsidRPr="008303E6" w:rsidRDefault="001E39B9" w:rsidP="001E39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 xml:space="preserve"> |-------------------|-------------------|</w:t>
            </w:r>
          </w:p>
          <w:p w14:paraId="2007497A" w14:textId="77777777" w:rsidR="001E39B9" w:rsidRPr="008303E6" w:rsidRDefault="001E39B9" w:rsidP="001E39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 xml:space="preserve"> |         x         |         y         |</w:t>
            </w:r>
          </w:p>
          <w:p w14:paraId="529A83DE" w14:textId="77777777" w:rsidR="001E39B9" w:rsidRPr="008303E6" w:rsidRDefault="001E39B9" w:rsidP="001E39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 xml:space="preserve"> |     1.200         |   -15.935         |</w:t>
            </w:r>
          </w:p>
          <w:p w14:paraId="0CC1BE7B" w14:textId="77777777" w:rsidR="001E39B9" w:rsidRPr="008303E6" w:rsidRDefault="001E39B9" w:rsidP="001E39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 xml:space="preserve"> |     1.400         |   -27.695         |</w:t>
            </w:r>
          </w:p>
          <w:p w14:paraId="7FB53E8F" w14:textId="77777777" w:rsidR="001E39B9" w:rsidRPr="008303E6" w:rsidRDefault="001E39B9" w:rsidP="001E39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 xml:space="preserve"> |     1.600         |   -48.284         |</w:t>
            </w:r>
          </w:p>
          <w:p w14:paraId="672DF7E5" w14:textId="77777777" w:rsidR="001E39B9" w:rsidRPr="008303E6" w:rsidRDefault="001E39B9" w:rsidP="001E39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 xml:space="preserve"> |     1.800         |   -84.376         |</w:t>
            </w:r>
          </w:p>
          <w:p w14:paraId="698C0772" w14:textId="77777777" w:rsidR="001E39B9" w:rsidRPr="008303E6" w:rsidRDefault="001E39B9" w:rsidP="001E39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 xml:space="preserve"> |     2.000         |  -147.678         |</w:t>
            </w:r>
          </w:p>
          <w:p w14:paraId="3C0698E6" w14:textId="77777777" w:rsidR="001E39B9" w:rsidRPr="008303E6" w:rsidRDefault="001E39B9" w:rsidP="001E39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 xml:space="preserve"> |-------------------|-------------------|</w:t>
            </w:r>
          </w:p>
          <w:p w14:paraId="08D1330C" w14:textId="64248C64" w:rsidR="00B71666" w:rsidRPr="008303E6" w:rsidRDefault="001E39B9" w:rsidP="001E39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>Сума вiд'ємних членiв: -323.969</w:t>
            </w:r>
          </w:p>
        </w:tc>
      </w:tr>
    </w:tbl>
    <w:p w14:paraId="76D11C93" w14:textId="77777777" w:rsidR="00FB3DDA" w:rsidRPr="008303E6" w:rsidRDefault="00FB3DDA" w:rsidP="00B71666">
      <w:pPr>
        <w:pStyle w:val="1Header"/>
      </w:pPr>
    </w:p>
    <w:p w14:paraId="1E80DBAD" w14:textId="5580A8B6" w:rsidR="00147B1C" w:rsidRPr="008303E6" w:rsidRDefault="00147B1C" w:rsidP="00B71666">
      <w:pPr>
        <w:pStyle w:val="1Header"/>
      </w:pPr>
      <w:r w:rsidRPr="008303E6">
        <w:t>Варіант 8. Задача 4</w:t>
      </w:r>
    </w:p>
    <w:p w14:paraId="6242A0FF" w14:textId="1C9A86AA" w:rsidR="00147B1C" w:rsidRPr="008303E6" w:rsidRDefault="00147B1C" w:rsidP="00147B1C">
      <w:pPr>
        <w:pStyle w:val="1Normal"/>
        <w:rPr>
          <w:lang w:eastAsia="ru-RU"/>
        </w:rPr>
      </w:pPr>
    </w:p>
    <w:p w14:paraId="47C92680" w14:textId="39B12DFB" w:rsidR="00147B1C" w:rsidRPr="008303E6" w:rsidRDefault="00863992" w:rsidP="00147B1C">
      <w:pPr>
        <w:pStyle w:val="1Header"/>
      </w:pPr>
      <w:r w:rsidRPr="008303E6">
        <w:rPr>
          <w:noProof/>
        </w:rPr>
        <w:drawing>
          <wp:anchor distT="0" distB="0" distL="114300" distR="114300" simplePos="0" relativeHeight="251670528" behindDoc="0" locked="0" layoutInCell="1" allowOverlap="1" wp14:anchorId="2C597F4E" wp14:editId="4C20ACFC">
            <wp:simplePos x="0" y="0"/>
            <wp:positionH relativeFrom="column">
              <wp:posOffset>8890</wp:posOffset>
            </wp:positionH>
            <wp:positionV relativeFrom="paragraph">
              <wp:posOffset>1001395</wp:posOffset>
            </wp:positionV>
            <wp:extent cx="3673158" cy="571550"/>
            <wp:effectExtent l="0" t="0" r="3810" b="0"/>
            <wp:wrapTopAndBottom/>
            <wp:docPr id="1878187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187838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303E6">
        <w:rPr>
          <w:noProof/>
        </w:rPr>
        <w:drawing>
          <wp:anchor distT="0" distB="0" distL="114300" distR="114300" simplePos="0" relativeHeight="251669504" behindDoc="0" locked="0" layoutInCell="1" allowOverlap="1" wp14:anchorId="0A57D263" wp14:editId="5D85D2C6">
            <wp:simplePos x="0" y="0"/>
            <wp:positionH relativeFrom="column">
              <wp:posOffset>5715</wp:posOffset>
            </wp:positionH>
            <wp:positionV relativeFrom="paragraph">
              <wp:posOffset>315595</wp:posOffset>
            </wp:positionV>
            <wp:extent cx="6120765" cy="615315"/>
            <wp:effectExtent l="0" t="0" r="0" b="0"/>
            <wp:wrapTopAndBottom/>
            <wp:docPr id="928542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4286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47B1C" w:rsidRPr="008303E6">
        <w:t>Умова</w:t>
      </w:r>
      <w:r w:rsidRPr="008303E6">
        <w:t>:</w:t>
      </w:r>
    </w:p>
    <w:p w14:paraId="39F7DB6B" w14:textId="4BB5CC35" w:rsidR="00147B1C" w:rsidRPr="008303E6" w:rsidRDefault="00147B1C" w:rsidP="00147B1C">
      <w:pPr>
        <w:pStyle w:val="1Header"/>
      </w:pPr>
      <w:r w:rsidRPr="008303E6">
        <w:t>Формалізація задачі</w:t>
      </w:r>
    </w:p>
    <w:p w14:paraId="64B4B9EA" w14:textId="6CB6FB7D" w:rsidR="00147B1C" w:rsidRPr="008303E6" w:rsidRDefault="003F3D73" w:rsidP="003F3D73">
      <w:pPr>
        <w:pStyle w:val="1Normal"/>
        <w:numPr>
          <w:ilvl w:val="0"/>
          <w:numId w:val="35"/>
        </w:numPr>
        <w:rPr>
          <w:lang w:eastAsia="ru-RU"/>
        </w:rPr>
      </w:pPr>
      <w:r w:rsidRPr="008303E6">
        <w:rPr>
          <w:i/>
          <w:iCs/>
          <w:lang w:eastAsia="ru-RU"/>
        </w:rPr>
        <w:t>Вхідні дані: x – дійсне число, вводиться користувачем, eps – точність обрахунку, вводиться користувачем.</w:t>
      </w:r>
    </w:p>
    <w:p w14:paraId="76CFC44E" w14:textId="636B0719" w:rsidR="003F3D73" w:rsidRPr="008303E6" w:rsidRDefault="003F3D73" w:rsidP="003F3D73">
      <w:pPr>
        <w:pStyle w:val="1Normal"/>
        <w:numPr>
          <w:ilvl w:val="0"/>
          <w:numId w:val="35"/>
        </w:numPr>
        <w:rPr>
          <w:lang w:eastAsia="ru-RU"/>
        </w:rPr>
      </w:pPr>
      <w:r w:rsidRPr="008303E6">
        <w:rPr>
          <w:i/>
          <w:iCs/>
          <w:lang w:eastAsia="ru-RU"/>
        </w:rPr>
        <w:t>Вихідні дані:x1 – результат обрахунку виразу. Результат виразу обрахований за допомогою бібліотеки &lt;cmath&gt;.</w:t>
      </w:r>
    </w:p>
    <w:p w14:paraId="75931EC9" w14:textId="4A112102" w:rsidR="003F3D73" w:rsidRPr="008303E6" w:rsidRDefault="003F3D73" w:rsidP="003F3D73">
      <w:pPr>
        <w:pStyle w:val="1Normal"/>
        <w:numPr>
          <w:ilvl w:val="0"/>
          <w:numId w:val="35"/>
        </w:numPr>
        <w:rPr>
          <w:lang w:eastAsia="ru-RU"/>
        </w:rPr>
      </w:pPr>
      <w:r w:rsidRPr="008303E6">
        <w:rPr>
          <w:i/>
          <w:iCs/>
          <w:lang w:eastAsia="ru-RU"/>
        </w:rPr>
        <w:t xml:space="preserve">Тип даних: double, </w:t>
      </w:r>
      <w:r w:rsidRPr="008303E6">
        <w:rPr>
          <w:i/>
          <w:iCs/>
        </w:rPr>
        <w:t>оскільки він забезпечує достатню точність для дробових і великих чисел.</w:t>
      </w:r>
    </w:p>
    <w:p w14:paraId="3863DCD0" w14:textId="26C09474" w:rsidR="003F3D73" w:rsidRPr="008303E6" w:rsidRDefault="003F3D73" w:rsidP="003F3D73">
      <w:pPr>
        <w:pStyle w:val="1Normal"/>
        <w:numPr>
          <w:ilvl w:val="0"/>
          <w:numId w:val="35"/>
        </w:numPr>
        <w:rPr>
          <w:lang w:eastAsia="ru-RU"/>
        </w:rPr>
      </w:pPr>
      <w:r w:rsidRPr="008303E6">
        <w:rPr>
          <w:i/>
          <w:iCs/>
          <w:lang w:eastAsia="ru-RU"/>
        </w:rPr>
        <w:t>Тестування: Перевірити роботу програми</w:t>
      </w:r>
    </w:p>
    <w:p w14:paraId="221887F9" w14:textId="144C9A1C" w:rsidR="00147B1C" w:rsidRPr="008303E6" w:rsidRDefault="00147B1C" w:rsidP="00147B1C">
      <w:pPr>
        <w:pStyle w:val="1Header"/>
      </w:pPr>
      <w:r w:rsidRPr="008303E6">
        <w:t>Алгоритм:</w:t>
      </w:r>
    </w:p>
    <w:p w14:paraId="59624757" w14:textId="1B62C24F" w:rsidR="00147B1C" w:rsidRPr="008303E6" w:rsidRDefault="00863992" w:rsidP="00863992">
      <w:pPr>
        <w:pStyle w:val="1Normal"/>
        <w:numPr>
          <w:ilvl w:val="0"/>
          <w:numId w:val="34"/>
        </w:numPr>
        <w:rPr>
          <w:lang w:eastAsia="ru-RU"/>
        </w:rPr>
      </w:pPr>
      <w:r w:rsidRPr="008303E6">
        <w:rPr>
          <w:lang w:eastAsia="ru-RU"/>
        </w:rPr>
        <w:t>Початок. {2}</w:t>
      </w:r>
    </w:p>
    <w:p w14:paraId="7FD871E3" w14:textId="70B2D0D4" w:rsidR="00863992" w:rsidRPr="008303E6" w:rsidRDefault="00863992" w:rsidP="00863992">
      <w:pPr>
        <w:pStyle w:val="1Normal"/>
        <w:numPr>
          <w:ilvl w:val="0"/>
          <w:numId w:val="34"/>
        </w:numPr>
        <w:rPr>
          <w:lang w:eastAsia="ru-RU"/>
        </w:rPr>
      </w:pPr>
      <w:r w:rsidRPr="008303E6">
        <w:rPr>
          <w:lang w:eastAsia="ru-RU"/>
        </w:rPr>
        <w:t>Ввести x та eps. {3}</w:t>
      </w:r>
    </w:p>
    <w:p w14:paraId="5B33BD5D" w14:textId="75CA3A1E" w:rsidR="00863992" w:rsidRPr="008303E6" w:rsidRDefault="00863992" w:rsidP="00863992">
      <w:pPr>
        <w:pStyle w:val="1Normal"/>
        <w:numPr>
          <w:ilvl w:val="0"/>
          <w:numId w:val="34"/>
        </w:numPr>
        <w:rPr>
          <w:lang w:eastAsia="ru-RU"/>
        </w:rPr>
      </w:pPr>
      <w:r w:rsidRPr="008303E6">
        <w:rPr>
          <w:lang w:eastAsia="ru-RU"/>
        </w:rPr>
        <w:t>Обрахувати умову A = 1 + x0. {4}</w:t>
      </w:r>
    </w:p>
    <w:p w14:paraId="768D7C70" w14:textId="7089AFE5" w:rsidR="00863992" w:rsidRPr="008303E6" w:rsidRDefault="00863992" w:rsidP="00863992">
      <w:pPr>
        <w:pStyle w:val="1Normal"/>
        <w:numPr>
          <w:ilvl w:val="0"/>
          <w:numId w:val="34"/>
        </w:numPr>
        <w:rPr>
          <w:lang w:eastAsia="ru-RU"/>
        </w:rPr>
      </w:pPr>
      <w:r w:rsidRPr="008303E6">
        <w:rPr>
          <w:lang w:eastAsia="ru-RU"/>
        </w:rPr>
        <w:t xml:space="preserve">Якщо x0 </w:t>
      </w:r>
      <w:r w:rsidRPr="008303E6">
        <w:rPr>
          <w:rFonts w:cs="Times New Roman"/>
          <w:lang w:eastAsia="ru-RU"/>
        </w:rPr>
        <w:t>≥</w:t>
      </w:r>
      <w:r w:rsidRPr="008303E6">
        <w:rPr>
          <w:lang w:eastAsia="ru-RU"/>
        </w:rPr>
        <w:t xml:space="preserve"> 0 то {5}, інакше {11}</w:t>
      </w:r>
    </w:p>
    <w:p w14:paraId="41BDA195" w14:textId="5E410A75" w:rsidR="00863992" w:rsidRPr="008303E6" w:rsidRDefault="00863992" w:rsidP="00863992">
      <w:pPr>
        <w:pStyle w:val="1Normal"/>
        <w:numPr>
          <w:ilvl w:val="0"/>
          <w:numId w:val="34"/>
        </w:numPr>
        <w:rPr>
          <w:lang w:eastAsia="ru-RU"/>
        </w:rPr>
      </w:pPr>
      <w:r w:rsidRPr="008303E6">
        <w:rPr>
          <w:lang w:eastAsia="ru-RU"/>
        </w:rPr>
        <w:t>Обрахувати початкове значення x1. {6}</w:t>
      </w:r>
    </w:p>
    <w:p w14:paraId="225E277C" w14:textId="1DFC6715" w:rsidR="00863992" w:rsidRPr="008303E6" w:rsidRDefault="00863992" w:rsidP="00863992">
      <w:pPr>
        <w:pStyle w:val="1Normal"/>
        <w:numPr>
          <w:ilvl w:val="0"/>
          <w:numId w:val="34"/>
        </w:numPr>
        <w:rPr>
          <w:lang w:eastAsia="ru-RU"/>
        </w:rPr>
      </w:pPr>
      <w:r w:rsidRPr="008303E6">
        <w:rPr>
          <w:lang w:eastAsia="ru-RU"/>
        </w:rPr>
        <w:t>Прирівняти x0 до значення x1. {7}</w:t>
      </w:r>
    </w:p>
    <w:p w14:paraId="1D0B95B8" w14:textId="66983FF1" w:rsidR="00863992" w:rsidRPr="008303E6" w:rsidRDefault="00863992" w:rsidP="00863992">
      <w:pPr>
        <w:pStyle w:val="1Normal"/>
        <w:numPr>
          <w:ilvl w:val="0"/>
          <w:numId w:val="34"/>
        </w:numPr>
        <w:rPr>
          <w:lang w:eastAsia="ru-RU"/>
        </w:rPr>
      </w:pPr>
      <w:r w:rsidRPr="008303E6">
        <w:rPr>
          <w:lang w:eastAsia="ru-RU"/>
        </w:rPr>
        <w:t>Обрахувати x1. {8}</w:t>
      </w:r>
    </w:p>
    <w:p w14:paraId="5915ED75" w14:textId="1AC1C941" w:rsidR="00863992" w:rsidRPr="008303E6" w:rsidRDefault="00863992" w:rsidP="00863992">
      <w:pPr>
        <w:pStyle w:val="1Normal"/>
        <w:numPr>
          <w:ilvl w:val="0"/>
          <w:numId w:val="34"/>
        </w:numPr>
        <w:rPr>
          <w:lang w:eastAsia="ru-RU"/>
        </w:rPr>
      </w:pPr>
      <w:r w:rsidRPr="008303E6">
        <w:rPr>
          <w:lang w:eastAsia="ru-RU"/>
        </w:rPr>
        <w:t xml:space="preserve">Якщо |x1 – x0| </w:t>
      </w:r>
      <w:r w:rsidRPr="008303E6">
        <w:rPr>
          <w:rFonts w:cs="Times New Roman"/>
          <w:lang w:eastAsia="ru-RU"/>
        </w:rPr>
        <w:t>≥</w:t>
      </w:r>
      <w:r w:rsidRPr="008303E6">
        <w:rPr>
          <w:lang w:eastAsia="ru-RU"/>
        </w:rPr>
        <w:t xml:space="preserve"> eps то {6}, інакше. {9}</w:t>
      </w:r>
    </w:p>
    <w:p w14:paraId="18D017E5" w14:textId="6B185B9F" w:rsidR="00863992" w:rsidRPr="008303E6" w:rsidRDefault="00863992" w:rsidP="00863992">
      <w:pPr>
        <w:pStyle w:val="1Normal"/>
        <w:numPr>
          <w:ilvl w:val="0"/>
          <w:numId w:val="34"/>
        </w:numPr>
        <w:rPr>
          <w:lang w:eastAsia="ru-RU"/>
        </w:rPr>
      </w:pPr>
      <w:r w:rsidRPr="008303E6">
        <w:rPr>
          <w:lang w:eastAsia="ru-RU"/>
        </w:rPr>
        <w:t>Вивести значення x1. {10}</w:t>
      </w:r>
    </w:p>
    <w:p w14:paraId="700C8F8D" w14:textId="0D5F91D8" w:rsidR="00863992" w:rsidRPr="008303E6" w:rsidRDefault="00863992" w:rsidP="00863992">
      <w:pPr>
        <w:pStyle w:val="1Normal"/>
        <w:numPr>
          <w:ilvl w:val="0"/>
          <w:numId w:val="34"/>
        </w:numPr>
        <w:ind w:left="567"/>
        <w:rPr>
          <w:lang w:eastAsia="ru-RU"/>
        </w:rPr>
      </w:pPr>
      <w:r w:rsidRPr="008303E6">
        <w:rPr>
          <w:lang w:eastAsia="ru-RU"/>
        </w:rPr>
        <w:t xml:space="preserve">Обрахувати та вивести </w:t>
      </w:r>
      <m:oMath>
        <m:rad>
          <m:radPr>
            <m:degHide m:val="1"/>
            <m:ctrlPr>
              <w:rPr>
                <w:rFonts w:ascii="Cambria Math" w:hAnsi="Cambria Math"/>
                <w:i/>
                <w:lang w:eastAsia="ru-RU"/>
              </w:rPr>
            </m:ctrlPr>
          </m:radPr>
          <m:deg/>
          <m:e>
            <m:r>
              <w:rPr>
                <w:rFonts w:ascii="Cambria Math" w:hAnsi="Cambria Math"/>
                <w:lang w:eastAsia="ru-RU"/>
              </w:rPr>
              <m:t>1+x</m:t>
            </m:r>
          </m:e>
        </m:rad>
      </m:oMath>
      <w:r w:rsidRPr="008303E6">
        <w:rPr>
          <w:rFonts w:eastAsiaTheme="minorEastAsia"/>
          <w:lang w:eastAsia="ru-RU"/>
        </w:rPr>
        <w:t>. {12}</w:t>
      </w:r>
    </w:p>
    <w:p w14:paraId="372A40B3" w14:textId="3B521490" w:rsidR="00863992" w:rsidRPr="008303E6" w:rsidRDefault="00863992" w:rsidP="00863992">
      <w:pPr>
        <w:pStyle w:val="1Normal"/>
        <w:numPr>
          <w:ilvl w:val="0"/>
          <w:numId w:val="34"/>
        </w:numPr>
        <w:ind w:left="567"/>
        <w:rPr>
          <w:lang w:eastAsia="ru-RU"/>
        </w:rPr>
      </w:pPr>
      <w:r w:rsidRPr="008303E6">
        <w:rPr>
          <w:rFonts w:eastAsiaTheme="minorEastAsia"/>
          <w:lang w:eastAsia="ru-RU"/>
        </w:rPr>
        <w:t>Вивисти повідомлення про помилку.</w:t>
      </w:r>
    </w:p>
    <w:p w14:paraId="5CDC905C" w14:textId="56EBA88F" w:rsidR="00863992" w:rsidRPr="008303E6" w:rsidRDefault="00863992" w:rsidP="00863992">
      <w:pPr>
        <w:pStyle w:val="1Normal"/>
        <w:numPr>
          <w:ilvl w:val="0"/>
          <w:numId w:val="34"/>
        </w:numPr>
        <w:ind w:left="567"/>
        <w:rPr>
          <w:lang w:eastAsia="ru-RU"/>
        </w:rPr>
      </w:pPr>
      <w:r w:rsidRPr="008303E6">
        <w:rPr>
          <w:rFonts w:eastAsiaTheme="minorEastAsia"/>
          <w:lang w:eastAsia="ru-RU"/>
        </w:rPr>
        <w:t>Кінець.</w:t>
      </w:r>
    </w:p>
    <w:p w14:paraId="04FC4CDA" w14:textId="721979ED" w:rsidR="00147B1C" w:rsidRPr="008303E6" w:rsidRDefault="00147B1C" w:rsidP="00147B1C">
      <w:pPr>
        <w:pStyle w:val="1Header"/>
      </w:pPr>
      <w:r w:rsidRPr="008303E6">
        <w:t>Код:</w:t>
      </w:r>
    </w:p>
    <w:p w14:paraId="2EAFBB66" w14:textId="77777777" w:rsidR="00863992" w:rsidRPr="008303E6" w:rsidRDefault="00863992" w:rsidP="00863992">
      <w:pPr>
        <w:pStyle w:val="1Code"/>
        <w:rPr>
          <w:lang w:val="uk-UA"/>
        </w:rPr>
      </w:pPr>
      <w:r w:rsidRPr="008303E6">
        <w:rPr>
          <w:lang w:val="uk-UA"/>
        </w:rPr>
        <w:t>#include &lt;iostream&gt;</w:t>
      </w:r>
    </w:p>
    <w:p w14:paraId="26B510EC" w14:textId="77777777" w:rsidR="00863992" w:rsidRPr="008303E6" w:rsidRDefault="00863992" w:rsidP="00863992">
      <w:pPr>
        <w:pStyle w:val="1Code"/>
        <w:rPr>
          <w:lang w:val="uk-UA"/>
        </w:rPr>
      </w:pPr>
      <w:r w:rsidRPr="008303E6">
        <w:rPr>
          <w:lang w:val="uk-UA"/>
        </w:rPr>
        <w:t>#include &lt;cmath&gt;</w:t>
      </w:r>
    </w:p>
    <w:p w14:paraId="0B56F18C" w14:textId="77777777" w:rsidR="00863992" w:rsidRPr="008303E6" w:rsidRDefault="00863992" w:rsidP="00863992">
      <w:pPr>
        <w:pStyle w:val="1Code"/>
        <w:rPr>
          <w:lang w:val="uk-UA"/>
        </w:rPr>
      </w:pPr>
      <w:r w:rsidRPr="008303E6">
        <w:rPr>
          <w:lang w:val="uk-UA"/>
        </w:rPr>
        <w:t>using namespace std;</w:t>
      </w:r>
    </w:p>
    <w:p w14:paraId="217D4A19" w14:textId="77777777" w:rsidR="00863992" w:rsidRPr="008303E6" w:rsidRDefault="00863992" w:rsidP="00863992">
      <w:pPr>
        <w:pStyle w:val="1Code"/>
        <w:rPr>
          <w:lang w:val="uk-UA"/>
        </w:rPr>
      </w:pPr>
    </w:p>
    <w:p w14:paraId="5E906A6F" w14:textId="77777777" w:rsidR="00863992" w:rsidRPr="008303E6" w:rsidRDefault="00863992" w:rsidP="00863992">
      <w:pPr>
        <w:pStyle w:val="1Code"/>
        <w:rPr>
          <w:lang w:val="uk-UA"/>
        </w:rPr>
      </w:pPr>
      <w:r w:rsidRPr="008303E6">
        <w:rPr>
          <w:lang w:val="uk-UA"/>
        </w:rPr>
        <w:t>int main()</w:t>
      </w:r>
    </w:p>
    <w:p w14:paraId="65501DDB" w14:textId="77777777" w:rsidR="00863992" w:rsidRPr="008303E6" w:rsidRDefault="00863992" w:rsidP="00863992">
      <w:pPr>
        <w:pStyle w:val="1Code"/>
        <w:rPr>
          <w:lang w:val="uk-UA"/>
        </w:rPr>
      </w:pPr>
      <w:r w:rsidRPr="008303E6">
        <w:rPr>
          <w:lang w:val="uk-UA"/>
        </w:rPr>
        <w:lastRenderedPageBreak/>
        <w:t>{</w:t>
      </w:r>
    </w:p>
    <w:p w14:paraId="4D964C39" w14:textId="77777777" w:rsidR="00863992" w:rsidRPr="008303E6" w:rsidRDefault="00863992" w:rsidP="00863992">
      <w:pPr>
        <w:pStyle w:val="1Code"/>
        <w:rPr>
          <w:lang w:val="uk-UA"/>
        </w:rPr>
      </w:pPr>
      <w:r w:rsidRPr="008303E6">
        <w:rPr>
          <w:lang w:val="uk-UA"/>
        </w:rPr>
        <w:t xml:space="preserve">    setlocale(0, "ukr");</w:t>
      </w:r>
    </w:p>
    <w:p w14:paraId="19F7159B" w14:textId="77777777" w:rsidR="00863992" w:rsidRPr="008303E6" w:rsidRDefault="00863992" w:rsidP="00863992">
      <w:pPr>
        <w:pStyle w:val="1Code"/>
        <w:rPr>
          <w:lang w:val="uk-UA"/>
        </w:rPr>
      </w:pPr>
      <w:r w:rsidRPr="008303E6">
        <w:rPr>
          <w:lang w:val="uk-UA"/>
        </w:rPr>
        <w:t xml:space="preserve">    double x0 = 1, x1, A, eps;</w:t>
      </w:r>
    </w:p>
    <w:p w14:paraId="37048831" w14:textId="77777777" w:rsidR="00863992" w:rsidRPr="008303E6" w:rsidRDefault="00863992" w:rsidP="00863992">
      <w:pPr>
        <w:pStyle w:val="1Code"/>
        <w:rPr>
          <w:lang w:val="uk-UA"/>
        </w:rPr>
      </w:pPr>
      <w:r w:rsidRPr="008303E6">
        <w:rPr>
          <w:lang w:val="uk-UA"/>
        </w:rPr>
        <w:t xml:space="preserve">    cout &lt;&lt; "Введiть x та eps: ";</w:t>
      </w:r>
    </w:p>
    <w:p w14:paraId="43E99212" w14:textId="77777777" w:rsidR="00863992" w:rsidRPr="008303E6" w:rsidRDefault="00863992" w:rsidP="00863992">
      <w:pPr>
        <w:pStyle w:val="1Code"/>
        <w:rPr>
          <w:lang w:val="uk-UA"/>
        </w:rPr>
      </w:pPr>
      <w:r w:rsidRPr="008303E6">
        <w:rPr>
          <w:lang w:val="uk-UA"/>
        </w:rPr>
        <w:t xml:space="preserve">    cin &gt;&gt; x0 &gt;&gt; eps;</w:t>
      </w:r>
    </w:p>
    <w:p w14:paraId="7295A74F" w14:textId="77777777" w:rsidR="00863992" w:rsidRPr="008303E6" w:rsidRDefault="00863992" w:rsidP="00863992">
      <w:pPr>
        <w:pStyle w:val="1Code"/>
        <w:rPr>
          <w:lang w:val="uk-UA"/>
        </w:rPr>
      </w:pPr>
      <w:r w:rsidRPr="008303E6">
        <w:rPr>
          <w:lang w:val="uk-UA"/>
        </w:rPr>
        <w:t xml:space="preserve">    A = 1 + x0;</w:t>
      </w:r>
    </w:p>
    <w:p w14:paraId="72407BAE" w14:textId="77777777" w:rsidR="00863992" w:rsidRPr="008303E6" w:rsidRDefault="00863992" w:rsidP="00863992">
      <w:pPr>
        <w:pStyle w:val="1Code"/>
        <w:rPr>
          <w:lang w:val="uk-UA"/>
        </w:rPr>
      </w:pPr>
      <w:r w:rsidRPr="008303E6">
        <w:rPr>
          <w:lang w:val="uk-UA"/>
        </w:rPr>
        <w:t xml:space="preserve">    if (x0 &gt;= 0)</w:t>
      </w:r>
    </w:p>
    <w:p w14:paraId="2ED5B753" w14:textId="77777777" w:rsidR="00863992" w:rsidRPr="008303E6" w:rsidRDefault="00863992" w:rsidP="00863992">
      <w:pPr>
        <w:pStyle w:val="1Code"/>
        <w:rPr>
          <w:lang w:val="uk-UA"/>
        </w:rPr>
      </w:pPr>
      <w:r w:rsidRPr="008303E6">
        <w:rPr>
          <w:lang w:val="uk-UA"/>
        </w:rPr>
        <w:t xml:space="preserve">    {</w:t>
      </w:r>
    </w:p>
    <w:p w14:paraId="57E6C165" w14:textId="77777777" w:rsidR="00863992" w:rsidRPr="008303E6" w:rsidRDefault="00863992" w:rsidP="00863992">
      <w:pPr>
        <w:pStyle w:val="1Code"/>
        <w:rPr>
          <w:lang w:val="uk-UA"/>
        </w:rPr>
      </w:pPr>
      <w:r w:rsidRPr="008303E6">
        <w:rPr>
          <w:lang w:val="uk-UA"/>
        </w:rPr>
        <w:t xml:space="preserve">        x1 = 0.5 * (x0 + A / x0);</w:t>
      </w:r>
    </w:p>
    <w:p w14:paraId="4A961C27" w14:textId="77777777" w:rsidR="00863992" w:rsidRPr="008303E6" w:rsidRDefault="00863992" w:rsidP="00863992">
      <w:pPr>
        <w:pStyle w:val="1Code"/>
        <w:rPr>
          <w:lang w:val="uk-UA"/>
        </w:rPr>
      </w:pPr>
      <w:r w:rsidRPr="008303E6">
        <w:rPr>
          <w:lang w:val="uk-UA"/>
        </w:rPr>
        <w:t xml:space="preserve">        while (fabs(x1 - x0) &gt;= eps) {</w:t>
      </w:r>
    </w:p>
    <w:p w14:paraId="7BC2E38C" w14:textId="77777777" w:rsidR="00863992" w:rsidRPr="008303E6" w:rsidRDefault="00863992" w:rsidP="00863992">
      <w:pPr>
        <w:pStyle w:val="1Code"/>
        <w:rPr>
          <w:lang w:val="uk-UA"/>
        </w:rPr>
      </w:pPr>
      <w:r w:rsidRPr="008303E6">
        <w:rPr>
          <w:lang w:val="uk-UA"/>
        </w:rPr>
        <w:t xml:space="preserve">            x0 = x1;</w:t>
      </w:r>
    </w:p>
    <w:p w14:paraId="7EA07AD3" w14:textId="77777777" w:rsidR="00863992" w:rsidRPr="008303E6" w:rsidRDefault="00863992" w:rsidP="00863992">
      <w:pPr>
        <w:pStyle w:val="1Code"/>
        <w:rPr>
          <w:lang w:val="uk-UA"/>
        </w:rPr>
      </w:pPr>
      <w:r w:rsidRPr="008303E6">
        <w:rPr>
          <w:lang w:val="uk-UA"/>
        </w:rPr>
        <w:t xml:space="preserve">            x1 = 0.5 * (x0 + A / x0);</w:t>
      </w:r>
    </w:p>
    <w:p w14:paraId="6D94F25A" w14:textId="77777777" w:rsidR="00863992" w:rsidRPr="008303E6" w:rsidRDefault="00863992" w:rsidP="00863992">
      <w:pPr>
        <w:pStyle w:val="1Code"/>
        <w:rPr>
          <w:lang w:val="uk-UA"/>
        </w:rPr>
      </w:pPr>
      <w:r w:rsidRPr="008303E6">
        <w:rPr>
          <w:lang w:val="uk-UA"/>
        </w:rPr>
        <w:t xml:space="preserve">        }</w:t>
      </w:r>
    </w:p>
    <w:p w14:paraId="062250B9" w14:textId="77777777" w:rsidR="00863992" w:rsidRPr="008303E6" w:rsidRDefault="00863992" w:rsidP="00863992">
      <w:pPr>
        <w:pStyle w:val="1Code"/>
        <w:rPr>
          <w:lang w:val="uk-UA"/>
        </w:rPr>
      </w:pPr>
      <w:r w:rsidRPr="008303E6">
        <w:rPr>
          <w:lang w:val="uk-UA"/>
        </w:rPr>
        <w:t xml:space="preserve">        cout &lt;&lt; "Корiнь з (1 + x) = " &lt;&lt; x1 &lt;&lt; endl;</w:t>
      </w:r>
    </w:p>
    <w:p w14:paraId="6D7F7D94" w14:textId="77777777" w:rsidR="00863992" w:rsidRPr="008303E6" w:rsidRDefault="00863992" w:rsidP="00863992">
      <w:pPr>
        <w:pStyle w:val="1Code"/>
        <w:rPr>
          <w:lang w:val="uk-UA"/>
        </w:rPr>
      </w:pPr>
      <w:r w:rsidRPr="008303E6">
        <w:rPr>
          <w:lang w:val="uk-UA"/>
        </w:rPr>
        <w:t xml:space="preserve">        cout &lt;&lt; "Перевiрка sqrt(1 + x) = " &lt;&lt; sqrt(A);</w:t>
      </w:r>
    </w:p>
    <w:p w14:paraId="4F0195B2" w14:textId="77777777" w:rsidR="00863992" w:rsidRPr="008303E6" w:rsidRDefault="00863992" w:rsidP="00863992">
      <w:pPr>
        <w:pStyle w:val="1Code"/>
        <w:rPr>
          <w:lang w:val="uk-UA"/>
        </w:rPr>
      </w:pPr>
      <w:r w:rsidRPr="008303E6">
        <w:rPr>
          <w:lang w:val="uk-UA"/>
        </w:rPr>
        <w:t xml:space="preserve">    }</w:t>
      </w:r>
    </w:p>
    <w:p w14:paraId="0AD89C1E" w14:textId="77777777" w:rsidR="00863992" w:rsidRPr="008303E6" w:rsidRDefault="00863992" w:rsidP="00863992">
      <w:pPr>
        <w:pStyle w:val="1Code"/>
        <w:rPr>
          <w:lang w:val="uk-UA"/>
        </w:rPr>
      </w:pPr>
      <w:r w:rsidRPr="008303E6">
        <w:rPr>
          <w:lang w:val="uk-UA"/>
        </w:rPr>
        <w:t xml:space="preserve">    else</w:t>
      </w:r>
    </w:p>
    <w:p w14:paraId="32E9E532" w14:textId="77777777" w:rsidR="00863992" w:rsidRPr="008303E6" w:rsidRDefault="00863992" w:rsidP="00863992">
      <w:pPr>
        <w:pStyle w:val="1Code"/>
        <w:rPr>
          <w:lang w:val="uk-UA"/>
        </w:rPr>
      </w:pPr>
      <w:r w:rsidRPr="008303E6">
        <w:rPr>
          <w:lang w:val="uk-UA"/>
        </w:rPr>
        <w:t xml:space="preserve">        cout &lt;&lt; "Неможливо знайти корiнь (1 + x) &lt; 0!";</w:t>
      </w:r>
    </w:p>
    <w:p w14:paraId="5B3AC9FE" w14:textId="520A6EC7" w:rsidR="00147B1C" w:rsidRPr="008303E6" w:rsidRDefault="00863992" w:rsidP="00863992">
      <w:pPr>
        <w:pStyle w:val="1Code"/>
        <w:rPr>
          <w:lang w:val="uk-UA"/>
        </w:rPr>
      </w:pPr>
      <w:r w:rsidRPr="008303E6">
        <w:rPr>
          <w:lang w:val="uk-UA"/>
        </w:rPr>
        <w:t>}</w:t>
      </w:r>
    </w:p>
    <w:p w14:paraId="0AE99FB2" w14:textId="3F592131" w:rsidR="00147B1C" w:rsidRPr="008303E6" w:rsidRDefault="00147B1C" w:rsidP="00147B1C">
      <w:pPr>
        <w:pStyle w:val="1Header"/>
      </w:pPr>
      <w:r w:rsidRPr="008303E6">
        <w:t>Результат:</w:t>
      </w:r>
    </w:p>
    <w:tbl>
      <w:tblPr>
        <w:tblStyle w:val="TableGrid"/>
        <w:tblW w:w="9999" w:type="dxa"/>
        <w:tblLook w:val="04A0" w:firstRow="1" w:lastRow="0" w:firstColumn="1" w:lastColumn="0" w:noHBand="0" w:noVBand="1"/>
      </w:tblPr>
      <w:tblGrid>
        <w:gridCol w:w="636"/>
        <w:gridCol w:w="4116"/>
        <w:gridCol w:w="5247"/>
      </w:tblGrid>
      <w:tr w:rsidR="008C7FBF" w:rsidRPr="008303E6" w14:paraId="431FAA5A" w14:textId="77777777" w:rsidTr="00A40F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6" w:type="dxa"/>
          </w:tcPr>
          <w:p w14:paraId="2FEC0A07" w14:textId="77777777" w:rsidR="008C7FBF" w:rsidRPr="008303E6" w:rsidRDefault="008C7FBF" w:rsidP="007D2366">
            <w:pPr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bCs/>
                <w:sz w:val="24"/>
                <w:szCs w:val="24"/>
              </w:rPr>
              <w:t>№</w:t>
            </w:r>
          </w:p>
        </w:tc>
        <w:tc>
          <w:tcPr>
            <w:tcW w:w="4116" w:type="dxa"/>
          </w:tcPr>
          <w:p w14:paraId="0D498C22" w14:textId="77777777" w:rsidR="008C7FBF" w:rsidRPr="008303E6" w:rsidRDefault="008C7FBF" w:rsidP="007D23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bCs/>
                <w:sz w:val="24"/>
                <w:szCs w:val="24"/>
              </w:rPr>
              <w:t>Програма</w:t>
            </w:r>
          </w:p>
        </w:tc>
        <w:tc>
          <w:tcPr>
            <w:tcW w:w="5247" w:type="dxa"/>
          </w:tcPr>
          <w:p w14:paraId="5991A2CE" w14:textId="77777777" w:rsidR="008C7FBF" w:rsidRPr="008303E6" w:rsidRDefault="008C7FBF" w:rsidP="007D23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bCs/>
                <w:sz w:val="24"/>
                <w:szCs w:val="24"/>
              </w:rPr>
              <w:t>Тестовий приклад</w:t>
            </w:r>
          </w:p>
        </w:tc>
      </w:tr>
      <w:tr w:rsidR="008C7FBF" w:rsidRPr="008303E6" w14:paraId="2E1E619A" w14:textId="77777777" w:rsidTr="00A40F40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6" w:type="dxa"/>
          </w:tcPr>
          <w:p w14:paraId="30D71FA7" w14:textId="77777777" w:rsidR="008C7FBF" w:rsidRPr="008303E6" w:rsidRDefault="008C7FBF" w:rsidP="007D2366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116" w:type="dxa"/>
          </w:tcPr>
          <w:p w14:paraId="47E62528" w14:textId="40E259EC" w:rsidR="008C7FBF" w:rsidRPr="008303E6" w:rsidRDefault="005A4A5D" w:rsidP="007D236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6A0829C" wp14:editId="16BF6647">
                  <wp:extent cx="2156647" cy="464860"/>
                  <wp:effectExtent l="0" t="0" r="0" b="0"/>
                  <wp:docPr id="11660046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600463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6647" cy="464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7" w:type="dxa"/>
          </w:tcPr>
          <w:p w14:paraId="276E5E67" w14:textId="77777777" w:rsidR="005A4A5D" w:rsidRPr="008303E6" w:rsidRDefault="005A4A5D" w:rsidP="005A4A5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>Введiть x та eps: 5 10e-6</w:t>
            </w:r>
          </w:p>
          <w:p w14:paraId="50285901" w14:textId="77777777" w:rsidR="005A4A5D" w:rsidRPr="008303E6" w:rsidRDefault="005A4A5D" w:rsidP="005A4A5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>Корiнь з (1 + x) = 2.44949</w:t>
            </w:r>
          </w:p>
          <w:p w14:paraId="33C8818A" w14:textId="36EB4F0F" w:rsidR="008C7FBF" w:rsidRPr="008303E6" w:rsidRDefault="005A4A5D" w:rsidP="005A4A5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>Перевiрка sqrt(1 + x) = 2.44949</w:t>
            </w:r>
          </w:p>
        </w:tc>
      </w:tr>
      <w:tr w:rsidR="00A40F40" w:rsidRPr="008303E6" w14:paraId="26328C0A" w14:textId="77777777" w:rsidTr="00A40F40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6" w:type="dxa"/>
          </w:tcPr>
          <w:p w14:paraId="7D704DFA" w14:textId="77777777" w:rsidR="00A40F40" w:rsidRPr="008303E6" w:rsidRDefault="00A40F40" w:rsidP="007D2366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116" w:type="dxa"/>
          </w:tcPr>
          <w:p w14:paraId="586C59B1" w14:textId="6FE5BCC2" w:rsidR="00A40F40" w:rsidRPr="008303E6" w:rsidRDefault="00A40F40" w:rsidP="007D236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B873F48" wp14:editId="6E93A111">
                  <wp:extent cx="1767993" cy="457240"/>
                  <wp:effectExtent l="0" t="0" r="3810" b="0"/>
                  <wp:docPr id="11867776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677765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993" cy="457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7" w:type="dxa"/>
          </w:tcPr>
          <w:p w14:paraId="730DCDD8" w14:textId="77777777" w:rsidR="00A40F40" w:rsidRPr="008303E6" w:rsidRDefault="00A40F40" w:rsidP="00A40F4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>Введiть x та eps: 15 10e-7</w:t>
            </w:r>
          </w:p>
          <w:p w14:paraId="739EC310" w14:textId="77777777" w:rsidR="00A40F40" w:rsidRPr="008303E6" w:rsidRDefault="00A40F40" w:rsidP="00A40F4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>Корiнь з (1 + x) = 4</w:t>
            </w:r>
          </w:p>
          <w:p w14:paraId="4FB9CE77" w14:textId="2CAE36B9" w:rsidR="00A40F40" w:rsidRPr="008303E6" w:rsidRDefault="00A40F40" w:rsidP="00A40F4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>Перевiрка sqrt(1 + x) = 4</w:t>
            </w:r>
          </w:p>
        </w:tc>
      </w:tr>
      <w:tr w:rsidR="008C7FBF" w:rsidRPr="008303E6" w14:paraId="01EA88BD" w14:textId="77777777" w:rsidTr="00A40F40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6" w:type="dxa"/>
          </w:tcPr>
          <w:p w14:paraId="5E931BF2" w14:textId="77777777" w:rsidR="008C7FBF" w:rsidRPr="008303E6" w:rsidRDefault="008C7FBF" w:rsidP="007D2366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116" w:type="dxa"/>
          </w:tcPr>
          <w:p w14:paraId="4CA40C4C" w14:textId="6770FA8C" w:rsidR="008C7FBF" w:rsidRPr="008303E6" w:rsidRDefault="005A4A5D" w:rsidP="007D236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448B8FA" wp14:editId="24ED5325">
                  <wp:extent cx="2476715" cy="312447"/>
                  <wp:effectExtent l="0" t="0" r="0" b="0"/>
                  <wp:docPr id="14908805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088052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715" cy="3124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7" w:type="dxa"/>
          </w:tcPr>
          <w:p w14:paraId="01A11439" w14:textId="77777777" w:rsidR="005A4A5D" w:rsidRPr="008303E6" w:rsidRDefault="005A4A5D" w:rsidP="005A4A5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>Введiть x та eps: -10 10e-7</w:t>
            </w:r>
          </w:p>
          <w:p w14:paraId="4B1F1161" w14:textId="1B91887B" w:rsidR="008C7FBF" w:rsidRPr="008303E6" w:rsidRDefault="005A4A5D" w:rsidP="005A4A5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>Неможливо знайти корiнь (1 + x) &lt; 0!</w:t>
            </w:r>
          </w:p>
        </w:tc>
      </w:tr>
    </w:tbl>
    <w:p w14:paraId="1B77CB7A" w14:textId="77777777" w:rsidR="00147B1C" w:rsidRPr="008303E6" w:rsidRDefault="00147B1C" w:rsidP="00147B1C">
      <w:pPr>
        <w:pStyle w:val="1Normal"/>
        <w:rPr>
          <w:lang w:eastAsia="ru-RU"/>
        </w:rPr>
      </w:pPr>
    </w:p>
    <w:p w14:paraId="13304807" w14:textId="406FDD12" w:rsidR="00B71666" w:rsidRPr="008303E6" w:rsidRDefault="00B71666" w:rsidP="00B71666">
      <w:pPr>
        <w:pStyle w:val="1Header"/>
      </w:pPr>
      <w:r w:rsidRPr="008303E6">
        <w:t xml:space="preserve">Варіант 8. Задача </w:t>
      </w:r>
      <w:r w:rsidR="00147B1C" w:rsidRPr="008303E6">
        <w:t>5</w:t>
      </w:r>
      <w:r w:rsidRPr="008303E6">
        <w:t>.</w:t>
      </w:r>
    </w:p>
    <w:p w14:paraId="3E47E8FE" w14:textId="51AA3FA7" w:rsidR="00B71666" w:rsidRPr="008303E6" w:rsidRDefault="00DA4099" w:rsidP="00B71666">
      <w:pPr>
        <w:pStyle w:val="1Header"/>
      </w:pPr>
      <w:r w:rsidRPr="008303E6">
        <w:rPr>
          <w:b w:val="0"/>
          <w:bCs w:val="0"/>
          <w:noProof/>
          <w:sz w:val="24"/>
          <w:szCs w:val="24"/>
        </w:rPr>
        <w:drawing>
          <wp:anchor distT="0" distB="0" distL="114300" distR="114300" simplePos="0" relativeHeight="251668480" behindDoc="1" locked="0" layoutInCell="1" allowOverlap="1" wp14:anchorId="6C1CA0CB" wp14:editId="65B19575">
            <wp:simplePos x="0" y="0"/>
            <wp:positionH relativeFrom="column">
              <wp:posOffset>1186180</wp:posOffset>
            </wp:positionH>
            <wp:positionV relativeFrom="paragraph">
              <wp:posOffset>114935</wp:posOffset>
            </wp:positionV>
            <wp:extent cx="5027295" cy="1549400"/>
            <wp:effectExtent l="0" t="0" r="1905" b="0"/>
            <wp:wrapTight wrapText="bothSides">
              <wp:wrapPolygon edited="0">
                <wp:start x="0" y="0"/>
                <wp:lineTo x="0" y="21246"/>
                <wp:lineTo x="21526" y="21246"/>
                <wp:lineTo x="21526" y="0"/>
                <wp:lineTo x="0" y="0"/>
              </wp:wrapPolygon>
            </wp:wrapTight>
            <wp:docPr id="290" name="Рисунок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7295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1666" w:rsidRPr="008303E6">
        <w:t>Умова</w:t>
      </w:r>
      <w:r w:rsidRPr="008303E6">
        <w:t>:</w:t>
      </w:r>
    </w:p>
    <w:p w14:paraId="67C237CE" w14:textId="0F484379" w:rsidR="00B71666" w:rsidRPr="008303E6" w:rsidRDefault="00DA4099" w:rsidP="00B71666">
      <w:pPr>
        <w:pStyle w:val="1Normal"/>
        <w:rPr>
          <w:lang w:eastAsia="ru-RU"/>
        </w:rPr>
      </w:pPr>
      <w:r w:rsidRPr="008303E6">
        <w:rPr>
          <w:noProof/>
        </w:rPr>
        <w:drawing>
          <wp:anchor distT="0" distB="0" distL="114300" distR="114300" simplePos="0" relativeHeight="251666432" behindDoc="0" locked="0" layoutInCell="1" allowOverlap="1" wp14:anchorId="42DEBE68" wp14:editId="3A17A87B">
            <wp:simplePos x="0" y="0"/>
            <wp:positionH relativeFrom="column">
              <wp:posOffset>-2540</wp:posOffset>
            </wp:positionH>
            <wp:positionV relativeFrom="paragraph">
              <wp:posOffset>306705</wp:posOffset>
            </wp:positionV>
            <wp:extent cx="1104900" cy="1104900"/>
            <wp:effectExtent l="0" t="0" r="0" b="0"/>
            <wp:wrapTopAndBottom/>
            <wp:docPr id="291" name="Рисунок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E3CA61" w14:textId="77777777" w:rsidR="00B71666" w:rsidRPr="008303E6" w:rsidRDefault="00B71666" w:rsidP="00B71666">
      <w:pPr>
        <w:pStyle w:val="1Header"/>
      </w:pPr>
      <w:r w:rsidRPr="008303E6">
        <w:t>Формалізація задачі:</w:t>
      </w:r>
    </w:p>
    <w:p w14:paraId="776C7FED" w14:textId="53CF6F83" w:rsidR="00CE31CB" w:rsidRPr="008303E6" w:rsidRDefault="00CE31CB" w:rsidP="00CE31CB">
      <w:pPr>
        <w:pStyle w:val="1"/>
        <w:numPr>
          <w:ilvl w:val="0"/>
          <w:numId w:val="32"/>
        </w:numPr>
        <w:spacing w:after="0" w:line="240" w:lineRule="auto"/>
        <w:rPr>
          <w:b w:val="0"/>
          <w:bCs/>
          <w:sz w:val="24"/>
          <w:szCs w:val="24"/>
          <w:lang w:val="uk-UA"/>
        </w:rPr>
      </w:pPr>
      <w:r w:rsidRPr="008303E6">
        <w:rPr>
          <w:rFonts w:cs="Times New Roman"/>
          <w:b w:val="0"/>
          <w:bCs/>
          <w:sz w:val="24"/>
          <w:szCs w:val="24"/>
          <w:lang w:val="uk-UA"/>
        </w:rPr>
        <w:t>Вхідні дані:</w:t>
      </w:r>
      <w:r w:rsidRPr="008303E6">
        <w:rPr>
          <w:b w:val="0"/>
          <w:bCs/>
          <w:sz w:val="24"/>
          <w:szCs w:val="24"/>
          <w:lang w:val="uk-UA"/>
        </w:rPr>
        <w:t xml:space="preserve"> Дв</w:t>
      </w:r>
      <w:r w:rsidR="006B3051" w:rsidRPr="008303E6">
        <w:rPr>
          <w:b w:val="0"/>
          <w:bCs/>
          <w:sz w:val="24"/>
          <w:szCs w:val="24"/>
          <w:lang w:val="uk-UA"/>
        </w:rPr>
        <w:t>і зашифровані цифри</w:t>
      </w:r>
      <w:r w:rsidRPr="008303E6">
        <w:rPr>
          <w:b w:val="0"/>
          <w:bCs/>
          <w:sz w:val="24"/>
          <w:szCs w:val="24"/>
          <w:lang w:val="uk-UA"/>
        </w:rPr>
        <w:t xml:space="preserve"> b та c (0…9)</w:t>
      </w:r>
    </w:p>
    <w:p w14:paraId="18749984" w14:textId="4F8266B0" w:rsidR="00CE31CB" w:rsidRPr="008303E6" w:rsidRDefault="00CE31CB" w:rsidP="00CE31CB">
      <w:pPr>
        <w:pStyle w:val="1"/>
        <w:numPr>
          <w:ilvl w:val="0"/>
          <w:numId w:val="32"/>
        </w:numPr>
        <w:spacing w:after="0" w:line="240" w:lineRule="auto"/>
        <w:rPr>
          <w:b w:val="0"/>
          <w:bCs/>
          <w:sz w:val="24"/>
          <w:szCs w:val="24"/>
          <w:lang w:val="uk-UA"/>
        </w:rPr>
      </w:pPr>
      <w:r w:rsidRPr="008303E6">
        <w:rPr>
          <w:rFonts w:cs="Times New Roman"/>
          <w:b w:val="0"/>
          <w:bCs/>
          <w:sz w:val="24"/>
          <w:szCs w:val="24"/>
          <w:lang w:val="uk-UA"/>
        </w:rPr>
        <w:t>Вихідні дані</w:t>
      </w:r>
      <w:r w:rsidRPr="008303E6">
        <w:rPr>
          <w:b w:val="0"/>
          <w:bCs/>
          <w:sz w:val="24"/>
          <w:szCs w:val="24"/>
          <w:lang w:val="uk-UA"/>
        </w:rPr>
        <w:t xml:space="preserve">: </w:t>
      </w:r>
      <w:r w:rsidR="006B3051" w:rsidRPr="008303E6">
        <w:rPr>
          <w:b w:val="0"/>
          <w:bCs/>
          <w:sz w:val="24"/>
          <w:szCs w:val="24"/>
          <w:lang w:val="uk-UA"/>
        </w:rPr>
        <w:t>Цифра</w:t>
      </w:r>
      <w:r w:rsidRPr="008303E6">
        <w:rPr>
          <w:b w:val="0"/>
          <w:bCs/>
          <w:sz w:val="24"/>
          <w:szCs w:val="24"/>
          <w:lang w:val="uk-UA"/>
        </w:rPr>
        <w:t xml:space="preserve"> — результат обчислень над розшифрованими значеннями</w:t>
      </w:r>
    </w:p>
    <w:p w14:paraId="4C321E84" w14:textId="05873700" w:rsidR="00CE31CB" w:rsidRPr="008303E6" w:rsidRDefault="00CE31CB" w:rsidP="00CE31CB">
      <w:pPr>
        <w:pStyle w:val="1"/>
        <w:numPr>
          <w:ilvl w:val="0"/>
          <w:numId w:val="32"/>
        </w:numPr>
        <w:spacing w:after="0" w:line="240" w:lineRule="auto"/>
        <w:rPr>
          <w:b w:val="0"/>
          <w:bCs/>
          <w:sz w:val="24"/>
          <w:szCs w:val="24"/>
          <w:lang w:val="uk-UA"/>
        </w:rPr>
      </w:pPr>
      <w:r w:rsidRPr="008303E6">
        <w:rPr>
          <w:rFonts w:cs="Times New Roman"/>
          <w:b w:val="0"/>
          <w:bCs/>
          <w:sz w:val="24"/>
          <w:szCs w:val="24"/>
          <w:lang w:val="uk-UA"/>
        </w:rPr>
        <w:t>Типи даних</w:t>
      </w:r>
      <w:r w:rsidRPr="008303E6">
        <w:rPr>
          <w:b w:val="0"/>
          <w:bCs/>
          <w:sz w:val="24"/>
          <w:szCs w:val="24"/>
          <w:lang w:val="uk-UA"/>
        </w:rPr>
        <w:t>: int — для змінних a, b, c, i (цілі числа)</w:t>
      </w:r>
    </w:p>
    <w:p w14:paraId="030C6CB1" w14:textId="77777777" w:rsidR="00CE31CB" w:rsidRPr="008303E6" w:rsidRDefault="00CE31CB" w:rsidP="00CE31CB">
      <w:pPr>
        <w:pStyle w:val="1"/>
        <w:numPr>
          <w:ilvl w:val="0"/>
          <w:numId w:val="32"/>
        </w:numPr>
        <w:spacing w:after="0" w:line="240" w:lineRule="auto"/>
        <w:rPr>
          <w:b w:val="0"/>
          <w:bCs/>
          <w:sz w:val="24"/>
          <w:szCs w:val="24"/>
          <w:lang w:val="uk-UA"/>
        </w:rPr>
      </w:pPr>
      <w:r w:rsidRPr="008303E6">
        <w:rPr>
          <w:rFonts w:cs="Times New Roman"/>
          <w:b w:val="0"/>
          <w:bCs/>
          <w:sz w:val="24"/>
          <w:szCs w:val="24"/>
          <w:lang w:val="uk-UA"/>
        </w:rPr>
        <w:t>Тестування:</w:t>
      </w:r>
      <w:r w:rsidRPr="008303E6">
        <w:rPr>
          <w:b w:val="0"/>
          <w:bCs/>
          <w:sz w:val="24"/>
          <w:szCs w:val="24"/>
          <w:lang w:val="uk-UA"/>
        </w:rPr>
        <w:t xml:space="preserve"> Перевірити роботу коду</w:t>
      </w:r>
    </w:p>
    <w:p w14:paraId="5DD7BE55" w14:textId="77777777" w:rsidR="00B71666" w:rsidRPr="008303E6" w:rsidRDefault="00B71666" w:rsidP="00CE31CB">
      <w:pPr>
        <w:pStyle w:val="1Normal"/>
        <w:ind w:left="357" w:firstLine="0"/>
        <w:rPr>
          <w:lang w:eastAsia="ru-RU"/>
        </w:rPr>
      </w:pPr>
    </w:p>
    <w:p w14:paraId="38ADAD94" w14:textId="77777777" w:rsidR="00B71666" w:rsidRPr="008303E6" w:rsidRDefault="00B71666" w:rsidP="00B71666">
      <w:pPr>
        <w:pStyle w:val="1Header"/>
      </w:pPr>
      <w:r w:rsidRPr="008303E6">
        <w:t>Алгоритм:</w:t>
      </w:r>
    </w:p>
    <w:p w14:paraId="71F03A7E" w14:textId="77777777" w:rsidR="006B3051" w:rsidRPr="008303E6" w:rsidRDefault="006B3051" w:rsidP="006B3051">
      <w:pPr>
        <w:pStyle w:val="1Normal"/>
        <w:spacing w:after="0"/>
        <w:rPr>
          <w:lang w:eastAsia="ru-RU"/>
        </w:rPr>
      </w:pPr>
      <w:r w:rsidRPr="008303E6">
        <w:rPr>
          <w:lang w:eastAsia="ru-RU"/>
        </w:rPr>
        <w:t>1.</w:t>
      </w:r>
      <w:r w:rsidRPr="008303E6">
        <w:rPr>
          <w:lang w:eastAsia="ru-RU"/>
        </w:rPr>
        <w:tab/>
        <w:t>Ввести цифри b i c {2}</w:t>
      </w:r>
    </w:p>
    <w:p w14:paraId="2800EF42" w14:textId="77777777" w:rsidR="006B3051" w:rsidRPr="008303E6" w:rsidRDefault="006B3051" w:rsidP="006B3051">
      <w:pPr>
        <w:pStyle w:val="1Normal"/>
        <w:spacing w:after="0"/>
        <w:rPr>
          <w:lang w:eastAsia="ru-RU"/>
        </w:rPr>
      </w:pPr>
      <w:r w:rsidRPr="008303E6">
        <w:rPr>
          <w:lang w:eastAsia="ru-RU"/>
        </w:rPr>
        <w:t>2.</w:t>
      </w:r>
      <w:r w:rsidRPr="008303E6">
        <w:rPr>
          <w:lang w:eastAsia="ru-RU"/>
        </w:rPr>
        <w:tab/>
        <w:t>Перевірити правильність введених даних: якщо b і c належать інтервалу [0;9] то {3}, інакше {8}</w:t>
      </w:r>
    </w:p>
    <w:p w14:paraId="46E777A4" w14:textId="77777777" w:rsidR="006B3051" w:rsidRPr="008303E6" w:rsidRDefault="006B3051" w:rsidP="006B3051">
      <w:pPr>
        <w:pStyle w:val="1Normal"/>
        <w:spacing w:after="0"/>
        <w:rPr>
          <w:lang w:eastAsia="ru-RU"/>
        </w:rPr>
      </w:pPr>
      <w:r w:rsidRPr="008303E6">
        <w:rPr>
          <w:lang w:eastAsia="ru-RU"/>
        </w:rPr>
        <w:t>3.</w:t>
      </w:r>
      <w:r w:rsidRPr="008303E6">
        <w:rPr>
          <w:lang w:eastAsia="ru-RU"/>
        </w:rPr>
        <w:tab/>
        <w:t>Присвоїти змінній а початкове значення 0 {4}</w:t>
      </w:r>
    </w:p>
    <w:p w14:paraId="38E59F0D" w14:textId="4419C52C" w:rsidR="006B3051" w:rsidRPr="008303E6" w:rsidRDefault="006B3051" w:rsidP="006B3051">
      <w:pPr>
        <w:pStyle w:val="1Normal"/>
        <w:spacing w:after="0"/>
        <w:rPr>
          <w:lang w:eastAsia="ru-RU"/>
        </w:rPr>
      </w:pPr>
      <w:r w:rsidRPr="008303E6">
        <w:rPr>
          <w:lang w:eastAsia="ru-RU"/>
        </w:rPr>
        <w:t>4.</w:t>
      </w:r>
      <w:r w:rsidRPr="008303E6">
        <w:rPr>
          <w:lang w:eastAsia="ru-RU"/>
        </w:rPr>
        <w:tab/>
        <w:t>Обчислити значення decrypt(b) та decrypt(c), використовуючи таблицю замін з умови. Обрахувати a. {5}</w:t>
      </w:r>
    </w:p>
    <w:p w14:paraId="5C1392B5" w14:textId="77777777" w:rsidR="006B3051" w:rsidRPr="008303E6" w:rsidRDefault="006B3051" w:rsidP="006B3051">
      <w:pPr>
        <w:pStyle w:val="1Normal"/>
        <w:spacing w:after="0"/>
        <w:rPr>
          <w:lang w:eastAsia="ru-RU"/>
        </w:rPr>
      </w:pPr>
      <w:r w:rsidRPr="008303E6">
        <w:rPr>
          <w:lang w:eastAsia="ru-RU"/>
        </w:rPr>
        <w:t>5.</w:t>
      </w:r>
      <w:r w:rsidRPr="008303E6">
        <w:rPr>
          <w:lang w:eastAsia="ru-RU"/>
        </w:rPr>
        <w:tab/>
        <w:t>Якщо i ≤ 10 то {4}, інакше {6}</w:t>
      </w:r>
    </w:p>
    <w:p w14:paraId="75F0138D" w14:textId="77777777" w:rsidR="006B3051" w:rsidRPr="008303E6" w:rsidRDefault="006B3051" w:rsidP="006B3051">
      <w:pPr>
        <w:pStyle w:val="1Normal"/>
        <w:spacing w:after="0"/>
        <w:rPr>
          <w:lang w:eastAsia="ru-RU"/>
        </w:rPr>
      </w:pPr>
      <w:r w:rsidRPr="008303E6">
        <w:rPr>
          <w:lang w:eastAsia="ru-RU"/>
        </w:rPr>
        <w:t>6.</w:t>
      </w:r>
      <w:r w:rsidRPr="008303E6">
        <w:rPr>
          <w:lang w:eastAsia="ru-RU"/>
        </w:rPr>
        <w:tab/>
        <w:t>Обрахувати (a)mod10 {7}</w:t>
      </w:r>
    </w:p>
    <w:p w14:paraId="162AF459" w14:textId="19DE4DC6" w:rsidR="006B3051" w:rsidRPr="008303E6" w:rsidRDefault="006B3051" w:rsidP="006B3051">
      <w:pPr>
        <w:pStyle w:val="1Normal"/>
        <w:spacing w:after="0"/>
        <w:rPr>
          <w:lang w:eastAsia="ru-RU"/>
        </w:rPr>
      </w:pPr>
      <w:r w:rsidRPr="008303E6">
        <w:rPr>
          <w:lang w:eastAsia="ru-RU"/>
        </w:rPr>
        <w:t>7.</w:t>
      </w:r>
      <w:r w:rsidRPr="008303E6">
        <w:rPr>
          <w:lang w:eastAsia="ru-RU"/>
        </w:rPr>
        <w:tab/>
        <w:t xml:space="preserve">Обчислити значення </w:t>
      </w:r>
      <w:r w:rsidR="00CA3F79" w:rsidRPr="008303E6">
        <w:rPr>
          <w:lang w:eastAsia="ru-RU"/>
        </w:rPr>
        <w:t>encrypt</w:t>
      </w:r>
      <w:r w:rsidRPr="008303E6">
        <w:rPr>
          <w:lang w:eastAsia="ru-RU"/>
        </w:rPr>
        <w:t>(a) та вивести його. {9}</w:t>
      </w:r>
    </w:p>
    <w:p w14:paraId="08ECB202" w14:textId="77777777" w:rsidR="006B3051" w:rsidRPr="008303E6" w:rsidRDefault="006B3051" w:rsidP="006B3051">
      <w:pPr>
        <w:pStyle w:val="1Normal"/>
        <w:spacing w:after="0"/>
        <w:rPr>
          <w:lang w:eastAsia="ru-RU"/>
        </w:rPr>
      </w:pPr>
      <w:r w:rsidRPr="008303E6">
        <w:rPr>
          <w:lang w:eastAsia="ru-RU"/>
        </w:rPr>
        <w:t>8.</w:t>
      </w:r>
      <w:r w:rsidRPr="008303E6">
        <w:rPr>
          <w:lang w:eastAsia="ru-RU"/>
        </w:rPr>
        <w:tab/>
        <w:t>Вивести “Некоректне значення” {9}</w:t>
      </w:r>
    </w:p>
    <w:p w14:paraId="79E8D36A" w14:textId="7B75A8A0" w:rsidR="00B71666" w:rsidRPr="008303E6" w:rsidRDefault="006B3051" w:rsidP="006B3051">
      <w:pPr>
        <w:pStyle w:val="1Normal"/>
        <w:spacing w:after="0"/>
        <w:rPr>
          <w:lang w:eastAsia="ru-RU"/>
        </w:rPr>
      </w:pPr>
      <w:r w:rsidRPr="008303E6">
        <w:rPr>
          <w:lang w:eastAsia="ru-RU"/>
        </w:rPr>
        <w:t>9.</w:t>
      </w:r>
      <w:r w:rsidRPr="008303E6">
        <w:rPr>
          <w:lang w:eastAsia="ru-RU"/>
        </w:rPr>
        <w:tab/>
        <w:t>Кінець</w:t>
      </w:r>
    </w:p>
    <w:p w14:paraId="740382BD" w14:textId="77777777" w:rsidR="00B71666" w:rsidRPr="008303E6" w:rsidRDefault="00B71666" w:rsidP="00B71666">
      <w:pPr>
        <w:pStyle w:val="1Header"/>
      </w:pPr>
      <w:r w:rsidRPr="008303E6">
        <w:t>Код:</w:t>
      </w:r>
    </w:p>
    <w:p w14:paraId="131C5BC9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>#include &lt;iostream&gt;</w:t>
      </w:r>
    </w:p>
    <w:p w14:paraId="41F9DB80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>using namespace std;</w:t>
      </w:r>
    </w:p>
    <w:p w14:paraId="2966A128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>int encrypt(int a)</w:t>
      </w:r>
    </w:p>
    <w:p w14:paraId="61414555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>{</w:t>
      </w:r>
    </w:p>
    <w:p w14:paraId="200DCADD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ab/>
        <w:t>switch (a)</w:t>
      </w:r>
    </w:p>
    <w:p w14:paraId="4C2C32DD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ab/>
        <w:t>{</w:t>
      </w:r>
    </w:p>
    <w:p w14:paraId="56A81310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ab/>
        <w:t>case 1:</w:t>
      </w:r>
    </w:p>
    <w:p w14:paraId="08F0314C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ab/>
      </w:r>
      <w:r w:rsidRPr="008303E6">
        <w:rPr>
          <w:lang w:val="uk-UA"/>
        </w:rPr>
        <w:tab/>
        <w:t>a = 5;</w:t>
      </w:r>
    </w:p>
    <w:p w14:paraId="019FD3FB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ab/>
      </w:r>
      <w:r w:rsidRPr="008303E6">
        <w:rPr>
          <w:lang w:val="uk-UA"/>
        </w:rPr>
        <w:tab/>
        <w:t>break;</w:t>
      </w:r>
    </w:p>
    <w:p w14:paraId="6B93ED77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ab/>
        <w:t>case 2:</w:t>
      </w:r>
    </w:p>
    <w:p w14:paraId="2509F1A8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ab/>
      </w:r>
      <w:r w:rsidRPr="008303E6">
        <w:rPr>
          <w:lang w:val="uk-UA"/>
        </w:rPr>
        <w:tab/>
        <w:t>a = 4;</w:t>
      </w:r>
    </w:p>
    <w:p w14:paraId="09888FFA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ab/>
      </w:r>
      <w:r w:rsidRPr="008303E6">
        <w:rPr>
          <w:lang w:val="uk-UA"/>
        </w:rPr>
        <w:tab/>
        <w:t>break;</w:t>
      </w:r>
    </w:p>
    <w:p w14:paraId="57082A68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ab/>
        <w:t>case 3:</w:t>
      </w:r>
    </w:p>
    <w:p w14:paraId="6F4FC7A6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ab/>
      </w:r>
      <w:r w:rsidRPr="008303E6">
        <w:rPr>
          <w:lang w:val="uk-UA"/>
        </w:rPr>
        <w:tab/>
        <w:t>a = 6;</w:t>
      </w:r>
    </w:p>
    <w:p w14:paraId="62AB0C69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ab/>
      </w:r>
      <w:r w:rsidRPr="008303E6">
        <w:rPr>
          <w:lang w:val="uk-UA"/>
        </w:rPr>
        <w:tab/>
        <w:t>break;</w:t>
      </w:r>
    </w:p>
    <w:p w14:paraId="57080191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ab/>
        <w:t>case 4:</w:t>
      </w:r>
    </w:p>
    <w:p w14:paraId="69310751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ab/>
      </w:r>
      <w:r w:rsidRPr="008303E6">
        <w:rPr>
          <w:lang w:val="uk-UA"/>
        </w:rPr>
        <w:tab/>
        <w:t>a = 3;</w:t>
      </w:r>
    </w:p>
    <w:p w14:paraId="18F2A0FE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ab/>
      </w:r>
      <w:r w:rsidRPr="008303E6">
        <w:rPr>
          <w:lang w:val="uk-UA"/>
        </w:rPr>
        <w:tab/>
        <w:t>break;</w:t>
      </w:r>
    </w:p>
    <w:p w14:paraId="2F16FFB3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ab/>
        <w:t>case 5:</w:t>
      </w:r>
    </w:p>
    <w:p w14:paraId="205C3E30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ab/>
      </w:r>
      <w:r w:rsidRPr="008303E6">
        <w:rPr>
          <w:lang w:val="uk-UA"/>
        </w:rPr>
        <w:tab/>
        <w:t>a = 7;</w:t>
      </w:r>
    </w:p>
    <w:p w14:paraId="0DCA67D8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ab/>
      </w:r>
      <w:r w:rsidRPr="008303E6">
        <w:rPr>
          <w:lang w:val="uk-UA"/>
        </w:rPr>
        <w:tab/>
        <w:t>break;</w:t>
      </w:r>
    </w:p>
    <w:p w14:paraId="28FE89FC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ab/>
        <w:t>case 6:</w:t>
      </w:r>
    </w:p>
    <w:p w14:paraId="48004B15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ab/>
      </w:r>
      <w:r w:rsidRPr="008303E6">
        <w:rPr>
          <w:lang w:val="uk-UA"/>
        </w:rPr>
        <w:tab/>
        <w:t>a = 2;</w:t>
      </w:r>
    </w:p>
    <w:p w14:paraId="4E4D49DB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ab/>
      </w:r>
      <w:r w:rsidRPr="008303E6">
        <w:rPr>
          <w:lang w:val="uk-UA"/>
        </w:rPr>
        <w:tab/>
        <w:t>break;</w:t>
      </w:r>
    </w:p>
    <w:p w14:paraId="06173F9D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ab/>
        <w:t>case 7:</w:t>
      </w:r>
    </w:p>
    <w:p w14:paraId="44F01079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ab/>
      </w:r>
      <w:r w:rsidRPr="008303E6">
        <w:rPr>
          <w:lang w:val="uk-UA"/>
        </w:rPr>
        <w:tab/>
        <w:t>a = 8;</w:t>
      </w:r>
    </w:p>
    <w:p w14:paraId="48B4D2C4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ab/>
      </w:r>
      <w:r w:rsidRPr="008303E6">
        <w:rPr>
          <w:lang w:val="uk-UA"/>
        </w:rPr>
        <w:tab/>
        <w:t>break;</w:t>
      </w:r>
    </w:p>
    <w:p w14:paraId="5C0676C1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ab/>
        <w:t>case 8:</w:t>
      </w:r>
    </w:p>
    <w:p w14:paraId="7F06A3E0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ab/>
      </w:r>
      <w:r w:rsidRPr="008303E6">
        <w:rPr>
          <w:lang w:val="uk-UA"/>
        </w:rPr>
        <w:tab/>
        <w:t>a = 1;</w:t>
      </w:r>
    </w:p>
    <w:p w14:paraId="3CC9B971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ab/>
      </w:r>
      <w:r w:rsidRPr="008303E6">
        <w:rPr>
          <w:lang w:val="uk-UA"/>
        </w:rPr>
        <w:tab/>
        <w:t>break;</w:t>
      </w:r>
    </w:p>
    <w:p w14:paraId="21DC01A3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ab/>
        <w:t>case 9:</w:t>
      </w:r>
    </w:p>
    <w:p w14:paraId="10379F09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ab/>
      </w:r>
      <w:r w:rsidRPr="008303E6">
        <w:rPr>
          <w:lang w:val="uk-UA"/>
        </w:rPr>
        <w:tab/>
        <w:t>a = 0;</w:t>
      </w:r>
    </w:p>
    <w:p w14:paraId="40DCE76C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lastRenderedPageBreak/>
        <w:tab/>
      </w:r>
      <w:r w:rsidRPr="008303E6">
        <w:rPr>
          <w:lang w:val="uk-UA"/>
        </w:rPr>
        <w:tab/>
        <w:t>break;</w:t>
      </w:r>
    </w:p>
    <w:p w14:paraId="75A6FB30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ab/>
        <w:t>case 0:</w:t>
      </w:r>
    </w:p>
    <w:p w14:paraId="21FF624A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ab/>
      </w:r>
      <w:r w:rsidRPr="008303E6">
        <w:rPr>
          <w:lang w:val="uk-UA"/>
        </w:rPr>
        <w:tab/>
        <w:t>a = 9;</w:t>
      </w:r>
    </w:p>
    <w:p w14:paraId="5D6A827A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ab/>
      </w:r>
      <w:r w:rsidRPr="008303E6">
        <w:rPr>
          <w:lang w:val="uk-UA"/>
        </w:rPr>
        <w:tab/>
        <w:t>break;</w:t>
      </w:r>
    </w:p>
    <w:p w14:paraId="5A1C7B1A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ab/>
        <w:t>}</w:t>
      </w:r>
    </w:p>
    <w:p w14:paraId="11AB8D28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ab/>
        <w:t>return a;</w:t>
      </w:r>
    </w:p>
    <w:p w14:paraId="7D5302E8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>}</w:t>
      </w:r>
    </w:p>
    <w:p w14:paraId="74A37424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>int decrypt(int a)</w:t>
      </w:r>
    </w:p>
    <w:p w14:paraId="3DAB7EA4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>{</w:t>
      </w:r>
    </w:p>
    <w:p w14:paraId="77263344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ab/>
        <w:t>switch (a)</w:t>
      </w:r>
    </w:p>
    <w:p w14:paraId="0F89A1CE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ab/>
        <w:t>{</w:t>
      </w:r>
    </w:p>
    <w:p w14:paraId="2E11171B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ab/>
        <w:t>case 1:</w:t>
      </w:r>
    </w:p>
    <w:p w14:paraId="60B03448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ab/>
      </w:r>
      <w:r w:rsidRPr="008303E6">
        <w:rPr>
          <w:lang w:val="uk-UA"/>
        </w:rPr>
        <w:tab/>
        <w:t>a = 8;</w:t>
      </w:r>
    </w:p>
    <w:p w14:paraId="62D2A750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ab/>
      </w:r>
      <w:r w:rsidRPr="008303E6">
        <w:rPr>
          <w:lang w:val="uk-UA"/>
        </w:rPr>
        <w:tab/>
        <w:t>break;</w:t>
      </w:r>
    </w:p>
    <w:p w14:paraId="46699D40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ab/>
        <w:t>case 2:</w:t>
      </w:r>
    </w:p>
    <w:p w14:paraId="5CC27D62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ab/>
      </w:r>
      <w:r w:rsidRPr="008303E6">
        <w:rPr>
          <w:lang w:val="uk-UA"/>
        </w:rPr>
        <w:tab/>
        <w:t>a = 6;</w:t>
      </w:r>
    </w:p>
    <w:p w14:paraId="2C511057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ab/>
      </w:r>
      <w:r w:rsidRPr="008303E6">
        <w:rPr>
          <w:lang w:val="uk-UA"/>
        </w:rPr>
        <w:tab/>
        <w:t>break;</w:t>
      </w:r>
    </w:p>
    <w:p w14:paraId="3CEC971F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ab/>
        <w:t>case 3:</w:t>
      </w:r>
    </w:p>
    <w:p w14:paraId="5B6E5EF8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ab/>
      </w:r>
      <w:r w:rsidRPr="008303E6">
        <w:rPr>
          <w:lang w:val="uk-UA"/>
        </w:rPr>
        <w:tab/>
        <w:t>a = 4;</w:t>
      </w:r>
    </w:p>
    <w:p w14:paraId="343E40B6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ab/>
      </w:r>
      <w:r w:rsidRPr="008303E6">
        <w:rPr>
          <w:lang w:val="uk-UA"/>
        </w:rPr>
        <w:tab/>
        <w:t>break;</w:t>
      </w:r>
    </w:p>
    <w:p w14:paraId="5345602E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ab/>
        <w:t>case 4:</w:t>
      </w:r>
    </w:p>
    <w:p w14:paraId="2787AB4A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ab/>
      </w:r>
      <w:r w:rsidRPr="008303E6">
        <w:rPr>
          <w:lang w:val="uk-UA"/>
        </w:rPr>
        <w:tab/>
        <w:t>a = 2;</w:t>
      </w:r>
    </w:p>
    <w:p w14:paraId="1AC302E9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ab/>
      </w:r>
      <w:r w:rsidRPr="008303E6">
        <w:rPr>
          <w:lang w:val="uk-UA"/>
        </w:rPr>
        <w:tab/>
        <w:t>break;</w:t>
      </w:r>
    </w:p>
    <w:p w14:paraId="465373FE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ab/>
        <w:t>case 5:</w:t>
      </w:r>
    </w:p>
    <w:p w14:paraId="0A95BED4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ab/>
      </w:r>
      <w:r w:rsidRPr="008303E6">
        <w:rPr>
          <w:lang w:val="uk-UA"/>
        </w:rPr>
        <w:tab/>
        <w:t>a = 1;</w:t>
      </w:r>
    </w:p>
    <w:p w14:paraId="2DC67F8B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ab/>
      </w:r>
      <w:r w:rsidRPr="008303E6">
        <w:rPr>
          <w:lang w:val="uk-UA"/>
        </w:rPr>
        <w:tab/>
        <w:t>break;</w:t>
      </w:r>
    </w:p>
    <w:p w14:paraId="3317B7A3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ab/>
        <w:t>case 6:</w:t>
      </w:r>
    </w:p>
    <w:p w14:paraId="2FECAE46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ab/>
      </w:r>
      <w:r w:rsidRPr="008303E6">
        <w:rPr>
          <w:lang w:val="uk-UA"/>
        </w:rPr>
        <w:tab/>
        <w:t>a = 3;</w:t>
      </w:r>
    </w:p>
    <w:p w14:paraId="25E686E7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ab/>
      </w:r>
      <w:r w:rsidRPr="008303E6">
        <w:rPr>
          <w:lang w:val="uk-UA"/>
        </w:rPr>
        <w:tab/>
        <w:t>break;</w:t>
      </w:r>
    </w:p>
    <w:p w14:paraId="17D20CBC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ab/>
        <w:t>case 7:</w:t>
      </w:r>
    </w:p>
    <w:p w14:paraId="703F4057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ab/>
      </w:r>
      <w:r w:rsidRPr="008303E6">
        <w:rPr>
          <w:lang w:val="uk-UA"/>
        </w:rPr>
        <w:tab/>
        <w:t>a = 5;</w:t>
      </w:r>
    </w:p>
    <w:p w14:paraId="459444B6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ab/>
      </w:r>
      <w:r w:rsidRPr="008303E6">
        <w:rPr>
          <w:lang w:val="uk-UA"/>
        </w:rPr>
        <w:tab/>
        <w:t>break;</w:t>
      </w:r>
    </w:p>
    <w:p w14:paraId="641CE4BD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ab/>
        <w:t>case 8:</w:t>
      </w:r>
    </w:p>
    <w:p w14:paraId="438012B5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ab/>
      </w:r>
      <w:r w:rsidRPr="008303E6">
        <w:rPr>
          <w:lang w:val="uk-UA"/>
        </w:rPr>
        <w:tab/>
        <w:t>a = 7;</w:t>
      </w:r>
    </w:p>
    <w:p w14:paraId="235A80BF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ab/>
      </w:r>
      <w:r w:rsidRPr="008303E6">
        <w:rPr>
          <w:lang w:val="uk-UA"/>
        </w:rPr>
        <w:tab/>
        <w:t>break;</w:t>
      </w:r>
    </w:p>
    <w:p w14:paraId="6209F4CE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ab/>
        <w:t>case 9:</w:t>
      </w:r>
    </w:p>
    <w:p w14:paraId="33015F60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ab/>
      </w:r>
      <w:r w:rsidRPr="008303E6">
        <w:rPr>
          <w:lang w:val="uk-UA"/>
        </w:rPr>
        <w:tab/>
        <w:t>a = 0;</w:t>
      </w:r>
    </w:p>
    <w:p w14:paraId="56B4A5DD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ab/>
      </w:r>
      <w:r w:rsidRPr="008303E6">
        <w:rPr>
          <w:lang w:val="uk-UA"/>
        </w:rPr>
        <w:tab/>
        <w:t>break;</w:t>
      </w:r>
    </w:p>
    <w:p w14:paraId="6B4BEDC4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ab/>
        <w:t>case 0:</w:t>
      </w:r>
    </w:p>
    <w:p w14:paraId="5AED7A47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ab/>
      </w:r>
      <w:r w:rsidRPr="008303E6">
        <w:rPr>
          <w:lang w:val="uk-UA"/>
        </w:rPr>
        <w:tab/>
        <w:t>a = 9;</w:t>
      </w:r>
    </w:p>
    <w:p w14:paraId="6378DC38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ab/>
      </w:r>
      <w:r w:rsidRPr="008303E6">
        <w:rPr>
          <w:lang w:val="uk-UA"/>
        </w:rPr>
        <w:tab/>
        <w:t>break;</w:t>
      </w:r>
    </w:p>
    <w:p w14:paraId="2EA535CC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ab/>
        <w:t>}</w:t>
      </w:r>
    </w:p>
    <w:p w14:paraId="130DAAB4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ab/>
        <w:t>return a;</w:t>
      </w:r>
    </w:p>
    <w:p w14:paraId="0E5A7BD5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>}</w:t>
      </w:r>
    </w:p>
    <w:p w14:paraId="404D55F2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>int main()</w:t>
      </w:r>
    </w:p>
    <w:p w14:paraId="71E70E43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>{</w:t>
      </w:r>
    </w:p>
    <w:p w14:paraId="481B0904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lastRenderedPageBreak/>
        <w:tab/>
        <w:t>setlocale(0, "ukr");</w:t>
      </w:r>
    </w:p>
    <w:p w14:paraId="5035AEDA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ab/>
        <w:t>int b, c;</w:t>
      </w:r>
    </w:p>
    <w:p w14:paraId="3681B737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ab/>
        <w:t>int a = 0;</w:t>
      </w:r>
    </w:p>
    <w:p w14:paraId="295E808A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ab/>
        <w:t>cout &lt;&lt; "Введiть зашифорованi цифри b та c (0...9): ";</w:t>
      </w:r>
    </w:p>
    <w:p w14:paraId="2975F385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ab/>
        <w:t>cin &gt;&gt; b &gt;&gt; c;</w:t>
      </w:r>
    </w:p>
    <w:p w14:paraId="2D0BF070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ab/>
        <w:t>if (0 &lt;= b &amp;&amp; b &lt;= 9 &amp;&amp; 0 &lt;= c &amp;&amp; c &lt;= 9)</w:t>
      </w:r>
    </w:p>
    <w:p w14:paraId="3E13B83A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ab/>
        <w:t>{</w:t>
      </w:r>
    </w:p>
    <w:p w14:paraId="158F641C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ab/>
      </w:r>
      <w:r w:rsidRPr="008303E6">
        <w:rPr>
          <w:lang w:val="uk-UA"/>
        </w:rPr>
        <w:tab/>
        <w:t>for (int i = 1; i &lt;= 10; i++)</w:t>
      </w:r>
    </w:p>
    <w:p w14:paraId="3900543F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ab/>
      </w:r>
      <w:r w:rsidRPr="008303E6">
        <w:rPr>
          <w:lang w:val="uk-UA"/>
        </w:rPr>
        <w:tab/>
        <w:t>{</w:t>
      </w:r>
    </w:p>
    <w:p w14:paraId="5CACD910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ab/>
      </w:r>
      <w:r w:rsidRPr="008303E6">
        <w:rPr>
          <w:lang w:val="uk-UA"/>
        </w:rPr>
        <w:tab/>
      </w:r>
      <w:r w:rsidRPr="008303E6">
        <w:rPr>
          <w:lang w:val="uk-UA"/>
        </w:rPr>
        <w:tab/>
        <w:t>a += (decrypt(b) * i + 2 * pow((decrypt(c) - i), i));</w:t>
      </w:r>
    </w:p>
    <w:p w14:paraId="6E103565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ab/>
      </w:r>
      <w:r w:rsidRPr="008303E6">
        <w:rPr>
          <w:lang w:val="uk-UA"/>
        </w:rPr>
        <w:tab/>
        <w:t>}</w:t>
      </w:r>
    </w:p>
    <w:p w14:paraId="7EDD43D2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ab/>
      </w:r>
      <w:r w:rsidRPr="008303E6">
        <w:rPr>
          <w:lang w:val="uk-UA"/>
        </w:rPr>
        <w:tab/>
        <w:t>a %= 10;</w:t>
      </w:r>
    </w:p>
    <w:p w14:paraId="097FD14B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ab/>
      </w:r>
      <w:r w:rsidRPr="008303E6">
        <w:rPr>
          <w:lang w:val="uk-UA"/>
        </w:rPr>
        <w:tab/>
        <w:t>cout &lt;&lt; encrypt(a);</w:t>
      </w:r>
    </w:p>
    <w:p w14:paraId="078CE36C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ab/>
        <w:t>}</w:t>
      </w:r>
    </w:p>
    <w:p w14:paraId="42FD4A0D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ab/>
        <w:t>else</w:t>
      </w:r>
    </w:p>
    <w:p w14:paraId="0A0EA7D2" w14:textId="77777777" w:rsidR="00DA4099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ab/>
      </w:r>
      <w:r w:rsidRPr="008303E6">
        <w:rPr>
          <w:lang w:val="uk-UA"/>
        </w:rPr>
        <w:tab/>
        <w:t>cout &lt;&lt; "Введено не цифру!";</w:t>
      </w:r>
    </w:p>
    <w:p w14:paraId="45BB88F7" w14:textId="6F48E79F" w:rsidR="00B71666" w:rsidRPr="008303E6" w:rsidRDefault="00DA4099" w:rsidP="00DA4099">
      <w:pPr>
        <w:pStyle w:val="1Code"/>
        <w:rPr>
          <w:lang w:val="uk-UA"/>
        </w:rPr>
      </w:pPr>
      <w:r w:rsidRPr="008303E6">
        <w:rPr>
          <w:lang w:val="uk-UA"/>
        </w:rPr>
        <w:t>}</w:t>
      </w:r>
    </w:p>
    <w:p w14:paraId="468252C2" w14:textId="77777777" w:rsidR="00B71666" w:rsidRPr="008303E6" w:rsidRDefault="00B71666" w:rsidP="00B71666">
      <w:pPr>
        <w:pStyle w:val="1Header"/>
      </w:pPr>
      <w:r w:rsidRPr="008303E6">
        <w:t>Результат:</w:t>
      </w:r>
    </w:p>
    <w:tbl>
      <w:tblPr>
        <w:tblStyle w:val="TableGrid"/>
        <w:tblW w:w="9999" w:type="dxa"/>
        <w:tblLook w:val="04A0" w:firstRow="1" w:lastRow="0" w:firstColumn="1" w:lastColumn="0" w:noHBand="0" w:noVBand="1"/>
      </w:tblPr>
      <w:tblGrid>
        <w:gridCol w:w="597"/>
        <w:gridCol w:w="4908"/>
        <w:gridCol w:w="4494"/>
      </w:tblGrid>
      <w:tr w:rsidR="00B71666" w:rsidRPr="008303E6" w14:paraId="5480E9D6" w14:textId="77777777" w:rsidTr="00DA40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10ADACF4" w14:textId="77777777" w:rsidR="00B71666" w:rsidRPr="008303E6" w:rsidRDefault="00B71666" w:rsidP="002F2FCA">
            <w:pPr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bCs/>
                <w:sz w:val="24"/>
                <w:szCs w:val="24"/>
              </w:rPr>
              <w:t>№</w:t>
            </w:r>
          </w:p>
        </w:tc>
        <w:tc>
          <w:tcPr>
            <w:tcW w:w="2846" w:type="dxa"/>
          </w:tcPr>
          <w:p w14:paraId="71D0C343" w14:textId="77777777" w:rsidR="00B71666" w:rsidRPr="008303E6" w:rsidRDefault="00B71666" w:rsidP="002F2F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bCs/>
                <w:sz w:val="24"/>
                <w:szCs w:val="24"/>
              </w:rPr>
              <w:t>Програма</w:t>
            </w:r>
          </w:p>
        </w:tc>
        <w:tc>
          <w:tcPr>
            <w:tcW w:w="6460" w:type="dxa"/>
          </w:tcPr>
          <w:p w14:paraId="70DFCB23" w14:textId="77777777" w:rsidR="00B71666" w:rsidRPr="008303E6" w:rsidRDefault="00B71666" w:rsidP="002F2F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bCs/>
                <w:sz w:val="24"/>
                <w:szCs w:val="24"/>
              </w:rPr>
              <w:t>Тестовий приклад</w:t>
            </w:r>
          </w:p>
        </w:tc>
      </w:tr>
      <w:tr w:rsidR="00B71666" w:rsidRPr="008303E6" w14:paraId="519DC19C" w14:textId="77777777" w:rsidTr="00DA4099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709794C6" w14:textId="7D8AFBAD" w:rsidR="00B71666" w:rsidRPr="008303E6" w:rsidRDefault="00B71666" w:rsidP="00173E8E">
            <w:pPr>
              <w:pStyle w:val="ListParagraph"/>
              <w:numPr>
                <w:ilvl w:val="0"/>
                <w:numId w:val="33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846" w:type="dxa"/>
          </w:tcPr>
          <w:p w14:paraId="02336E90" w14:textId="2EF9B876" w:rsidR="00B71666" w:rsidRPr="008303E6" w:rsidRDefault="00DA4099" w:rsidP="00DA409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D266401" wp14:editId="35572185">
                  <wp:extent cx="2979420" cy="327660"/>
                  <wp:effectExtent l="0" t="0" r="0" b="0"/>
                  <wp:docPr id="18735607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3560715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9677" cy="32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0" w:type="dxa"/>
          </w:tcPr>
          <w:p w14:paraId="79952A0B" w14:textId="77777777" w:rsidR="00DA4099" w:rsidRPr="008303E6" w:rsidRDefault="00DA4099" w:rsidP="00DA409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>Введiть зашифорованi цифри b та c (0...9): 2 0</w:t>
            </w:r>
          </w:p>
          <w:p w14:paraId="0A253CE5" w14:textId="6A7AF04A" w:rsidR="00B71666" w:rsidRPr="008303E6" w:rsidRDefault="00DA4099" w:rsidP="00DA409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B71666" w:rsidRPr="008303E6" w14:paraId="26207C7A" w14:textId="77777777" w:rsidTr="00DA4099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5974BC67" w14:textId="4BD3BB50" w:rsidR="00B71666" w:rsidRPr="008303E6" w:rsidRDefault="00B71666" w:rsidP="00173E8E">
            <w:pPr>
              <w:pStyle w:val="ListParagraph"/>
              <w:numPr>
                <w:ilvl w:val="0"/>
                <w:numId w:val="33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846" w:type="dxa"/>
          </w:tcPr>
          <w:p w14:paraId="6E6C9D0C" w14:textId="02F62680" w:rsidR="00B71666" w:rsidRPr="008303E6" w:rsidRDefault="00DA4099" w:rsidP="00DA409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82F9D18" wp14:editId="24A8A415">
                  <wp:extent cx="2979420" cy="327660"/>
                  <wp:effectExtent l="0" t="0" r="0" b="0"/>
                  <wp:docPr id="2054264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426417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9678" cy="32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0" w:type="dxa"/>
          </w:tcPr>
          <w:p w14:paraId="4E291F73" w14:textId="77777777" w:rsidR="00DA4099" w:rsidRPr="008303E6" w:rsidRDefault="00DA4099" w:rsidP="00DA409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>Введiть зашифорованi цифри b та c (0...9): -2 11</w:t>
            </w:r>
          </w:p>
          <w:p w14:paraId="57D1C933" w14:textId="1AA84F2E" w:rsidR="00B71666" w:rsidRPr="008303E6" w:rsidRDefault="00DA4099" w:rsidP="00DA409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03E6">
              <w:rPr>
                <w:rFonts w:ascii="Times New Roman" w:hAnsi="Times New Roman" w:cs="Times New Roman"/>
                <w:sz w:val="24"/>
                <w:szCs w:val="24"/>
              </w:rPr>
              <w:t>Введено не цифру!</w:t>
            </w:r>
          </w:p>
        </w:tc>
      </w:tr>
    </w:tbl>
    <w:p w14:paraId="43932081" w14:textId="030239CC" w:rsidR="00B71666" w:rsidRPr="008303E6" w:rsidRDefault="00C621DA" w:rsidP="00B71666">
      <w:pPr>
        <w:pStyle w:val="1Header"/>
        <w:rPr>
          <w:b w:val="0"/>
          <w:bCs w:val="0"/>
        </w:rPr>
      </w:pPr>
      <w:r w:rsidRPr="008303E6">
        <w:t>Висновок:</w:t>
      </w:r>
      <w:r w:rsidR="00B71666" w:rsidRPr="008303E6">
        <w:t xml:space="preserve"> </w:t>
      </w:r>
    </w:p>
    <w:p w14:paraId="43053E0F" w14:textId="12F1C49B" w:rsidR="00B71666" w:rsidRPr="008303E6" w:rsidRDefault="000F4E29" w:rsidP="00B71666">
      <w:pPr>
        <w:pStyle w:val="1Normal"/>
        <w:rPr>
          <w:lang w:eastAsia="ru-RU"/>
        </w:rPr>
      </w:pPr>
      <w:r w:rsidRPr="008303E6">
        <w:rPr>
          <w:lang w:eastAsia="ru-RU"/>
        </w:rPr>
        <w:t>Під час виконання лабораторної роботи о</w:t>
      </w:r>
      <w:r w:rsidR="00B71666" w:rsidRPr="008303E6">
        <w:rPr>
          <w:lang w:eastAsia="ru-RU"/>
        </w:rPr>
        <w:t>володі</w:t>
      </w:r>
      <w:r w:rsidRPr="008303E6">
        <w:rPr>
          <w:lang w:eastAsia="ru-RU"/>
        </w:rPr>
        <w:t>в</w:t>
      </w:r>
      <w:r w:rsidR="00B71666" w:rsidRPr="008303E6">
        <w:rPr>
          <w:lang w:eastAsia="ru-RU"/>
        </w:rPr>
        <w:t xml:space="preserve"> навичками щодо використання різних видів операторів циклу: цикли з параметрами </w:t>
      </w:r>
      <w:r w:rsidR="00B71666" w:rsidRPr="008303E6">
        <w:rPr>
          <w:i/>
          <w:iCs/>
          <w:lang w:eastAsia="ru-RU"/>
        </w:rPr>
        <w:t>for</w:t>
      </w:r>
      <w:r w:rsidR="00B71666" w:rsidRPr="008303E6">
        <w:rPr>
          <w:lang w:eastAsia="ru-RU"/>
        </w:rPr>
        <w:t xml:space="preserve">, цикли з умовою </w:t>
      </w:r>
      <w:r w:rsidR="00B71666" w:rsidRPr="008303E6">
        <w:rPr>
          <w:i/>
          <w:iCs/>
          <w:lang w:eastAsia="ru-RU"/>
        </w:rPr>
        <w:t>while</w:t>
      </w:r>
      <w:r w:rsidR="00B71666" w:rsidRPr="008303E6">
        <w:rPr>
          <w:lang w:eastAsia="ru-RU"/>
        </w:rPr>
        <w:t xml:space="preserve">, цикли з післяумовою </w:t>
      </w:r>
      <w:r w:rsidR="00B71666" w:rsidRPr="008303E6">
        <w:rPr>
          <w:i/>
          <w:iCs/>
          <w:lang w:eastAsia="ru-RU"/>
        </w:rPr>
        <w:t>do</w:t>
      </w:r>
      <w:r w:rsidR="00B71666" w:rsidRPr="008303E6">
        <w:rPr>
          <w:lang w:eastAsia="ru-RU"/>
        </w:rPr>
        <w:t>-</w:t>
      </w:r>
      <w:r w:rsidR="00B71666" w:rsidRPr="008303E6">
        <w:rPr>
          <w:i/>
          <w:iCs/>
          <w:lang w:eastAsia="ru-RU"/>
        </w:rPr>
        <w:t>while</w:t>
      </w:r>
      <w:r w:rsidR="00B71666" w:rsidRPr="008303E6">
        <w:rPr>
          <w:lang w:eastAsia="ru-RU"/>
        </w:rPr>
        <w:t>. Досліди</w:t>
      </w:r>
      <w:r w:rsidRPr="008303E6">
        <w:rPr>
          <w:lang w:eastAsia="ru-RU"/>
        </w:rPr>
        <w:t>в</w:t>
      </w:r>
      <w:r w:rsidR="00B71666" w:rsidRPr="008303E6">
        <w:rPr>
          <w:lang w:eastAsia="ru-RU"/>
        </w:rPr>
        <w:t xml:space="preserve"> роботу операторів керування: </w:t>
      </w:r>
      <w:r w:rsidR="00B71666" w:rsidRPr="008303E6">
        <w:rPr>
          <w:i/>
          <w:iCs/>
          <w:lang w:eastAsia="ru-RU"/>
        </w:rPr>
        <w:t>break, continue, return, goto.</w:t>
      </w:r>
    </w:p>
    <w:sectPr w:rsidR="00B71666" w:rsidRPr="008303E6" w:rsidSect="00C621DA">
      <w:headerReference w:type="default" r:id="rId31"/>
      <w:footerReference w:type="default" r:id="rId32"/>
      <w:headerReference w:type="first" r:id="rId33"/>
      <w:footerReference w:type="first" r:id="rId34"/>
      <w:pgSz w:w="11906" w:h="16838"/>
      <w:pgMar w:top="-709" w:right="991" w:bottom="1135" w:left="1276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0EC0E" w14:textId="77777777" w:rsidR="00536152" w:rsidRDefault="00536152" w:rsidP="004421FA">
      <w:pPr>
        <w:spacing w:after="0" w:line="240" w:lineRule="auto"/>
      </w:pPr>
      <w:r>
        <w:separator/>
      </w:r>
    </w:p>
  </w:endnote>
  <w:endnote w:type="continuationSeparator" w:id="0">
    <w:p w14:paraId="45142D65" w14:textId="77777777" w:rsidR="00536152" w:rsidRDefault="00536152" w:rsidP="004421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30D25" w14:textId="77777777" w:rsidR="00072426" w:rsidRDefault="00000000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D5015C0" wp14:editId="645F5C89">
              <wp:simplePos x="0" y="0"/>
              <wp:positionH relativeFrom="column">
                <wp:posOffset>1810330</wp:posOffset>
              </wp:positionH>
              <wp:positionV relativeFrom="paragraph">
                <wp:posOffset>-196215</wp:posOffset>
              </wp:positionV>
              <wp:extent cx="555321" cy="253343"/>
              <wp:effectExtent l="0" t="0" r="0" b="0"/>
              <wp:wrapNone/>
              <wp:docPr id="585595848" name="Поле 7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5321" cy="25334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467B330" w14:textId="77777777" w:rsidR="00072426" w:rsidRDefault="00072426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D5015C0" id="_x0000_t202" coordsize="21600,21600" o:spt="202" path="m,l,21600r21600,l21600,xe">
              <v:stroke joinstyle="miter"/>
              <v:path gradientshapeok="t" o:connecttype="rect"/>
            </v:shapetype>
            <v:shape id="Поле 70" o:spid="_x0000_s1110" type="#_x0000_t202" style="position:absolute;margin-left:142.55pt;margin-top:-15.45pt;width:43.75pt;height:19.9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" filled="f" stroked="f" strokeweight=".5pt">
              <v:textbox>
                <w:txbxContent>
                  <w:p w14:paraId="5467B330" w14:textId="77777777" w:rsidR="00072426" w:rsidRDefault="00072426"/>
                </w:txbxContent>
              </v:textbox>
            </v:shape>
          </w:pict>
        </mc:Fallback>
      </mc:AlternateContent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96DE24A" wp14:editId="478F07A6">
              <wp:simplePos x="0" y="0"/>
              <wp:positionH relativeFrom="column">
                <wp:posOffset>2195537</wp:posOffset>
              </wp:positionH>
              <wp:positionV relativeFrom="paragraph">
                <wp:posOffset>-138918</wp:posOffset>
              </wp:positionV>
              <wp:extent cx="3840480" cy="481965"/>
              <wp:effectExtent l="0" t="0" r="0" b="0"/>
              <wp:wrapNone/>
              <wp:docPr id="53446585" name="Поле 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40480" cy="4819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042D50C" w14:textId="24C84B0B" w:rsidR="00072426" w:rsidRPr="00DD0026" w:rsidRDefault="00000000" w:rsidP="003F136C">
                          <w:pPr>
                            <w:spacing w:after="0"/>
                            <w:jc w:val="center"/>
                            <w:rPr>
                              <w:rFonts w:cstheme="minorHAnsi"/>
                              <w:sz w:val="40"/>
                            </w:rPr>
                          </w:pPr>
                          <w:r w:rsidRPr="00DD0026">
                            <w:rPr>
                              <w:rFonts w:cstheme="minorHAnsi"/>
                              <w:sz w:val="40"/>
                            </w:rPr>
                            <w:t>ЛР.ОК15.ПІ.2</w:t>
                          </w:r>
                          <w:r w:rsidR="004421FA">
                            <w:rPr>
                              <w:rFonts w:cstheme="minorHAnsi"/>
                              <w:sz w:val="40"/>
                            </w:rPr>
                            <w:t>41</w:t>
                          </w:r>
                          <w:r w:rsidRPr="00DD0026">
                            <w:rPr>
                              <w:rFonts w:cstheme="minorHAnsi"/>
                              <w:sz w:val="40"/>
                            </w:rPr>
                            <w:t>.</w:t>
                          </w:r>
                          <w:r>
                            <w:rPr>
                              <w:rFonts w:cstheme="minorHAnsi"/>
                              <w:sz w:val="40"/>
                            </w:rPr>
                            <w:t>0</w:t>
                          </w:r>
                          <w:r w:rsidR="004F3A63">
                            <w:rPr>
                              <w:rFonts w:cstheme="minorHAnsi"/>
                              <w:sz w:val="40"/>
                            </w:rPr>
                            <w:t>4</w:t>
                          </w:r>
                          <w:r w:rsidRPr="00DD0026">
                            <w:rPr>
                              <w:rFonts w:cstheme="minorHAnsi"/>
                              <w:sz w:val="40"/>
                            </w:rPr>
                            <w:t>.0</w:t>
                          </w:r>
                          <w:r w:rsidR="004421FA">
                            <w:rPr>
                              <w:rFonts w:cstheme="minorHAnsi"/>
                              <w:sz w:val="40"/>
                            </w:rPr>
                            <w:t>8</w:t>
                          </w:r>
                          <w:r w:rsidRPr="00DD0026">
                            <w:rPr>
                              <w:rFonts w:cstheme="minorHAnsi"/>
                              <w:sz w:val="40"/>
                            </w:rPr>
                            <w:t>.</w:t>
                          </w:r>
                        </w:p>
                        <w:p w14:paraId="2EF3FDC2" w14:textId="77777777" w:rsidR="00072426" w:rsidRDefault="00072426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6DE24A" id="Поле 69" o:spid="_x0000_s1111" type="#_x0000_t202" style="position:absolute;margin-left:172.9pt;margin-top:-10.95pt;width:302.4pt;height:37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" filled="f" stroked="f" strokeweight=".5pt">
              <v:textbox>
                <w:txbxContent>
                  <w:p w14:paraId="5042D50C" w14:textId="24C84B0B" w:rsidR="00072426" w:rsidRPr="00DD0026" w:rsidRDefault="00000000" w:rsidP="003F136C">
                    <w:pPr>
                      <w:spacing w:after="0"/>
                      <w:jc w:val="center"/>
                      <w:rPr>
                        <w:rFonts w:cstheme="minorHAnsi"/>
                        <w:sz w:val="40"/>
                      </w:rPr>
                    </w:pPr>
                    <w:r w:rsidRPr="00DD0026">
                      <w:rPr>
                        <w:rFonts w:cstheme="minorHAnsi"/>
                        <w:sz w:val="40"/>
                      </w:rPr>
                      <w:t>ЛР.ОК15.ПІ.2</w:t>
                    </w:r>
                    <w:r w:rsidR="004421FA">
                      <w:rPr>
                        <w:rFonts w:cstheme="minorHAnsi"/>
                        <w:sz w:val="40"/>
                      </w:rPr>
                      <w:t>41</w:t>
                    </w:r>
                    <w:r w:rsidRPr="00DD0026">
                      <w:rPr>
                        <w:rFonts w:cstheme="minorHAnsi"/>
                        <w:sz w:val="40"/>
                      </w:rPr>
                      <w:t>.</w:t>
                    </w:r>
                    <w:r>
                      <w:rPr>
                        <w:rFonts w:cstheme="minorHAnsi"/>
                        <w:sz w:val="40"/>
                      </w:rPr>
                      <w:t>0</w:t>
                    </w:r>
                    <w:r w:rsidR="004F3A63">
                      <w:rPr>
                        <w:rFonts w:cstheme="minorHAnsi"/>
                        <w:sz w:val="40"/>
                      </w:rPr>
                      <w:t>4</w:t>
                    </w:r>
                    <w:r w:rsidRPr="00DD0026">
                      <w:rPr>
                        <w:rFonts w:cstheme="minorHAnsi"/>
                        <w:sz w:val="40"/>
                      </w:rPr>
                      <w:t>.0</w:t>
                    </w:r>
                    <w:r w:rsidR="004421FA">
                      <w:rPr>
                        <w:rFonts w:cstheme="minorHAnsi"/>
                        <w:sz w:val="40"/>
                      </w:rPr>
                      <w:t>8</w:t>
                    </w:r>
                    <w:r w:rsidRPr="00DD0026">
                      <w:rPr>
                        <w:rFonts w:cstheme="minorHAnsi"/>
                        <w:sz w:val="40"/>
                      </w:rPr>
                      <w:t>.</w:t>
                    </w:r>
                  </w:p>
                  <w:p w14:paraId="2EF3FDC2" w14:textId="77777777" w:rsidR="00072426" w:rsidRDefault="00072426"/>
                </w:txbxContent>
              </v:textbox>
            </v:shape>
          </w:pict>
        </mc:Fallback>
      </mc:AlternateContent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525522E" wp14:editId="13CE979D">
              <wp:simplePos x="0" y="0"/>
              <wp:positionH relativeFrom="column">
                <wp:posOffset>6069445</wp:posOffset>
              </wp:positionH>
              <wp:positionV relativeFrom="paragraph">
                <wp:posOffset>57360</wp:posOffset>
              </wp:positionV>
              <wp:extent cx="330200" cy="310270"/>
              <wp:effectExtent l="0" t="0" r="0" b="0"/>
              <wp:wrapNone/>
              <wp:docPr id="1617140563" name="Поле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0200" cy="3102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423BCB1" w14:textId="77777777" w:rsidR="00072426" w:rsidRDefault="00000000"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25522E" id="Поле 65" o:spid="_x0000_s1112" type="#_x0000_t202" style="position:absolute;margin-left:477.9pt;margin-top:4.5pt;width:26pt;height:24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" filled="f" stroked="f" strokeweight=".5pt">
              <v:textbox>
                <w:txbxContent>
                  <w:p w14:paraId="7423BCB1" w14:textId="77777777" w:rsidR="00072426" w:rsidRDefault="00000000"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981EB" w14:textId="77777777" w:rsidR="00072426" w:rsidRDefault="00000000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3060742" wp14:editId="29515DB9">
              <wp:simplePos x="0" y="0"/>
              <wp:positionH relativeFrom="column">
                <wp:posOffset>2209666</wp:posOffset>
              </wp:positionH>
              <wp:positionV relativeFrom="paragraph">
                <wp:posOffset>-1072114</wp:posOffset>
              </wp:positionV>
              <wp:extent cx="4064606" cy="467728"/>
              <wp:effectExtent l="0" t="0" r="0" b="0"/>
              <wp:wrapNone/>
              <wp:docPr id="1244031005" name="Поле 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64606" cy="46772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2CA25DC" w14:textId="430CD200" w:rsidR="00072426" w:rsidRPr="00DD0026" w:rsidRDefault="00000000" w:rsidP="003F136C">
                          <w:pPr>
                            <w:spacing w:after="0"/>
                            <w:jc w:val="center"/>
                            <w:rPr>
                              <w:rFonts w:cstheme="minorHAnsi"/>
                              <w:sz w:val="40"/>
                            </w:rPr>
                          </w:pPr>
                          <w:r w:rsidRPr="00DD0026">
                            <w:rPr>
                              <w:rFonts w:cstheme="minorHAnsi"/>
                              <w:sz w:val="40"/>
                            </w:rPr>
                            <w:t>ЛР.ОК15.ПІ.2</w:t>
                          </w:r>
                          <w:r w:rsidR="004421FA">
                            <w:rPr>
                              <w:rFonts w:cstheme="minorHAnsi"/>
                              <w:sz w:val="40"/>
                            </w:rPr>
                            <w:t>41</w:t>
                          </w:r>
                          <w:r w:rsidRPr="00DD0026">
                            <w:rPr>
                              <w:rFonts w:cstheme="minorHAnsi"/>
                              <w:sz w:val="40"/>
                            </w:rPr>
                            <w:t>.</w:t>
                          </w:r>
                          <w:r>
                            <w:rPr>
                              <w:rFonts w:cstheme="minorHAnsi"/>
                              <w:sz w:val="40"/>
                            </w:rPr>
                            <w:t>0</w:t>
                          </w:r>
                          <w:r w:rsidR="00C3270A">
                            <w:rPr>
                              <w:rFonts w:cstheme="minorHAnsi"/>
                              <w:sz w:val="40"/>
                              <w:lang w:val="en-US"/>
                            </w:rPr>
                            <w:t>4</w:t>
                          </w:r>
                          <w:r w:rsidRPr="00DD0026">
                            <w:rPr>
                              <w:rFonts w:cstheme="minorHAnsi"/>
                              <w:sz w:val="40"/>
                            </w:rPr>
                            <w:t>.</w:t>
                          </w:r>
                          <w:r w:rsidR="004F3A63">
                            <w:rPr>
                              <w:rFonts w:cstheme="minorHAnsi"/>
                              <w:sz w:val="40"/>
                            </w:rPr>
                            <w:t>0</w:t>
                          </w:r>
                          <w:r w:rsidR="004421FA">
                            <w:rPr>
                              <w:rFonts w:cstheme="minorHAnsi"/>
                              <w:sz w:val="40"/>
                            </w:rPr>
                            <w:t>8</w:t>
                          </w:r>
                          <w:r w:rsidRPr="00DD0026">
                            <w:rPr>
                              <w:rFonts w:cstheme="minorHAnsi"/>
                              <w:sz w:val="40"/>
                            </w:rPr>
                            <w:t>.</w:t>
                          </w:r>
                        </w:p>
                        <w:p w14:paraId="701B1CD8" w14:textId="77777777" w:rsidR="00072426" w:rsidRDefault="00072426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3060742" id="_x0000_t202" coordsize="21600,21600" o:spt="202" path="m,l,21600r21600,l21600,xe">
              <v:stroke joinstyle="miter"/>
              <v:path gradientshapeok="t" o:connecttype="rect"/>
            </v:shapetype>
            <v:shape id="Поле 67" o:spid="_x0000_s1163" type="#_x0000_t202" style="position:absolute;margin-left:174pt;margin-top:-84.4pt;width:320.05pt;height:36.8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" filled="f" stroked="f" strokeweight=".5pt">
              <v:textbox>
                <w:txbxContent>
                  <w:p w14:paraId="12CA25DC" w14:textId="430CD200" w:rsidR="00072426" w:rsidRPr="00DD0026" w:rsidRDefault="00000000" w:rsidP="003F136C">
                    <w:pPr>
                      <w:spacing w:after="0"/>
                      <w:jc w:val="center"/>
                      <w:rPr>
                        <w:rFonts w:cstheme="minorHAnsi"/>
                        <w:sz w:val="40"/>
                      </w:rPr>
                    </w:pPr>
                    <w:r w:rsidRPr="00DD0026">
                      <w:rPr>
                        <w:rFonts w:cstheme="minorHAnsi"/>
                        <w:sz w:val="40"/>
                      </w:rPr>
                      <w:t>ЛР.ОК15.ПІ.2</w:t>
                    </w:r>
                    <w:r w:rsidR="004421FA">
                      <w:rPr>
                        <w:rFonts w:cstheme="minorHAnsi"/>
                        <w:sz w:val="40"/>
                      </w:rPr>
                      <w:t>41</w:t>
                    </w:r>
                    <w:r w:rsidRPr="00DD0026">
                      <w:rPr>
                        <w:rFonts w:cstheme="minorHAnsi"/>
                        <w:sz w:val="40"/>
                      </w:rPr>
                      <w:t>.</w:t>
                    </w:r>
                    <w:r>
                      <w:rPr>
                        <w:rFonts w:cstheme="minorHAnsi"/>
                        <w:sz w:val="40"/>
                      </w:rPr>
                      <w:t>0</w:t>
                    </w:r>
                    <w:r w:rsidR="00C3270A">
                      <w:rPr>
                        <w:rFonts w:cstheme="minorHAnsi"/>
                        <w:sz w:val="40"/>
                        <w:lang w:val="en-US"/>
                      </w:rPr>
                      <w:t>4</w:t>
                    </w:r>
                    <w:r w:rsidRPr="00DD0026">
                      <w:rPr>
                        <w:rFonts w:cstheme="minorHAnsi"/>
                        <w:sz w:val="40"/>
                      </w:rPr>
                      <w:t>.</w:t>
                    </w:r>
                    <w:r w:rsidR="004F3A63">
                      <w:rPr>
                        <w:rFonts w:cstheme="minorHAnsi"/>
                        <w:sz w:val="40"/>
                      </w:rPr>
                      <w:t>0</w:t>
                    </w:r>
                    <w:r w:rsidR="004421FA">
                      <w:rPr>
                        <w:rFonts w:cstheme="minorHAnsi"/>
                        <w:sz w:val="40"/>
                      </w:rPr>
                      <w:t>8</w:t>
                    </w:r>
                    <w:r w:rsidRPr="00DD0026">
                      <w:rPr>
                        <w:rFonts w:cstheme="minorHAnsi"/>
                        <w:sz w:val="40"/>
                      </w:rPr>
                      <w:t>.</w:t>
                    </w:r>
                  </w:p>
                  <w:p w14:paraId="701B1CD8" w14:textId="77777777" w:rsidR="00072426" w:rsidRDefault="00072426"/>
                </w:txbxContent>
              </v:textbox>
            </v:shape>
          </w:pict>
        </mc:Fallback>
      </mc:AlternateContent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1854784" wp14:editId="61156D77">
              <wp:simplePos x="0" y="0"/>
              <wp:positionH relativeFrom="column">
                <wp:posOffset>1812557</wp:posOffset>
              </wp:positionH>
              <wp:positionV relativeFrom="paragraph">
                <wp:posOffset>-638810</wp:posOffset>
              </wp:positionV>
              <wp:extent cx="469231" cy="240453"/>
              <wp:effectExtent l="0" t="0" r="0" b="7620"/>
              <wp:wrapNone/>
              <wp:docPr id="997408723" name="Поле 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9231" cy="24045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2D5A24E" w14:textId="77777777" w:rsidR="00072426" w:rsidRDefault="00072426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31854784" id="Поле 66" o:spid="_x0000_s1164" type="#_x0000_t202" style="position:absolute;margin-left:142.7pt;margin-top:-50.3pt;width:36.95pt;height:18.9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" filled="f" stroked="f" strokeweight=".5pt">
              <v:textbox>
                <w:txbxContent>
                  <w:p w14:paraId="22D5A24E" w14:textId="77777777" w:rsidR="00072426" w:rsidRDefault="00072426"/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EED06" w14:textId="77777777" w:rsidR="00536152" w:rsidRDefault="00536152" w:rsidP="004421FA">
      <w:pPr>
        <w:spacing w:after="0" w:line="240" w:lineRule="auto"/>
      </w:pPr>
      <w:r>
        <w:separator/>
      </w:r>
    </w:p>
  </w:footnote>
  <w:footnote w:type="continuationSeparator" w:id="0">
    <w:p w14:paraId="280E5F3F" w14:textId="77777777" w:rsidR="00536152" w:rsidRDefault="00536152" w:rsidP="004421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E81F3" w14:textId="77777777" w:rsidR="00072426" w:rsidRPr="00D11972" w:rsidRDefault="00000000">
    <w:pPr>
      <w:pStyle w:val="Header"/>
    </w:pPr>
    <w:r w:rsidRPr="00D11972">
      <w:rPr>
        <w:noProof/>
        <w14:ligatures w14:val="standardContextual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FA5F5BD" wp14:editId="5CD11CF0">
              <wp:simplePos x="0" y="0"/>
              <wp:positionH relativeFrom="column">
                <wp:posOffset>-195465</wp:posOffset>
              </wp:positionH>
              <wp:positionV relativeFrom="paragraph">
                <wp:posOffset>-195003</wp:posOffset>
              </wp:positionV>
              <wp:extent cx="6595110" cy="10187305"/>
              <wp:effectExtent l="19050" t="19050" r="34290" b="23495"/>
              <wp:wrapNone/>
              <wp:docPr id="7054560" name="Групувати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5110" cy="10187305"/>
                        <a:chOff x="1152" y="399"/>
                        <a:chExt cx="10386" cy="16043"/>
                      </a:xfrm>
                    </wpg:grpSpPr>
                    <wpg:grpSp>
                      <wpg:cNvPr id="894214261" name="Group 43"/>
                      <wpg:cNvGrpSpPr>
                        <a:grpSpLocks/>
                      </wpg:cNvGrpSpPr>
                      <wpg:grpSpPr bwMode="auto">
                        <a:xfrm>
                          <a:off x="1152" y="399"/>
                          <a:ext cx="10386" cy="16043"/>
                          <a:chOff x="1134" y="373"/>
                          <a:chExt cx="10386" cy="16187"/>
                        </a:xfrm>
                      </wpg:grpSpPr>
                      <wps:wsp>
                        <wps:cNvPr id="968094569" name="Rectangle 44"/>
                        <wps:cNvSpPr>
                          <a:spLocks noChangeArrowheads="1"/>
                        </wps:cNvSpPr>
                        <wps:spPr bwMode="auto">
                          <a:xfrm>
                            <a:off x="1134" y="373"/>
                            <a:ext cx="10386" cy="161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2039064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1152" y="15696"/>
                            <a:ext cx="10368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4966505" name="Line 46"/>
                        <wps:cNvCnPr>
                          <a:cxnSpLocks noChangeShapeType="1"/>
                        </wps:cNvCnPr>
                        <wps:spPr bwMode="auto">
                          <a:xfrm>
                            <a:off x="158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7623838" name="Line 47"/>
                        <wps:cNvCnPr>
                          <a:cxnSpLocks noChangeShapeType="1"/>
                        </wps:cNvCnPr>
                        <wps:spPr bwMode="auto">
                          <a:xfrm>
                            <a:off x="230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9521496" name="Line 48"/>
                        <wps:cNvCnPr>
                          <a:cxnSpLocks noChangeShapeType="1"/>
                        </wps:cNvCnPr>
                        <wps:spPr bwMode="auto">
                          <a:xfrm>
                            <a:off x="345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9117098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4320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519199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4752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7780711" name="Line 51"/>
                        <wps:cNvCnPr>
                          <a:cxnSpLocks noChangeShapeType="1"/>
                        </wps:cNvCnPr>
                        <wps:spPr bwMode="auto">
                          <a:xfrm>
                            <a:off x="489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5677534" name="Line 52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5984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5134715" name="Line 53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6272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2424029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06558568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6663446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1094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9622868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10944" y="16063"/>
                            <a:ext cx="5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594534573" name="Text Box 58"/>
                      <wps:cNvSpPr txBox="1">
                        <a:spLocks noChangeArrowheads="1"/>
                      </wps:cNvSpPr>
                      <wps:spPr bwMode="auto">
                        <a:xfrm>
                          <a:off x="1623" y="16188"/>
                          <a:ext cx="60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155842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22285049" name="Text Box 59"/>
                      <wps:cNvSpPr txBox="1">
                        <a:spLocks noChangeArrowheads="1"/>
                      </wps:cNvSpPr>
                      <wps:spPr bwMode="auto">
                        <a:xfrm>
                          <a:off x="2466" y="16188"/>
                          <a:ext cx="864" cy="213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96C564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080160729" name="Text Box 60"/>
                      <wps:cNvSpPr txBox="1">
                        <a:spLocks noChangeArrowheads="1"/>
                      </wps:cNvSpPr>
                      <wps:spPr bwMode="auto">
                        <a:xfrm>
                          <a:off x="3506" y="16188"/>
                          <a:ext cx="748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A91B1A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1077735181" name="Text Box 61"/>
                      <wps:cNvSpPr txBox="1">
                        <a:spLocks noChangeArrowheads="1"/>
                      </wps:cNvSpPr>
                      <wps:spPr bwMode="auto">
                        <a:xfrm>
                          <a:off x="4441" y="16188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51D35E" w14:textId="77777777" w:rsidR="00072426" w:rsidRPr="00D11972" w:rsidRDefault="00000000" w:rsidP="00D11972">
                            <w:pPr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Дата</w:t>
                            </w:r>
                          </w:p>
                          <w:p w14:paraId="5326A346" w14:textId="77777777" w:rsidR="00072426" w:rsidRPr="00D11972" w:rsidRDefault="00072426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338894300" name="Text Box 62"/>
                      <wps:cNvSpPr txBox="1">
                        <a:spLocks noChangeArrowheads="1"/>
                      </wps:cNvSpPr>
                      <wps:spPr bwMode="auto">
                        <a:xfrm>
                          <a:off x="11018" y="15642"/>
                          <a:ext cx="437" cy="25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7B9875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194659474" name="Text Box 63"/>
                      <wps:cNvSpPr txBox="1">
                        <a:spLocks noChangeArrowheads="1"/>
                      </wps:cNvSpPr>
                      <wps:spPr bwMode="auto">
                        <a:xfrm>
                          <a:off x="1170" y="16184"/>
                          <a:ext cx="380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0BA6F7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Вим.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FA5F5BD" id="Групувати 2" o:spid="_x0000_s1088" style="position:absolute;margin-left:-15.4pt;margin-top:-15.35pt;width:519.3pt;height:802.15pt;z-index:251659264" coordorigin="1152,399" coordsize="10386,16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">
              <v:group id="Group 43" o:spid="_x0000_s1089" style="position:absolute;left:1152;top:399;width:10386;height:16043" coordorigin="1134,373" coordsize="10386,16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">
                <v:rect id="Rectangle 44" o:spid="_x0000_s1090" style="position:absolute;left:1134;top:373;width:10386;height:16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" strokeweight="2.25pt"/>
                <v:line id="Line 45" o:spid="_x0000_s1091" style="position:absolute;visibility:visible;mso-wrap-style:square" from="1152,15696" to="11520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" strokeweight="2.25pt"/>
                <v:line id="Line 46" o:spid="_x0000_s1092" style="position:absolute;visibility:visible;mso-wrap-style:square" from="1584,15696" to="158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" strokeweight="2.25pt"/>
                <v:line id="Line 47" o:spid="_x0000_s1093" style="position:absolute;visibility:visible;mso-wrap-style:square" from="2304,15696" to="230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" strokeweight="2.25pt"/>
                <v:line id="Line 48" o:spid="_x0000_s1094" style="position:absolute;visibility:visible;mso-wrap-style:square" from="3456,15696" to="345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" strokeweight="2.25pt"/>
                <v:line id="Line 49" o:spid="_x0000_s1095" style="position:absolute;visibility:visible;mso-wrap-style:square" from="4320,15696" to="4320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" strokeweight="2.25pt"/>
                <v:line id="Line 50" o:spid="_x0000_s1096" style="position:absolute;visibility:visible;mso-wrap-style:square" from="4752,15696" to="4752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"/>
                <v:line id="Line 51" o:spid="_x0000_s1097" style="position:absolute;visibility:visible;mso-wrap-style:square" from="4896,15696" to="489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" strokeweight="2.25pt"/>
                <v:line id="Line 52" o:spid="_x0000_s1098" style="position:absolute;flip:x;visibility:visible;mso-wrap-style:square" from="1152,15984" to="4896,15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"/>
                <v:line id="Line 53" o:spid="_x0000_s1099" style="position:absolute;flip:x;visibility:visible;mso-wrap-style:square" from="1152,16272" to="4896,16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"/>
                <v:line id="Line 54" o:spid="_x0000_s1100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"/>
                <v:line id="Line 55" o:spid="_x0000_s1101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"/>
                <v:line id="Line 56" o:spid="_x0000_s1102" style="position:absolute;visibility:visible;mso-wrap-style:square" from="10944,15696" to="1094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" strokeweight="2.25pt"/>
                <v:line id="Line 57" o:spid="_x0000_s1103" style="position:absolute;visibility:visible;mso-wrap-style:square" from="10944,16063" to="11520,16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8" o:spid="_x0000_s1104" type="#_x0000_t202" style="position:absolute;left:1623;top:16188;width:60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" stroked="f">
                <v:fill opacity="32896f"/>
                <v:textbox inset="0,0,0,0">
                  <w:txbxContent>
                    <w:p w14:paraId="0E155842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shape>
              <v:shape id="Text Box 59" o:spid="_x0000_s1105" type="#_x0000_t202" style="position:absolute;left:2466;top:16188;width:864;height: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" stroked="f">
                <v:fill opacity="32896f"/>
                <v:textbox inset="0,0,0,0">
                  <w:txbxContent>
                    <w:p w14:paraId="4596C564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shape>
              <v:shape id="Text Box 60" o:spid="_x0000_s1106" type="#_x0000_t202" style="position:absolute;left:3506;top:16188;width:748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" stroked="f">
                <v:fill opacity="32896f"/>
                <v:textbox inset=".5mm,0,.5mm,.3mm">
                  <w:txbxContent>
                    <w:p w14:paraId="02A91B1A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shape>
              <v:shape id="Text Box 61" o:spid="_x0000_s1107" type="#_x0000_t202" style="position:absolute;left:4441;top:16188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" stroked="f">
                <v:fill opacity="32896f"/>
                <v:textbox inset=".5mm,0,.5mm,.3mm">
                  <w:txbxContent>
                    <w:p w14:paraId="7951D35E" w14:textId="77777777" w:rsidR="00072426" w:rsidRPr="00D11972" w:rsidRDefault="00000000" w:rsidP="00D11972">
                      <w:pPr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Дата</w:t>
                      </w:r>
                    </w:p>
                    <w:p w14:paraId="5326A346" w14:textId="77777777" w:rsidR="00072426" w:rsidRPr="00D11972" w:rsidRDefault="00072426" w:rsidP="00D11972">
                      <w:pPr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shape>
              <v:shape id="Text Box 62" o:spid="_x0000_s1108" type="#_x0000_t202" style="position:absolute;left:11018;top:15642;width:437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" stroked="f">
                <v:fill opacity="32896f"/>
                <v:textbox inset="0,0,0,0">
                  <w:txbxContent>
                    <w:p w14:paraId="597B9875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shape>
              <v:shape id="Text Box 63" o:spid="_x0000_s1109" type="#_x0000_t202" style="position:absolute;left:1170;top:16184;width:380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" stroked="f">
                <v:fill opacity="32896f"/>
                <v:textbox inset="0,0,0,0">
                  <w:txbxContent>
                    <w:p w14:paraId="620BA6F7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Вим.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7CB58" w14:textId="77777777" w:rsidR="00072426" w:rsidRPr="00D11972" w:rsidRDefault="00000000">
    <w:pPr>
      <w:pStyle w:val="Header"/>
    </w:pPr>
    <w:r w:rsidRPr="00D11972">
      <w:rPr>
        <w:noProof/>
        <w14:ligatures w14:val="standardContextual"/>
      </w:rPr>
      <mc:AlternateContent>
        <mc:Choice Requires="wpg">
          <w:drawing>
            <wp:anchor distT="0" distB="0" distL="114300" distR="114300" simplePos="0" relativeHeight="251660288" behindDoc="0" locked="1" layoutInCell="0" allowOverlap="1" wp14:anchorId="779B20E6" wp14:editId="154A009B">
              <wp:simplePos x="0" y="0"/>
              <wp:positionH relativeFrom="page">
                <wp:posOffset>495300</wp:posOffset>
              </wp:positionH>
              <wp:positionV relativeFrom="page">
                <wp:posOffset>182880</wp:posOffset>
              </wp:positionV>
              <wp:extent cx="6588760" cy="10188575"/>
              <wp:effectExtent l="0" t="0" r="21590" b="22225"/>
              <wp:wrapNone/>
              <wp:docPr id="1387071873" name="Групувати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8575"/>
                        <a:chOff x="0" y="0"/>
                        <a:chExt cx="20000" cy="20000"/>
                      </a:xfrm>
                    </wpg:grpSpPr>
                    <wps:wsp>
                      <wps:cNvPr id="582543301" name="Rectangle 6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18985892" name="Line 66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44576917" name="Line 67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48133937" name="Line 68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36744094" name="Line 69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659319350" name="Line 70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39884012" name="Line 71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76857988" name="Line 72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55850394" name="Line 73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1398925" name="Line 74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32115577" name="Rectangle 75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929B3FE" w14:textId="77777777" w:rsidR="00072426" w:rsidRPr="00D11972" w:rsidRDefault="00000000" w:rsidP="00D11972">
                            <w:pPr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Змн</w:t>
                            </w:r>
                            <w:r w:rsidRPr="00D11972"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52416284" name="Rectangle 76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1566C8C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1901733" name="Rectangle 77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8D9E7B6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92541899" name="Rectangle 78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7BB594B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4450711" name="Rectangle 79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B065357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85020517" name="Rectangle 80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09FCDAB" w14:textId="77777777" w:rsidR="00072426" w:rsidRPr="00D11972" w:rsidRDefault="00000000" w:rsidP="00D11972">
                            <w:pPr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84378140" name="Rectangle 81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D4DE6F0" w14:textId="77777777" w:rsidR="00072426" w:rsidRPr="00D11972" w:rsidRDefault="00000000" w:rsidP="00D11972">
                            <w:pPr>
                              <w:jc w:val="center"/>
                              <w:rPr>
                                <w:i/>
                                <w:iCs/>
                                <w:sz w:val="18"/>
                              </w:rPr>
                            </w:pPr>
                            <w:r>
                              <w:rPr>
                                <w:iCs/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75754703" name="Rectangle 82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6D922F8" w14:textId="77777777" w:rsidR="00072426" w:rsidRPr="00D11972" w:rsidRDefault="00072426" w:rsidP="00D1197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1760406" name="Line 83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39864606" name="Line 84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642703173" name="Line 85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08794817" name="Line 86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98314629" name="Line 87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1123659092" name="Group 88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1174099718" name="Rectangle 8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588D548" w14:textId="77777777" w:rsidR="00072426" w:rsidRPr="00D11972" w:rsidRDefault="00000000" w:rsidP="00D11972">
                              <w:pPr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 w:rsidRPr="00D11972">
                                <w:rPr>
                                  <w:sz w:val="18"/>
                                </w:rPr>
                                <w:t xml:space="preserve"> Розро</w:t>
                              </w:r>
                              <w:r w:rsidRPr="00D11972">
                                <w:rPr>
                                  <w:rFonts w:ascii="Journal" w:hAnsi="Journal"/>
                                  <w:sz w:val="18"/>
                                </w:rPr>
                                <w:t>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6032592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A1F252C" w14:textId="61D1139E" w:rsidR="00072426" w:rsidRPr="002C5459" w:rsidRDefault="002C5459" w:rsidP="00D11972">
                              <w:pPr>
                                <w:jc w:val="center"/>
                                <w:rPr>
                                  <w:sz w:val="18"/>
                                  <w:szCs w:val="20"/>
                                </w:rPr>
                              </w:pPr>
                              <w:r>
                                <w:rPr>
                                  <w:sz w:val="18"/>
                                  <w:szCs w:val="20"/>
                                </w:rPr>
                                <w:t>Капітан В. 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975728133" name="Group 91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1592779" name="Rectangle 9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5258C82" w14:textId="77777777" w:rsidR="00072426" w:rsidRPr="00D11972" w:rsidRDefault="00000000" w:rsidP="00D11972">
                              <w:pPr>
                                <w:rPr>
                                  <w:sz w:val="18"/>
                                </w:rPr>
                              </w:pPr>
                              <w:r w:rsidRPr="00D11972">
                                <w:rPr>
                                  <w:sz w:val="18"/>
                                </w:rPr>
                                <w:t xml:space="preserve"> Перевір.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24659531" name="Rectangle 9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73242A5" w14:textId="77777777" w:rsidR="00072426" w:rsidRPr="00D11972" w:rsidRDefault="00000000" w:rsidP="00D11972">
                              <w:pPr>
                                <w:jc w:val="center"/>
                                <w:rPr>
                                  <w:sz w:val="18"/>
                                  <w:szCs w:val="20"/>
                                </w:rPr>
                              </w:pPr>
                              <w:r w:rsidRPr="00D11972">
                                <w:rPr>
                                  <w:sz w:val="18"/>
                                  <w:szCs w:val="20"/>
                                </w:rPr>
                                <w:t>Гуменна В.В.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02153023" name="Group 94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091304534" name="Rectangle 9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968D3A0" w14:textId="77777777" w:rsidR="00072426" w:rsidRPr="00D11972" w:rsidRDefault="00072426" w:rsidP="00D1197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11809876" name="Rectangle 9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03BC6F5" w14:textId="77777777" w:rsidR="00072426" w:rsidRPr="00D11972" w:rsidRDefault="00072426" w:rsidP="00D1197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746037006" name="Group 97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290819199" name="Rectangle 9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2D028F3" w14:textId="77777777" w:rsidR="00072426" w:rsidRPr="00D11972" w:rsidRDefault="00000000" w:rsidP="00D11972">
                              <w:pPr>
                                <w:rPr>
                                  <w:sz w:val="18"/>
                                </w:rPr>
                              </w:pPr>
                              <w:r w:rsidRPr="00D11972"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14353925" name="Rectangle 9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7346A80" w14:textId="77777777" w:rsidR="00072426" w:rsidRPr="00D11972" w:rsidRDefault="00072426" w:rsidP="00D1197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1332131" name="Group 100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310508836" name="Rectangle 10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8E86B2C" w14:textId="77777777" w:rsidR="00072426" w:rsidRPr="00D11972" w:rsidRDefault="00000000" w:rsidP="00D11972">
                              <w:pPr>
                                <w:rPr>
                                  <w:sz w:val="18"/>
                                </w:rPr>
                              </w:pPr>
                              <w:r w:rsidRPr="00D11972">
                                <w:rPr>
                                  <w:sz w:val="18"/>
                                </w:rPr>
                                <w:t xml:space="preserve"> Затверд.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46568059" name="Rectangle 102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E38836E" w14:textId="77777777" w:rsidR="00072426" w:rsidRPr="00D11972" w:rsidRDefault="00072426" w:rsidP="00D1197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903914355" name="Line 103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3823725" name="Rectangle 104"/>
                      <wps:cNvSpPr>
                        <a:spLocks noChangeArrowheads="1"/>
                      </wps:cNvSpPr>
                      <wps:spPr bwMode="auto">
                        <a:xfrm>
                          <a:off x="7787" y="18234"/>
                          <a:ext cx="6292" cy="1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D0922DA" w14:textId="77777777" w:rsidR="00072426" w:rsidRPr="00201E6B" w:rsidRDefault="00C3270A" w:rsidP="00201E6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C3270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РОЗРОБКА ПРОГРАМ З ЦИКЛІЧНИМИ АЛГОРИТМАМИ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831800437" name="Line 105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59815562" name="Line 106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58253742" name="Line 107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17251243" name="Rectangle 108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96976A9" w14:textId="77777777"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33110056" name="Rectangle 109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36A1F99" w14:textId="77777777" w:rsidR="00072426" w:rsidRPr="00D11972" w:rsidRDefault="00000000" w:rsidP="00D11972">
                            <w:pPr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Акрушів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0829712" name="Rectangle 110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2FA9371" w14:textId="33DC33C5" w:rsidR="00072426" w:rsidRPr="00455A2B" w:rsidRDefault="00000000" w:rsidP="00D11972">
                            <w:pPr>
                              <w:jc w:val="center"/>
                              <w:rPr>
                                <w:i/>
                                <w:iCs/>
                                <w:sz w:val="18"/>
                              </w:rPr>
                            </w:pPr>
                            <w:r>
                              <w:rPr>
                                <w:i/>
                                <w:iCs/>
                                <w:sz w:val="18"/>
                              </w:rPr>
                              <w:fldChar w:fldCharType="begin"/>
                            </w:r>
                            <w:r>
                              <w:rPr>
                                <w:iCs/>
                                <w:sz w:val="18"/>
                              </w:rPr>
                              <w:instrText xml:space="preserve"> SECTIONPAGES   \* MERGEFORMAT </w:instrText>
                            </w:r>
                            <w:r>
                              <w:rPr>
                                <w:i/>
                                <w:iCs/>
                                <w:sz w:val="18"/>
                              </w:rPr>
                              <w:fldChar w:fldCharType="separate"/>
                            </w:r>
                            <w:r w:rsidR="008303E6" w:rsidRPr="008303E6">
                              <w:rPr>
                                <w:i/>
                                <w:iCs/>
                                <w:noProof/>
                                <w:sz w:val="18"/>
                              </w:rPr>
                              <w:t>14</w:t>
                            </w:r>
                            <w:r>
                              <w:rPr>
                                <w:i/>
                                <w:iCs/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0440187" name="Line 111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39477441" name="Line 112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26597272" name="Rectangle 113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636A9FF" w14:textId="77777777" w:rsidR="00072426" w:rsidRPr="00D11972" w:rsidRDefault="00000000" w:rsidP="00D11972">
                            <w:pPr>
                              <w:jc w:val="center"/>
                              <w:rPr>
                                <w:rFonts w:ascii="Journal" w:hAnsi="Journal"/>
                                <w:sz w:val="24"/>
                              </w:rPr>
                            </w:pPr>
                            <w:r w:rsidRPr="00D11972">
                              <w:rPr>
                                <w:rFonts w:ascii="Journal" w:hAnsi="Journal"/>
                                <w:sz w:val="24"/>
                              </w:rPr>
                              <w:t>ХП</w:t>
                            </w:r>
                            <w:r w:rsidR="00C3270A">
                              <w:rPr>
                                <w:rFonts w:ascii="Journal" w:hAnsi="Journal"/>
                                <w:sz w:val="24"/>
                              </w:rPr>
                              <w:t>Ф</w:t>
                            </w:r>
                            <w:r w:rsidRPr="00D11972">
                              <w:rPr>
                                <w:rFonts w:ascii="Journal" w:hAnsi="Journal"/>
                                <w:sz w:val="24"/>
                              </w:rPr>
                              <w:t>К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79B20E6" id="Групувати 3" o:spid="_x0000_s1113" style="position:absolute;margin-left:39pt;margin-top:14.4pt;width:518.8pt;height:802.25pt;z-index:2516602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" o:allowincell="f">
              <v:rect id="Rectangle 65" o:spid="_x0000_s1114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" filled="f" strokeweight="2pt"/>
              <v:line id="Line 66" o:spid="_x0000_s1115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" strokeweight="2pt"/>
              <v:line id="Line 67" o:spid="_x0000_s1116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" strokeweight="2pt"/>
              <v:line id="Line 68" o:spid="_x0000_s1117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" strokeweight="2pt"/>
              <v:line id="Line 69" o:spid="_x0000_s1118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" strokeweight="2pt"/>
              <v:line id="Line 70" o:spid="_x0000_s1119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" strokeweight="2pt"/>
              <v:line id="Line 71" o:spid="_x0000_s1120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" strokeweight="2pt"/>
              <v:line id="Line 72" o:spid="_x0000_s1121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" strokeweight="2pt"/>
              <v:line id="Line 73" o:spid="_x0000_s1122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" strokeweight="1pt"/>
              <v:line id="Line 74" o:spid="_x0000_s1123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" strokeweight="1pt"/>
              <v:rect id="Rectangle 75" o:spid="_x0000_s1124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" filled="f" stroked="f" strokeweight=".25pt">
                <v:textbox inset="1pt,1pt,1pt,1pt">
                  <w:txbxContent>
                    <w:p w14:paraId="2929B3FE" w14:textId="77777777" w:rsidR="00072426" w:rsidRPr="00D11972" w:rsidRDefault="00000000" w:rsidP="00D11972">
                      <w:pPr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Змн</w:t>
                      </w:r>
                      <w:r w:rsidRPr="00D11972"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76" o:spid="_x0000_s1125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" filled="f" stroked="f" strokeweight=".25pt">
                <v:textbox inset="1pt,1pt,1pt,1pt">
                  <w:txbxContent>
                    <w:p w14:paraId="31566C8C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77" o:spid="_x0000_s1126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" filled="f" stroked="f" strokeweight=".25pt">
                <v:textbox inset="1pt,1pt,1pt,1pt">
                  <w:txbxContent>
                    <w:p w14:paraId="18D9E7B6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78" o:spid="_x0000_s1127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" filled="f" stroked="f" strokeweight=".25pt">
                <v:textbox inset="1pt,1pt,1pt,1pt">
                  <w:txbxContent>
                    <w:p w14:paraId="27BB594B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79" o:spid="_x0000_s1128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" filled="f" stroked="f" strokeweight=".25pt">
                <v:textbox inset="1pt,1pt,1pt,1pt">
                  <w:txbxContent>
                    <w:p w14:paraId="6B065357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80" o:spid="_x0000_s1129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" filled="f" stroked="f" strokeweight=".25pt">
                <v:textbox inset="1pt,1pt,1pt,1pt">
                  <w:txbxContent>
                    <w:p w14:paraId="709FCDAB" w14:textId="77777777" w:rsidR="00072426" w:rsidRPr="00D11972" w:rsidRDefault="00000000" w:rsidP="00D11972">
                      <w:pPr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81" o:spid="_x0000_s1130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" filled="f" stroked="f" strokeweight=".25pt">
                <v:textbox inset="1pt,1pt,1pt,1pt">
                  <w:txbxContent>
                    <w:p w14:paraId="0D4DE6F0" w14:textId="77777777" w:rsidR="00072426" w:rsidRPr="00D11972" w:rsidRDefault="00000000" w:rsidP="00D11972">
                      <w:pPr>
                        <w:jc w:val="center"/>
                        <w:rPr>
                          <w:i/>
                          <w:iCs/>
                          <w:sz w:val="18"/>
                        </w:rPr>
                      </w:pPr>
                      <w:r>
                        <w:rPr>
                          <w:iCs/>
                          <w:sz w:val="18"/>
                        </w:rPr>
                        <w:t>1</w:t>
                      </w:r>
                    </w:p>
                  </w:txbxContent>
                </v:textbox>
              </v:rect>
              <v:rect id="Rectangle 82" o:spid="_x0000_s1131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" filled="f" stroked="f" strokeweight=".25pt">
                <v:textbox inset="1pt,1pt,1pt,1pt">
                  <w:txbxContent>
                    <w:p w14:paraId="46D922F8" w14:textId="77777777" w:rsidR="00072426" w:rsidRPr="00D11972" w:rsidRDefault="00072426" w:rsidP="00D11972"/>
                  </w:txbxContent>
                </v:textbox>
              </v:rect>
              <v:line id="Line 83" o:spid="_x0000_s1132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" strokeweight="2pt"/>
              <v:line id="Line 84" o:spid="_x0000_s1133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" strokeweight="2pt"/>
              <v:line id="Line 85" o:spid="_x0000_s1134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" strokeweight="1pt"/>
              <v:line id="Line 86" o:spid="_x0000_s1135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" strokeweight="1pt"/>
              <v:line id="Line 87" o:spid="_x0000_s1136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" strokeweight="1pt"/>
              <v:group id="Group 88" o:spid="_x0000_s1137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">
                <v:rect id="Rectangle 89" o:spid="_x0000_s113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" filled="f" stroked="f" strokeweight=".25pt">
                  <v:textbox inset="1pt,1pt,1pt,1pt">
                    <w:txbxContent>
                      <w:p w14:paraId="3588D548" w14:textId="77777777" w:rsidR="00072426" w:rsidRPr="00D11972" w:rsidRDefault="00000000" w:rsidP="00D11972">
                        <w:pPr>
                          <w:rPr>
                            <w:rFonts w:ascii="Journal" w:hAnsi="Journal"/>
                            <w:sz w:val="18"/>
                          </w:rPr>
                        </w:pPr>
                        <w:r w:rsidRPr="00D11972">
                          <w:rPr>
                            <w:sz w:val="18"/>
                          </w:rPr>
                          <w:t xml:space="preserve"> Розро</w:t>
                        </w:r>
                        <w:r w:rsidRPr="00D11972">
                          <w:rPr>
                            <w:rFonts w:ascii="Journal" w:hAnsi="Journal"/>
                            <w:sz w:val="18"/>
                          </w:rPr>
                          <w:t>б.</w:t>
                        </w:r>
                      </w:p>
                    </w:txbxContent>
                  </v:textbox>
                </v:rect>
                <v:rect id="Rectangle 90" o:spid="_x0000_s113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" filled="f" stroked="f" strokeweight=".25pt">
                  <v:textbox inset="1pt,1pt,1pt,1pt">
                    <w:txbxContent>
                      <w:p w14:paraId="6A1F252C" w14:textId="61D1139E" w:rsidR="00072426" w:rsidRPr="002C5459" w:rsidRDefault="002C5459" w:rsidP="00D11972">
                        <w:pPr>
                          <w:jc w:val="center"/>
                          <w:rPr>
                            <w:sz w:val="18"/>
                            <w:szCs w:val="20"/>
                          </w:rPr>
                        </w:pPr>
                        <w:r>
                          <w:rPr>
                            <w:sz w:val="18"/>
                            <w:szCs w:val="20"/>
                          </w:rPr>
                          <w:t>Капітан В. В</w:t>
                        </w:r>
                      </w:p>
                    </w:txbxContent>
                  </v:textbox>
                </v:rect>
              </v:group>
              <v:group id="Group 91" o:spid="_x0000_s1140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">
                <v:rect id="Rectangle 92" o:spid="_x0000_s114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" filled="f" stroked="f" strokeweight=".25pt">
                  <v:textbox inset="1pt,1pt,1pt,1pt">
                    <w:txbxContent>
                      <w:p w14:paraId="45258C82" w14:textId="77777777" w:rsidR="00072426" w:rsidRPr="00D11972" w:rsidRDefault="00000000" w:rsidP="00D11972">
                        <w:pPr>
                          <w:rPr>
                            <w:sz w:val="18"/>
                          </w:rPr>
                        </w:pPr>
                        <w:r w:rsidRPr="00D11972">
                          <w:rPr>
                            <w:sz w:val="18"/>
                          </w:rPr>
                          <w:t xml:space="preserve"> Перевір.</w:t>
                        </w:r>
                      </w:p>
                    </w:txbxContent>
                  </v:textbox>
                </v:rect>
                <v:rect id="Rectangle 93" o:spid="_x0000_s114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" filled="f" stroked="f" strokeweight=".25pt">
                  <v:textbox inset="1pt,1pt,1pt,1pt">
                    <w:txbxContent>
                      <w:p w14:paraId="373242A5" w14:textId="77777777" w:rsidR="00072426" w:rsidRPr="00D11972" w:rsidRDefault="00000000" w:rsidP="00D11972">
                        <w:pPr>
                          <w:jc w:val="center"/>
                          <w:rPr>
                            <w:sz w:val="18"/>
                            <w:szCs w:val="20"/>
                          </w:rPr>
                        </w:pPr>
                        <w:r w:rsidRPr="00D11972">
                          <w:rPr>
                            <w:sz w:val="18"/>
                            <w:szCs w:val="20"/>
                          </w:rPr>
                          <w:t>Гуменна В.В.</w:t>
                        </w:r>
                      </w:p>
                    </w:txbxContent>
                  </v:textbox>
                </v:rect>
              </v:group>
              <v:group id="Group 94" o:spid="_x0000_s1143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">
                <v:rect id="Rectangle 95" o:spid="_x0000_s114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" filled="f" stroked="f" strokeweight=".25pt">
                  <v:textbox inset="1pt,1pt,1pt,1pt">
                    <w:txbxContent>
                      <w:p w14:paraId="3968D3A0" w14:textId="77777777" w:rsidR="00072426" w:rsidRPr="00D11972" w:rsidRDefault="00072426" w:rsidP="00D11972"/>
                    </w:txbxContent>
                  </v:textbox>
                </v:rect>
                <v:rect id="Rectangle 96" o:spid="_x0000_s114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" filled="f" stroked="f" strokeweight=".25pt">
                  <v:textbox inset="1pt,1pt,1pt,1pt">
                    <w:txbxContent>
                      <w:p w14:paraId="503BC6F5" w14:textId="77777777" w:rsidR="00072426" w:rsidRPr="00D11972" w:rsidRDefault="00072426" w:rsidP="00D11972"/>
                    </w:txbxContent>
                  </v:textbox>
                </v:rect>
              </v:group>
              <v:group id="Group 97" o:spid="_x0000_s1146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">
                <v:rect id="Rectangle 98" o:spid="_x0000_s114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" filled="f" stroked="f" strokeweight=".25pt">
                  <v:textbox inset="1pt,1pt,1pt,1pt">
                    <w:txbxContent>
                      <w:p w14:paraId="32D028F3" w14:textId="77777777" w:rsidR="00072426" w:rsidRPr="00D11972" w:rsidRDefault="00000000" w:rsidP="00D11972">
                        <w:pPr>
                          <w:rPr>
                            <w:sz w:val="18"/>
                          </w:rPr>
                        </w:pPr>
                        <w:r w:rsidRPr="00D11972"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99" o:spid="_x0000_s114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" filled="f" stroked="f" strokeweight=".25pt">
                  <v:textbox inset="1pt,1pt,1pt,1pt">
                    <w:txbxContent>
                      <w:p w14:paraId="37346A80" w14:textId="77777777" w:rsidR="00072426" w:rsidRPr="00D11972" w:rsidRDefault="00072426" w:rsidP="00D11972"/>
                    </w:txbxContent>
                  </v:textbox>
                </v:rect>
              </v:group>
              <v:group id="Group 100" o:spid="_x0000_s1149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">
                <v:rect id="Rectangle 101" o:spid="_x0000_s115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" filled="f" stroked="f" strokeweight=".25pt">
                  <v:textbox inset="1pt,1pt,1pt,1pt">
                    <w:txbxContent>
                      <w:p w14:paraId="58E86B2C" w14:textId="77777777" w:rsidR="00072426" w:rsidRPr="00D11972" w:rsidRDefault="00000000" w:rsidP="00D11972">
                        <w:pPr>
                          <w:rPr>
                            <w:sz w:val="18"/>
                          </w:rPr>
                        </w:pPr>
                        <w:r w:rsidRPr="00D11972">
                          <w:rPr>
                            <w:sz w:val="18"/>
                          </w:rPr>
                          <w:t xml:space="preserve"> Затверд.</w:t>
                        </w:r>
                      </w:p>
                    </w:txbxContent>
                  </v:textbox>
                </v:rect>
                <v:rect id="Rectangle 102" o:spid="_x0000_s115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" filled="f" stroked="f" strokeweight=".25pt">
                  <v:textbox inset="1pt,1pt,1pt,1pt">
                    <w:txbxContent>
                      <w:p w14:paraId="0E38836E" w14:textId="77777777" w:rsidR="00072426" w:rsidRPr="00D11972" w:rsidRDefault="00072426" w:rsidP="00D11972"/>
                    </w:txbxContent>
                  </v:textbox>
                </v:rect>
              </v:group>
              <v:line id="Line 103" o:spid="_x0000_s1152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" strokeweight="2pt"/>
              <v:rect id="Rectangle 104" o:spid="_x0000_s1153" style="position:absolute;left:7787;top:18234;width:6292;height:17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" filled="f" stroked="f" strokeweight=".25pt">
                <v:textbox inset="1pt,1pt,1pt,1pt">
                  <w:txbxContent>
                    <w:p w14:paraId="6D0922DA" w14:textId="77777777" w:rsidR="00072426" w:rsidRPr="00201E6B" w:rsidRDefault="00C3270A" w:rsidP="00201E6B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C3270A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РОЗРОБКА ПРОГРАМ З ЦИКЛІЧНИМИ АЛГОРИТМАМИ</w:t>
                      </w:r>
                    </w:p>
                  </w:txbxContent>
                </v:textbox>
              </v:rect>
              <v:line id="Line 105" o:spid="_x0000_s1154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" strokeweight="2pt"/>
              <v:line id="Line 106" o:spid="_x0000_s1155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" strokeweight="2pt"/>
              <v:line id="Line 107" o:spid="_x0000_s1156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" strokeweight="2pt"/>
              <v:rect id="Rectangle 108" o:spid="_x0000_s1157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" filled="f" stroked="f" strokeweight=".25pt">
                <v:textbox inset="1pt,1pt,1pt,1pt">
                  <w:txbxContent>
                    <w:p w14:paraId="796976A9" w14:textId="77777777"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109" o:spid="_x0000_s1158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" filled="f" stroked="f" strokeweight=".25pt">
                <v:textbox inset="1pt,1pt,1pt,1pt">
                  <w:txbxContent>
                    <w:p w14:paraId="636A1F99" w14:textId="77777777" w:rsidR="00072426" w:rsidRPr="00D11972" w:rsidRDefault="00000000" w:rsidP="00D11972">
                      <w:pPr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Акрушів</w:t>
                      </w:r>
                    </w:p>
                  </w:txbxContent>
                </v:textbox>
              </v:rect>
              <v:rect id="Rectangle 110" o:spid="_x0000_s1159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" filled="f" stroked="f" strokeweight=".25pt">
                <v:textbox inset="1pt,1pt,1pt,1pt">
                  <w:txbxContent>
                    <w:p w14:paraId="52FA9371" w14:textId="33DC33C5" w:rsidR="00072426" w:rsidRPr="00455A2B" w:rsidRDefault="00000000" w:rsidP="00D11972">
                      <w:pPr>
                        <w:jc w:val="center"/>
                        <w:rPr>
                          <w:i/>
                          <w:iCs/>
                          <w:sz w:val="18"/>
                        </w:rPr>
                      </w:pPr>
                      <w:r>
                        <w:rPr>
                          <w:i/>
                          <w:iCs/>
                          <w:sz w:val="18"/>
                        </w:rPr>
                        <w:fldChar w:fldCharType="begin"/>
                      </w:r>
                      <w:r>
                        <w:rPr>
                          <w:iCs/>
                          <w:sz w:val="18"/>
                        </w:rPr>
                        <w:instrText xml:space="preserve"> SECTIONPAGES   \* MERGEFORMAT </w:instrText>
                      </w:r>
                      <w:r>
                        <w:rPr>
                          <w:i/>
                          <w:iCs/>
                          <w:sz w:val="18"/>
                        </w:rPr>
                        <w:fldChar w:fldCharType="separate"/>
                      </w:r>
                      <w:r w:rsidR="008303E6" w:rsidRPr="008303E6">
                        <w:rPr>
                          <w:i/>
                          <w:iCs/>
                          <w:noProof/>
                          <w:sz w:val="18"/>
                        </w:rPr>
                        <w:t>14</w:t>
                      </w:r>
                      <w:r>
                        <w:rPr>
                          <w:i/>
                          <w:iCs/>
                          <w:sz w:val="18"/>
                        </w:rPr>
                        <w:fldChar w:fldCharType="end"/>
                      </w:r>
                    </w:p>
                  </w:txbxContent>
                </v:textbox>
              </v:rect>
              <v:line id="Line 111" o:spid="_x0000_s1160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" strokeweight="1pt"/>
              <v:line id="Line 112" o:spid="_x0000_s1161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" strokeweight="1pt"/>
              <v:rect id="Rectangle 113" o:spid="_x0000_s1162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" filled="f" stroked="f" strokeweight=".25pt">
                <v:textbox inset="1pt,1pt,1pt,1pt">
                  <w:txbxContent>
                    <w:p w14:paraId="3636A9FF" w14:textId="77777777" w:rsidR="00072426" w:rsidRPr="00D11972" w:rsidRDefault="00000000" w:rsidP="00D11972">
                      <w:pPr>
                        <w:jc w:val="center"/>
                        <w:rPr>
                          <w:rFonts w:ascii="Journal" w:hAnsi="Journal"/>
                          <w:sz w:val="24"/>
                        </w:rPr>
                      </w:pPr>
                      <w:r w:rsidRPr="00D11972">
                        <w:rPr>
                          <w:rFonts w:ascii="Journal" w:hAnsi="Journal"/>
                          <w:sz w:val="24"/>
                        </w:rPr>
                        <w:t>ХП</w:t>
                      </w:r>
                      <w:r w:rsidR="00C3270A">
                        <w:rPr>
                          <w:rFonts w:ascii="Journal" w:hAnsi="Journal"/>
                          <w:sz w:val="24"/>
                        </w:rPr>
                        <w:t>Ф</w:t>
                      </w:r>
                      <w:r w:rsidRPr="00D11972">
                        <w:rPr>
                          <w:rFonts w:ascii="Journal" w:hAnsi="Journal"/>
                          <w:sz w:val="24"/>
                        </w:rPr>
                        <w:t>К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457BC"/>
    <w:multiLevelType w:val="hybridMultilevel"/>
    <w:tmpl w:val="B08EB76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805A14"/>
    <w:multiLevelType w:val="multilevel"/>
    <w:tmpl w:val="73ACEF0E"/>
    <w:lvl w:ilvl="0">
      <w:start w:val="1"/>
      <w:numFmt w:val="decimal"/>
      <w:lvlText w:val="%1."/>
      <w:lvlJc w:val="center"/>
      <w:pPr>
        <w:ind w:left="2763" w:firstLine="170"/>
      </w:pPr>
      <w:rPr>
        <w:rFonts w:hint="default"/>
        <w:b/>
        <w:i w:val="0"/>
        <w:sz w:val="28"/>
      </w:rPr>
    </w:lvl>
    <w:lvl w:ilvl="1">
      <w:start w:val="1"/>
      <w:numFmt w:val="lowerLetter"/>
      <w:lvlText w:val="%2."/>
      <w:lvlJc w:val="left"/>
      <w:pPr>
        <w:ind w:left="4203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4923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5643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6363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083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80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8523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9243" w:hanging="180"/>
      </w:pPr>
      <w:rPr>
        <w:rFonts w:hint="default"/>
      </w:rPr>
    </w:lvl>
  </w:abstractNum>
  <w:abstractNum w:abstractNumId="2" w15:restartNumberingAfterBreak="0">
    <w:nsid w:val="16864B5C"/>
    <w:multiLevelType w:val="multilevel"/>
    <w:tmpl w:val="73ACEF0E"/>
    <w:lvl w:ilvl="0">
      <w:start w:val="1"/>
      <w:numFmt w:val="decimal"/>
      <w:lvlText w:val="%1."/>
      <w:lvlJc w:val="center"/>
      <w:pPr>
        <w:ind w:left="0" w:firstLine="170"/>
      </w:pPr>
      <w:rPr>
        <w:rFonts w:hint="default"/>
        <w:b/>
        <w:i w:val="0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19FE5A48"/>
    <w:multiLevelType w:val="multilevel"/>
    <w:tmpl w:val="958E1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DF097F"/>
    <w:multiLevelType w:val="hybridMultilevel"/>
    <w:tmpl w:val="7DE8ACC4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216E3D16"/>
    <w:multiLevelType w:val="multilevel"/>
    <w:tmpl w:val="028C20D6"/>
    <w:lvl w:ilvl="0">
      <w:start w:val="1"/>
      <w:numFmt w:val="decimal"/>
      <w:lvlText w:val="Варіант 8. Завдання %1."/>
      <w:lvlJc w:val="left"/>
      <w:pPr>
        <w:ind w:left="360" w:hanging="36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84D3DEB"/>
    <w:multiLevelType w:val="hybridMultilevel"/>
    <w:tmpl w:val="8996D700"/>
    <w:lvl w:ilvl="0" w:tplc="C136B7E8">
      <w:start w:val="1"/>
      <w:numFmt w:val="decimal"/>
      <w:lvlRestart w:val="0"/>
      <w:lvlText w:val="%1."/>
      <w:lvlJc w:val="left"/>
      <w:pPr>
        <w:ind w:left="720" w:hanging="363"/>
      </w:pPr>
      <w:rPr>
        <w:b/>
        <w:bCs w:val="0"/>
        <w:i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2F536C"/>
    <w:multiLevelType w:val="hybridMultilevel"/>
    <w:tmpl w:val="90B4CD4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0843F0"/>
    <w:multiLevelType w:val="hybridMultilevel"/>
    <w:tmpl w:val="DEE23A2C"/>
    <w:lvl w:ilvl="0" w:tplc="FFFFFFFF">
      <w:start w:val="1"/>
      <w:numFmt w:val="decimal"/>
      <w:lvlText w:val="%1)"/>
      <w:lvlJc w:val="left"/>
      <w:pPr>
        <w:ind w:left="720" w:hanging="363"/>
      </w:pPr>
      <w:rPr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6E22BA"/>
    <w:multiLevelType w:val="hybridMultilevel"/>
    <w:tmpl w:val="CB1EF226"/>
    <w:lvl w:ilvl="0" w:tplc="0419000F">
      <w:start w:val="1"/>
      <w:numFmt w:val="decimal"/>
      <w:lvlText w:val="%1."/>
      <w:lvlJc w:val="left"/>
      <w:pPr>
        <w:ind w:left="363" w:hanging="363"/>
      </w:pPr>
    </w:lvl>
    <w:lvl w:ilvl="1" w:tplc="FFFFFFFF" w:tentative="1">
      <w:start w:val="1"/>
      <w:numFmt w:val="lowerLetter"/>
      <w:lvlText w:val="%2."/>
      <w:lvlJc w:val="left"/>
      <w:pPr>
        <w:ind w:left="1083" w:hanging="360"/>
      </w:pPr>
    </w:lvl>
    <w:lvl w:ilvl="2" w:tplc="FFFFFFFF" w:tentative="1">
      <w:start w:val="1"/>
      <w:numFmt w:val="lowerRoman"/>
      <w:lvlText w:val="%3."/>
      <w:lvlJc w:val="right"/>
      <w:pPr>
        <w:ind w:left="1803" w:hanging="180"/>
      </w:pPr>
    </w:lvl>
    <w:lvl w:ilvl="3" w:tplc="FFFFFFFF" w:tentative="1">
      <w:start w:val="1"/>
      <w:numFmt w:val="decimal"/>
      <w:lvlText w:val="%4."/>
      <w:lvlJc w:val="left"/>
      <w:pPr>
        <w:ind w:left="2523" w:hanging="360"/>
      </w:pPr>
    </w:lvl>
    <w:lvl w:ilvl="4" w:tplc="FFFFFFFF" w:tentative="1">
      <w:start w:val="1"/>
      <w:numFmt w:val="lowerLetter"/>
      <w:lvlText w:val="%5."/>
      <w:lvlJc w:val="left"/>
      <w:pPr>
        <w:ind w:left="3243" w:hanging="360"/>
      </w:pPr>
    </w:lvl>
    <w:lvl w:ilvl="5" w:tplc="FFFFFFFF" w:tentative="1">
      <w:start w:val="1"/>
      <w:numFmt w:val="lowerRoman"/>
      <w:lvlText w:val="%6."/>
      <w:lvlJc w:val="right"/>
      <w:pPr>
        <w:ind w:left="3963" w:hanging="180"/>
      </w:pPr>
    </w:lvl>
    <w:lvl w:ilvl="6" w:tplc="FFFFFFFF" w:tentative="1">
      <w:start w:val="1"/>
      <w:numFmt w:val="decimal"/>
      <w:lvlText w:val="%7."/>
      <w:lvlJc w:val="left"/>
      <w:pPr>
        <w:ind w:left="4683" w:hanging="360"/>
      </w:pPr>
    </w:lvl>
    <w:lvl w:ilvl="7" w:tplc="FFFFFFFF" w:tentative="1">
      <w:start w:val="1"/>
      <w:numFmt w:val="lowerLetter"/>
      <w:lvlText w:val="%8."/>
      <w:lvlJc w:val="left"/>
      <w:pPr>
        <w:ind w:left="5403" w:hanging="360"/>
      </w:pPr>
    </w:lvl>
    <w:lvl w:ilvl="8" w:tplc="FFFFFFFF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10" w15:restartNumberingAfterBreak="0">
    <w:nsid w:val="38BA7692"/>
    <w:multiLevelType w:val="hybridMultilevel"/>
    <w:tmpl w:val="D9D8D394"/>
    <w:lvl w:ilvl="0" w:tplc="FFFFFFFF">
      <w:start w:val="1"/>
      <w:numFmt w:val="decimal"/>
      <w:lvlText w:val="%1."/>
      <w:lvlJc w:val="center"/>
      <w:pPr>
        <w:ind w:left="754" w:hanging="360"/>
      </w:pPr>
      <w:rPr>
        <w:rFonts w:hint="default"/>
        <w:b/>
        <w:i w:val="0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74" w:hanging="360"/>
      </w:pPr>
    </w:lvl>
    <w:lvl w:ilvl="2" w:tplc="FFFFFFFF" w:tentative="1">
      <w:start w:val="1"/>
      <w:numFmt w:val="lowerRoman"/>
      <w:lvlText w:val="%3."/>
      <w:lvlJc w:val="right"/>
      <w:pPr>
        <w:ind w:left="2194" w:hanging="180"/>
      </w:pPr>
    </w:lvl>
    <w:lvl w:ilvl="3" w:tplc="FFFFFFFF" w:tentative="1">
      <w:start w:val="1"/>
      <w:numFmt w:val="decimal"/>
      <w:lvlText w:val="%4."/>
      <w:lvlJc w:val="left"/>
      <w:pPr>
        <w:ind w:left="2914" w:hanging="360"/>
      </w:pPr>
    </w:lvl>
    <w:lvl w:ilvl="4" w:tplc="FFFFFFFF" w:tentative="1">
      <w:start w:val="1"/>
      <w:numFmt w:val="lowerLetter"/>
      <w:lvlText w:val="%5."/>
      <w:lvlJc w:val="left"/>
      <w:pPr>
        <w:ind w:left="3634" w:hanging="360"/>
      </w:pPr>
    </w:lvl>
    <w:lvl w:ilvl="5" w:tplc="FFFFFFFF" w:tentative="1">
      <w:start w:val="1"/>
      <w:numFmt w:val="lowerRoman"/>
      <w:lvlText w:val="%6."/>
      <w:lvlJc w:val="right"/>
      <w:pPr>
        <w:ind w:left="4354" w:hanging="180"/>
      </w:pPr>
    </w:lvl>
    <w:lvl w:ilvl="6" w:tplc="FFFFFFFF" w:tentative="1">
      <w:start w:val="1"/>
      <w:numFmt w:val="decimal"/>
      <w:lvlText w:val="%7."/>
      <w:lvlJc w:val="left"/>
      <w:pPr>
        <w:ind w:left="5074" w:hanging="360"/>
      </w:pPr>
    </w:lvl>
    <w:lvl w:ilvl="7" w:tplc="FFFFFFFF" w:tentative="1">
      <w:start w:val="1"/>
      <w:numFmt w:val="lowerLetter"/>
      <w:lvlText w:val="%8."/>
      <w:lvlJc w:val="left"/>
      <w:pPr>
        <w:ind w:left="5794" w:hanging="360"/>
      </w:pPr>
    </w:lvl>
    <w:lvl w:ilvl="8" w:tplc="FFFFFFFF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11" w15:restartNumberingAfterBreak="0">
    <w:nsid w:val="3A8D669B"/>
    <w:multiLevelType w:val="hybridMultilevel"/>
    <w:tmpl w:val="6D3AE6DE"/>
    <w:lvl w:ilvl="0" w:tplc="0419000F">
      <w:start w:val="1"/>
      <w:numFmt w:val="decimal"/>
      <w:lvlText w:val="%1."/>
      <w:lvlJc w:val="left"/>
      <w:pPr>
        <w:ind w:left="720" w:hanging="363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E2330C"/>
    <w:multiLevelType w:val="hybridMultilevel"/>
    <w:tmpl w:val="90B4CD4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F5788F"/>
    <w:multiLevelType w:val="hybridMultilevel"/>
    <w:tmpl w:val="F5E877BE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3D6166AB"/>
    <w:multiLevelType w:val="multilevel"/>
    <w:tmpl w:val="C6B80BBC"/>
    <w:lvl w:ilvl="0">
      <w:start w:val="1"/>
      <w:numFmt w:val="decimal"/>
      <w:lvlText w:val="%1."/>
      <w:lvlJc w:val="center"/>
      <w:pPr>
        <w:ind w:left="2763" w:firstLine="170"/>
      </w:pPr>
      <w:rPr>
        <w:rFonts w:hint="default"/>
        <w:b/>
        <w:i w:val="0"/>
        <w:sz w:val="28"/>
      </w:rPr>
    </w:lvl>
    <w:lvl w:ilvl="1">
      <w:start w:val="1"/>
      <w:numFmt w:val="lowerLetter"/>
      <w:lvlText w:val="%2."/>
      <w:lvlJc w:val="left"/>
      <w:pPr>
        <w:ind w:left="4203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4923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5643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6363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083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80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8523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9243" w:hanging="180"/>
      </w:pPr>
      <w:rPr>
        <w:rFonts w:hint="default"/>
      </w:rPr>
    </w:lvl>
  </w:abstractNum>
  <w:abstractNum w:abstractNumId="15" w15:restartNumberingAfterBreak="0">
    <w:nsid w:val="486B7BBB"/>
    <w:multiLevelType w:val="hybridMultilevel"/>
    <w:tmpl w:val="126878E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4A2E7EC1"/>
    <w:multiLevelType w:val="multilevel"/>
    <w:tmpl w:val="08F64AA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0F5AFD"/>
    <w:multiLevelType w:val="hybridMultilevel"/>
    <w:tmpl w:val="DDC2DEE4"/>
    <w:lvl w:ilvl="0" w:tplc="F4EE022E">
      <w:start w:val="3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4F6E6D2E"/>
    <w:multiLevelType w:val="multilevel"/>
    <w:tmpl w:val="028C20D6"/>
    <w:lvl w:ilvl="0">
      <w:start w:val="1"/>
      <w:numFmt w:val="decimal"/>
      <w:lvlText w:val="Варіант 8. Завдання %1."/>
      <w:lvlJc w:val="left"/>
      <w:pPr>
        <w:ind w:left="360" w:hanging="36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50AB6A09"/>
    <w:multiLevelType w:val="hybridMultilevel"/>
    <w:tmpl w:val="DEE23A2C"/>
    <w:lvl w:ilvl="0" w:tplc="04190011">
      <w:start w:val="1"/>
      <w:numFmt w:val="decimal"/>
      <w:lvlText w:val="%1)"/>
      <w:lvlJc w:val="left"/>
      <w:pPr>
        <w:ind w:left="720" w:hanging="363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77601D"/>
    <w:multiLevelType w:val="multilevel"/>
    <w:tmpl w:val="C6B80BBC"/>
    <w:lvl w:ilvl="0">
      <w:start w:val="1"/>
      <w:numFmt w:val="decimal"/>
      <w:lvlText w:val="%1."/>
      <w:lvlJc w:val="center"/>
      <w:pPr>
        <w:ind w:left="2763" w:firstLine="170"/>
      </w:pPr>
      <w:rPr>
        <w:rFonts w:hint="default"/>
        <w:b/>
        <w:i w:val="0"/>
        <w:sz w:val="28"/>
      </w:rPr>
    </w:lvl>
    <w:lvl w:ilvl="1">
      <w:start w:val="1"/>
      <w:numFmt w:val="lowerLetter"/>
      <w:lvlText w:val="%2."/>
      <w:lvlJc w:val="left"/>
      <w:pPr>
        <w:ind w:left="4203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4923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5643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6363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083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80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8523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9243" w:hanging="180"/>
      </w:pPr>
      <w:rPr>
        <w:rFonts w:hint="default"/>
      </w:rPr>
    </w:lvl>
  </w:abstractNum>
  <w:abstractNum w:abstractNumId="21" w15:restartNumberingAfterBreak="0">
    <w:nsid w:val="53CC79A4"/>
    <w:multiLevelType w:val="multilevel"/>
    <w:tmpl w:val="028C20D6"/>
    <w:lvl w:ilvl="0">
      <w:start w:val="1"/>
      <w:numFmt w:val="decimal"/>
      <w:lvlText w:val="Варіант 8. Завдання %1."/>
      <w:lvlJc w:val="left"/>
      <w:pPr>
        <w:ind w:left="360" w:hanging="36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54AA44A1"/>
    <w:multiLevelType w:val="hybridMultilevel"/>
    <w:tmpl w:val="D9D8D394"/>
    <w:lvl w:ilvl="0" w:tplc="9EB06EB4">
      <w:start w:val="1"/>
      <w:numFmt w:val="decimal"/>
      <w:lvlText w:val="%1."/>
      <w:lvlJc w:val="center"/>
      <w:pPr>
        <w:ind w:left="754" w:hanging="360"/>
      </w:pPr>
      <w:rPr>
        <w:rFonts w:hint="default"/>
        <w:b/>
        <w:i w:val="0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74" w:hanging="360"/>
      </w:pPr>
    </w:lvl>
    <w:lvl w:ilvl="2" w:tplc="FFFFFFFF" w:tentative="1">
      <w:start w:val="1"/>
      <w:numFmt w:val="lowerRoman"/>
      <w:lvlText w:val="%3."/>
      <w:lvlJc w:val="right"/>
      <w:pPr>
        <w:ind w:left="2194" w:hanging="180"/>
      </w:pPr>
    </w:lvl>
    <w:lvl w:ilvl="3" w:tplc="FFFFFFFF" w:tentative="1">
      <w:start w:val="1"/>
      <w:numFmt w:val="decimal"/>
      <w:lvlText w:val="%4."/>
      <w:lvlJc w:val="left"/>
      <w:pPr>
        <w:ind w:left="2914" w:hanging="360"/>
      </w:pPr>
    </w:lvl>
    <w:lvl w:ilvl="4" w:tplc="FFFFFFFF" w:tentative="1">
      <w:start w:val="1"/>
      <w:numFmt w:val="lowerLetter"/>
      <w:lvlText w:val="%5."/>
      <w:lvlJc w:val="left"/>
      <w:pPr>
        <w:ind w:left="3634" w:hanging="360"/>
      </w:pPr>
    </w:lvl>
    <w:lvl w:ilvl="5" w:tplc="FFFFFFFF" w:tentative="1">
      <w:start w:val="1"/>
      <w:numFmt w:val="lowerRoman"/>
      <w:lvlText w:val="%6."/>
      <w:lvlJc w:val="right"/>
      <w:pPr>
        <w:ind w:left="4354" w:hanging="180"/>
      </w:pPr>
    </w:lvl>
    <w:lvl w:ilvl="6" w:tplc="FFFFFFFF" w:tentative="1">
      <w:start w:val="1"/>
      <w:numFmt w:val="decimal"/>
      <w:lvlText w:val="%7."/>
      <w:lvlJc w:val="left"/>
      <w:pPr>
        <w:ind w:left="5074" w:hanging="360"/>
      </w:pPr>
    </w:lvl>
    <w:lvl w:ilvl="7" w:tplc="FFFFFFFF" w:tentative="1">
      <w:start w:val="1"/>
      <w:numFmt w:val="lowerLetter"/>
      <w:lvlText w:val="%8."/>
      <w:lvlJc w:val="left"/>
      <w:pPr>
        <w:ind w:left="5794" w:hanging="360"/>
      </w:pPr>
    </w:lvl>
    <w:lvl w:ilvl="8" w:tplc="FFFFFFFF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23" w15:restartNumberingAfterBreak="0">
    <w:nsid w:val="57FB7D79"/>
    <w:multiLevelType w:val="hybridMultilevel"/>
    <w:tmpl w:val="9738DC1E"/>
    <w:lvl w:ilvl="0" w:tplc="6634730E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B10661"/>
    <w:multiLevelType w:val="multilevel"/>
    <w:tmpl w:val="881E6CF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b w:val="0"/>
        <w:bCs w:val="0"/>
        <w:sz w:val="24"/>
        <w:szCs w:val="24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77B2950"/>
    <w:multiLevelType w:val="multilevel"/>
    <w:tmpl w:val="C6B80BBC"/>
    <w:lvl w:ilvl="0">
      <w:start w:val="1"/>
      <w:numFmt w:val="decimal"/>
      <w:lvlText w:val="%1."/>
      <w:lvlJc w:val="center"/>
      <w:pPr>
        <w:ind w:left="2763" w:firstLine="170"/>
      </w:pPr>
      <w:rPr>
        <w:rFonts w:hint="default"/>
        <w:b/>
        <w:i w:val="0"/>
        <w:sz w:val="28"/>
      </w:rPr>
    </w:lvl>
    <w:lvl w:ilvl="1">
      <w:start w:val="1"/>
      <w:numFmt w:val="lowerLetter"/>
      <w:lvlText w:val="%2."/>
      <w:lvlJc w:val="left"/>
      <w:pPr>
        <w:ind w:left="4203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4923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5643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6363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083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80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8523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9243" w:hanging="180"/>
      </w:pPr>
      <w:rPr>
        <w:rFonts w:hint="default"/>
      </w:rPr>
    </w:lvl>
  </w:abstractNum>
  <w:abstractNum w:abstractNumId="26" w15:restartNumberingAfterBreak="0">
    <w:nsid w:val="69BB0A11"/>
    <w:multiLevelType w:val="hybridMultilevel"/>
    <w:tmpl w:val="A16897D2"/>
    <w:lvl w:ilvl="0" w:tplc="FE687082">
      <w:start w:val="1"/>
      <w:numFmt w:val="decimal"/>
      <w:lvlText w:val="%1)"/>
      <w:lvlJc w:val="left"/>
      <w:pPr>
        <w:ind w:left="720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F412A8"/>
    <w:multiLevelType w:val="multilevel"/>
    <w:tmpl w:val="73ACEF0E"/>
    <w:lvl w:ilvl="0">
      <w:start w:val="1"/>
      <w:numFmt w:val="decimal"/>
      <w:lvlText w:val="%1."/>
      <w:lvlJc w:val="center"/>
      <w:pPr>
        <w:ind w:left="0" w:firstLine="170"/>
      </w:pPr>
      <w:rPr>
        <w:rFonts w:hint="default"/>
        <w:b/>
        <w:i w:val="0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8" w15:restartNumberingAfterBreak="0">
    <w:nsid w:val="6D1D30DB"/>
    <w:multiLevelType w:val="hybridMultilevel"/>
    <w:tmpl w:val="F3F211A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0C1C0E"/>
    <w:multiLevelType w:val="multilevel"/>
    <w:tmpl w:val="0F66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362669"/>
    <w:multiLevelType w:val="multilevel"/>
    <w:tmpl w:val="73ACEF0E"/>
    <w:lvl w:ilvl="0">
      <w:start w:val="1"/>
      <w:numFmt w:val="decimal"/>
      <w:lvlText w:val="%1."/>
      <w:lvlJc w:val="center"/>
      <w:pPr>
        <w:ind w:left="0" w:firstLine="170"/>
      </w:pPr>
      <w:rPr>
        <w:rFonts w:hint="default"/>
        <w:b/>
        <w:i w:val="0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1" w15:restartNumberingAfterBreak="0">
    <w:nsid w:val="7D9927F5"/>
    <w:multiLevelType w:val="hybridMultilevel"/>
    <w:tmpl w:val="0E6E0968"/>
    <w:lvl w:ilvl="0" w:tplc="FE56F1F8">
      <w:start w:val="1"/>
      <w:numFmt w:val="decimal"/>
      <w:lvlRestart w:val="0"/>
      <w:lvlText w:val="%1."/>
      <w:lvlJc w:val="left"/>
      <w:pPr>
        <w:ind w:left="720" w:hanging="363"/>
      </w:pPr>
      <w:rPr>
        <w:b/>
        <w:bCs w:val="0"/>
        <w:i/>
        <w:iCs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A25D7F"/>
    <w:multiLevelType w:val="hybridMultilevel"/>
    <w:tmpl w:val="427AADCC"/>
    <w:lvl w:ilvl="0" w:tplc="0419000F">
      <w:start w:val="1"/>
      <w:numFmt w:val="decimal"/>
      <w:lvlText w:val="%1."/>
      <w:lvlJc w:val="left"/>
      <w:pPr>
        <w:ind w:left="754" w:hanging="360"/>
      </w:pPr>
    </w:lvl>
    <w:lvl w:ilvl="1" w:tplc="04190019" w:tentative="1">
      <w:start w:val="1"/>
      <w:numFmt w:val="lowerLetter"/>
      <w:lvlText w:val="%2."/>
      <w:lvlJc w:val="left"/>
      <w:pPr>
        <w:ind w:left="1474" w:hanging="360"/>
      </w:pPr>
    </w:lvl>
    <w:lvl w:ilvl="2" w:tplc="0419001B" w:tentative="1">
      <w:start w:val="1"/>
      <w:numFmt w:val="lowerRoman"/>
      <w:lvlText w:val="%3."/>
      <w:lvlJc w:val="right"/>
      <w:pPr>
        <w:ind w:left="2194" w:hanging="180"/>
      </w:pPr>
    </w:lvl>
    <w:lvl w:ilvl="3" w:tplc="0419000F" w:tentative="1">
      <w:start w:val="1"/>
      <w:numFmt w:val="decimal"/>
      <w:lvlText w:val="%4."/>
      <w:lvlJc w:val="left"/>
      <w:pPr>
        <w:ind w:left="2914" w:hanging="360"/>
      </w:pPr>
    </w:lvl>
    <w:lvl w:ilvl="4" w:tplc="04190019" w:tentative="1">
      <w:start w:val="1"/>
      <w:numFmt w:val="lowerLetter"/>
      <w:lvlText w:val="%5."/>
      <w:lvlJc w:val="left"/>
      <w:pPr>
        <w:ind w:left="3634" w:hanging="360"/>
      </w:pPr>
    </w:lvl>
    <w:lvl w:ilvl="5" w:tplc="0419001B" w:tentative="1">
      <w:start w:val="1"/>
      <w:numFmt w:val="lowerRoman"/>
      <w:lvlText w:val="%6."/>
      <w:lvlJc w:val="right"/>
      <w:pPr>
        <w:ind w:left="4354" w:hanging="180"/>
      </w:pPr>
    </w:lvl>
    <w:lvl w:ilvl="6" w:tplc="0419000F" w:tentative="1">
      <w:start w:val="1"/>
      <w:numFmt w:val="decimal"/>
      <w:lvlText w:val="%7."/>
      <w:lvlJc w:val="left"/>
      <w:pPr>
        <w:ind w:left="5074" w:hanging="360"/>
      </w:pPr>
    </w:lvl>
    <w:lvl w:ilvl="7" w:tplc="04190019" w:tentative="1">
      <w:start w:val="1"/>
      <w:numFmt w:val="lowerLetter"/>
      <w:lvlText w:val="%8."/>
      <w:lvlJc w:val="left"/>
      <w:pPr>
        <w:ind w:left="5794" w:hanging="360"/>
      </w:pPr>
    </w:lvl>
    <w:lvl w:ilvl="8" w:tplc="0419001B" w:tentative="1">
      <w:start w:val="1"/>
      <w:numFmt w:val="lowerRoman"/>
      <w:lvlText w:val="%9."/>
      <w:lvlJc w:val="right"/>
      <w:pPr>
        <w:ind w:left="6514" w:hanging="180"/>
      </w:pPr>
    </w:lvl>
  </w:abstractNum>
  <w:num w:numId="1" w16cid:durableId="1278952561">
    <w:abstractNumId w:val="3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60581910">
    <w:abstractNumId w:val="26"/>
  </w:num>
  <w:num w:numId="3" w16cid:durableId="1351371422">
    <w:abstractNumId w:val="24"/>
  </w:num>
  <w:num w:numId="4" w16cid:durableId="2077119791">
    <w:abstractNumId w:val="16"/>
  </w:num>
  <w:num w:numId="5" w16cid:durableId="1825317795">
    <w:abstractNumId w:val="23"/>
  </w:num>
  <w:num w:numId="6" w16cid:durableId="2055688796">
    <w:abstractNumId w:val="21"/>
  </w:num>
  <w:num w:numId="7" w16cid:durableId="162812536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8773973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4884668">
    <w:abstractNumId w:val="5"/>
  </w:num>
  <w:num w:numId="10" w16cid:durableId="16976764">
    <w:abstractNumId w:val="18"/>
  </w:num>
  <w:num w:numId="11" w16cid:durableId="361397887">
    <w:abstractNumId w:val="2"/>
  </w:num>
  <w:num w:numId="12" w16cid:durableId="1556771783">
    <w:abstractNumId w:val="29"/>
  </w:num>
  <w:num w:numId="13" w16cid:durableId="2100714500">
    <w:abstractNumId w:val="15"/>
  </w:num>
  <w:num w:numId="14" w16cid:durableId="1860191813">
    <w:abstractNumId w:val="27"/>
  </w:num>
  <w:num w:numId="15" w16cid:durableId="1320960248">
    <w:abstractNumId w:val="30"/>
  </w:num>
  <w:num w:numId="16" w16cid:durableId="2089495961">
    <w:abstractNumId w:val="1"/>
  </w:num>
  <w:num w:numId="17" w16cid:durableId="1030296919">
    <w:abstractNumId w:val="19"/>
  </w:num>
  <w:num w:numId="18" w16cid:durableId="2031638906">
    <w:abstractNumId w:val="9"/>
  </w:num>
  <w:num w:numId="19" w16cid:durableId="306327669">
    <w:abstractNumId w:val="11"/>
  </w:num>
  <w:num w:numId="20" w16cid:durableId="296301367">
    <w:abstractNumId w:val="8"/>
  </w:num>
  <w:num w:numId="21" w16cid:durableId="2007318232">
    <w:abstractNumId w:val="6"/>
  </w:num>
  <w:num w:numId="22" w16cid:durableId="433405062">
    <w:abstractNumId w:val="4"/>
  </w:num>
  <w:num w:numId="23" w16cid:durableId="739328178">
    <w:abstractNumId w:val="7"/>
  </w:num>
  <w:num w:numId="24" w16cid:durableId="139810294">
    <w:abstractNumId w:val="17"/>
  </w:num>
  <w:num w:numId="25" w16cid:durableId="145171395">
    <w:abstractNumId w:val="0"/>
  </w:num>
  <w:num w:numId="26" w16cid:durableId="1796294229">
    <w:abstractNumId w:val="14"/>
  </w:num>
  <w:num w:numId="27" w16cid:durableId="334310234">
    <w:abstractNumId w:val="20"/>
  </w:num>
  <w:num w:numId="28" w16cid:durableId="557589995">
    <w:abstractNumId w:val="25"/>
  </w:num>
  <w:num w:numId="29" w16cid:durableId="358045027">
    <w:abstractNumId w:val="32"/>
  </w:num>
  <w:num w:numId="30" w16cid:durableId="447967629">
    <w:abstractNumId w:val="22"/>
  </w:num>
  <w:num w:numId="31" w16cid:durableId="619577783">
    <w:abstractNumId w:val="31"/>
  </w:num>
  <w:num w:numId="32" w16cid:durableId="2092770535">
    <w:abstractNumId w:val="28"/>
  </w:num>
  <w:num w:numId="33" w16cid:durableId="117768931">
    <w:abstractNumId w:val="10"/>
  </w:num>
  <w:num w:numId="34" w16cid:durableId="397821765">
    <w:abstractNumId w:val="12"/>
  </w:num>
  <w:num w:numId="35" w16cid:durableId="5363060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attachedTemplate r:id="rId1"/>
  <w:defaultTabStop w:val="708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66"/>
    <w:rsid w:val="00002AC2"/>
    <w:rsid w:val="00004859"/>
    <w:rsid w:val="00036B42"/>
    <w:rsid w:val="00072426"/>
    <w:rsid w:val="00080AFF"/>
    <w:rsid w:val="000B2237"/>
    <w:rsid w:val="000F4E29"/>
    <w:rsid w:val="00147B1C"/>
    <w:rsid w:val="00162A16"/>
    <w:rsid w:val="00164487"/>
    <w:rsid w:val="00173E8E"/>
    <w:rsid w:val="0017620B"/>
    <w:rsid w:val="001A492B"/>
    <w:rsid w:val="001B7754"/>
    <w:rsid w:val="001E39B9"/>
    <w:rsid w:val="00201E6B"/>
    <w:rsid w:val="002234C8"/>
    <w:rsid w:val="00245927"/>
    <w:rsid w:val="002506F9"/>
    <w:rsid w:val="00251593"/>
    <w:rsid w:val="002752D2"/>
    <w:rsid w:val="002B03FE"/>
    <w:rsid w:val="002C5459"/>
    <w:rsid w:val="002D402C"/>
    <w:rsid w:val="00304122"/>
    <w:rsid w:val="00370367"/>
    <w:rsid w:val="003823D6"/>
    <w:rsid w:val="00386ED7"/>
    <w:rsid w:val="00391FB4"/>
    <w:rsid w:val="003935EF"/>
    <w:rsid w:val="00394E07"/>
    <w:rsid w:val="003B1D0C"/>
    <w:rsid w:val="003D545C"/>
    <w:rsid w:val="003D6E7A"/>
    <w:rsid w:val="003F3D73"/>
    <w:rsid w:val="004115B5"/>
    <w:rsid w:val="004123EE"/>
    <w:rsid w:val="004421FA"/>
    <w:rsid w:val="00445941"/>
    <w:rsid w:val="0048174C"/>
    <w:rsid w:val="004E66DC"/>
    <w:rsid w:val="004F3A63"/>
    <w:rsid w:val="004F6BFD"/>
    <w:rsid w:val="005045F7"/>
    <w:rsid w:val="00523076"/>
    <w:rsid w:val="00536152"/>
    <w:rsid w:val="005651FB"/>
    <w:rsid w:val="00577B08"/>
    <w:rsid w:val="00594BC4"/>
    <w:rsid w:val="005A23C1"/>
    <w:rsid w:val="005A2A09"/>
    <w:rsid w:val="005A4A5D"/>
    <w:rsid w:val="005B12F5"/>
    <w:rsid w:val="005C3D3E"/>
    <w:rsid w:val="005C51AD"/>
    <w:rsid w:val="006066E3"/>
    <w:rsid w:val="00611132"/>
    <w:rsid w:val="00615B29"/>
    <w:rsid w:val="006357CE"/>
    <w:rsid w:val="00673F23"/>
    <w:rsid w:val="006B3051"/>
    <w:rsid w:val="006B35E9"/>
    <w:rsid w:val="006F488C"/>
    <w:rsid w:val="0076446F"/>
    <w:rsid w:val="00765DFE"/>
    <w:rsid w:val="00771B6D"/>
    <w:rsid w:val="00774FD7"/>
    <w:rsid w:val="00783B4E"/>
    <w:rsid w:val="007A6CFB"/>
    <w:rsid w:val="007C20D2"/>
    <w:rsid w:val="007E21C2"/>
    <w:rsid w:val="007E6F0D"/>
    <w:rsid w:val="008303E6"/>
    <w:rsid w:val="00840A1A"/>
    <w:rsid w:val="00863992"/>
    <w:rsid w:val="0088244C"/>
    <w:rsid w:val="008C7FBF"/>
    <w:rsid w:val="008F018D"/>
    <w:rsid w:val="009043E3"/>
    <w:rsid w:val="00937C40"/>
    <w:rsid w:val="009561EC"/>
    <w:rsid w:val="00960E6E"/>
    <w:rsid w:val="00987390"/>
    <w:rsid w:val="00990071"/>
    <w:rsid w:val="009A1507"/>
    <w:rsid w:val="009A2B04"/>
    <w:rsid w:val="009B754A"/>
    <w:rsid w:val="009B7BBD"/>
    <w:rsid w:val="00A10F03"/>
    <w:rsid w:val="00A26618"/>
    <w:rsid w:val="00A40F40"/>
    <w:rsid w:val="00A41D47"/>
    <w:rsid w:val="00A523AC"/>
    <w:rsid w:val="00A72DE8"/>
    <w:rsid w:val="00AC126F"/>
    <w:rsid w:val="00AC7E90"/>
    <w:rsid w:val="00B14E24"/>
    <w:rsid w:val="00B24402"/>
    <w:rsid w:val="00B71666"/>
    <w:rsid w:val="00BC6955"/>
    <w:rsid w:val="00BD7A86"/>
    <w:rsid w:val="00C14ABF"/>
    <w:rsid w:val="00C1635A"/>
    <w:rsid w:val="00C3270A"/>
    <w:rsid w:val="00C5064B"/>
    <w:rsid w:val="00C52281"/>
    <w:rsid w:val="00C54AA6"/>
    <w:rsid w:val="00C621DA"/>
    <w:rsid w:val="00C636BF"/>
    <w:rsid w:val="00CA3F79"/>
    <w:rsid w:val="00CD5134"/>
    <w:rsid w:val="00CE31CB"/>
    <w:rsid w:val="00D131C8"/>
    <w:rsid w:val="00D14DA0"/>
    <w:rsid w:val="00D307AE"/>
    <w:rsid w:val="00DA4099"/>
    <w:rsid w:val="00DA6AF9"/>
    <w:rsid w:val="00DC5C30"/>
    <w:rsid w:val="00DD5BAC"/>
    <w:rsid w:val="00E12C5E"/>
    <w:rsid w:val="00E14B43"/>
    <w:rsid w:val="00E35251"/>
    <w:rsid w:val="00E4179F"/>
    <w:rsid w:val="00E53B93"/>
    <w:rsid w:val="00E670D3"/>
    <w:rsid w:val="00E739A9"/>
    <w:rsid w:val="00EB4B2D"/>
    <w:rsid w:val="00EB5D56"/>
    <w:rsid w:val="00EE358A"/>
    <w:rsid w:val="00EF2328"/>
    <w:rsid w:val="00F11978"/>
    <w:rsid w:val="00F60C24"/>
    <w:rsid w:val="00F67964"/>
    <w:rsid w:val="00F823E6"/>
    <w:rsid w:val="00F83436"/>
    <w:rsid w:val="00FB3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090F02"/>
  <w15:chartTrackingRefBased/>
  <w15:docId w15:val="{EC29CB71-62D4-46A1-B76C-031B3A2E7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21DA"/>
    <w:rPr>
      <w:rFonts w:asciiTheme="minorHAnsi" w:hAnsiTheme="minorHAnsi" w:cstheme="minorBidi"/>
      <w:kern w:val="0"/>
      <w:sz w:val="22"/>
      <w:lang w:val="uk-U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5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4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4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45C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uk-U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45C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uk-U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45C"/>
    <w:rPr>
      <w:rFonts w:asciiTheme="minorHAnsi" w:eastAsiaTheme="majorEastAsia" w:hAnsiTheme="minorHAnsi" w:cstheme="majorBidi"/>
      <w:noProof/>
      <w:color w:val="2F5496" w:themeColor="accent1" w:themeShade="BF"/>
      <w:szCs w:val="28"/>
      <w:lang w:val="uk-U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45C"/>
    <w:rPr>
      <w:rFonts w:asciiTheme="minorHAnsi" w:eastAsiaTheme="majorEastAsia" w:hAnsiTheme="minorHAnsi" w:cstheme="majorBidi"/>
      <w:i/>
      <w:iCs/>
      <w:noProof/>
      <w:color w:val="2F5496" w:themeColor="accent1" w:themeShade="BF"/>
      <w:lang w:val="uk-U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45C"/>
    <w:rPr>
      <w:rFonts w:asciiTheme="minorHAnsi" w:eastAsiaTheme="majorEastAsia" w:hAnsiTheme="minorHAnsi" w:cstheme="majorBidi"/>
      <w:noProof/>
      <w:color w:val="2F5496" w:themeColor="accent1" w:themeShade="BF"/>
      <w:lang w:val="uk-U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45C"/>
    <w:rPr>
      <w:rFonts w:asciiTheme="minorHAnsi" w:eastAsiaTheme="majorEastAsia" w:hAnsiTheme="minorHAnsi" w:cstheme="majorBidi"/>
      <w:i/>
      <w:iCs/>
      <w:noProof/>
      <w:color w:val="595959" w:themeColor="text1" w:themeTint="A6"/>
      <w:lang w:val="uk-U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45C"/>
    <w:rPr>
      <w:rFonts w:asciiTheme="minorHAnsi" w:eastAsiaTheme="majorEastAsia" w:hAnsiTheme="minorHAnsi" w:cstheme="majorBidi"/>
      <w:noProof/>
      <w:color w:val="595959" w:themeColor="text1" w:themeTint="A6"/>
      <w:lang w:val="uk-U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45C"/>
    <w:rPr>
      <w:rFonts w:asciiTheme="minorHAnsi" w:eastAsiaTheme="majorEastAsia" w:hAnsiTheme="minorHAnsi" w:cstheme="majorBidi"/>
      <w:i/>
      <w:iCs/>
      <w:noProof/>
      <w:color w:val="272727" w:themeColor="text1" w:themeTint="D8"/>
      <w:lang w:val="uk-U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45C"/>
    <w:rPr>
      <w:rFonts w:asciiTheme="minorHAnsi" w:eastAsiaTheme="majorEastAsia" w:hAnsiTheme="minorHAnsi" w:cstheme="majorBidi"/>
      <w:noProof/>
      <w:color w:val="272727" w:themeColor="text1" w:themeTint="D8"/>
      <w:lang w:val="uk-UA"/>
    </w:rPr>
  </w:style>
  <w:style w:type="paragraph" w:styleId="Title">
    <w:name w:val="Title"/>
    <w:basedOn w:val="Normal"/>
    <w:next w:val="Normal"/>
    <w:link w:val="TitleChar"/>
    <w:uiPriority w:val="10"/>
    <w:qFormat/>
    <w:rsid w:val="003D5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45C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uk-UA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45C"/>
    <w:rPr>
      <w:rFonts w:asciiTheme="minorHAnsi" w:eastAsiaTheme="majorEastAsia" w:hAnsiTheme="minorHAnsi" w:cstheme="majorBidi"/>
      <w:noProof/>
      <w:color w:val="595959" w:themeColor="text1" w:themeTint="A6"/>
      <w:spacing w:val="15"/>
      <w:szCs w:val="28"/>
      <w:lang w:val="uk-UA"/>
    </w:rPr>
  </w:style>
  <w:style w:type="paragraph" w:styleId="Quote">
    <w:name w:val="Quote"/>
    <w:basedOn w:val="Normal"/>
    <w:next w:val="Normal"/>
    <w:link w:val="QuoteChar"/>
    <w:uiPriority w:val="29"/>
    <w:qFormat/>
    <w:rsid w:val="003D5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45C"/>
    <w:rPr>
      <w:i/>
      <w:iCs/>
      <w:noProof/>
      <w:color w:val="404040" w:themeColor="text1" w:themeTint="BF"/>
      <w:lang w:val="uk-UA"/>
    </w:rPr>
  </w:style>
  <w:style w:type="paragraph" w:styleId="ListParagraph">
    <w:name w:val="List Paragraph"/>
    <w:basedOn w:val="Normal"/>
    <w:uiPriority w:val="34"/>
    <w:qFormat/>
    <w:rsid w:val="003D54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4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4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45C"/>
    <w:rPr>
      <w:i/>
      <w:iCs/>
      <w:noProof/>
      <w:color w:val="2F5496" w:themeColor="accent1" w:themeShade="BF"/>
      <w:lang w:val="uk-UA"/>
    </w:rPr>
  </w:style>
  <w:style w:type="character" w:styleId="IntenseReference">
    <w:name w:val="Intense Reference"/>
    <w:basedOn w:val="DefaultParagraphFont"/>
    <w:uiPriority w:val="32"/>
    <w:qFormat/>
    <w:rsid w:val="003D545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21DA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21DA"/>
    <w:rPr>
      <w:rFonts w:asciiTheme="minorHAnsi" w:hAnsiTheme="minorHAnsi" w:cstheme="minorBidi"/>
      <w:kern w:val="0"/>
      <w:sz w:val="22"/>
      <w:lang w:val="uk-U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621DA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21DA"/>
    <w:rPr>
      <w:rFonts w:asciiTheme="minorHAnsi" w:hAnsiTheme="minorHAnsi" w:cstheme="minorBidi"/>
      <w:kern w:val="0"/>
      <w:sz w:val="22"/>
      <w:lang w:val="uk-UA"/>
      <w14:ligatures w14:val="none"/>
    </w:rPr>
  </w:style>
  <w:style w:type="table" w:styleId="TableGrid">
    <w:name w:val="Table Grid"/>
    <w:aliases w:val="1_result"/>
    <w:basedOn w:val="TableNormal"/>
    <w:uiPriority w:val="59"/>
    <w:rsid w:val="00C14ABF"/>
    <w:pPr>
      <w:spacing w:after="0" w:line="240" w:lineRule="auto"/>
      <w:jc w:val="center"/>
    </w:pPr>
    <w:rPr>
      <w:rFonts w:cstheme="minorBid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FFFFF" w:themeFill="background1"/>
      <w:vAlign w:val="center"/>
    </w:tcPr>
    <w:tblStylePr w:type="firstRow">
      <w:pPr>
        <w:wordWrap/>
        <w:jc w:val="center"/>
      </w:pPr>
      <w:rPr>
        <w:rFonts w:ascii="Times New Roman" w:hAnsi="Times New Roman"/>
        <w:b/>
        <w:color w:val="000000" w:themeColor="text1"/>
      </w:rPr>
      <w:tblPr/>
      <w:tcPr>
        <w:shd w:val="clear" w:color="auto" w:fill="F2F2F2" w:themeFill="background1" w:themeFillShade="F2"/>
      </w:tcPr>
    </w:tblStylePr>
    <w:tblStylePr w:type="firstCol">
      <w:pPr>
        <w:wordWrap/>
        <w:jc w:val="center"/>
      </w:pPr>
      <w:rPr>
        <w:b/>
      </w:rPr>
      <w:tblPr/>
      <w:tcPr>
        <w:shd w:val="clear" w:color="auto" w:fill="F2F2F2" w:themeFill="background1" w:themeFillShade="F2"/>
      </w:tcPr>
    </w:tblStylePr>
  </w:style>
  <w:style w:type="character" w:styleId="PlaceholderText">
    <w:name w:val="Placeholder Text"/>
    <w:basedOn w:val="DefaultParagraphFont"/>
    <w:uiPriority w:val="99"/>
    <w:semiHidden/>
    <w:rsid w:val="00987390"/>
    <w:rPr>
      <w:color w:val="666666"/>
    </w:rPr>
  </w:style>
  <w:style w:type="paragraph" w:customStyle="1" w:styleId="1Header">
    <w:name w:val="1_Header"/>
    <w:basedOn w:val="Normal"/>
    <w:next w:val="1Normal"/>
    <w:qFormat/>
    <w:rsid w:val="00C14ABF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1Normal">
    <w:name w:val="1_Normal"/>
    <w:basedOn w:val="Normal"/>
    <w:link w:val="1NormalChar"/>
    <w:qFormat/>
    <w:rsid w:val="00DC5C30"/>
    <w:pPr>
      <w:spacing w:line="240" w:lineRule="auto"/>
      <w:ind w:firstLine="567"/>
      <w:jc w:val="both"/>
    </w:pPr>
    <w:rPr>
      <w:rFonts w:ascii="Times New Roman" w:hAnsi="Times New Roman"/>
      <w:sz w:val="28"/>
    </w:rPr>
  </w:style>
  <w:style w:type="character" w:customStyle="1" w:styleId="1NormalChar">
    <w:name w:val="1_Normal Char"/>
    <w:basedOn w:val="DefaultParagraphFont"/>
    <w:link w:val="1Normal"/>
    <w:rsid w:val="00DC5C30"/>
    <w:rPr>
      <w:rFonts w:cstheme="minorBidi"/>
      <w:kern w:val="0"/>
      <w:lang w:val="uk-UA"/>
      <w14:ligatures w14:val="none"/>
    </w:rPr>
  </w:style>
  <w:style w:type="paragraph" w:customStyle="1" w:styleId="1Code">
    <w:name w:val="1_Code"/>
    <w:basedOn w:val="1Normal"/>
    <w:next w:val="1Header"/>
    <w:link w:val="1CodeChar"/>
    <w:qFormat/>
    <w:rsid w:val="00DC5C30"/>
    <w:pPr>
      <w:spacing w:after="120"/>
      <w:ind w:firstLine="0"/>
      <w:contextualSpacing/>
    </w:pPr>
    <w:rPr>
      <w:lang w:val="en-US" w:eastAsia="ru-RU"/>
    </w:rPr>
  </w:style>
  <w:style w:type="character" w:customStyle="1" w:styleId="1CodeChar">
    <w:name w:val="1_Code Char"/>
    <w:basedOn w:val="1NormalChar"/>
    <w:link w:val="1Code"/>
    <w:rsid w:val="00DC5C30"/>
    <w:rPr>
      <w:rFonts w:cstheme="minorBidi"/>
      <w:kern w:val="0"/>
      <w:lang w:val="en-US" w:eastAsia="ru-RU"/>
      <w14:ligatures w14:val="none"/>
    </w:rPr>
  </w:style>
  <w:style w:type="paragraph" w:customStyle="1" w:styleId="1">
    <w:name w:val="1 Варіант"/>
    <w:basedOn w:val="Normal"/>
    <w:qFormat/>
    <w:rsid w:val="00E53B93"/>
    <w:rPr>
      <w:rFonts w:ascii="Times New Roman" w:hAnsi="Times New Roman"/>
      <w:b/>
      <w:i/>
      <w:sz w:val="32"/>
      <w:lang w:val="en-US"/>
    </w:rPr>
  </w:style>
  <w:style w:type="paragraph" w:styleId="NormalWeb">
    <w:name w:val="Normal (Web)"/>
    <w:basedOn w:val="Normal"/>
    <w:uiPriority w:val="99"/>
    <w:unhideWhenUsed/>
    <w:rsid w:val="00E53B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HTMLCode">
    <w:name w:val="HTML Code"/>
    <w:basedOn w:val="DefaultParagraphFont"/>
    <w:uiPriority w:val="99"/>
    <w:semiHidden/>
    <w:unhideWhenUsed/>
    <w:rsid w:val="00E53B9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HPK\&#1047;&#1074;&#1110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E38E11-2346-46B2-8FF7-9FF9870080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Звіт.dotx</Template>
  <TotalTime>131</TotalTime>
  <Pages>14</Pages>
  <Words>2153</Words>
  <Characters>12274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Kapitan Vitalii</dc:creator>
  <cp:keywords/>
  <dc:description/>
  <cp:lastModifiedBy>Kapitan Vitalii</cp:lastModifiedBy>
  <cp:revision>42</cp:revision>
  <dcterms:created xsi:type="dcterms:W3CDTF">2025-09-28T14:03:00Z</dcterms:created>
  <dcterms:modified xsi:type="dcterms:W3CDTF">2025-10-01T16:06:00Z</dcterms:modified>
</cp:coreProperties>
</file>