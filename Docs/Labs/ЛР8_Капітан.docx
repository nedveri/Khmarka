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7CBF" w14:textId="56B2FEA3" w:rsidR="00C621DA" w:rsidRPr="004E74E0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uk-UA"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4E74E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 w:rsidRPr="004E74E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4E74E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4E74E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uk-UA" w:eastAsia="ru-RU"/>
        </w:rPr>
        <w:t>8</w:t>
      </w:r>
    </w:p>
    <w:p w14:paraId="7A3B6BF9" w14:textId="5ABB919B" w:rsidR="00C621DA" w:rsidRPr="004E74E0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4E74E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4E74E0" w:rsidRPr="004E74E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Створення програм для опрацювання структур</w:t>
      </w:r>
    </w:p>
    <w:p w14:paraId="54AA1F53" w14:textId="77777777" w:rsidR="00BC6955" w:rsidRPr="004E74E0" w:rsidRDefault="00C621DA" w:rsidP="00C14ABF">
      <w:pPr>
        <w:pStyle w:val="1Header"/>
        <w:rPr>
          <w:b w:val="0"/>
          <w:bCs w:val="0"/>
        </w:rPr>
      </w:pPr>
      <w:r w:rsidRPr="004E74E0">
        <w:t>Мета:</w:t>
      </w:r>
    </w:p>
    <w:p w14:paraId="6CB49F5B" w14:textId="15DEE610" w:rsidR="004E74E0" w:rsidRDefault="004E74E0" w:rsidP="004E74E0">
      <w:pPr>
        <w:pStyle w:val="1Normal"/>
      </w:pPr>
      <w:r>
        <w:rPr>
          <w:lang w:val="uk-UA"/>
        </w:rPr>
        <w:t>О</w:t>
      </w:r>
      <w:r w:rsidRPr="004E74E0">
        <w:t>тримати практичні навики по опису і обробці структур в програмах на С++</w:t>
      </w:r>
    </w:p>
    <w:p w14:paraId="68C77145" w14:textId="180AADA7" w:rsidR="00C3270A" w:rsidRPr="004E74E0" w:rsidRDefault="00C3270A" w:rsidP="00DC5C30">
      <w:pPr>
        <w:pStyle w:val="1Header"/>
      </w:pPr>
      <w:r w:rsidRPr="004E74E0">
        <w:t>Варіант 8. Задача 1.</w:t>
      </w:r>
    </w:p>
    <w:p w14:paraId="46514F97" w14:textId="77777777" w:rsidR="00DC5C30" w:rsidRPr="004E74E0" w:rsidRDefault="00C3270A" w:rsidP="00C3270A">
      <w:pPr>
        <w:pStyle w:val="1Header"/>
      </w:pPr>
      <w:r w:rsidRPr="004E74E0">
        <w:t xml:space="preserve">Умова: </w:t>
      </w:r>
    </w:p>
    <w:p w14:paraId="63C06DED" w14:textId="34E24103" w:rsidR="004E74E0" w:rsidRPr="004E74E0" w:rsidRDefault="004E74E0" w:rsidP="00DC5C30">
      <w:pPr>
        <w:pStyle w:val="1Normal"/>
        <w:rPr>
          <w:lang w:eastAsia="ru-RU"/>
        </w:rPr>
      </w:pPr>
      <w:r w:rsidRPr="004E74E0">
        <w:rPr>
          <w:lang w:eastAsia="ru-RU"/>
        </w:rPr>
        <w:t>Дано назви 15 ЕОМ. Для кожної ЕОМ відомо тип процесора,об’єм ОП пам’яті,об’єм НDD пам’яті, вартість, частота і рік випуску. Скласти програму, яка вводить дані про всі ЕОМ в масив стуктур . Інформацію про кожну ЕОМ оформити у вигляді стуктури . Введену інформацію вивести у вигляді таблиці, а також виконати обчислення згідно варіанту. Вивести параметри ЕОМ з найменшим роком випуску</w:t>
      </w:r>
    </w:p>
    <w:p w14:paraId="67540E39" w14:textId="77777777" w:rsidR="00765DFE" w:rsidRPr="00687B07" w:rsidRDefault="00765DFE" w:rsidP="00C14ABF">
      <w:pPr>
        <w:pStyle w:val="1Header"/>
        <w:rPr>
          <w:lang w:val="uk-UA"/>
        </w:rPr>
      </w:pPr>
      <w:r w:rsidRPr="004E74E0">
        <w:t>Формалізація задачі</w:t>
      </w:r>
      <w:r w:rsidR="00D131C8" w:rsidRPr="004E74E0">
        <w:t>:</w:t>
      </w:r>
    </w:p>
    <w:p w14:paraId="67355F42" w14:textId="2BE716FA" w:rsidR="00153AEA" w:rsidRPr="00153AEA" w:rsidRDefault="00153AEA" w:rsidP="00153AEA">
      <w:pPr>
        <w:pStyle w:val="1Normal"/>
        <w:contextualSpacing/>
        <w:rPr>
          <w:i/>
          <w:iCs/>
        </w:rPr>
      </w:pPr>
      <w:r w:rsidRPr="00153AEA">
        <w:rPr>
          <w:i/>
          <w:iCs/>
        </w:rPr>
        <w:t>1) Вхідні дані: кількість ЕОМ n; для кожної ЕОМ — назва</w:t>
      </w:r>
      <w:r w:rsidR="00C04DD2">
        <w:rPr>
          <w:i/>
          <w:iCs/>
        </w:rPr>
        <w:t>(nazva)</w:t>
      </w:r>
      <w:r w:rsidRPr="00153AEA">
        <w:rPr>
          <w:i/>
          <w:iCs/>
        </w:rPr>
        <w:t>, тип процесора</w:t>
      </w:r>
      <w:r w:rsidR="00C04DD2">
        <w:rPr>
          <w:i/>
          <w:iCs/>
        </w:rPr>
        <w:t>(typ)</w:t>
      </w:r>
      <w:r w:rsidRPr="00153AEA">
        <w:rPr>
          <w:i/>
          <w:iCs/>
        </w:rPr>
        <w:t>, об’єм оперативної пам’яті (</w:t>
      </w:r>
      <w:r w:rsidR="00C04DD2">
        <w:rPr>
          <w:i/>
          <w:iCs/>
        </w:rPr>
        <w:t>ram</w:t>
      </w:r>
      <w:r w:rsidRPr="00153AEA">
        <w:rPr>
          <w:i/>
          <w:iCs/>
        </w:rPr>
        <w:t>), об’єм HDD</w:t>
      </w:r>
      <w:r w:rsidR="00C04DD2">
        <w:rPr>
          <w:i/>
          <w:iCs/>
        </w:rPr>
        <w:t>(hdd)</w:t>
      </w:r>
      <w:r w:rsidRPr="00153AEA">
        <w:rPr>
          <w:i/>
          <w:iCs/>
        </w:rPr>
        <w:t>, частота процесора</w:t>
      </w:r>
      <w:r w:rsidR="00C04DD2">
        <w:rPr>
          <w:i/>
          <w:iCs/>
        </w:rPr>
        <w:t>(chastota)</w:t>
      </w:r>
      <w:r w:rsidRPr="00153AEA">
        <w:rPr>
          <w:i/>
          <w:iCs/>
        </w:rPr>
        <w:t>, ціна</w:t>
      </w:r>
      <w:r w:rsidR="00C04DD2">
        <w:rPr>
          <w:i/>
          <w:iCs/>
        </w:rPr>
        <w:t>(tsina)</w:t>
      </w:r>
      <w:r w:rsidRPr="00153AEA">
        <w:rPr>
          <w:i/>
          <w:iCs/>
        </w:rPr>
        <w:t>, рік випуску</w:t>
      </w:r>
      <w:r w:rsidR="00C04DD2">
        <w:rPr>
          <w:i/>
          <w:iCs/>
        </w:rPr>
        <w:t>(rik)</w:t>
      </w:r>
      <w:r w:rsidRPr="00153AEA">
        <w:rPr>
          <w:i/>
          <w:iCs/>
        </w:rPr>
        <w:t>;</w:t>
      </w:r>
    </w:p>
    <w:p w14:paraId="277861AC" w14:textId="22713907" w:rsidR="00153AEA" w:rsidRPr="00153AEA" w:rsidRDefault="00153AEA" w:rsidP="00153AEA">
      <w:pPr>
        <w:pStyle w:val="1Normal"/>
        <w:contextualSpacing/>
        <w:rPr>
          <w:i/>
          <w:iCs/>
        </w:rPr>
      </w:pPr>
      <w:r w:rsidRPr="00153AEA">
        <w:rPr>
          <w:i/>
          <w:iCs/>
        </w:rPr>
        <w:t>2) Вихідні дані: таблиця всіх введених ЕОМ; найменший рік випуску; перелік ЕОМ, що були випущені в цей мінімальний рік;</w:t>
      </w:r>
    </w:p>
    <w:p w14:paraId="6AB0081F" w14:textId="5AA3041F" w:rsidR="00153AEA" w:rsidRPr="00153AEA" w:rsidRDefault="00153AEA" w:rsidP="00153AEA">
      <w:pPr>
        <w:pStyle w:val="1Normal"/>
        <w:contextualSpacing/>
        <w:rPr>
          <w:i/>
          <w:iCs/>
        </w:rPr>
      </w:pPr>
      <w:r w:rsidRPr="00153AEA">
        <w:rPr>
          <w:i/>
          <w:iCs/>
        </w:rPr>
        <w:t>3) Типи даних: структура eom (char[], int, double); масив структур eom mas[30]; int для лічильників і кількості записів; double для частоти та ціни;</w:t>
      </w:r>
    </w:p>
    <w:p w14:paraId="0CB7B85B" w14:textId="4C09E5FE" w:rsidR="00C3270A" w:rsidRPr="005B59A5" w:rsidRDefault="00153AEA" w:rsidP="00153AEA">
      <w:pPr>
        <w:pStyle w:val="1Normal"/>
        <w:contextualSpacing/>
        <w:rPr>
          <w:b/>
          <w:bCs/>
          <w:i/>
          <w:iCs/>
          <w:lang w:val="uk-UA"/>
        </w:rPr>
      </w:pPr>
      <w:r w:rsidRPr="00153AEA">
        <w:rPr>
          <w:i/>
          <w:iCs/>
        </w:rPr>
        <w:t>4) Тестування: перевірити роботу програми для всіх в</w:t>
      </w:r>
      <w:r w:rsidR="005B59A5">
        <w:rPr>
          <w:i/>
          <w:iCs/>
          <w:lang w:val="uk-UA"/>
        </w:rPr>
        <w:t>іток проєкту.</w:t>
      </w:r>
    </w:p>
    <w:p w14:paraId="7F284349" w14:textId="77777777" w:rsidR="00DC5C30" w:rsidRPr="004E74E0" w:rsidRDefault="00A46E8D" w:rsidP="00C3270A">
      <w:pPr>
        <w:pStyle w:val="1Header"/>
      </w:pPr>
      <w:r w:rsidRPr="004E74E0">
        <w:t>А</w:t>
      </w:r>
      <w:r w:rsidR="00DC5C30" w:rsidRPr="004E74E0">
        <w:t>лгоритм:</w:t>
      </w:r>
    </w:p>
    <w:p w14:paraId="46AA4B9E" w14:textId="2A8222E8" w:rsidR="00DC5C30" w:rsidRPr="00E768A1" w:rsidRDefault="00153AEA" w:rsidP="00DC5C30">
      <w:pPr>
        <w:pStyle w:val="1Normal"/>
      </w:pPr>
      <w:r w:rsidRPr="00153AEA">
        <w:drawing>
          <wp:inline distT="0" distB="0" distL="0" distR="0" wp14:anchorId="1DBE1905" wp14:editId="20D2A6A4">
            <wp:extent cx="1859441" cy="2903472"/>
            <wp:effectExtent l="0" t="0" r="7620" b="0"/>
            <wp:docPr id="10094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94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AEA">
        <w:rPr>
          <w14:ligatures w14:val="standardContextual"/>
        </w:rPr>
        <w:t xml:space="preserve"> </w:t>
      </w:r>
      <w:r w:rsidRPr="00153AEA">
        <w:drawing>
          <wp:inline distT="0" distB="0" distL="0" distR="0" wp14:anchorId="7E376F98" wp14:editId="3BD3E0CD">
            <wp:extent cx="2720340" cy="3030554"/>
            <wp:effectExtent l="0" t="0" r="3810" b="0"/>
            <wp:docPr id="11097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0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842" cy="304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075">
        <w:rPr>
          <w:lang w:val="uk-UA"/>
          <w14:ligatures w14:val="standardContextual"/>
        </w:rPr>
        <w:tab/>
      </w:r>
    </w:p>
    <w:p w14:paraId="51DEFF11" w14:textId="5820C0F7" w:rsidR="00153AEA" w:rsidRPr="004E74E0" w:rsidRDefault="00153AEA" w:rsidP="00DC5C30">
      <w:pPr>
        <w:pStyle w:val="1Normal"/>
      </w:pPr>
      <w:r w:rsidRPr="00153AEA">
        <w:lastRenderedPageBreak/>
        <w:drawing>
          <wp:inline distT="0" distB="0" distL="0" distR="0" wp14:anchorId="2BA17D31" wp14:editId="6D4C8DAD">
            <wp:extent cx="1958510" cy="6309907"/>
            <wp:effectExtent l="0" t="0" r="3810" b="0"/>
            <wp:docPr id="197962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26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AEA">
        <w:rPr>
          <w14:ligatures w14:val="standardContextual"/>
        </w:rPr>
        <w:t xml:space="preserve"> </w:t>
      </w:r>
      <w:r w:rsidRPr="00153AEA">
        <w:drawing>
          <wp:inline distT="0" distB="0" distL="0" distR="0" wp14:anchorId="3FED722B" wp14:editId="1341A341">
            <wp:extent cx="3444538" cy="5425910"/>
            <wp:effectExtent l="0" t="0" r="3810" b="3810"/>
            <wp:docPr id="133729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1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CF3B" w14:textId="77777777" w:rsidR="00DC5C30" w:rsidRPr="004E74E0" w:rsidRDefault="00C621DA" w:rsidP="00DC5C30">
      <w:pPr>
        <w:pStyle w:val="1Header"/>
      </w:pPr>
      <w:r w:rsidRPr="004E74E0">
        <w:t>Код:</w:t>
      </w:r>
    </w:p>
    <w:p w14:paraId="095A2363" w14:textId="77777777" w:rsidR="003D5A5F" w:rsidRDefault="003D5A5F" w:rsidP="003D5A5F">
      <w:pPr>
        <w:pStyle w:val="1Code"/>
      </w:pPr>
      <w:r>
        <w:t>#include &lt;iostream&gt;</w:t>
      </w:r>
    </w:p>
    <w:p w14:paraId="620C4995" w14:textId="77777777" w:rsidR="003D5A5F" w:rsidRDefault="003D5A5F" w:rsidP="003D5A5F">
      <w:pPr>
        <w:pStyle w:val="1Code"/>
      </w:pPr>
      <w:r>
        <w:t>#include &lt;iomanip&gt;</w:t>
      </w:r>
    </w:p>
    <w:p w14:paraId="0C6FB0F3" w14:textId="77777777" w:rsidR="003D5A5F" w:rsidRDefault="003D5A5F" w:rsidP="003D5A5F">
      <w:pPr>
        <w:pStyle w:val="1Code"/>
      </w:pPr>
      <w:r>
        <w:t>#include &lt;string&gt;</w:t>
      </w:r>
    </w:p>
    <w:p w14:paraId="33E40942" w14:textId="77777777" w:rsidR="003D5A5F" w:rsidRDefault="003D5A5F" w:rsidP="003D5A5F">
      <w:pPr>
        <w:pStyle w:val="1Code"/>
      </w:pPr>
    </w:p>
    <w:p w14:paraId="4E43FE8B" w14:textId="77777777" w:rsidR="003D5A5F" w:rsidRDefault="003D5A5F" w:rsidP="003D5A5F">
      <w:pPr>
        <w:pStyle w:val="1Code"/>
      </w:pPr>
      <w:r>
        <w:t>using namespace std;</w:t>
      </w:r>
    </w:p>
    <w:p w14:paraId="218904F9" w14:textId="77777777" w:rsidR="003D5A5F" w:rsidRDefault="003D5A5F" w:rsidP="003D5A5F">
      <w:pPr>
        <w:pStyle w:val="1Code"/>
      </w:pPr>
    </w:p>
    <w:p w14:paraId="20907C35" w14:textId="77777777" w:rsidR="003D5A5F" w:rsidRDefault="003D5A5F" w:rsidP="003D5A5F">
      <w:pPr>
        <w:pStyle w:val="1Code"/>
      </w:pPr>
      <w:r>
        <w:t>struct eom</w:t>
      </w:r>
    </w:p>
    <w:p w14:paraId="61F9B61F" w14:textId="77777777" w:rsidR="003D5A5F" w:rsidRDefault="003D5A5F" w:rsidP="003D5A5F">
      <w:pPr>
        <w:pStyle w:val="1Code"/>
      </w:pPr>
      <w:r>
        <w:t>{</w:t>
      </w:r>
    </w:p>
    <w:p w14:paraId="43CCBE4B" w14:textId="77777777" w:rsidR="003D5A5F" w:rsidRDefault="003D5A5F" w:rsidP="003D5A5F">
      <w:pPr>
        <w:pStyle w:val="1Code"/>
      </w:pPr>
      <w:r>
        <w:t xml:space="preserve">    char nazva[30], typ[20];</w:t>
      </w:r>
    </w:p>
    <w:p w14:paraId="20AD26D4" w14:textId="77777777" w:rsidR="003D5A5F" w:rsidRDefault="003D5A5F" w:rsidP="003D5A5F">
      <w:pPr>
        <w:pStyle w:val="1Code"/>
      </w:pPr>
      <w:r>
        <w:t xml:space="preserve">    int ram, hdd, rik;</w:t>
      </w:r>
    </w:p>
    <w:p w14:paraId="2DB755DA" w14:textId="77777777" w:rsidR="003D5A5F" w:rsidRDefault="003D5A5F" w:rsidP="003D5A5F">
      <w:pPr>
        <w:pStyle w:val="1Code"/>
      </w:pPr>
      <w:r>
        <w:t xml:space="preserve">    double chastota, tsina;</w:t>
      </w:r>
    </w:p>
    <w:p w14:paraId="6D6566EE" w14:textId="77777777" w:rsidR="003D5A5F" w:rsidRDefault="003D5A5F" w:rsidP="003D5A5F">
      <w:pPr>
        <w:pStyle w:val="1Code"/>
      </w:pPr>
      <w:r>
        <w:t>};</w:t>
      </w:r>
    </w:p>
    <w:p w14:paraId="662AB763" w14:textId="77777777" w:rsidR="003D5A5F" w:rsidRDefault="003D5A5F" w:rsidP="003D5A5F">
      <w:pPr>
        <w:pStyle w:val="1Code"/>
      </w:pPr>
    </w:p>
    <w:p w14:paraId="0FCA45C8" w14:textId="77777777" w:rsidR="003D5A5F" w:rsidRDefault="003D5A5F" w:rsidP="003D5A5F">
      <w:pPr>
        <w:pStyle w:val="1Code"/>
      </w:pPr>
    </w:p>
    <w:p w14:paraId="5DE3C3F3" w14:textId="77777777" w:rsidR="003D5A5F" w:rsidRDefault="003D5A5F" w:rsidP="003D5A5F">
      <w:pPr>
        <w:pStyle w:val="1Code"/>
      </w:pPr>
      <w:r>
        <w:lastRenderedPageBreak/>
        <w:t>void vvod_eom(eom mas[], int n);</w:t>
      </w:r>
    </w:p>
    <w:p w14:paraId="05E12742" w14:textId="77777777" w:rsidR="003D5A5F" w:rsidRDefault="003D5A5F" w:rsidP="003D5A5F">
      <w:pPr>
        <w:pStyle w:val="1Code"/>
      </w:pPr>
      <w:r>
        <w:t>void shapka();</w:t>
      </w:r>
    </w:p>
    <w:p w14:paraId="29ABCA9F" w14:textId="77777777" w:rsidR="003D5A5F" w:rsidRDefault="003D5A5F" w:rsidP="003D5A5F">
      <w:pPr>
        <w:pStyle w:val="1Code"/>
      </w:pPr>
      <w:r>
        <w:t>void vyvid_eom(eom mas[], int n);</w:t>
      </w:r>
    </w:p>
    <w:p w14:paraId="3E88FFB7" w14:textId="77777777" w:rsidR="003D5A5F" w:rsidRDefault="003D5A5F" w:rsidP="003D5A5F">
      <w:pPr>
        <w:pStyle w:val="1Code"/>
      </w:pPr>
      <w:r>
        <w:t>void min_rik(eom mas[], int n);</w:t>
      </w:r>
    </w:p>
    <w:p w14:paraId="28C6F409" w14:textId="77777777" w:rsidR="003D5A5F" w:rsidRDefault="003D5A5F" w:rsidP="003D5A5F">
      <w:pPr>
        <w:pStyle w:val="1Code"/>
      </w:pPr>
    </w:p>
    <w:p w14:paraId="738CCDF7" w14:textId="77777777" w:rsidR="003D5A5F" w:rsidRDefault="003D5A5F" w:rsidP="003D5A5F">
      <w:pPr>
        <w:pStyle w:val="1Code"/>
      </w:pPr>
      <w:r>
        <w:t>int main()</w:t>
      </w:r>
    </w:p>
    <w:p w14:paraId="7BC66E9E" w14:textId="77777777" w:rsidR="003D5A5F" w:rsidRDefault="003D5A5F" w:rsidP="003D5A5F">
      <w:pPr>
        <w:pStyle w:val="1Code"/>
      </w:pPr>
      <w:r>
        <w:t>{</w:t>
      </w:r>
    </w:p>
    <w:p w14:paraId="068EA733" w14:textId="77777777" w:rsidR="003D5A5F" w:rsidRDefault="003D5A5F" w:rsidP="003D5A5F">
      <w:pPr>
        <w:pStyle w:val="1Code"/>
      </w:pPr>
      <w:r>
        <w:t xml:space="preserve">    setlocale(LC_ALL, "ukr");</w:t>
      </w:r>
    </w:p>
    <w:p w14:paraId="29B1167C" w14:textId="77777777" w:rsidR="003D5A5F" w:rsidRDefault="003D5A5F" w:rsidP="003D5A5F">
      <w:pPr>
        <w:pStyle w:val="1Code"/>
      </w:pPr>
      <w:r>
        <w:t xml:space="preserve">    eom mas[30];</w:t>
      </w:r>
    </w:p>
    <w:p w14:paraId="09B86D6A" w14:textId="77777777" w:rsidR="003D5A5F" w:rsidRDefault="003D5A5F" w:rsidP="003D5A5F">
      <w:pPr>
        <w:pStyle w:val="1Code"/>
      </w:pPr>
      <w:r>
        <w:t xml:space="preserve">    int n;</w:t>
      </w:r>
    </w:p>
    <w:p w14:paraId="034A313C" w14:textId="77777777" w:rsidR="003D5A5F" w:rsidRDefault="003D5A5F" w:rsidP="003D5A5F">
      <w:pPr>
        <w:pStyle w:val="1Code"/>
      </w:pPr>
    </w:p>
    <w:p w14:paraId="504F8757" w14:textId="77777777" w:rsidR="003D5A5F" w:rsidRDefault="003D5A5F" w:rsidP="003D5A5F">
      <w:pPr>
        <w:pStyle w:val="1Code"/>
      </w:pPr>
      <w:r>
        <w:t xml:space="preserve">    cout &lt;&lt; "Введiть кiлькiсть ЕОМ: ";</w:t>
      </w:r>
    </w:p>
    <w:p w14:paraId="1607E575" w14:textId="77777777" w:rsidR="003D5A5F" w:rsidRDefault="003D5A5F" w:rsidP="003D5A5F">
      <w:pPr>
        <w:pStyle w:val="1Code"/>
      </w:pPr>
      <w:r>
        <w:t xml:space="preserve">    cin &gt;&gt; n;</w:t>
      </w:r>
    </w:p>
    <w:p w14:paraId="47FA839C" w14:textId="77777777" w:rsidR="003D5A5F" w:rsidRDefault="003D5A5F" w:rsidP="003D5A5F">
      <w:pPr>
        <w:pStyle w:val="1Code"/>
      </w:pPr>
      <w:r>
        <w:t xml:space="preserve">    cin.ignore();</w:t>
      </w:r>
    </w:p>
    <w:p w14:paraId="7097C3CC" w14:textId="77777777" w:rsidR="003D5A5F" w:rsidRDefault="003D5A5F" w:rsidP="003D5A5F">
      <w:pPr>
        <w:pStyle w:val="1Code"/>
      </w:pPr>
    </w:p>
    <w:p w14:paraId="093F57EF" w14:textId="77777777" w:rsidR="003D5A5F" w:rsidRDefault="003D5A5F" w:rsidP="003D5A5F">
      <w:pPr>
        <w:pStyle w:val="1Code"/>
      </w:pPr>
      <w:r>
        <w:t xml:space="preserve">    vvod_eom(mas, n);</w:t>
      </w:r>
    </w:p>
    <w:p w14:paraId="5E1D11D0" w14:textId="77777777" w:rsidR="003D5A5F" w:rsidRDefault="003D5A5F" w:rsidP="003D5A5F">
      <w:pPr>
        <w:pStyle w:val="1Code"/>
      </w:pPr>
      <w:r>
        <w:t xml:space="preserve">    shapka();</w:t>
      </w:r>
    </w:p>
    <w:p w14:paraId="1C4135ED" w14:textId="77777777" w:rsidR="003D5A5F" w:rsidRDefault="003D5A5F" w:rsidP="003D5A5F">
      <w:pPr>
        <w:pStyle w:val="1Code"/>
      </w:pPr>
      <w:r>
        <w:t xml:space="preserve">    vyvid_eom(mas, n);</w:t>
      </w:r>
    </w:p>
    <w:p w14:paraId="0CBE8504" w14:textId="77777777" w:rsidR="003D5A5F" w:rsidRDefault="003D5A5F" w:rsidP="003D5A5F">
      <w:pPr>
        <w:pStyle w:val="1Code"/>
      </w:pPr>
      <w:r>
        <w:t xml:space="preserve">    min_rik(mas, n);</w:t>
      </w:r>
    </w:p>
    <w:p w14:paraId="04019B9C" w14:textId="77777777" w:rsidR="003D5A5F" w:rsidRDefault="003D5A5F" w:rsidP="003D5A5F">
      <w:pPr>
        <w:pStyle w:val="1Code"/>
      </w:pPr>
    </w:p>
    <w:p w14:paraId="4CBB6924" w14:textId="77777777" w:rsidR="003D5A5F" w:rsidRDefault="003D5A5F" w:rsidP="003D5A5F">
      <w:pPr>
        <w:pStyle w:val="1Code"/>
      </w:pPr>
      <w:r>
        <w:t xml:space="preserve">    return 0;</w:t>
      </w:r>
    </w:p>
    <w:p w14:paraId="4CBD7021" w14:textId="77777777" w:rsidR="003D5A5F" w:rsidRDefault="003D5A5F" w:rsidP="003D5A5F">
      <w:pPr>
        <w:pStyle w:val="1Code"/>
      </w:pPr>
      <w:r>
        <w:t>}</w:t>
      </w:r>
    </w:p>
    <w:p w14:paraId="1A838AF7" w14:textId="77777777" w:rsidR="003D5A5F" w:rsidRDefault="003D5A5F" w:rsidP="003D5A5F">
      <w:pPr>
        <w:pStyle w:val="1Code"/>
      </w:pPr>
    </w:p>
    <w:p w14:paraId="4376EB90" w14:textId="77777777" w:rsidR="003D5A5F" w:rsidRDefault="003D5A5F" w:rsidP="003D5A5F">
      <w:pPr>
        <w:pStyle w:val="1Code"/>
      </w:pPr>
      <w:r>
        <w:t>void vvod_eom(eom mas[], int n)</w:t>
      </w:r>
    </w:p>
    <w:p w14:paraId="4437D83E" w14:textId="77777777" w:rsidR="003D5A5F" w:rsidRDefault="003D5A5F" w:rsidP="003D5A5F">
      <w:pPr>
        <w:pStyle w:val="1Code"/>
      </w:pPr>
      <w:r>
        <w:t>{</w:t>
      </w:r>
    </w:p>
    <w:p w14:paraId="2D6F8FB3" w14:textId="77777777" w:rsidR="003D5A5F" w:rsidRDefault="003D5A5F" w:rsidP="003D5A5F">
      <w:pPr>
        <w:pStyle w:val="1Code"/>
      </w:pPr>
      <w:r>
        <w:t xml:space="preserve">    cout &lt;&lt; "Введiть данi про ЕОМ\n";</w:t>
      </w:r>
    </w:p>
    <w:p w14:paraId="2BE8A351" w14:textId="77777777" w:rsidR="003D5A5F" w:rsidRDefault="003D5A5F" w:rsidP="003D5A5F">
      <w:pPr>
        <w:pStyle w:val="1Code"/>
      </w:pPr>
    </w:p>
    <w:p w14:paraId="16CE1360" w14:textId="77777777" w:rsidR="003D5A5F" w:rsidRDefault="003D5A5F" w:rsidP="003D5A5F">
      <w:pPr>
        <w:pStyle w:val="1Code"/>
      </w:pPr>
      <w:r>
        <w:t xml:space="preserve">    for (int i = 0; i &lt; n; i++)</w:t>
      </w:r>
    </w:p>
    <w:p w14:paraId="7AC9FF25" w14:textId="77777777" w:rsidR="003D5A5F" w:rsidRDefault="003D5A5F" w:rsidP="003D5A5F">
      <w:pPr>
        <w:pStyle w:val="1Code"/>
      </w:pPr>
      <w:r>
        <w:t xml:space="preserve">    {</w:t>
      </w:r>
    </w:p>
    <w:p w14:paraId="324E3444" w14:textId="77777777" w:rsidR="003D5A5F" w:rsidRDefault="003D5A5F" w:rsidP="003D5A5F">
      <w:pPr>
        <w:pStyle w:val="1Code"/>
      </w:pPr>
      <w:r>
        <w:t xml:space="preserve">        cout &lt;&lt; i + 1 &lt;&lt; "-а ЕОМ:\n";</w:t>
      </w:r>
    </w:p>
    <w:p w14:paraId="7D37D80F" w14:textId="77777777" w:rsidR="003D5A5F" w:rsidRDefault="003D5A5F" w:rsidP="003D5A5F">
      <w:pPr>
        <w:pStyle w:val="1Code"/>
      </w:pPr>
    </w:p>
    <w:p w14:paraId="6268C2F7" w14:textId="77777777" w:rsidR="003D5A5F" w:rsidRDefault="003D5A5F" w:rsidP="003D5A5F">
      <w:pPr>
        <w:pStyle w:val="1Code"/>
      </w:pPr>
      <w:r>
        <w:t xml:space="preserve">        cout &lt;&lt; "-Назва:"; cin.getline(mas[i].nazva, 30);</w:t>
      </w:r>
    </w:p>
    <w:p w14:paraId="680C5FF6" w14:textId="77777777" w:rsidR="003D5A5F" w:rsidRDefault="003D5A5F" w:rsidP="003D5A5F">
      <w:pPr>
        <w:pStyle w:val="1Code"/>
      </w:pPr>
    </w:p>
    <w:p w14:paraId="3DCA3F3A" w14:textId="77777777" w:rsidR="003D5A5F" w:rsidRDefault="003D5A5F" w:rsidP="003D5A5F">
      <w:pPr>
        <w:pStyle w:val="1Code"/>
      </w:pPr>
      <w:r>
        <w:t xml:space="preserve">        cout &lt;&lt; "-Тип процесора:"; cin.getline(mas[i].typ, 20);</w:t>
      </w:r>
    </w:p>
    <w:p w14:paraId="12E86C44" w14:textId="77777777" w:rsidR="003D5A5F" w:rsidRDefault="003D5A5F" w:rsidP="003D5A5F">
      <w:pPr>
        <w:pStyle w:val="1Code"/>
      </w:pPr>
    </w:p>
    <w:p w14:paraId="798E1829" w14:textId="77777777" w:rsidR="003D5A5F" w:rsidRDefault="003D5A5F" w:rsidP="003D5A5F">
      <w:pPr>
        <w:pStyle w:val="1Code"/>
      </w:pPr>
      <w:r>
        <w:t xml:space="preserve">        cout &lt;&lt; "-Об'єм ОП: "; cin &gt;&gt; mas[i].ram;</w:t>
      </w:r>
    </w:p>
    <w:p w14:paraId="5B41C438" w14:textId="77777777" w:rsidR="003D5A5F" w:rsidRDefault="003D5A5F" w:rsidP="003D5A5F">
      <w:pPr>
        <w:pStyle w:val="1Code"/>
      </w:pPr>
    </w:p>
    <w:p w14:paraId="051184C5" w14:textId="77777777" w:rsidR="003D5A5F" w:rsidRDefault="003D5A5F" w:rsidP="003D5A5F">
      <w:pPr>
        <w:pStyle w:val="1Code"/>
      </w:pPr>
      <w:r>
        <w:t xml:space="preserve">        cout &lt;&lt; "-Об'єм HDD: "; cin &gt;&gt; mas[i].hdd;</w:t>
      </w:r>
    </w:p>
    <w:p w14:paraId="0C1F26AD" w14:textId="77777777" w:rsidR="003D5A5F" w:rsidRDefault="003D5A5F" w:rsidP="003D5A5F">
      <w:pPr>
        <w:pStyle w:val="1Code"/>
      </w:pPr>
    </w:p>
    <w:p w14:paraId="221B7BAA" w14:textId="77777777" w:rsidR="003D5A5F" w:rsidRDefault="003D5A5F" w:rsidP="003D5A5F">
      <w:pPr>
        <w:pStyle w:val="1Code"/>
      </w:pPr>
      <w:r>
        <w:t xml:space="preserve">        cout &lt;&lt; "-Частота процесора: "; cin &gt;&gt; mas[i].chastota;</w:t>
      </w:r>
    </w:p>
    <w:p w14:paraId="1363E0CF" w14:textId="77777777" w:rsidR="003D5A5F" w:rsidRDefault="003D5A5F" w:rsidP="003D5A5F">
      <w:pPr>
        <w:pStyle w:val="1Code"/>
      </w:pPr>
    </w:p>
    <w:p w14:paraId="79B41394" w14:textId="77777777" w:rsidR="003D5A5F" w:rsidRDefault="003D5A5F" w:rsidP="003D5A5F">
      <w:pPr>
        <w:pStyle w:val="1Code"/>
      </w:pPr>
      <w:r>
        <w:t xml:space="preserve">        cout &lt;&lt; "-Вартiсть: "; cin &gt;&gt; mas[i].tsina;</w:t>
      </w:r>
    </w:p>
    <w:p w14:paraId="0C5FFF51" w14:textId="77777777" w:rsidR="003D5A5F" w:rsidRDefault="003D5A5F" w:rsidP="003D5A5F">
      <w:pPr>
        <w:pStyle w:val="1Code"/>
      </w:pPr>
    </w:p>
    <w:p w14:paraId="59D2854A" w14:textId="77777777" w:rsidR="003D5A5F" w:rsidRDefault="003D5A5F" w:rsidP="003D5A5F">
      <w:pPr>
        <w:pStyle w:val="1Code"/>
      </w:pPr>
      <w:r>
        <w:t xml:space="preserve">        cout &lt;&lt; "-Рiк випуску: "; cin &gt;&gt; mas[i].rik; cin.get();</w:t>
      </w:r>
    </w:p>
    <w:p w14:paraId="7C5050EE" w14:textId="77777777" w:rsidR="003D5A5F" w:rsidRDefault="003D5A5F" w:rsidP="003D5A5F">
      <w:pPr>
        <w:pStyle w:val="1Code"/>
      </w:pPr>
      <w:r>
        <w:t xml:space="preserve">    }</w:t>
      </w:r>
    </w:p>
    <w:p w14:paraId="303DADA1" w14:textId="77777777" w:rsidR="003D5A5F" w:rsidRDefault="003D5A5F" w:rsidP="003D5A5F">
      <w:pPr>
        <w:pStyle w:val="1Code"/>
      </w:pPr>
      <w:r>
        <w:t>}</w:t>
      </w:r>
    </w:p>
    <w:p w14:paraId="493AB402" w14:textId="77777777" w:rsidR="003D5A5F" w:rsidRDefault="003D5A5F" w:rsidP="003D5A5F">
      <w:pPr>
        <w:pStyle w:val="1Code"/>
      </w:pPr>
    </w:p>
    <w:p w14:paraId="6C18853E" w14:textId="77777777" w:rsidR="003D5A5F" w:rsidRDefault="003D5A5F" w:rsidP="003D5A5F">
      <w:pPr>
        <w:pStyle w:val="1Code"/>
      </w:pPr>
      <w:r>
        <w:t>void shapka()</w:t>
      </w:r>
    </w:p>
    <w:p w14:paraId="03BC9789" w14:textId="77777777" w:rsidR="003D5A5F" w:rsidRDefault="003D5A5F" w:rsidP="003D5A5F">
      <w:pPr>
        <w:pStyle w:val="1Code"/>
      </w:pPr>
      <w:r>
        <w:t>{</w:t>
      </w:r>
    </w:p>
    <w:p w14:paraId="750E078E" w14:textId="77777777" w:rsidR="003D5A5F" w:rsidRDefault="003D5A5F" w:rsidP="003D5A5F">
      <w:pPr>
        <w:pStyle w:val="1Code"/>
      </w:pPr>
      <w:r>
        <w:t xml:space="preserve">    cout &lt;&lt; "\n-----------------------------------------------------------------------------\n";</w:t>
      </w:r>
    </w:p>
    <w:p w14:paraId="3644D9E8" w14:textId="77777777" w:rsidR="003D5A5F" w:rsidRDefault="003D5A5F" w:rsidP="003D5A5F">
      <w:pPr>
        <w:pStyle w:val="1Code"/>
      </w:pPr>
      <w:r>
        <w:t xml:space="preserve">    cout &lt;&lt; left &lt;&lt; setw(15) &lt;&lt; "Назва"</w:t>
      </w:r>
    </w:p>
    <w:p w14:paraId="0A6874EC" w14:textId="77777777" w:rsidR="003D5A5F" w:rsidRDefault="003D5A5F" w:rsidP="003D5A5F">
      <w:pPr>
        <w:pStyle w:val="1Code"/>
      </w:pPr>
      <w:r>
        <w:t xml:space="preserve">        &lt;&lt; setw(15) &lt;&lt; "Тип процесора"</w:t>
      </w:r>
    </w:p>
    <w:p w14:paraId="645A3AD4" w14:textId="77777777" w:rsidR="003D5A5F" w:rsidRDefault="003D5A5F" w:rsidP="003D5A5F">
      <w:pPr>
        <w:pStyle w:val="1Code"/>
      </w:pPr>
      <w:r>
        <w:t xml:space="preserve">        &lt;&lt; setw(10) &lt;&lt; "RAM"</w:t>
      </w:r>
    </w:p>
    <w:p w14:paraId="748FC096" w14:textId="77777777" w:rsidR="003D5A5F" w:rsidRDefault="003D5A5F" w:rsidP="003D5A5F">
      <w:pPr>
        <w:pStyle w:val="1Code"/>
      </w:pPr>
      <w:r>
        <w:t xml:space="preserve">        &lt;&lt; setw(10) &lt;&lt; "HDD"</w:t>
      </w:r>
    </w:p>
    <w:p w14:paraId="49DC3812" w14:textId="77777777" w:rsidR="003D5A5F" w:rsidRDefault="003D5A5F" w:rsidP="003D5A5F">
      <w:pPr>
        <w:pStyle w:val="1Code"/>
      </w:pPr>
      <w:r>
        <w:t xml:space="preserve">        &lt;&lt; setw(10) &lt;&lt; "Частота"</w:t>
      </w:r>
    </w:p>
    <w:p w14:paraId="205FF4DD" w14:textId="77777777" w:rsidR="003D5A5F" w:rsidRDefault="003D5A5F" w:rsidP="003D5A5F">
      <w:pPr>
        <w:pStyle w:val="1Code"/>
      </w:pPr>
      <w:r>
        <w:t xml:space="preserve">        &lt;&lt; setw(10) &lt;&lt; "Цiна"</w:t>
      </w:r>
    </w:p>
    <w:p w14:paraId="1C419276" w14:textId="77777777" w:rsidR="003D5A5F" w:rsidRDefault="003D5A5F" w:rsidP="003D5A5F">
      <w:pPr>
        <w:pStyle w:val="1Code"/>
      </w:pPr>
      <w:r>
        <w:t xml:space="preserve">        &lt;&lt; setw(6) &lt;&lt; "Рiк" &lt;&lt; endl;</w:t>
      </w:r>
    </w:p>
    <w:p w14:paraId="1A9C79FC" w14:textId="77777777" w:rsidR="003D5A5F" w:rsidRDefault="003D5A5F" w:rsidP="003D5A5F">
      <w:pPr>
        <w:pStyle w:val="1Code"/>
      </w:pPr>
      <w:r>
        <w:t xml:space="preserve">    cout &lt;&lt; "-----------------------------------------------------------------------------\n";</w:t>
      </w:r>
    </w:p>
    <w:p w14:paraId="0000661C" w14:textId="77777777" w:rsidR="003D5A5F" w:rsidRDefault="003D5A5F" w:rsidP="003D5A5F">
      <w:pPr>
        <w:pStyle w:val="1Code"/>
      </w:pPr>
    </w:p>
    <w:p w14:paraId="2A59DE12" w14:textId="77777777" w:rsidR="003D5A5F" w:rsidRDefault="003D5A5F" w:rsidP="003D5A5F">
      <w:pPr>
        <w:pStyle w:val="1Code"/>
      </w:pPr>
      <w:r>
        <w:t>}</w:t>
      </w:r>
    </w:p>
    <w:p w14:paraId="54A91E39" w14:textId="77777777" w:rsidR="003D5A5F" w:rsidRDefault="003D5A5F" w:rsidP="003D5A5F">
      <w:pPr>
        <w:pStyle w:val="1Code"/>
      </w:pPr>
    </w:p>
    <w:p w14:paraId="76F9557C" w14:textId="77777777" w:rsidR="003D5A5F" w:rsidRDefault="003D5A5F" w:rsidP="003D5A5F">
      <w:pPr>
        <w:pStyle w:val="1Code"/>
      </w:pPr>
      <w:r>
        <w:t>// функція виведення таблиці</w:t>
      </w:r>
    </w:p>
    <w:p w14:paraId="56515BA6" w14:textId="77777777" w:rsidR="003D5A5F" w:rsidRDefault="003D5A5F" w:rsidP="003D5A5F">
      <w:pPr>
        <w:pStyle w:val="1Code"/>
      </w:pPr>
      <w:r>
        <w:t>void vyvid_eom(eom mas[], int n)</w:t>
      </w:r>
    </w:p>
    <w:p w14:paraId="0A35D4D6" w14:textId="77777777" w:rsidR="003D5A5F" w:rsidRDefault="003D5A5F" w:rsidP="003D5A5F">
      <w:pPr>
        <w:pStyle w:val="1Code"/>
      </w:pPr>
      <w:r>
        <w:t>{</w:t>
      </w:r>
    </w:p>
    <w:p w14:paraId="4E32CDF0" w14:textId="77777777" w:rsidR="003D5A5F" w:rsidRDefault="003D5A5F" w:rsidP="003D5A5F">
      <w:pPr>
        <w:pStyle w:val="1Code"/>
      </w:pPr>
      <w:r>
        <w:t xml:space="preserve">    for (int i = 0; i &lt; n; i++)</w:t>
      </w:r>
    </w:p>
    <w:p w14:paraId="0E1352DF" w14:textId="77777777" w:rsidR="003D5A5F" w:rsidRDefault="003D5A5F" w:rsidP="003D5A5F">
      <w:pPr>
        <w:pStyle w:val="1Code"/>
      </w:pPr>
      <w:r>
        <w:t xml:space="preserve">    {</w:t>
      </w:r>
    </w:p>
    <w:p w14:paraId="165EF0F5" w14:textId="77777777" w:rsidR="003D5A5F" w:rsidRDefault="003D5A5F" w:rsidP="003D5A5F">
      <w:pPr>
        <w:pStyle w:val="1Code"/>
      </w:pPr>
      <w:r>
        <w:t xml:space="preserve">        cout &lt;&lt; left &lt;&lt; setw(15) &lt;&lt; mas[i].nazva</w:t>
      </w:r>
    </w:p>
    <w:p w14:paraId="534EA678" w14:textId="77777777" w:rsidR="003D5A5F" w:rsidRDefault="003D5A5F" w:rsidP="003D5A5F">
      <w:pPr>
        <w:pStyle w:val="1Code"/>
      </w:pPr>
      <w:r>
        <w:t xml:space="preserve">            &lt;&lt; setw(15) &lt;&lt; mas[i].typ</w:t>
      </w:r>
    </w:p>
    <w:p w14:paraId="0B551DAB" w14:textId="77777777" w:rsidR="003D5A5F" w:rsidRDefault="003D5A5F" w:rsidP="003D5A5F">
      <w:pPr>
        <w:pStyle w:val="1Code"/>
      </w:pPr>
      <w:r>
        <w:t xml:space="preserve">            &lt;&lt; setw(8) &lt;&lt; mas[i].ram</w:t>
      </w:r>
    </w:p>
    <w:p w14:paraId="5B5FD4F4" w14:textId="77777777" w:rsidR="003D5A5F" w:rsidRDefault="003D5A5F" w:rsidP="003D5A5F">
      <w:pPr>
        <w:pStyle w:val="1Code"/>
      </w:pPr>
      <w:r>
        <w:t xml:space="preserve">            &lt;&lt; setw(8) &lt;&lt; mas[i].hdd</w:t>
      </w:r>
    </w:p>
    <w:p w14:paraId="06797873" w14:textId="77777777" w:rsidR="003D5A5F" w:rsidRDefault="003D5A5F" w:rsidP="003D5A5F">
      <w:pPr>
        <w:pStyle w:val="1Code"/>
      </w:pPr>
      <w:r>
        <w:t xml:space="preserve">            &lt;&lt; setw(10) &lt;&lt; mas[i].chastota</w:t>
      </w:r>
    </w:p>
    <w:p w14:paraId="7D0E8527" w14:textId="77777777" w:rsidR="003D5A5F" w:rsidRDefault="003D5A5F" w:rsidP="003D5A5F">
      <w:pPr>
        <w:pStyle w:val="1Code"/>
      </w:pPr>
      <w:r>
        <w:t xml:space="preserve">            &lt;&lt; setw(10) &lt;&lt; mas[i].tsina</w:t>
      </w:r>
    </w:p>
    <w:p w14:paraId="31171DE8" w14:textId="77777777" w:rsidR="003D5A5F" w:rsidRDefault="003D5A5F" w:rsidP="003D5A5F">
      <w:pPr>
        <w:pStyle w:val="1Code"/>
      </w:pPr>
      <w:r>
        <w:t xml:space="preserve">            &lt;&lt; setw(6) &lt;&lt; mas[i].rik &lt;&lt; endl;</w:t>
      </w:r>
    </w:p>
    <w:p w14:paraId="5EE3271E" w14:textId="77777777" w:rsidR="003D5A5F" w:rsidRDefault="003D5A5F" w:rsidP="003D5A5F">
      <w:pPr>
        <w:pStyle w:val="1Code"/>
      </w:pPr>
      <w:r>
        <w:t xml:space="preserve">    }</w:t>
      </w:r>
    </w:p>
    <w:p w14:paraId="4B60A1EF" w14:textId="77777777" w:rsidR="003D5A5F" w:rsidRDefault="003D5A5F" w:rsidP="003D5A5F">
      <w:pPr>
        <w:pStyle w:val="1Code"/>
      </w:pPr>
      <w:r>
        <w:t xml:space="preserve">    cout &lt;&lt; "-----------------------------------------------------------------------------\n";</w:t>
      </w:r>
    </w:p>
    <w:p w14:paraId="55312736" w14:textId="77777777" w:rsidR="003D5A5F" w:rsidRDefault="003D5A5F" w:rsidP="003D5A5F">
      <w:pPr>
        <w:pStyle w:val="1Code"/>
      </w:pPr>
      <w:r>
        <w:t>}</w:t>
      </w:r>
    </w:p>
    <w:p w14:paraId="59BA3734" w14:textId="77777777" w:rsidR="003D5A5F" w:rsidRDefault="003D5A5F" w:rsidP="003D5A5F">
      <w:pPr>
        <w:pStyle w:val="1Code"/>
      </w:pPr>
    </w:p>
    <w:p w14:paraId="57E4B801" w14:textId="77777777" w:rsidR="003D5A5F" w:rsidRDefault="003D5A5F" w:rsidP="003D5A5F">
      <w:pPr>
        <w:pStyle w:val="1Code"/>
      </w:pPr>
      <w:r>
        <w:t>void min_rik(eom mas[], int n)</w:t>
      </w:r>
    </w:p>
    <w:p w14:paraId="7C73F0B3" w14:textId="77777777" w:rsidR="003D5A5F" w:rsidRDefault="003D5A5F" w:rsidP="003D5A5F">
      <w:pPr>
        <w:pStyle w:val="1Code"/>
      </w:pPr>
      <w:r>
        <w:t>{</w:t>
      </w:r>
    </w:p>
    <w:p w14:paraId="06E60A47" w14:textId="77777777" w:rsidR="003D5A5F" w:rsidRDefault="003D5A5F" w:rsidP="003D5A5F">
      <w:pPr>
        <w:pStyle w:val="1Code"/>
      </w:pPr>
      <w:r>
        <w:t xml:space="preserve">    int min = mas[0].rik;</w:t>
      </w:r>
    </w:p>
    <w:p w14:paraId="4224F406" w14:textId="77777777" w:rsidR="003D5A5F" w:rsidRDefault="003D5A5F" w:rsidP="003D5A5F">
      <w:pPr>
        <w:pStyle w:val="1Code"/>
      </w:pPr>
      <w:r>
        <w:t xml:space="preserve">    for (int i = 1; i &lt; n; i++)</w:t>
      </w:r>
    </w:p>
    <w:p w14:paraId="1EB266CB" w14:textId="77777777" w:rsidR="003D5A5F" w:rsidRDefault="003D5A5F" w:rsidP="003D5A5F">
      <w:pPr>
        <w:pStyle w:val="1Code"/>
      </w:pPr>
      <w:r>
        <w:t xml:space="preserve">        if (mas[i].rik &lt; min)</w:t>
      </w:r>
    </w:p>
    <w:p w14:paraId="3D1E40B4" w14:textId="77777777" w:rsidR="003D5A5F" w:rsidRDefault="003D5A5F" w:rsidP="003D5A5F">
      <w:pPr>
        <w:pStyle w:val="1Code"/>
      </w:pPr>
      <w:r>
        <w:t xml:space="preserve">            min = mas[i].rik;</w:t>
      </w:r>
    </w:p>
    <w:p w14:paraId="4CA513C1" w14:textId="77777777" w:rsidR="003D5A5F" w:rsidRDefault="003D5A5F" w:rsidP="003D5A5F">
      <w:pPr>
        <w:pStyle w:val="1Code"/>
      </w:pPr>
    </w:p>
    <w:p w14:paraId="73F3AF33" w14:textId="77777777" w:rsidR="003D5A5F" w:rsidRDefault="003D5A5F" w:rsidP="003D5A5F">
      <w:pPr>
        <w:pStyle w:val="1Code"/>
      </w:pPr>
      <w:r>
        <w:t xml:space="preserve">    cout &lt;&lt; "\nНайменший рiк випуску: " &lt;&lt; min &lt;&lt; endl;</w:t>
      </w:r>
    </w:p>
    <w:p w14:paraId="66951A6E" w14:textId="77777777" w:rsidR="003D5A5F" w:rsidRDefault="003D5A5F" w:rsidP="003D5A5F">
      <w:pPr>
        <w:pStyle w:val="1Code"/>
      </w:pPr>
      <w:r>
        <w:t xml:space="preserve">    cout &lt;&lt; "ЕОМ, випущенi цього року:\n";</w:t>
      </w:r>
    </w:p>
    <w:p w14:paraId="0123E52D" w14:textId="77777777" w:rsidR="003D5A5F" w:rsidRDefault="003D5A5F" w:rsidP="003D5A5F">
      <w:pPr>
        <w:pStyle w:val="1Code"/>
      </w:pPr>
    </w:p>
    <w:p w14:paraId="591BA273" w14:textId="77777777" w:rsidR="003D5A5F" w:rsidRDefault="003D5A5F" w:rsidP="003D5A5F">
      <w:pPr>
        <w:pStyle w:val="1Code"/>
      </w:pPr>
      <w:r>
        <w:t xml:space="preserve">    for (int i = 0; i &lt; n; i++)</w:t>
      </w:r>
    </w:p>
    <w:p w14:paraId="1433EAFA" w14:textId="77777777" w:rsidR="003D5A5F" w:rsidRDefault="003D5A5F" w:rsidP="003D5A5F">
      <w:pPr>
        <w:pStyle w:val="1Code"/>
      </w:pPr>
      <w:r>
        <w:t xml:space="preserve">    {</w:t>
      </w:r>
    </w:p>
    <w:p w14:paraId="26CA258E" w14:textId="77777777" w:rsidR="003D5A5F" w:rsidRDefault="003D5A5F" w:rsidP="003D5A5F">
      <w:pPr>
        <w:pStyle w:val="1Code"/>
      </w:pPr>
      <w:r>
        <w:t xml:space="preserve">        if (mas[i].rik == min)</w:t>
      </w:r>
    </w:p>
    <w:p w14:paraId="340F7CEC" w14:textId="77777777" w:rsidR="003D5A5F" w:rsidRDefault="003D5A5F" w:rsidP="003D5A5F">
      <w:pPr>
        <w:pStyle w:val="1Code"/>
      </w:pPr>
      <w:r>
        <w:t xml:space="preserve">        {</w:t>
      </w:r>
    </w:p>
    <w:p w14:paraId="51383663" w14:textId="77777777" w:rsidR="003D5A5F" w:rsidRDefault="003D5A5F" w:rsidP="003D5A5F">
      <w:pPr>
        <w:pStyle w:val="1Code"/>
      </w:pPr>
      <w:r>
        <w:t xml:space="preserve">            cout &lt;&lt; "\nНазва: " &lt;&lt; mas[i].nazva</w:t>
      </w:r>
    </w:p>
    <w:p w14:paraId="748B46D5" w14:textId="77777777" w:rsidR="003D5A5F" w:rsidRDefault="003D5A5F" w:rsidP="003D5A5F">
      <w:pPr>
        <w:pStyle w:val="1Code"/>
      </w:pPr>
      <w:r>
        <w:lastRenderedPageBreak/>
        <w:t xml:space="preserve">                &lt;&lt; "\nТип процесора: " &lt;&lt; mas[i].typ</w:t>
      </w:r>
    </w:p>
    <w:p w14:paraId="1E29558A" w14:textId="77777777" w:rsidR="003D5A5F" w:rsidRDefault="003D5A5F" w:rsidP="003D5A5F">
      <w:pPr>
        <w:pStyle w:val="1Code"/>
      </w:pPr>
      <w:r>
        <w:t xml:space="preserve">                &lt;&lt; "\nRAM: " &lt;&lt; mas[i].ram</w:t>
      </w:r>
    </w:p>
    <w:p w14:paraId="32C341DC" w14:textId="77777777" w:rsidR="003D5A5F" w:rsidRDefault="003D5A5F" w:rsidP="003D5A5F">
      <w:pPr>
        <w:pStyle w:val="1Code"/>
      </w:pPr>
      <w:r>
        <w:t xml:space="preserve">                &lt;&lt; "\nHDD: " &lt;&lt; mas[i].hdd</w:t>
      </w:r>
    </w:p>
    <w:p w14:paraId="07C26DA4" w14:textId="77777777" w:rsidR="003D5A5F" w:rsidRDefault="003D5A5F" w:rsidP="003D5A5F">
      <w:pPr>
        <w:pStyle w:val="1Code"/>
      </w:pPr>
      <w:r>
        <w:t xml:space="preserve">                &lt;&lt; "\nЧастота: " &lt;&lt; mas[i].chastota</w:t>
      </w:r>
    </w:p>
    <w:p w14:paraId="48F4E274" w14:textId="77777777" w:rsidR="003D5A5F" w:rsidRDefault="003D5A5F" w:rsidP="003D5A5F">
      <w:pPr>
        <w:pStyle w:val="1Code"/>
      </w:pPr>
      <w:r>
        <w:t xml:space="preserve">                &lt;&lt; "\nЦiна: " &lt;&lt; mas[i].tsina</w:t>
      </w:r>
    </w:p>
    <w:p w14:paraId="75A0469E" w14:textId="77777777" w:rsidR="003D5A5F" w:rsidRDefault="003D5A5F" w:rsidP="003D5A5F">
      <w:pPr>
        <w:pStyle w:val="1Code"/>
      </w:pPr>
      <w:r>
        <w:t xml:space="preserve">                &lt;&lt; "\nРiк: " &lt;&lt; mas[i].rik &lt;&lt; endl;</w:t>
      </w:r>
    </w:p>
    <w:p w14:paraId="20C20A5F" w14:textId="77777777" w:rsidR="003D5A5F" w:rsidRDefault="003D5A5F" w:rsidP="003D5A5F">
      <w:pPr>
        <w:pStyle w:val="1Code"/>
      </w:pPr>
      <w:r>
        <w:t xml:space="preserve">        }</w:t>
      </w:r>
    </w:p>
    <w:p w14:paraId="4F149270" w14:textId="77777777" w:rsidR="003D5A5F" w:rsidRDefault="003D5A5F" w:rsidP="003D5A5F">
      <w:pPr>
        <w:pStyle w:val="1Code"/>
      </w:pPr>
      <w:r>
        <w:t xml:space="preserve">    }</w:t>
      </w:r>
    </w:p>
    <w:p w14:paraId="0ED1D451" w14:textId="6342A7CE" w:rsidR="00445941" w:rsidRPr="004E74E0" w:rsidRDefault="003D5A5F" w:rsidP="003D5A5F">
      <w:pPr>
        <w:pStyle w:val="1Code"/>
      </w:pPr>
      <w:r>
        <w:t>}</w:t>
      </w:r>
    </w:p>
    <w:p w14:paraId="22CADEA6" w14:textId="77777777" w:rsidR="00C621DA" w:rsidRPr="004E74E0" w:rsidRDefault="00C621DA" w:rsidP="00C14ABF">
      <w:pPr>
        <w:pStyle w:val="1Header"/>
      </w:pPr>
      <w:r w:rsidRPr="004E74E0">
        <w:t>Результат: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463"/>
        <w:gridCol w:w="8886"/>
      </w:tblGrid>
      <w:tr w:rsidR="0080451F" w:rsidRPr="004E74E0" w14:paraId="69CE06BC" w14:textId="77777777" w:rsidTr="00804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" w:type="dxa"/>
          </w:tcPr>
          <w:p w14:paraId="5BCC5B1F" w14:textId="77777777" w:rsidR="0080451F" w:rsidRPr="004E74E0" w:rsidRDefault="0080451F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4E74E0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8886" w:type="dxa"/>
          </w:tcPr>
          <w:p w14:paraId="49D0A5C7" w14:textId="77777777" w:rsidR="0080451F" w:rsidRPr="004E74E0" w:rsidRDefault="0080451F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4E74E0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</w:tr>
      <w:tr w:rsidR="0080451F" w:rsidRPr="004E74E0" w14:paraId="4DC53998" w14:textId="77777777" w:rsidTr="0080451F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" w:type="dxa"/>
          </w:tcPr>
          <w:p w14:paraId="1FE5522F" w14:textId="77777777" w:rsidR="0080451F" w:rsidRPr="004E74E0" w:rsidRDefault="0080451F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886" w:type="dxa"/>
          </w:tcPr>
          <w:p w14:paraId="3B8EA087" w14:textId="0925014B" w:rsidR="0080451F" w:rsidRPr="004E74E0" w:rsidRDefault="0080451F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451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BAF42EE" wp14:editId="619105F9">
                  <wp:extent cx="5500274" cy="3002069"/>
                  <wp:effectExtent l="0" t="0" r="5715" b="8255"/>
                  <wp:docPr id="211524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49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9" cy="301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1A4" w:rsidRPr="004E74E0" w14:paraId="16EC1C38" w14:textId="77777777" w:rsidTr="0080451F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" w:type="dxa"/>
          </w:tcPr>
          <w:p w14:paraId="11D44573" w14:textId="77777777" w:rsidR="00D451A4" w:rsidRPr="004E74E0" w:rsidRDefault="00D451A4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886" w:type="dxa"/>
          </w:tcPr>
          <w:p w14:paraId="1778F8C3" w14:textId="260B53E2" w:rsidR="00D451A4" w:rsidRPr="0080451F" w:rsidRDefault="00D451A4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51A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B9DDC05" wp14:editId="1568F595">
                  <wp:extent cx="5303266" cy="3855720"/>
                  <wp:effectExtent l="0" t="0" r="0" b="0"/>
                  <wp:docPr id="1351414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4142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580" cy="3861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9E81A" w14:textId="77777777" w:rsidR="00E9533E" w:rsidRDefault="00E9533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br w:type="page"/>
      </w:r>
    </w:p>
    <w:p w14:paraId="5EC53A14" w14:textId="4AEE596D" w:rsidR="00DF5D50" w:rsidRPr="004E74E0" w:rsidRDefault="00DF5D50" w:rsidP="00DF5D50">
      <w:pPr>
        <w:pStyle w:val="1Header"/>
      </w:pPr>
      <w:r w:rsidRPr="004E74E0">
        <w:lastRenderedPageBreak/>
        <w:t>Варіант 8. Задача 2.</w:t>
      </w:r>
    </w:p>
    <w:p w14:paraId="4F520C86" w14:textId="77777777" w:rsidR="00DF5D50" w:rsidRPr="004E74E0" w:rsidRDefault="00DF5D50" w:rsidP="00DF5D50">
      <w:pPr>
        <w:pStyle w:val="1Header"/>
      </w:pPr>
      <w:r w:rsidRPr="004E74E0">
        <w:t xml:space="preserve">Умова: </w:t>
      </w:r>
    </w:p>
    <w:p w14:paraId="19B742CE" w14:textId="286DF845" w:rsidR="00DF5D50" w:rsidRPr="008E0682" w:rsidRDefault="008E0682" w:rsidP="00DF5D50">
      <w:pPr>
        <w:pStyle w:val="1Normal"/>
        <w:rPr>
          <w:lang w:eastAsia="ru-RU"/>
        </w:rPr>
      </w:pPr>
      <w:r w:rsidRPr="008E0682">
        <w:rPr>
          <w:lang w:eastAsia="ru-RU"/>
        </w:rPr>
        <w:t>Ввести інформацію про результати складання іспиту з дисципліни програмування студентами деякої групи. Вивести за вказівкою користувача список студентів, що одержали добрі оцінки, або список студентів за алфавітом, що не склали іспит взагалі.</w:t>
      </w:r>
    </w:p>
    <w:p w14:paraId="268A8F50" w14:textId="77777777" w:rsidR="00DF5D50" w:rsidRPr="004E74E0" w:rsidRDefault="00DF5D50" w:rsidP="00DF5D50">
      <w:pPr>
        <w:pStyle w:val="1Header"/>
      </w:pPr>
      <w:r w:rsidRPr="004E74E0">
        <w:t>Формалізація задачі:</w:t>
      </w:r>
    </w:p>
    <w:p w14:paraId="42B0A11C" w14:textId="70A155AB" w:rsidR="00BC56F0" w:rsidRPr="00BC56F0" w:rsidRDefault="00BC56F0" w:rsidP="00BC56F0">
      <w:pPr>
        <w:pStyle w:val="1Normal"/>
        <w:contextualSpacing/>
        <w:rPr>
          <w:i/>
          <w:iCs/>
        </w:rPr>
      </w:pPr>
      <w:r w:rsidRPr="00BC56F0">
        <w:rPr>
          <w:i/>
          <w:iCs/>
        </w:rPr>
        <w:t>1) Вхідні дані: кількість студентів n; для кожного студента — ім’я</w:t>
      </w:r>
      <w:r w:rsidR="00E768A1">
        <w:rPr>
          <w:i/>
          <w:iCs/>
        </w:rPr>
        <w:t>(name)</w:t>
      </w:r>
      <w:r w:rsidRPr="00BC56F0">
        <w:rPr>
          <w:i/>
          <w:iCs/>
        </w:rPr>
        <w:t>, прізвище</w:t>
      </w:r>
      <w:r w:rsidR="00E768A1">
        <w:rPr>
          <w:i/>
          <w:iCs/>
        </w:rPr>
        <w:t>(prizv)</w:t>
      </w:r>
      <w:r w:rsidRPr="00BC56F0">
        <w:rPr>
          <w:i/>
          <w:iCs/>
        </w:rPr>
        <w:t xml:space="preserve">, оцінка </w:t>
      </w:r>
      <w:r w:rsidR="00687B07">
        <w:rPr>
          <w:i/>
          <w:iCs/>
          <w:lang w:val="uk-UA"/>
        </w:rPr>
        <w:t>(</w:t>
      </w:r>
      <w:r w:rsidRPr="00BC56F0">
        <w:rPr>
          <w:i/>
          <w:iCs/>
        </w:rPr>
        <w:t>m</w:t>
      </w:r>
      <w:r w:rsidR="00687B07">
        <w:rPr>
          <w:i/>
          <w:iCs/>
          <w:lang w:val="uk-UA"/>
        </w:rPr>
        <w:t>)</w:t>
      </w:r>
      <w:r w:rsidRPr="00BC56F0">
        <w:rPr>
          <w:i/>
          <w:iCs/>
        </w:rPr>
        <w:t>; вибір користувача з меню (1–5);</w:t>
      </w:r>
    </w:p>
    <w:p w14:paraId="5858E35E" w14:textId="13EE3AF6" w:rsidR="00BC56F0" w:rsidRPr="00BC56F0" w:rsidRDefault="00BC56F0" w:rsidP="00BC56F0">
      <w:pPr>
        <w:pStyle w:val="1Normal"/>
        <w:contextualSpacing/>
        <w:rPr>
          <w:i/>
          <w:iCs/>
        </w:rPr>
      </w:pPr>
      <w:r w:rsidRPr="00BC56F0">
        <w:rPr>
          <w:i/>
          <w:iCs/>
        </w:rPr>
        <w:t>2) Вихідні дані: повний список студентів; список студентів з добрими оцінками (m &gt; 2); відсортований за прізвищем список студентів, які не склали іспит (m &lt; 3);</w:t>
      </w:r>
    </w:p>
    <w:p w14:paraId="4F523883" w14:textId="355898E1" w:rsidR="00BC56F0" w:rsidRPr="00BC56F0" w:rsidRDefault="00BC56F0" w:rsidP="00BC56F0">
      <w:pPr>
        <w:pStyle w:val="1Normal"/>
        <w:contextualSpacing/>
        <w:rPr>
          <w:i/>
          <w:iCs/>
        </w:rPr>
      </w:pPr>
      <w:r w:rsidRPr="00BC56F0">
        <w:rPr>
          <w:i/>
          <w:iCs/>
        </w:rPr>
        <w:t>3) Типи даних: структура exam (char[], int); масив структур exam mas[30]; масив bad[30] для студентів, що не склали; int для лічильників і вибору меню;</w:t>
      </w:r>
    </w:p>
    <w:p w14:paraId="1106B2C6" w14:textId="41B0946B" w:rsidR="00DF5D50" w:rsidRPr="004E74E0" w:rsidRDefault="00BC56F0" w:rsidP="00BC56F0">
      <w:pPr>
        <w:pStyle w:val="1Normal"/>
        <w:contextualSpacing/>
        <w:rPr>
          <w:b/>
          <w:bCs/>
          <w:i/>
          <w:iCs/>
        </w:rPr>
      </w:pPr>
      <w:r w:rsidRPr="00BC56F0">
        <w:rPr>
          <w:i/>
          <w:iCs/>
        </w:rPr>
        <w:t>4) Тестування: перевірити роботу всіх пунктів меню</w:t>
      </w:r>
      <w:r>
        <w:rPr>
          <w:i/>
          <w:iCs/>
        </w:rPr>
        <w:t>.</w:t>
      </w:r>
    </w:p>
    <w:p w14:paraId="49050F53" w14:textId="653CFCDC" w:rsidR="00DF5D50" w:rsidRPr="004E74E0" w:rsidRDefault="002D52E3" w:rsidP="00DF5D50">
      <w:pPr>
        <w:pStyle w:val="1Header"/>
      </w:pPr>
      <w:r w:rsidRPr="002D52E3">
        <w:drawing>
          <wp:anchor distT="0" distB="0" distL="114300" distR="114300" simplePos="0" relativeHeight="251658240" behindDoc="0" locked="0" layoutInCell="1" allowOverlap="1" wp14:anchorId="622E2081" wp14:editId="6B60AFC0">
            <wp:simplePos x="0" y="0"/>
            <wp:positionH relativeFrom="column">
              <wp:posOffset>2752</wp:posOffset>
            </wp:positionH>
            <wp:positionV relativeFrom="paragraph">
              <wp:posOffset>230928</wp:posOffset>
            </wp:positionV>
            <wp:extent cx="6249757" cy="2184400"/>
            <wp:effectExtent l="0" t="0" r="0" b="6350"/>
            <wp:wrapTopAndBottom/>
            <wp:docPr id="11595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85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757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D50" w:rsidRPr="004E74E0">
        <w:t>Алгоритм:</w:t>
      </w:r>
    </w:p>
    <w:p w14:paraId="6229C23C" w14:textId="73A91257" w:rsidR="00DF5D50" w:rsidRDefault="002D52E3" w:rsidP="00DF5D50">
      <w:pPr>
        <w:pStyle w:val="1Normal"/>
      </w:pPr>
      <w:r w:rsidRPr="002D52E3">
        <w:drawing>
          <wp:inline distT="0" distB="0" distL="0" distR="0" wp14:anchorId="52D74723" wp14:editId="27D0F47D">
            <wp:extent cx="1889924" cy="3116850"/>
            <wp:effectExtent l="0" t="0" r="0" b="7620"/>
            <wp:docPr id="61173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1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D52E3">
        <w:drawing>
          <wp:inline distT="0" distB="0" distL="0" distR="0" wp14:anchorId="58BE302D" wp14:editId="134B0CD6">
            <wp:extent cx="2621507" cy="2751058"/>
            <wp:effectExtent l="0" t="0" r="7620" b="0"/>
            <wp:docPr id="19146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22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5626E9" w14:textId="2E67C464" w:rsidR="002D52E3" w:rsidRDefault="002D52E3" w:rsidP="00DF5D50">
      <w:pPr>
        <w:pStyle w:val="1Normal"/>
      </w:pPr>
      <w:r w:rsidRPr="002D52E3">
        <w:lastRenderedPageBreak/>
        <w:drawing>
          <wp:inline distT="0" distB="0" distL="0" distR="0" wp14:anchorId="3BA5631A" wp14:editId="52D7A50D">
            <wp:extent cx="2560542" cy="5563082"/>
            <wp:effectExtent l="0" t="0" r="0" b="0"/>
            <wp:docPr id="100081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8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0093" w14:textId="77777777" w:rsidR="002D52E3" w:rsidRDefault="002D52E3">
      <w:pPr>
        <w:rPr>
          <w:rFonts w:ascii="Times New Roman" w:hAnsi="Times New Roman"/>
          <w:sz w:val="28"/>
        </w:rPr>
      </w:pPr>
      <w:r>
        <w:br w:type="page"/>
      </w:r>
    </w:p>
    <w:p w14:paraId="770D64E4" w14:textId="77777777" w:rsidR="00DF5D50" w:rsidRPr="004E74E0" w:rsidRDefault="00DF5D50" w:rsidP="00DF5D50">
      <w:pPr>
        <w:pStyle w:val="1Header"/>
      </w:pPr>
      <w:r w:rsidRPr="004E74E0">
        <w:lastRenderedPageBreak/>
        <w:t>Код:</w:t>
      </w:r>
    </w:p>
    <w:p w14:paraId="46D1F992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#include &lt;iostream&gt;</w:t>
      </w:r>
    </w:p>
    <w:p w14:paraId="00603F2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#include &lt;iomanip&gt;</w:t>
      </w:r>
    </w:p>
    <w:p w14:paraId="0764020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#include &lt;string.h&gt;</w:t>
      </w:r>
    </w:p>
    <w:p w14:paraId="22AEA33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#include &lt;conio.h&gt;</w:t>
      </w:r>
    </w:p>
    <w:p w14:paraId="20B8EABD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using namespace std;</w:t>
      </w:r>
    </w:p>
    <w:p w14:paraId="711216D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5E03CEF9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struct exam</w:t>
      </w:r>
    </w:p>
    <w:p w14:paraId="53280EF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{</w:t>
      </w:r>
    </w:p>
    <w:p w14:paraId="42D39BE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char name[20], prizv[20];</w:t>
      </w:r>
    </w:p>
    <w:p w14:paraId="4B11F71E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int m;</w:t>
      </w:r>
    </w:p>
    <w:p w14:paraId="0B4204D5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};</w:t>
      </w:r>
    </w:p>
    <w:p w14:paraId="7EC00510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278F4507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void vvid_stud(exam mas[30], int n);</w:t>
      </w:r>
    </w:p>
    <w:p w14:paraId="3E57EE17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void vyvid_stud(exam mas[30], int n);</w:t>
      </w:r>
    </w:p>
    <w:p w14:paraId="4E55CC4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void vyvid_good(exam mas[30]);</w:t>
      </w:r>
    </w:p>
    <w:p w14:paraId="4C8BD860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void vyvid_lose(exam mas[30], int n);</w:t>
      </w:r>
    </w:p>
    <w:p w14:paraId="2BF8C75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020561F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int main()</w:t>
      </w:r>
    </w:p>
    <w:p w14:paraId="238B8A56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{</w:t>
      </w:r>
    </w:p>
    <w:p w14:paraId="3B46BDA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setlocale(LC_ALL, "ukr");</w:t>
      </w:r>
    </w:p>
    <w:p w14:paraId="23E70AF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719D326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exam mas[30];</w:t>
      </w:r>
    </w:p>
    <w:p w14:paraId="36A44103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int n = 0, k, b = 1;</w:t>
      </w:r>
    </w:p>
    <w:p w14:paraId="565ED99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0FCE7D5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while (b)</w:t>
      </w:r>
    </w:p>
    <w:p w14:paraId="7FAAC293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{</w:t>
      </w:r>
    </w:p>
    <w:p w14:paraId="54F7710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cout &lt;&lt; "1 - Ввести список \n2 - Добрi оцiнки \n3 - Не склали\n4 - Вивести список\n5 - Вихiд\n";</w:t>
      </w:r>
    </w:p>
    <w:p w14:paraId="33B8A5B6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cin &gt;&gt; k;</w:t>
      </w:r>
    </w:p>
    <w:p w14:paraId="4DBA147A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cin.get();</w:t>
      </w:r>
    </w:p>
    <w:p w14:paraId="76B0729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6A292F19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switch (k)</w:t>
      </w:r>
    </w:p>
    <w:p w14:paraId="4900B1EA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{</w:t>
      </w:r>
    </w:p>
    <w:p w14:paraId="3AB64410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case 1:</w:t>
      </w:r>
    </w:p>
    <w:p w14:paraId="7D5DDC6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cout &lt;&lt; "Введiть к-ть студентiв: ";</w:t>
      </w:r>
    </w:p>
    <w:p w14:paraId="14DE076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cin &gt;&gt; n;</w:t>
      </w:r>
    </w:p>
    <w:p w14:paraId="24CFEBE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cin.ignore();</w:t>
      </w:r>
    </w:p>
    <w:p w14:paraId="5799570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vvid_stud(mas, n);</w:t>
      </w:r>
    </w:p>
    <w:p w14:paraId="30AB9EA6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break;</w:t>
      </w:r>
    </w:p>
    <w:p w14:paraId="42F2259D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5E99D3A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case 2:</w:t>
      </w:r>
    </w:p>
    <w:p w14:paraId="4E5A4CF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if (n &lt;= 0) cout &lt;&lt; "Список порожнiй!\n";</w:t>
      </w:r>
    </w:p>
    <w:p w14:paraId="7946A31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else vyvid_good(mas);</w:t>
      </w:r>
    </w:p>
    <w:p w14:paraId="25ECD9D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break;</w:t>
      </w:r>
    </w:p>
    <w:p w14:paraId="0A6DF76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37BA0723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lastRenderedPageBreak/>
        <w:t xml:space="preserve">        case 3:</w:t>
      </w:r>
    </w:p>
    <w:p w14:paraId="76B08AD3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if (n &lt;= 0) cout &lt;&lt; "Список порожнiй!\n";</w:t>
      </w:r>
    </w:p>
    <w:p w14:paraId="6DCABAE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else vyvid_lose(mas, n);</w:t>
      </w:r>
    </w:p>
    <w:p w14:paraId="15724D73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break;</w:t>
      </w:r>
    </w:p>
    <w:p w14:paraId="5D11FA89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15C537B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case 4:</w:t>
      </w:r>
    </w:p>
    <w:p w14:paraId="49F7D23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if (n &lt;= 0) cout &lt;&lt; "Список порожнiй!\n";</w:t>
      </w:r>
    </w:p>
    <w:p w14:paraId="4348FE5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else vyvid_stud(mas, n);</w:t>
      </w:r>
    </w:p>
    <w:p w14:paraId="625258C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break;</w:t>
      </w:r>
    </w:p>
    <w:p w14:paraId="0C257A5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case 5:</w:t>
      </w:r>
    </w:p>
    <w:p w14:paraId="14D3AC49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b = 0;</w:t>
      </w:r>
    </w:p>
    <w:p w14:paraId="17851AFA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break;</w:t>
      </w:r>
    </w:p>
    <w:p w14:paraId="6868B3F9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13CD386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default:</w:t>
      </w:r>
    </w:p>
    <w:p w14:paraId="42FA15F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cout &lt;&lt; "Некоректний варiант!\n";</w:t>
      </w:r>
    </w:p>
    <w:p w14:paraId="0F2AA929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}</w:t>
      </w:r>
    </w:p>
    <w:p w14:paraId="72A8555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3EDF0DCD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return 0;</w:t>
      </w:r>
    </w:p>
    <w:p w14:paraId="0E213CA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}</w:t>
      </w:r>
    </w:p>
    <w:p w14:paraId="2C1FA715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5559AC1E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void vvid_stud(exam mas[30], int n)</w:t>
      </w:r>
    </w:p>
    <w:p w14:paraId="6C2CCC6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{</w:t>
      </w:r>
    </w:p>
    <w:p w14:paraId="0DAB16B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for (int i = 0; i &lt; n; i++)</w:t>
      </w:r>
    </w:p>
    <w:p w14:paraId="7792347A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{</w:t>
      </w:r>
    </w:p>
    <w:p w14:paraId="3EF424A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cout &lt;&lt; "\nСтудент #" &lt;&lt; i + 1 &lt;&lt; endl;</w:t>
      </w:r>
    </w:p>
    <w:p w14:paraId="372F1015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cout &lt;&lt; "-Iм'я: ";</w:t>
      </w:r>
    </w:p>
    <w:p w14:paraId="2388C14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cin.getline(mas[i].name, 20);</w:t>
      </w:r>
    </w:p>
    <w:p w14:paraId="506CB8B5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cout &lt;&lt; "-Прiзвище: ";</w:t>
      </w:r>
    </w:p>
    <w:p w14:paraId="75F6DCC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cin.getline(mas[i].prizv, 20);</w:t>
      </w:r>
    </w:p>
    <w:p w14:paraId="1A7FD2A0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cout &lt;&lt; "-Оцiнка: ";</w:t>
      </w:r>
    </w:p>
    <w:p w14:paraId="34BFF70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cin &gt;&gt; mas[i].m;</w:t>
      </w:r>
    </w:p>
    <w:p w14:paraId="4373A1A7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cin.get();</w:t>
      </w:r>
    </w:p>
    <w:p w14:paraId="460D57AA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08E8DFFD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}</w:t>
      </w:r>
    </w:p>
    <w:p w14:paraId="68E5AE7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4E632F53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void vyvid_stud(exam mas[30], int n)</w:t>
      </w:r>
    </w:p>
    <w:p w14:paraId="4E1B550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{</w:t>
      </w:r>
    </w:p>
    <w:p w14:paraId="099A9BA8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cout &lt;&lt; setw(20) &lt;&lt; "Прiзвище" &lt;&lt; setw(20) &lt;&lt; "Iм'я" &lt;&lt; setw(20) &lt;&lt; "Оцiнка" &lt;&lt; endl;</w:t>
      </w:r>
    </w:p>
    <w:p w14:paraId="0B523DE6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for (int i = 0; i &lt; n; i++)</w:t>
      </w:r>
    </w:p>
    <w:p w14:paraId="6D1D471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{        </w:t>
      </w:r>
    </w:p>
    <w:p w14:paraId="173C3EF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cout &lt;&lt; setw(20) &lt;&lt; mas[i].prizv &lt;&lt; setw(20) &lt;&lt; mas[i].name</w:t>
      </w:r>
    </w:p>
    <w:p w14:paraId="7D47E02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&lt;&lt; setw(20) &lt;&lt; mas[i].m &lt;&lt; endl;</w:t>
      </w:r>
    </w:p>
    <w:p w14:paraId="496ECC8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3AAA0049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}</w:t>
      </w:r>
    </w:p>
    <w:p w14:paraId="26D9B9CD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09B9B9AE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lastRenderedPageBreak/>
        <w:t>void vyvid_good(exam mas[30])</w:t>
      </w:r>
    </w:p>
    <w:p w14:paraId="3514F146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{</w:t>
      </w:r>
    </w:p>
    <w:p w14:paraId="7F78D295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cout &lt;&lt; "\nСтуденти з добрими оцiнками:\n";</w:t>
      </w:r>
    </w:p>
    <w:p w14:paraId="59339B42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cout &lt;&lt; setw(20) &lt;&lt; "Прiзвище" &lt;&lt; setw(20) &lt;&lt; "Iм'я" &lt;&lt; setw(20) &lt;&lt; "Оцiнка" &lt;&lt; endl;</w:t>
      </w:r>
    </w:p>
    <w:p w14:paraId="2BD81A0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for (int i = 0; i &lt; 30; i++)</w:t>
      </w:r>
    </w:p>
    <w:p w14:paraId="1C6A68D7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{</w:t>
      </w:r>
    </w:p>
    <w:p w14:paraId="3944B6B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if (mas[i].m &gt; 2)</w:t>
      </w:r>
    </w:p>
    <w:p w14:paraId="1C22E75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{</w:t>
      </w:r>
    </w:p>
    <w:p w14:paraId="0212ED46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cout &lt;&lt; setw(20) &lt;&lt; mas[i].prizv &lt;&lt; setw(20) &lt;&lt; mas[i].name &lt;&lt; setw(20) &lt;&lt; mas[i].m &lt;&lt; endl;</w:t>
      </w:r>
    </w:p>
    <w:p w14:paraId="2B254E07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}</w:t>
      </w:r>
    </w:p>
    <w:p w14:paraId="512F33D7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1AE4B306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}</w:t>
      </w:r>
    </w:p>
    <w:p w14:paraId="52B4A09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76813ED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void vyvid_lose(exam mas[30], int n)</w:t>
      </w:r>
    </w:p>
    <w:p w14:paraId="57544EE3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>{</w:t>
      </w:r>
    </w:p>
    <w:p w14:paraId="58634EAD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exam bad[30];</w:t>
      </w:r>
    </w:p>
    <w:p w14:paraId="74CE387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int k = 0;</w:t>
      </w:r>
    </w:p>
    <w:p w14:paraId="2659CDA2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5E327892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for (int i = 0; i &lt; n; i++)</w:t>
      </w:r>
    </w:p>
    <w:p w14:paraId="51486622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if (mas[i].m &lt; 3) {</w:t>
      </w:r>
    </w:p>
    <w:p w14:paraId="6183122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bad[k] = mas[i];</w:t>
      </w:r>
    </w:p>
    <w:p w14:paraId="7C5D0A6E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k++;</w:t>
      </w:r>
    </w:p>
    <w:p w14:paraId="1866261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}</w:t>
      </w:r>
    </w:p>
    <w:p w14:paraId="21D0B54C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5EC7F62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for (int i = 0; i &lt; k - 1; i++)</w:t>
      </w:r>
    </w:p>
    <w:p w14:paraId="383A41CE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for (int j = i + 1; j &lt; k; j++)</w:t>
      </w:r>
    </w:p>
    <w:p w14:paraId="2DFB524E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if (strcmp(bad[i].prizv, bad[j].prizv) &gt; 0)</w:t>
      </w:r>
    </w:p>
    <w:p w14:paraId="1D914557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        swap(bad[i], bad[j]);</w:t>
      </w:r>
    </w:p>
    <w:p w14:paraId="691DEDA0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3C31F6DB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cout &lt;&lt; "\nСтуденти, що НЕ склали iспит:\n";</w:t>
      </w:r>
    </w:p>
    <w:p w14:paraId="63D80054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70918F5F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cout &lt;&lt; setw(20) &lt;&lt; "Прiзвище" &lt;&lt; setw(20) &lt;&lt; "Iм'я" &lt;&lt; setw(20) &lt;&lt; "Оцiнка" &lt;&lt; endl;</w:t>
      </w:r>
    </w:p>
    <w:p w14:paraId="1B362F31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for (int i = 0; i &lt; k; i++)</w:t>
      </w:r>
    </w:p>
    <w:p w14:paraId="08BD3210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cout &lt;&lt; setw(20) &lt;&lt; bad[i].prizv &lt;&lt; setw(20) &lt;&lt; bad[i].name</w:t>
      </w:r>
    </w:p>
    <w:p w14:paraId="5D363952" w14:textId="77777777" w:rsidR="00266CC2" w:rsidRP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266CC2">
        <w:rPr>
          <w:rFonts w:eastAsiaTheme="minorHAnsi" w:cstheme="minorBidi"/>
          <w:b w:val="0"/>
          <w:bCs w:val="0"/>
          <w:szCs w:val="22"/>
        </w:rPr>
        <w:t xml:space="preserve">        &lt;&lt; setw(20) &lt;&lt; bad[i].m &lt;&lt; endl;</w:t>
      </w:r>
    </w:p>
    <w:p w14:paraId="4426B114" w14:textId="77777777" w:rsidR="00266CC2" w:rsidRDefault="00266CC2" w:rsidP="00266CC2">
      <w:pPr>
        <w:pStyle w:val="1Header"/>
        <w:rPr>
          <w:rFonts w:eastAsiaTheme="minorHAnsi" w:cstheme="minorBidi"/>
          <w:b w:val="0"/>
          <w:bCs w:val="0"/>
          <w:szCs w:val="22"/>
          <w:lang w:val="uk-UA"/>
        </w:rPr>
      </w:pPr>
      <w:r w:rsidRPr="00266CC2">
        <w:rPr>
          <w:rFonts w:eastAsiaTheme="minorHAnsi" w:cstheme="minorBidi"/>
          <w:b w:val="0"/>
          <w:bCs w:val="0"/>
          <w:szCs w:val="22"/>
        </w:rPr>
        <w:t>}</w:t>
      </w:r>
    </w:p>
    <w:p w14:paraId="70DC4AD4" w14:textId="70BE0084" w:rsidR="00DF5D50" w:rsidRPr="004E74E0" w:rsidRDefault="00DF5D50" w:rsidP="00266CC2">
      <w:pPr>
        <w:pStyle w:val="1Header"/>
      </w:pPr>
      <w:r w:rsidRPr="004E74E0">
        <w:t>Результат:</w:t>
      </w:r>
    </w:p>
    <w:tbl>
      <w:tblPr>
        <w:tblStyle w:val="TableGrid"/>
        <w:tblW w:w="8966" w:type="dxa"/>
        <w:tblLook w:val="04A0" w:firstRow="1" w:lastRow="0" w:firstColumn="1" w:lastColumn="0" w:noHBand="0" w:noVBand="1"/>
      </w:tblPr>
      <w:tblGrid>
        <w:gridCol w:w="458"/>
        <w:gridCol w:w="8508"/>
      </w:tblGrid>
      <w:tr w:rsidR="00E527CA" w:rsidRPr="004E74E0" w14:paraId="5F260402" w14:textId="77777777" w:rsidTr="00E52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</w:tcPr>
          <w:p w14:paraId="4E2F8FC4" w14:textId="77777777" w:rsidR="00E527CA" w:rsidRPr="004E74E0" w:rsidRDefault="00E527CA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4E74E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8508" w:type="dxa"/>
          </w:tcPr>
          <w:p w14:paraId="11AB29A6" w14:textId="77777777" w:rsidR="00E527CA" w:rsidRPr="004E74E0" w:rsidRDefault="00E527CA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4E74E0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</w:tr>
      <w:tr w:rsidR="00E527CA" w:rsidRPr="004E74E0" w14:paraId="3FBE9095" w14:textId="77777777" w:rsidTr="00E527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</w:tcPr>
          <w:p w14:paraId="5074A967" w14:textId="77777777" w:rsidR="00E527CA" w:rsidRPr="004E74E0" w:rsidRDefault="00E527CA" w:rsidP="00DF5D50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508" w:type="dxa"/>
          </w:tcPr>
          <w:p w14:paraId="2693A4BE" w14:textId="73284191" w:rsidR="00E527CA" w:rsidRPr="004E74E0" w:rsidRDefault="00E527CA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27C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A683D34" wp14:editId="3C00D287">
                  <wp:extent cx="5265876" cy="2088061"/>
                  <wp:effectExtent l="0" t="0" r="0" b="7620"/>
                  <wp:docPr id="1118798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7987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876" cy="208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7CA" w:rsidRPr="004E74E0" w14:paraId="7ED35912" w14:textId="77777777" w:rsidTr="00E527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</w:tcPr>
          <w:p w14:paraId="0CBD6924" w14:textId="77777777" w:rsidR="00E527CA" w:rsidRPr="004E74E0" w:rsidRDefault="00E527CA" w:rsidP="00DF5D5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508" w:type="dxa"/>
          </w:tcPr>
          <w:p w14:paraId="597748B8" w14:textId="1A6141F7" w:rsidR="00E527CA" w:rsidRPr="004E74E0" w:rsidRDefault="00E527CA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27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02C594E" wp14:editId="606ABE21">
                  <wp:extent cx="5250635" cy="2110923"/>
                  <wp:effectExtent l="0" t="0" r="7620" b="3810"/>
                  <wp:docPr id="1189210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2104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635" cy="211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7CA" w:rsidRPr="004E74E0" w14:paraId="7E9BAC04" w14:textId="77777777" w:rsidTr="00E527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" w:type="dxa"/>
          </w:tcPr>
          <w:p w14:paraId="0D0D0D97" w14:textId="77777777" w:rsidR="00E527CA" w:rsidRPr="004E74E0" w:rsidRDefault="00E527CA" w:rsidP="00DF5D5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8508" w:type="dxa"/>
          </w:tcPr>
          <w:p w14:paraId="48CF0BAF" w14:textId="61352C84" w:rsidR="00E527CA" w:rsidRPr="004E74E0" w:rsidRDefault="00E527CA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27C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FF9B34C" wp14:editId="3960414D">
                  <wp:extent cx="5189670" cy="1973751"/>
                  <wp:effectExtent l="0" t="0" r="0" b="7620"/>
                  <wp:docPr id="1364468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685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70" cy="1973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2301CD" w14:textId="77777777" w:rsidR="00DF5D50" w:rsidRPr="004E74E0" w:rsidRDefault="00DF5D50" w:rsidP="00DF5D50">
      <w:pPr>
        <w:pStyle w:val="1Normal"/>
        <w:rPr>
          <w:lang w:eastAsia="ru-RU"/>
        </w:rPr>
      </w:pPr>
    </w:p>
    <w:p w14:paraId="55799277" w14:textId="6318E2AB" w:rsidR="00C621DA" w:rsidRPr="009B1449" w:rsidRDefault="00C621DA" w:rsidP="009B1449">
      <w:pPr>
        <w:pStyle w:val="1Normal"/>
      </w:pPr>
      <w:r w:rsidRPr="004E74E0">
        <w:rPr>
          <w:rFonts w:eastAsia="Times New Roman" w:cs="Times New Roman"/>
          <w:b/>
          <w:szCs w:val="28"/>
          <w:lang w:eastAsia="ru-RU"/>
        </w:rPr>
        <w:t>Висновок:</w:t>
      </w:r>
      <w:r w:rsidRPr="004E74E0">
        <w:rPr>
          <w:rFonts w:eastAsia="Times New Roman" w:cs="Times New Roman"/>
          <w:bCs/>
          <w:szCs w:val="28"/>
          <w:lang w:eastAsia="ru-RU"/>
        </w:rPr>
        <w:t xml:space="preserve"> </w:t>
      </w:r>
      <w:r w:rsidR="00E527CA">
        <w:rPr>
          <w:rFonts w:eastAsia="Times New Roman" w:cs="Times New Roman"/>
          <w:bCs/>
          <w:szCs w:val="28"/>
          <w:lang w:val="uk-UA" w:eastAsia="ru-RU"/>
        </w:rPr>
        <w:t>Під час виконання лабораторної роботи о</w:t>
      </w:r>
      <w:r w:rsidR="00E527CA" w:rsidRPr="004E74E0">
        <w:t>трима</w:t>
      </w:r>
      <w:r w:rsidR="00E527CA">
        <w:rPr>
          <w:lang w:val="uk-UA"/>
        </w:rPr>
        <w:t>в</w:t>
      </w:r>
      <w:r w:rsidR="00E527CA" w:rsidRPr="004E74E0">
        <w:t xml:space="preserve"> практичні навики по опису і обробці структур в програмах на С++</w:t>
      </w:r>
      <w:r w:rsidR="00E527CA">
        <w:t>;</w:t>
      </w:r>
    </w:p>
    <w:sectPr w:rsidR="00C621DA" w:rsidRPr="009B1449" w:rsidSect="00C621DA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BD084" w14:textId="77777777" w:rsidR="007F28AB" w:rsidRPr="004E74E0" w:rsidRDefault="007F28AB" w:rsidP="004421FA">
      <w:pPr>
        <w:spacing w:after="0" w:line="240" w:lineRule="auto"/>
      </w:pPr>
      <w:r w:rsidRPr="004E74E0">
        <w:separator/>
      </w:r>
    </w:p>
  </w:endnote>
  <w:endnote w:type="continuationSeparator" w:id="0">
    <w:p w14:paraId="1FDC71F0" w14:textId="77777777" w:rsidR="007F28AB" w:rsidRPr="004E74E0" w:rsidRDefault="007F28AB" w:rsidP="004421FA">
      <w:pPr>
        <w:spacing w:after="0" w:line="240" w:lineRule="auto"/>
      </w:pPr>
      <w:r w:rsidRPr="004E74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3F55" w14:textId="77777777" w:rsidR="00072426" w:rsidRPr="004E74E0" w:rsidRDefault="00000000">
    <w:pPr>
      <w:pStyle w:val="Footer"/>
    </w:pPr>
    <w:r w:rsidRPr="004E74E0">
      <w:rPr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565D1ED" wp14:editId="4E33452B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404F67" w14:textId="77777777" w:rsidR="00072426" w:rsidRPr="004E74E0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565D1E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50404F67" w14:textId="77777777" w:rsidR="00072426" w:rsidRPr="004E74E0" w:rsidRDefault="00072426"/>
                </w:txbxContent>
              </v:textbox>
            </v:shape>
          </w:pict>
        </mc:Fallback>
      </mc:AlternateContent>
    </w:r>
    <w:r w:rsidRPr="004E74E0">
      <w:rPr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FF154D2" wp14:editId="084FB9BC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79F0D7" w14:textId="2907FA83" w:rsidR="00072426" w:rsidRPr="004E74E0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4E74E0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4E74E0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4E74E0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FF56AC">
                            <w:rPr>
                              <w:rFonts w:cstheme="minorHAnsi"/>
                              <w:sz w:val="40"/>
                              <w:lang w:val="uk-UA"/>
                            </w:rPr>
                            <w:t>8</w:t>
                          </w:r>
                          <w:r w:rsidRPr="004E74E0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 w:rsidRPr="004E74E0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4E74E0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5F191C7B" w14:textId="77777777" w:rsidR="00072426" w:rsidRPr="004E74E0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F154D2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1679F0D7" w14:textId="2907FA83" w:rsidR="00072426" w:rsidRPr="004E74E0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4E74E0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4E74E0">
                      <w:rPr>
                        <w:rFonts w:cstheme="minorHAnsi"/>
                        <w:sz w:val="40"/>
                      </w:rPr>
                      <w:t>41</w:t>
                    </w:r>
                    <w:r w:rsidRPr="004E74E0">
                      <w:rPr>
                        <w:rFonts w:cstheme="minorHAnsi"/>
                        <w:sz w:val="40"/>
                      </w:rPr>
                      <w:t>.0</w:t>
                    </w:r>
                    <w:r w:rsidR="00FF56AC">
                      <w:rPr>
                        <w:rFonts w:cstheme="minorHAnsi"/>
                        <w:sz w:val="40"/>
                        <w:lang w:val="uk-UA"/>
                      </w:rPr>
                      <w:t>8</w:t>
                    </w:r>
                    <w:r w:rsidRPr="004E74E0">
                      <w:rPr>
                        <w:rFonts w:cstheme="minorHAnsi"/>
                        <w:sz w:val="40"/>
                      </w:rPr>
                      <w:t>.0</w:t>
                    </w:r>
                    <w:r w:rsidR="004421FA" w:rsidRPr="004E74E0">
                      <w:rPr>
                        <w:rFonts w:cstheme="minorHAnsi"/>
                        <w:sz w:val="40"/>
                      </w:rPr>
                      <w:t>8</w:t>
                    </w:r>
                    <w:r w:rsidRPr="004E74E0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5F191C7B" w14:textId="77777777" w:rsidR="00072426" w:rsidRPr="004E74E0" w:rsidRDefault="00072426"/>
                </w:txbxContent>
              </v:textbox>
            </v:shape>
          </w:pict>
        </mc:Fallback>
      </mc:AlternateContent>
    </w:r>
    <w:r w:rsidRPr="004E74E0">
      <w:rPr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9512AC" wp14:editId="72FA4538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602C8D" w14:textId="77777777" w:rsidR="00072426" w:rsidRPr="004E74E0" w:rsidRDefault="00000000">
                          <w:r w:rsidRPr="004E74E0">
                            <w:fldChar w:fldCharType="begin"/>
                          </w:r>
                          <w:r w:rsidRPr="004E74E0">
                            <w:instrText>PAGE   \* MERGEFORMAT</w:instrText>
                          </w:r>
                          <w:r w:rsidRPr="004E74E0">
                            <w:fldChar w:fldCharType="separate"/>
                          </w:r>
                          <w:r w:rsidRPr="004E74E0">
                            <w:t>1</w:t>
                          </w:r>
                          <w:r w:rsidRPr="004E74E0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9512AC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32602C8D" w14:textId="77777777" w:rsidR="00072426" w:rsidRPr="004E74E0" w:rsidRDefault="00000000">
                    <w:r w:rsidRPr="004E74E0">
                      <w:fldChar w:fldCharType="begin"/>
                    </w:r>
                    <w:r w:rsidRPr="004E74E0">
                      <w:instrText>PAGE   \* MERGEFORMAT</w:instrText>
                    </w:r>
                    <w:r w:rsidRPr="004E74E0">
                      <w:fldChar w:fldCharType="separate"/>
                    </w:r>
                    <w:r w:rsidRPr="004E74E0">
                      <w:t>1</w:t>
                    </w:r>
                    <w:r w:rsidRPr="004E74E0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3543" w14:textId="77777777" w:rsidR="00072426" w:rsidRPr="004E74E0" w:rsidRDefault="00000000">
    <w:pPr>
      <w:pStyle w:val="Footer"/>
    </w:pPr>
    <w:r w:rsidRPr="004E74E0">
      <w:rPr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1E13AB" wp14:editId="21E5513A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4FF84D" w14:textId="15627F84" w:rsidR="00072426" w:rsidRPr="004E74E0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4E74E0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4E74E0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4E74E0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FF56AC">
                            <w:rPr>
                              <w:rFonts w:cstheme="minorHAnsi"/>
                              <w:sz w:val="40"/>
                              <w:lang w:val="uk-UA"/>
                            </w:rPr>
                            <w:t>8</w:t>
                          </w:r>
                          <w:r w:rsidRPr="004E74E0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 w:rsidRPr="004E74E0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 w:rsidRPr="004E74E0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4E74E0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3F56A21" w14:textId="77777777" w:rsidR="00072426" w:rsidRPr="004E74E0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1E13AB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114FF84D" w14:textId="15627F84" w:rsidR="00072426" w:rsidRPr="004E74E0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4E74E0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4E74E0">
                      <w:rPr>
                        <w:rFonts w:cstheme="minorHAnsi"/>
                        <w:sz w:val="40"/>
                      </w:rPr>
                      <w:t>41</w:t>
                    </w:r>
                    <w:r w:rsidRPr="004E74E0">
                      <w:rPr>
                        <w:rFonts w:cstheme="minorHAnsi"/>
                        <w:sz w:val="40"/>
                      </w:rPr>
                      <w:t>.0</w:t>
                    </w:r>
                    <w:r w:rsidR="00FF56AC">
                      <w:rPr>
                        <w:rFonts w:cstheme="minorHAnsi"/>
                        <w:sz w:val="40"/>
                        <w:lang w:val="uk-UA"/>
                      </w:rPr>
                      <w:t>8</w:t>
                    </w:r>
                    <w:r w:rsidRPr="004E74E0">
                      <w:rPr>
                        <w:rFonts w:cstheme="minorHAnsi"/>
                        <w:sz w:val="40"/>
                      </w:rPr>
                      <w:t>.</w:t>
                    </w:r>
                    <w:r w:rsidR="00A46E8D" w:rsidRPr="004E74E0">
                      <w:rPr>
                        <w:rFonts w:cstheme="minorHAnsi"/>
                        <w:sz w:val="40"/>
                      </w:rPr>
                      <w:t>0</w:t>
                    </w:r>
                    <w:r w:rsidR="004421FA" w:rsidRPr="004E74E0">
                      <w:rPr>
                        <w:rFonts w:cstheme="minorHAnsi"/>
                        <w:sz w:val="40"/>
                      </w:rPr>
                      <w:t>8</w:t>
                    </w:r>
                    <w:r w:rsidRPr="004E74E0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3F56A21" w14:textId="77777777" w:rsidR="00072426" w:rsidRPr="004E74E0" w:rsidRDefault="00072426"/>
                </w:txbxContent>
              </v:textbox>
            </v:shape>
          </w:pict>
        </mc:Fallback>
      </mc:AlternateContent>
    </w:r>
    <w:r w:rsidRPr="004E74E0"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569EA32" wp14:editId="7B4A6EFB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41B4FE" w14:textId="77777777" w:rsidR="00072426" w:rsidRPr="004E74E0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69EA32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3541B4FE" w14:textId="77777777" w:rsidR="00072426" w:rsidRPr="004E74E0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F55E0" w14:textId="77777777" w:rsidR="007F28AB" w:rsidRPr="004E74E0" w:rsidRDefault="007F28AB" w:rsidP="004421FA">
      <w:pPr>
        <w:spacing w:after="0" w:line="240" w:lineRule="auto"/>
      </w:pPr>
      <w:r w:rsidRPr="004E74E0">
        <w:separator/>
      </w:r>
    </w:p>
  </w:footnote>
  <w:footnote w:type="continuationSeparator" w:id="0">
    <w:p w14:paraId="755858D3" w14:textId="77777777" w:rsidR="007F28AB" w:rsidRPr="004E74E0" w:rsidRDefault="007F28AB" w:rsidP="004421FA">
      <w:pPr>
        <w:spacing w:after="0" w:line="240" w:lineRule="auto"/>
      </w:pPr>
      <w:r w:rsidRPr="004E74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C336" w14:textId="77777777" w:rsidR="00072426" w:rsidRPr="004E74E0" w:rsidRDefault="00000000">
    <w:pPr>
      <w:pStyle w:val="Header"/>
    </w:pPr>
    <w:r w:rsidRPr="004E74E0">
      <w:rPr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792D82" wp14:editId="43D38A1A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085E5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85C83C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04C333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90DB62" w14:textId="77777777" w:rsidR="00072426" w:rsidRPr="004E74E0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513D3E6E" w14:textId="77777777" w:rsidR="00072426" w:rsidRPr="004E74E0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A0A0E8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DE271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792D82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719085E5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1985C83C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3104C333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7590DB62" w14:textId="77777777" w:rsidR="00072426" w:rsidRPr="004E74E0" w:rsidRDefault="00000000" w:rsidP="00D11972">
                      <w:pPr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Дата</w:t>
                      </w:r>
                    </w:p>
                    <w:p w14:paraId="513D3E6E" w14:textId="77777777" w:rsidR="00072426" w:rsidRPr="004E74E0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10A0A0E8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0DCDE271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7259" w14:textId="77777777" w:rsidR="00072426" w:rsidRPr="004E74E0" w:rsidRDefault="00000000">
    <w:pPr>
      <w:pStyle w:val="Header"/>
    </w:pPr>
    <w:r w:rsidRPr="004E74E0">
      <w:rPr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063E758D" wp14:editId="25304D9C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96DEC5" w14:textId="77777777" w:rsidR="00072426" w:rsidRPr="004E74E0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Змн</w:t>
                            </w:r>
                            <w:r w:rsidRPr="004E74E0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11CBA7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29AB5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FE3605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1C9654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8AAB65" w14:textId="77777777" w:rsidR="00072426" w:rsidRPr="004E74E0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1855FF" w14:textId="77777777" w:rsidR="00072426" w:rsidRPr="004E74E0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4E74E0"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35C607" w14:textId="77777777" w:rsidR="00072426" w:rsidRPr="004E74E0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24D210" w14:textId="77777777" w:rsidR="00072426" w:rsidRPr="004E74E0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E74E0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4E74E0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D201D0" w14:textId="77777777" w:rsidR="00072426" w:rsidRPr="004E74E0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4E74E0"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560AAF" w14:textId="77777777" w:rsidR="00072426" w:rsidRPr="004E74E0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4E74E0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4D54FE" w14:textId="77777777" w:rsidR="00072426" w:rsidRPr="004E74E0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4E74E0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6884DE" w14:textId="77777777" w:rsidR="00072426" w:rsidRPr="004E74E0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5FDF0A" w14:textId="77777777" w:rsidR="00072426" w:rsidRPr="004E74E0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3F7164" w14:textId="77777777" w:rsidR="00072426" w:rsidRPr="004E74E0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4E74E0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70FC82" w14:textId="77777777" w:rsidR="00072426" w:rsidRPr="004E74E0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229B5E" w14:textId="77777777" w:rsidR="00072426" w:rsidRPr="004E74E0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4E74E0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B7A820" w14:textId="77777777" w:rsidR="00072426" w:rsidRPr="004E74E0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FA2D1B" w14:textId="163AB05E" w:rsidR="00FF56AC" w:rsidRPr="00FF56AC" w:rsidRDefault="00FF56AC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Створення програм для опрацювання структур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CCEEDA" w14:textId="77777777" w:rsidR="00072426" w:rsidRPr="004E74E0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99C07A" w14:textId="77777777" w:rsidR="00072426" w:rsidRPr="004E74E0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E74E0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A5CE6E" w14:textId="509E2D5D" w:rsidR="00072426" w:rsidRPr="004E74E0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4E74E0"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 w:rsidRPr="004E74E0"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 w:rsidRPr="004E74E0"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687B07" w:rsidRPr="00687B07">
                              <w:rPr>
                                <w:i/>
                                <w:iCs/>
                                <w:sz w:val="18"/>
                              </w:rPr>
                              <w:t>11</w:t>
                            </w:r>
                            <w:r w:rsidRPr="004E74E0"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801B" w14:textId="77777777" w:rsidR="00072426" w:rsidRPr="004E74E0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4E74E0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 w:rsidRPr="004E74E0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4E74E0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3E758D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6296DEC5" w14:textId="77777777" w:rsidR="00072426" w:rsidRPr="004E74E0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Змн</w:t>
                      </w:r>
                      <w:r w:rsidRPr="004E74E0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3111CBA7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32429AB5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6CFE3605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051C9654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3C8AAB65" w14:textId="77777777" w:rsidR="00072426" w:rsidRPr="004E74E0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181855FF" w14:textId="77777777" w:rsidR="00072426" w:rsidRPr="004E74E0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4E74E0"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5B35C607" w14:textId="77777777" w:rsidR="00072426" w:rsidRPr="004E74E0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0E24D210" w14:textId="77777777" w:rsidR="00072426" w:rsidRPr="004E74E0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4E74E0">
                          <w:rPr>
                            <w:sz w:val="18"/>
                          </w:rPr>
                          <w:t xml:space="preserve"> Розро</w:t>
                        </w:r>
                        <w:r w:rsidRPr="004E74E0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27D201D0" w14:textId="77777777" w:rsidR="00072426" w:rsidRPr="004E74E0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4E74E0"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0C560AAF" w14:textId="77777777" w:rsidR="00072426" w:rsidRPr="004E74E0" w:rsidRDefault="00000000" w:rsidP="00D11972">
                        <w:pPr>
                          <w:rPr>
                            <w:sz w:val="18"/>
                          </w:rPr>
                        </w:pPr>
                        <w:r w:rsidRPr="004E74E0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6D4D54FE" w14:textId="77777777" w:rsidR="00072426" w:rsidRPr="004E74E0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4E74E0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226884DE" w14:textId="77777777" w:rsidR="00072426" w:rsidRPr="004E74E0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795FDF0A" w14:textId="77777777" w:rsidR="00072426" w:rsidRPr="004E74E0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0C3F7164" w14:textId="77777777" w:rsidR="00072426" w:rsidRPr="004E74E0" w:rsidRDefault="00000000" w:rsidP="00D11972">
                        <w:pPr>
                          <w:rPr>
                            <w:sz w:val="18"/>
                          </w:rPr>
                        </w:pPr>
                        <w:r w:rsidRPr="004E74E0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5370FC82" w14:textId="77777777" w:rsidR="00072426" w:rsidRPr="004E74E0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34229B5E" w14:textId="77777777" w:rsidR="00072426" w:rsidRPr="004E74E0" w:rsidRDefault="00000000" w:rsidP="00D11972">
                        <w:pPr>
                          <w:rPr>
                            <w:sz w:val="18"/>
                          </w:rPr>
                        </w:pPr>
                        <w:r w:rsidRPr="004E74E0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10B7A820" w14:textId="77777777" w:rsidR="00072426" w:rsidRPr="004E74E0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58FA2D1B" w14:textId="163AB05E" w:rsidR="00FF56AC" w:rsidRPr="00FF56AC" w:rsidRDefault="00FF56AC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Створення програм для опрацювання структур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0DCCEEDA" w14:textId="77777777" w:rsidR="00072426" w:rsidRPr="004E74E0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6C99C07A" w14:textId="77777777" w:rsidR="00072426" w:rsidRPr="004E74E0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E74E0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21A5CE6E" w14:textId="509E2D5D" w:rsidR="00072426" w:rsidRPr="004E74E0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4E74E0"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 w:rsidRPr="004E74E0"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 w:rsidRPr="004E74E0"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687B07" w:rsidRPr="00687B07">
                        <w:rPr>
                          <w:i/>
                          <w:iCs/>
                          <w:sz w:val="18"/>
                        </w:rPr>
                        <w:t>11</w:t>
                      </w:r>
                      <w:r w:rsidRPr="004E74E0"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50F0801B" w14:textId="77777777" w:rsidR="00072426" w:rsidRPr="004E74E0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4E74E0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 w:rsidRPr="004E74E0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4E74E0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0"/>
  </w:num>
  <w:num w:numId="3" w16cid:durableId="1351371422">
    <w:abstractNumId w:val="9"/>
  </w:num>
  <w:num w:numId="4" w16cid:durableId="2077119791">
    <w:abstractNumId w:val="4"/>
  </w:num>
  <w:num w:numId="5" w16cid:durableId="1825317795">
    <w:abstractNumId w:val="8"/>
  </w:num>
  <w:num w:numId="6" w16cid:durableId="2055688796">
    <w:abstractNumId w:val="6"/>
  </w:num>
  <w:num w:numId="7" w16cid:durableId="16281253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2"/>
  </w:num>
  <w:num w:numId="10" w16cid:durableId="16976764">
    <w:abstractNumId w:val="5"/>
  </w:num>
  <w:num w:numId="11" w16cid:durableId="361397887">
    <w:abstractNumId w:val="0"/>
  </w:num>
  <w:num w:numId="12" w16cid:durableId="1556771783">
    <w:abstractNumId w:val="11"/>
  </w:num>
  <w:num w:numId="13" w16cid:durableId="610284079">
    <w:abstractNumId w:val="7"/>
  </w:num>
  <w:num w:numId="14" w16cid:durableId="717820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E0"/>
    <w:rsid w:val="00002AC2"/>
    <w:rsid w:val="00036B42"/>
    <w:rsid w:val="00072426"/>
    <w:rsid w:val="000D3F42"/>
    <w:rsid w:val="00110968"/>
    <w:rsid w:val="00153AEA"/>
    <w:rsid w:val="00162A16"/>
    <w:rsid w:val="0017620B"/>
    <w:rsid w:val="001A492B"/>
    <w:rsid w:val="001B7754"/>
    <w:rsid w:val="00201E6B"/>
    <w:rsid w:val="002234C8"/>
    <w:rsid w:val="00245927"/>
    <w:rsid w:val="00266CC2"/>
    <w:rsid w:val="002752D2"/>
    <w:rsid w:val="00297A0C"/>
    <w:rsid w:val="002B03FE"/>
    <w:rsid w:val="002D402C"/>
    <w:rsid w:val="002D52E3"/>
    <w:rsid w:val="002E63FE"/>
    <w:rsid w:val="00302650"/>
    <w:rsid w:val="00304122"/>
    <w:rsid w:val="00310D07"/>
    <w:rsid w:val="00332DE8"/>
    <w:rsid w:val="00370367"/>
    <w:rsid w:val="003823D6"/>
    <w:rsid w:val="00386ED7"/>
    <w:rsid w:val="00391FB4"/>
    <w:rsid w:val="00394E07"/>
    <w:rsid w:val="003D545C"/>
    <w:rsid w:val="003D5A5F"/>
    <w:rsid w:val="004123EE"/>
    <w:rsid w:val="004421FA"/>
    <w:rsid w:val="00445941"/>
    <w:rsid w:val="0048174C"/>
    <w:rsid w:val="004E66DC"/>
    <w:rsid w:val="004E74E0"/>
    <w:rsid w:val="004F6BFD"/>
    <w:rsid w:val="005022F5"/>
    <w:rsid w:val="005045F7"/>
    <w:rsid w:val="00523076"/>
    <w:rsid w:val="005651FB"/>
    <w:rsid w:val="005765F5"/>
    <w:rsid w:val="00577B08"/>
    <w:rsid w:val="005A23C1"/>
    <w:rsid w:val="005A2A09"/>
    <w:rsid w:val="005B59A5"/>
    <w:rsid w:val="005C51AD"/>
    <w:rsid w:val="006066E3"/>
    <w:rsid w:val="006357CE"/>
    <w:rsid w:val="00687B07"/>
    <w:rsid w:val="006F488C"/>
    <w:rsid w:val="007544AE"/>
    <w:rsid w:val="00765DFE"/>
    <w:rsid w:val="007A6CFB"/>
    <w:rsid w:val="007C20D2"/>
    <w:rsid w:val="007E21C2"/>
    <w:rsid w:val="007E6F0D"/>
    <w:rsid w:val="007F28AB"/>
    <w:rsid w:val="0080451F"/>
    <w:rsid w:val="00862838"/>
    <w:rsid w:val="008E0682"/>
    <w:rsid w:val="009043E3"/>
    <w:rsid w:val="009561EC"/>
    <w:rsid w:val="00960E6E"/>
    <w:rsid w:val="00982098"/>
    <w:rsid w:val="00987390"/>
    <w:rsid w:val="00990071"/>
    <w:rsid w:val="009A2B04"/>
    <w:rsid w:val="009B1449"/>
    <w:rsid w:val="009B7BBD"/>
    <w:rsid w:val="00A10F03"/>
    <w:rsid w:val="00A26618"/>
    <w:rsid w:val="00A46E8D"/>
    <w:rsid w:val="00AC126F"/>
    <w:rsid w:val="00AC7E90"/>
    <w:rsid w:val="00B24402"/>
    <w:rsid w:val="00B85632"/>
    <w:rsid w:val="00BC56F0"/>
    <w:rsid w:val="00BC6955"/>
    <w:rsid w:val="00BF2075"/>
    <w:rsid w:val="00C04DD2"/>
    <w:rsid w:val="00C14ABF"/>
    <w:rsid w:val="00C3270A"/>
    <w:rsid w:val="00C52281"/>
    <w:rsid w:val="00C54AA6"/>
    <w:rsid w:val="00C621DA"/>
    <w:rsid w:val="00C636BF"/>
    <w:rsid w:val="00C86EF6"/>
    <w:rsid w:val="00CD5134"/>
    <w:rsid w:val="00CE709C"/>
    <w:rsid w:val="00D131C8"/>
    <w:rsid w:val="00D14DA0"/>
    <w:rsid w:val="00D307AE"/>
    <w:rsid w:val="00D451A4"/>
    <w:rsid w:val="00DA6AF9"/>
    <w:rsid w:val="00DC5C30"/>
    <w:rsid w:val="00DD5BAC"/>
    <w:rsid w:val="00DF5D50"/>
    <w:rsid w:val="00E12C5E"/>
    <w:rsid w:val="00E35251"/>
    <w:rsid w:val="00E527CA"/>
    <w:rsid w:val="00E54970"/>
    <w:rsid w:val="00E670D3"/>
    <w:rsid w:val="00E734B1"/>
    <w:rsid w:val="00E768A1"/>
    <w:rsid w:val="00E9533E"/>
    <w:rsid w:val="00EB4B2D"/>
    <w:rsid w:val="00EB5D56"/>
    <w:rsid w:val="00EE358A"/>
    <w:rsid w:val="00EF2328"/>
    <w:rsid w:val="00F32A50"/>
    <w:rsid w:val="00F566B6"/>
    <w:rsid w:val="00F823E6"/>
    <w:rsid w:val="00F83436"/>
    <w:rsid w:val="00FA3914"/>
    <w:rsid w:val="00F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3FB1B"/>
  <w15:chartTrackingRefBased/>
  <w15:docId w15:val="{63E28AA3-C2F0-47E3-9DED-7E284805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noProof/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173</TotalTime>
  <Pages>11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18</cp:revision>
  <dcterms:created xsi:type="dcterms:W3CDTF">2025-11-12T07:43:00Z</dcterms:created>
  <dcterms:modified xsi:type="dcterms:W3CDTF">2025-11-27T06:38:00Z</dcterms:modified>
</cp:coreProperties>
</file>