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40F9" w14:textId="0D7763C9" w:rsidR="00C621DA" w:rsidRPr="00543F9D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A46E8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1</w:t>
      </w:r>
      <w:r w:rsidR="00543F9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  <w:t>1</w:t>
      </w:r>
    </w:p>
    <w:p w14:paraId="0BD051DF" w14:textId="7782CEB6" w:rsidR="00C621DA" w:rsidRPr="00543F9D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28"/>
          <w:lang w:val="en-US"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543F9D" w:rsidRPr="00543F9D">
        <w:rPr>
          <w:rFonts w:ascii="Times New Roman" w:eastAsia="Times New Roman" w:hAnsi="Times New Roman" w:cs="Times New Roman"/>
          <w:b/>
          <w:bCs/>
          <w:caps/>
          <w:kern w:val="32"/>
          <w:sz w:val="32"/>
          <w:szCs w:val="28"/>
          <w:lang w:eastAsia="ru-RU"/>
        </w:rPr>
        <w:t>Розробка алгоритмів і програм обробки динамічних масивів.</w:t>
      </w:r>
    </w:p>
    <w:p w14:paraId="51E1A171" w14:textId="77777777" w:rsidR="00BC6955" w:rsidRPr="00D131C8" w:rsidRDefault="00C621DA" w:rsidP="00C14ABF">
      <w:pPr>
        <w:pStyle w:val="1Header"/>
        <w:rPr>
          <w:b w:val="0"/>
          <w:bCs w:val="0"/>
          <w:lang w:val="en-US"/>
        </w:rPr>
      </w:pPr>
      <w:r w:rsidRPr="00EB4B2D">
        <w:t>Мета:</w:t>
      </w:r>
    </w:p>
    <w:p w14:paraId="681CD199" w14:textId="5697DA4F" w:rsidR="00543F9D" w:rsidRPr="00543F9D" w:rsidRDefault="00543F9D" w:rsidP="00543F9D">
      <w:pPr>
        <w:pStyle w:val="1Normal"/>
        <w:rPr>
          <w:b/>
          <w:bCs/>
          <w:lang w:val="en-US"/>
        </w:rPr>
      </w:pPr>
      <w:r w:rsidRPr="00543F9D">
        <w:t>Засвоїти прийоми обробки одновимірних і двовимірних динамічних масивів і набути навиків розробки на С++ програм для обробки динамічних масивів за допомогою методів структурного програмування</w:t>
      </w:r>
      <w:r w:rsidRPr="007D09DB">
        <w:rPr>
          <w:lang w:val="en-US"/>
        </w:rPr>
        <w:t>.</w:t>
      </w:r>
    </w:p>
    <w:p w14:paraId="5DC08CFB" w14:textId="1C82FC7C" w:rsidR="00C3270A" w:rsidRDefault="00C3270A" w:rsidP="00DC5C30">
      <w:pPr>
        <w:pStyle w:val="1Header"/>
      </w:pPr>
      <w:r>
        <w:t>Варіант 8. Задача 1.</w:t>
      </w:r>
    </w:p>
    <w:p w14:paraId="3EED6874" w14:textId="77777777" w:rsidR="00DC5C30" w:rsidRDefault="00C3270A" w:rsidP="00C3270A">
      <w:pPr>
        <w:pStyle w:val="1Header"/>
        <w:rPr>
          <w:lang w:val="en-US"/>
        </w:rPr>
      </w:pPr>
      <w:r>
        <w:t xml:space="preserve">Умова: </w:t>
      </w:r>
    </w:p>
    <w:p w14:paraId="775EA09F" w14:textId="77777777" w:rsidR="00543F9D" w:rsidRPr="00543F9D" w:rsidRDefault="00543F9D" w:rsidP="00543F9D">
      <w:pPr>
        <w:pStyle w:val="1Normal"/>
      </w:pPr>
      <w:r w:rsidRPr="00543F9D">
        <w:t>Розробити набір функцій для роботи з одновимірними динамічними масивами, який обов’язково повинен включати наступні функції:</w:t>
      </w:r>
    </w:p>
    <w:p w14:paraId="41085BA6" w14:textId="44DC4D77" w:rsidR="00543F9D" w:rsidRPr="00543F9D" w:rsidRDefault="00543F9D" w:rsidP="00543F9D">
      <w:pPr>
        <w:pStyle w:val="1Normal"/>
        <w:numPr>
          <w:ilvl w:val="0"/>
          <w:numId w:val="15"/>
        </w:numPr>
        <w:ind w:left="1281" w:hanging="357"/>
        <w:contextualSpacing/>
      </w:pPr>
      <w:r w:rsidRPr="00543F9D">
        <w:t>створення динамічного масиву;</w:t>
      </w:r>
    </w:p>
    <w:p w14:paraId="78B0CAA4" w14:textId="0916D188" w:rsidR="00543F9D" w:rsidRPr="00543F9D" w:rsidRDefault="00543F9D" w:rsidP="00543F9D">
      <w:pPr>
        <w:pStyle w:val="1Normal"/>
        <w:numPr>
          <w:ilvl w:val="0"/>
          <w:numId w:val="15"/>
        </w:numPr>
        <w:ind w:left="1281" w:hanging="357"/>
        <w:contextualSpacing/>
      </w:pPr>
      <w:r w:rsidRPr="00543F9D">
        <w:t>заповнення динамічного масиву;</w:t>
      </w:r>
    </w:p>
    <w:p w14:paraId="063E11E4" w14:textId="3CBFA54D" w:rsidR="00543F9D" w:rsidRPr="00543F9D" w:rsidRDefault="00543F9D" w:rsidP="00543F9D">
      <w:pPr>
        <w:pStyle w:val="1Normal"/>
        <w:numPr>
          <w:ilvl w:val="0"/>
          <w:numId w:val="15"/>
        </w:numPr>
        <w:ind w:left="1281" w:hanging="357"/>
        <w:contextualSpacing/>
      </w:pPr>
      <w:r w:rsidRPr="00543F9D">
        <w:t>виведення масиву;</w:t>
      </w:r>
    </w:p>
    <w:p w14:paraId="59D41011" w14:textId="51539657" w:rsidR="00543F9D" w:rsidRPr="00543F9D" w:rsidRDefault="00543F9D" w:rsidP="00543F9D">
      <w:pPr>
        <w:pStyle w:val="1Normal"/>
        <w:numPr>
          <w:ilvl w:val="0"/>
          <w:numId w:val="15"/>
        </w:numPr>
        <w:ind w:left="1281" w:hanging="357"/>
        <w:contextualSpacing/>
      </w:pPr>
      <w:r w:rsidRPr="00543F9D">
        <w:t>очищення масиву;</w:t>
      </w:r>
    </w:p>
    <w:p w14:paraId="3F9E6EB0" w14:textId="02AAA390" w:rsidR="00543F9D" w:rsidRPr="00543F9D" w:rsidRDefault="00543F9D" w:rsidP="00543F9D">
      <w:pPr>
        <w:pStyle w:val="1Normal"/>
        <w:numPr>
          <w:ilvl w:val="0"/>
          <w:numId w:val="15"/>
        </w:numPr>
        <w:ind w:left="1281" w:hanging="357"/>
        <w:contextualSpacing/>
      </w:pPr>
      <w:r w:rsidRPr="00543F9D">
        <w:t>визначення мінімального значення масиву;</w:t>
      </w:r>
    </w:p>
    <w:p w14:paraId="4538F0F6" w14:textId="6A9BAA35" w:rsidR="00543F9D" w:rsidRPr="00543F9D" w:rsidRDefault="00543F9D" w:rsidP="00543F9D">
      <w:pPr>
        <w:pStyle w:val="1Normal"/>
        <w:numPr>
          <w:ilvl w:val="0"/>
          <w:numId w:val="15"/>
        </w:numPr>
        <w:ind w:left="1281" w:hanging="357"/>
        <w:contextualSpacing/>
      </w:pPr>
      <w:r w:rsidRPr="00543F9D">
        <w:t>визначення максимального значення масиву;</w:t>
      </w:r>
    </w:p>
    <w:p w14:paraId="4DC8A9BB" w14:textId="19F7047D" w:rsidR="00543F9D" w:rsidRPr="00543F9D" w:rsidRDefault="00543F9D" w:rsidP="00543F9D">
      <w:pPr>
        <w:pStyle w:val="1Normal"/>
        <w:numPr>
          <w:ilvl w:val="0"/>
          <w:numId w:val="15"/>
        </w:numPr>
        <w:ind w:left="1281" w:hanging="357"/>
        <w:contextualSpacing/>
      </w:pPr>
      <w:r w:rsidRPr="00543F9D">
        <w:t>визнач</w:t>
      </w:r>
      <w:r w:rsidR="00BC2879">
        <w:rPr>
          <w:lang w:val="en-US"/>
        </w:rPr>
        <w:tab/>
      </w:r>
      <w:r w:rsidRPr="00543F9D">
        <w:t>ення середнього арифметичного значення масиву;</w:t>
      </w:r>
    </w:p>
    <w:p w14:paraId="34CCF9DE" w14:textId="20C8BA6F" w:rsidR="00C3270A" w:rsidRPr="00543F9D" w:rsidRDefault="00543F9D" w:rsidP="00543F9D">
      <w:pPr>
        <w:pStyle w:val="1Normal"/>
        <w:numPr>
          <w:ilvl w:val="0"/>
          <w:numId w:val="15"/>
        </w:numPr>
        <w:ind w:left="1281" w:hanging="357"/>
        <w:contextualSpacing/>
      </w:pPr>
      <w:r w:rsidRPr="00543F9D">
        <w:t>створення нового масиву, який містить всі від’ємні його елементи;</w:t>
      </w:r>
    </w:p>
    <w:p w14:paraId="6E68E5A6" w14:textId="21959BAA" w:rsidR="00543F9D" w:rsidRPr="00543F9D" w:rsidRDefault="00543F9D" w:rsidP="00543F9D">
      <w:pPr>
        <w:pStyle w:val="1Normal"/>
        <w:contextualSpacing/>
      </w:pPr>
      <w:r w:rsidRPr="002E2134">
        <w:t>8.</w:t>
      </w:r>
      <w:r w:rsidRPr="00543F9D">
        <w:t xml:space="preserve"> Розробити функцію, яка створює новий масив з середніх арифметичних значень всіх від’ємних елементів кожного стовпця з даного динамічного масиву.</w:t>
      </w:r>
    </w:p>
    <w:p w14:paraId="369A7751" w14:textId="77777777" w:rsidR="00765DFE" w:rsidRPr="00D131C8" w:rsidRDefault="00765DFE" w:rsidP="00C14ABF">
      <w:pPr>
        <w:pStyle w:val="1Header"/>
      </w:pPr>
      <w:r w:rsidRPr="00D026C2">
        <w:t>Формалізація задачі</w:t>
      </w:r>
      <w:r w:rsidR="00D131C8">
        <w:t>:</w:t>
      </w:r>
    </w:p>
    <w:p w14:paraId="7F1A6C36" w14:textId="10E08A18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1) </w:t>
      </w:r>
      <w:r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main():</w:t>
      </w:r>
    </w:p>
    <w:p w14:paraId="33B65612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розмір масиву n; вибір користувача з меню (0–7);</w:t>
      </w:r>
    </w:p>
    <w:p w14:paraId="7510AD27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виконання відповідної дії (вивід масиву, максимум, мінімум, середнє, індекси max/min, від’ємні числа);</w:t>
      </w:r>
    </w:p>
    <w:p w14:paraId="1BCFAF5A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 для розміру, лічильників і вибору меню; int* для динамічного масиву; double для середнього арифметичного;</w:t>
      </w:r>
    </w:p>
    <w:p w14:paraId="114DC86B" w14:textId="150BB00D" w:rsidR="007A2F3E" w:rsidRPr="007A2F3E" w:rsidRDefault="007A2F3E" w:rsidP="007B19C7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роботу всіх пунктів меню та коректне видалення динамічного масиву.</w:t>
      </w:r>
    </w:p>
    <w:p w14:paraId="700E74FA" w14:textId="2786C3F8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2)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menu():</w:t>
      </w:r>
    </w:p>
    <w:p w14:paraId="75AA9F4A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користувацький ввід для вибору пункту меню;</w:t>
      </w:r>
    </w:p>
    <w:p w14:paraId="2DADDF7B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число k — вибраний пункт меню;</w:t>
      </w:r>
    </w:p>
    <w:p w14:paraId="0263466E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int;</w:t>
      </w:r>
    </w:p>
    <w:p w14:paraId="47713B03" w14:textId="7E114D46" w:rsidR="007A2F3E" w:rsidRPr="007A2F3E" w:rsidRDefault="007A2F3E" w:rsidP="007B19C7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коректність введення всіх варіантів меню.</w:t>
      </w:r>
    </w:p>
    <w:p w14:paraId="1C4B2E6F" w14:textId="2E83F9F0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3)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create_arr(int n):</w:t>
      </w:r>
    </w:p>
    <w:p w14:paraId="0B41244E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розмір масиву n;</w:t>
      </w:r>
    </w:p>
    <w:p w14:paraId="5D1A7EDA" w14:textId="64DB217F" w:rsidR="007B19C7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покажчик на новий динамічний масив int[n];</w:t>
      </w:r>
    </w:p>
    <w:p w14:paraId="45A0F9F3" w14:textId="77777777" w:rsidR="007B19C7" w:rsidRDefault="007B19C7">
      <w:pPr>
        <w:rPr>
          <w:rFonts w:ascii="Times New Roman" w:hAnsi="Times New Roman"/>
          <w:i/>
          <w:iCs/>
          <w:sz w:val="28"/>
        </w:rPr>
      </w:pPr>
      <w:r>
        <w:rPr>
          <w:b/>
          <w:bCs/>
          <w:i/>
          <w:iCs/>
        </w:rPr>
        <w:br w:type="page"/>
      </w:r>
    </w:p>
    <w:p w14:paraId="5C816C14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lastRenderedPageBreak/>
        <w:t>3) Типи даних: int*, int;</w:t>
      </w:r>
    </w:p>
    <w:p w14:paraId="6C1C10E8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виділення пам’яті та коректність створення масиву.</w:t>
      </w:r>
    </w:p>
    <w:p w14:paraId="1A33E459" w14:textId="72F6323C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4)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del_arr(int*&amp; arr):</w:t>
      </w:r>
    </w:p>
    <w:p w14:paraId="53CBF183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динамічний масив arr;</w:t>
      </w:r>
    </w:p>
    <w:p w14:paraId="51FD1DDC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видалений масив і обнулений покажчик (arr = nullptr);</w:t>
      </w:r>
    </w:p>
    <w:p w14:paraId="766F50A5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int*;</w:t>
      </w:r>
    </w:p>
    <w:p w14:paraId="2775ADF9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видалення масиву та безпечну роботу з nullptr.</w:t>
      </w:r>
    </w:p>
    <w:p w14:paraId="5ABFEDE8" w14:textId="077CF634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5)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init_arr(int* arr, int n):</w:t>
      </w:r>
    </w:p>
    <w:p w14:paraId="1016B3FA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масиву n;</w:t>
      </w:r>
    </w:p>
    <w:p w14:paraId="5203375D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заповнений випадковими числами масив;</w:t>
      </w:r>
    </w:p>
    <w:p w14:paraId="606FD7CE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int;</w:t>
      </w:r>
    </w:p>
    <w:p w14:paraId="3DB6DEB1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перевірити, що всі елементи заповнені числами від -100 до 100.</w:t>
      </w:r>
    </w:p>
    <w:p w14:paraId="662946A2" w14:textId="27D980E2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6)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print_arr(int* arr, int n, const char* title):</w:t>
      </w:r>
    </w:p>
    <w:p w14:paraId="588793C9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масиву n, назва title;</w:t>
      </w:r>
    </w:p>
    <w:p w14:paraId="643D652D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вивід елементів масиву на екран з заголовком;</w:t>
      </w:r>
    </w:p>
    <w:p w14:paraId="225F636A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int, const char*;</w:t>
      </w:r>
    </w:p>
    <w:p w14:paraId="40759AD8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вивід для пустого та заповненого масиву, коректність заголовку.</w:t>
      </w:r>
    </w:p>
    <w:p w14:paraId="081CD082" w14:textId="46AA54F5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7)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Max(int* arr, int n):</w:t>
      </w:r>
    </w:p>
    <w:p w14:paraId="5477D22F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масиву n;</w:t>
      </w:r>
    </w:p>
    <w:p w14:paraId="13C72F71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максимальне значення елементів масиву;</w:t>
      </w:r>
    </w:p>
    <w:p w14:paraId="5B73B7C6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int;</w:t>
      </w:r>
    </w:p>
    <w:p w14:paraId="015E09D7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знаходження max для різних наборів чисел.</w:t>
      </w:r>
    </w:p>
    <w:p w14:paraId="5A77A552" w14:textId="3EC19A7A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8)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Min(int* arr, int n):</w:t>
      </w:r>
    </w:p>
    <w:p w14:paraId="3B0E1B7C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масиву n;</w:t>
      </w:r>
    </w:p>
    <w:p w14:paraId="27413A5E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мінімальне значення елементів масиву;</w:t>
      </w:r>
    </w:p>
    <w:p w14:paraId="0C68E538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int;</w:t>
      </w:r>
    </w:p>
    <w:p w14:paraId="2F2E4A3F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знаходження min для різних наборів чисел.</w:t>
      </w:r>
    </w:p>
    <w:p w14:paraId="2AD69FAE" w14:textId="309509E2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9)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max_min_indecies(int* arr, int n, int*&amp; indexMin, int&amp; minCount, int*&amp; indexMax, int&amp; maxCount):</w:t>
      </w:r>
    </w:p>
    <w:p w14:paraId="06B8AB8F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n;</w:t>
      </w:r>
    </w:p>
    <w:p w14:paraId="759A3C27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динамічні масиви indexMax та indexMin з індексами максимумів і мінімумів; кількість maxCount та minCount;</w:t>
      </w:r>
    </w:p>
    <w:p w14:paraId="39028EA4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int, int&amp;;</w:t>
      </w:r>
    </w:p>
    <w:p w14:paraId="322707C4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визначення індексів та кількості елементів для різних масивів.</w:t>
      </w:r>
    </w:p>
    <w:p w14:paraId="23C5388C" w14:textId="4EBD128F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10)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negatives(int* arr, int n, int&amp; negCount):</w:t>
      </w:r>
    </w:p>
    <w:p w14:paraId="60171073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n;</w:t>
      </w:r>
    </w:p>
    <w:p w14:paraId="6FDEF174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динамічний масив із від’ємними числами; кількість від’ємних чисел negCount;</w:t>
      </w:r>
    </w:p>
    <w:p w14:paraId="56E1DBA3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int, int&amp;;</w:t>
      </w:r>
    </w:p>
    <w:p w14:paraId="31B3D6A8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lastRenderedPageBreak/>
        <w:t>4) Тестування: перевірити коректне виділення всіх від’ємних елементів і правильне підрахування negCount.</w:t>
      </w:r>
    </w:p>
    <w:p w14:paraId="0DB542FF" w14:textId="62B271E4" w:rsidR="007A2F3E" w:rsidRPr="007A2F3E" w:rsidRDefault="007A2F3E" w:rsidP="007A2F3E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11) </w:t>
      </w:r>
      <w:r w:rsidR="00402DF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Ф</w:t>
      </w: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ункція avr(int* arr, int n):</w:t>
      </w:r>
    </w:p>
    <w:p w14:paraId="7DD7DB7E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n;</w:t>
      </w:r>
    </w:p>
    <w:p w14:paraId="5D0C6D14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середнє арифметичне значення елементів масиву;</w:t>
      </w:r>
    </w:p>
    <w:p w14:paraId="40C17F4B" w14:textId="77777777" w:rsidR="007A2F3E" w:rsidRP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int, double;</w:t>
      </w:r>
    </w:p>
    <w:p w14:paraId="0FE66B8A" w14:textId="77777777" w:rsidR="007A2F3E" w:rsidRDefault="007A2F3E" w:rsidP="007A2F3E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A2F3E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обчислення середнього для різних масивів.</w:t>
      </w:r>
    </w:p>
    <w:p w14:paraId="148A06E9" w14:textId="09DEE537" w:rsidR="00DC5C30" w:rsidRDefault="00173CF4" w:rsidP="007A2F3E">
      <w:pPr>
        <w:pStyle w:val="1Header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597D237" wp14:editId="3499266E">
            <wp:simplePos x="0" y="0"/>
            <wp:positionH relativeFrom="column">
              <wp:posOffset>3685344</wp:posOffset>
            </wp:positionH>
            <wp:positionV relativeFrom="paragraph">
              <wp:posOffset>3517314</wp:posOffset>
            </wp:positionV>
            <wp:extent cx="1054735" cy="1835785"/>
            <wp:effectExtent l="0" t="0" r="0" b="0"/>
            <wp:wrapThrough wrapText="bothSides">
              <wp:wrapPolygon edited="0">
                <wp:start x="0" y="0"/>
                <wp:lineTo x="0" y="21294"/>
                <wp:lineTo x="21067" y="21294"/>
                <wp:lineTo x="21067" y="0"/>
                <wp:lineTo x="0" y="0"/>
              </wp:wrapPolygon>
            </wp:wrapThrough>
            <wp:docPr id="174209076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90765" name="Picture 17420907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0E910C2" wp14:editId="54AFA315">
            <wp:simplePos x="0" y="0"/>
            <wp:positionH relativeFrom="column">
              <wp:posOffset>5045026</wp:posOffset>
            </wp:positionH>
            <wp:positionV relativeFrom="paragraph">
              <wp:posOffset>3429147</wp:posOffset>
            </wp:positionV>
            <wp:extent cx="1069340" cy="1861185"/>
            <wp:effectExtent l="0" t="0" r="0" b="5715"/>
            <wp:wrapThrough wrapText="bothSides">
              <wp:wrapPolygon edited="0">
                <wp:start x="0" y="0"/>
                <wp:lineTo x="0" y="21445"/>
                <wp:lineTo x="21164" y="21445"/>
                <wp:lineTo x="21164" y="0"/>
                <wp:lineTo x="0" y="0"/>
              </wp:wrapPolygon>
            </wp:wrapThrough>
            <wp:docPr id="14047982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9829" name="Picture 1404798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9EC7539" wp14:editId="06DB7A71">
            <wp:simplePos x="0" y="0"/>
            <wp:positionH relativeFrom="column">
              <wp:posOffset>27940</wp:posOffset>
            </wp:positionH>
            <wp:positionV relativeFrom="paragraph">
              <wp:posOffset>3376930</wp:posOffset>
            </wp:positionV>
            <wp:extent cx="1729740" cy="4319905"/>
            <wp:effectExtent l="0" t="0" r="3810" b="4445"/>
            <wp:wrapTight wrapText="bothSides">
              <wp:wrapPolygon edited="0">
                <wp:start x="0" y="0"/>
                <wp:lineTo x="0" y="21527"/>
                <wp:lineTo x="21410" y="21527"/>
                <wp:lineTo x="21410" y="0"/>
                <wp:lineTo x="0" y="0"/>
              </wp:wrapPolygon>
            </wp:wrapTight>
            <wp:docPr id="3212028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284" name="Picture 321202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6E8D">
        <w:t>А</w:t>
      </w:r>
      <w:r w:rsidR="00DC5C30">
        <w:t>лгоритм:</w:t>
      </w:r>
    </w:p>
    <w:p w14:paraId="0E37C561" w14:textId="37537706" w:rsidR="00DC5C30" w:rsidRPr="00DC5C30" w:rsidRDefault="00173CF4" w:rsidP="00DC5C30">
      <w:pPr>
        <w:pStyle w:val="1Normal"/>
      </w:pPr>
      <w:r>
        <w:rPr>
          <w:noProof/>
          <w14:ligatures w14:val="standardContextual"/>
        </w:rPr>
        <w:drawing>
          <wp:inline distT="0" distB="0" distL="0" distR="0" wp14:anchorId="1809E225" wp14:editId="74A20760">
            <wp:extent cx="1676400" cy="2124075"/>
            <wp:effectExtent l="0" t="0" r="0" b="9525"/>
            <wp:docPr id="102608644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86440" name="Picture 1026086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DBC554F" wp14:editId="6DE856F2">
            <wp:simplePos x="0" y="0"/>
            <wp:positionH relativeFrom="column">
              <wp:posOffset>2184400</wp:posOffset>
            </wp:positionH>
            <wp:positionV relativeFrom="paragraph">
              <wp:posOffset>3359785</wp:posOffset>
            </wp:positionV>
            <wp:extent cx="1390650" cy="4149725"/>
            <wp:effectExtent l="0" t="0" r="0" b="3175"/>
            <wp:wrapThrough wrapText="bothSides">
              <wp:wrapPolygon edited="0">
                <wp:start x="0" y="0"/>
                <wp:lineTo x="0" y="21517"/>
                <wp:lineTo x="21304" y="21517"/>
                <wp:lineTo x="21304" y="0"/>
                <wp:lineTo x="0" y="0"/>
              </wp:wrapPolygon>
            </wp:wrapThrough>
            <wp:docPr id="147017365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3652" name="Picture 14701736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134">
        <w:rPr>
          <w:noProof/>
        </w:rPr>
        <w:drawing>
          <wp:anchor distT="0" distB="0" distL="114300" distR="114300" simplePos="0" relativeHeight="251658240" behindDoc="0" locked="0" layoutInCell="1" allowOverlap="1" wp14:anchorId="023C54CC" wp14:editId="0A872DC1">
            <wp:simplePos x="0" y="0"/>
            <wp:positionH relativeFrom="column">
              <wp:posOffset>15875</wp:posOffset>
            </wp:positionH>
            <wp:positionV relativeFrom="paragraph">
              <wp:posOffset>635</wp:posOffset>
            </wp:positionV>
            <wp:extent cx="6289040" cy="3287395"/>
            <wp:effectExtent l="0" t="0" r="0" b="8255"/>
            <wp:wrapTopAndBottom/>
            <wp:docPr id="38971229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A7763" w14:textId="635FBA71" w:rsidR="00173CF4" w:rsidRDefault="00154C6B" w:rsidP="00173CF4">
      <w:pPr>
        <w:pStyle w:val="1Normal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51EDCF7" wp14:editId="20F6D876">
            <wp:simplePos x="0" y="0"/>
            <wp:positionH relativeFrom="column">
              <wp:posOffset>1818640</wp:posOffset>
            </wp:positionH>
            <wp:positionV relativeFrom="paragraph">
              <wp:posOffset>2280285</wp:posOffset>
            </wp:positionV>
            <wp:extent cx="1816100" cy="7158355"/>
            <wp:effectExtent l="0" t="0" r="0" b="4445"/>
            <wp:wrapTopAndBottom/>
            <wp:docPr id="203135162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715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3CF4"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660A6" wp14:editId="75C7F658">
                <wp:simplePos x="0" y="0"/>
                <wp:positionH relativeFrom="column">
                  <wp:posOffset>1888824</wp:posOffset>
                </wp:positionH>
                <wp:positionV relativeFrom="paragraph">
                  <wp:posOffset>1358532</wp:posOffset>
                </wp:positionV>
                <wp:extent cx="144379" cy="104274"/>
                <wp:effectExtent l="0" t="0" r="27305" b="10160"/>
                <wp:wrapNone/>
                <wp:docPr id="754914449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79" cy="1042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45D5F" id="Rectangle 78" o:spid="_x0000_s1026" style="position:absolute;margin-left:148.75pt;margin-top:106.95pt;width:11.35pt;height: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173CF4">
        <w:rPr>
          <w:noProof/>
          <w:lang w:val="en-US"/>
          <w14:ligatures w14:val="standardContextual"/>
        </w:rPr>
        <w:drawing>
          <wp:inline distT="0" distB="0" distL="0" distR="0" wp14:anchorId="0BD04CFC" wp14:editId="110BA51F">
            <wp:extent cx="1395900" cy="2221524"/>
            <wp:effectExtent l="0" t="0" r="0" b="7620"/>
            <wp:docPr id="26629678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6781" name="Picture 2662967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927" cy="22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CF4" w:rsidRPr="00173CF4">
        <w:rPr>
          <w:noProof/>
          <w:lang w:val="en-US"/>
        </w:rPr>
        <w:drawing>
          <wp:inline distT="0" distB="0" distL="0" distR="0" wp14:anchorId="7AE5ACB6" wp14:editId="581FB654">
            <wp:extent cx="929721" cy="1173582"/>
            <wp:effectExtent l="0" t="0" r="3810" b="7620"/>
            <wp:docPr id="11345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7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8AB97" wp14:editId="0E891D53">
            <wp:extent cx="1046480" cy="1351280"/>
            <wp:effectExtent l="0" t="0" r="1270" b="1270"/>
            <wp:docPr id="83730238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48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EC51A" wp14:editId="68855930">
            <wp:extent cx="1772920" cy="1544320"/>
            <wp:effectExtent l="0" t="0" r="0" b="0"/>
            <wp:docPr id="195193148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BDE94" w14:textId="67734853" w:rsidR="00DC5C30" w:rsidRPr="00825884" w:rsidRDefault="00C621DA" w:rsidP="00DC5C30">
      <w:pPr>
        <w:pStyle w:val="1Header"/>
      </w:pPr>
      <w:r w:rsidRPr="00EB4B2D">
        <w:lastRenderedPageBreak/>
        <w:t>Код:</w:t>
      </w:r>
    </w:p>
    <w:p w14:paraId="0D3259A8" w14:textId="1FAA6DE0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5FA631E9" w14:textId="13EF5441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&lt;cstdlib&gt;</w:t>
      </w:r>
    </w:p>
    <w:p w14:paraId="05D5941C" w14:textId="00A2455E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&lt;ctime&gt;</w:t>
      </w:r>
    </w:p>
    <w:p w14:paraId="6D9FAF31" w14:textId="4627BDE2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2210CD69" w14:textId="1C406142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9A4EA1E" w14:textId="0ADBDD90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46B66AD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F2DDAA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D2B028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negatives(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60BD8AA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F83EED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36D818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B0FA57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menu();</w:t>
      </w:r>
    </w:p>
    <w:p w14:paraId="024C66C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80FCD3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1417B0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81A5CB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662CA4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6F675F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max_min_indecies(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81911D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4CF833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7EA6BD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14:paraId="3738D9A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B0373E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SetConsoleOutputCP(1251);</w:t>
      </w:r>
    </w:p>
    <w:p w14:paraId="6E82254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srand(time(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));</w:t>
      </w:r>
    </w:p>
    <w:p w14:paraId="11DD161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9A66A8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 = 0, minCount, maxCount, negCount, b = 1;</w:t>
      </w:r>
    </w:p>
    <w:p w14:paraId="3051403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*arr, *indexMax, *indexMin, *neg;</w:t>
      </w:r>
    </w:p>
    <w:p w14:paraId="3818636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1AAA4AD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(n &lt; 1)</w:t>
      </w:r>
    </w:p>
    <w:p w14:paraId="1205436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EF80D4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розмiр масиву (мінімум 1):"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D22397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6503F1A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635BA3C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arr = create_arr(n);</w:t>
      </w:r>
    </w:p>
    <w:p w14:paraId="4DA72E5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init_arr(arr, n);</w:t>
      </w:r>
    </w:p>
    <w:p w14:paraId="21AA5F2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01246C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7832C6D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14:paraId="4F0311E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43D3999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27B9518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 = 0;</w:t>
      </w:r>
    </w:p>
    <w:p w14:paraId="0B78E5E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817DA0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061430F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init_arr(arr, n);</w:t>
      </w:r>
    </w:p>
    <w:p w14:paraId="4FA70ED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6F1B7F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122B080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print_arr(arr, n,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"Масив"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7DF95B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780390A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0D193C7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"Максимум:\n"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Max(arr, n);</w:t>
      </w:r>
    </w:p>
    <w:p w14:paraId="1C31FA4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45C179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1C02D25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"Мінімум:\n"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Min(arr, n);</w:t>
      </w:r>
    </w:p>
    <w:p w14:paraId="334CAB4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F5286F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5:</w:t>
      </w:r>
    </w:p>
    <w:p w14:paraId="3C0FE3CE" w14:textId="6D3C56B8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cout</w:t>
      </w:r>
      <w:r w:rsidR="00A61D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="00636B14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 w:rsidR="00636B1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 w:rsidR="00636B14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 w:rsidR="00636B1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</w:t>
      </w:r>
      <w:r w:rsidR="00636B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"Середнє значення:\n"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 w:rsidR="00636B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avr(arr, n);</w:t>
      </w:r>
    </w:p>
    <w:p w14:paraId="48A3334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7F2CB5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6:</w:t>
      </w:r>
    </w:p>
    <w:p w14:paraId="786E8F7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max_min_indecies(arr, n, indexMin, minCount, indexMax, maxCount);</w:t>
      </w:r>
    </w:p>
    <w:p w14:paraId="44825BB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"Максимум:\n"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Max(arr,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580537A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print_arr(indexMax, maxCount,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"Порядкові номери максимумів"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B34AFA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"Мінімум:\n"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Min(arr, n)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0F44478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print_arr(indexMin, minCount,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"Порядкові номери максимумів"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979E5E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del_arr(indexMax);</w:t>
      </w:r>
    </w:p>
    <w:p w14:paraId="6475CE8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del_arr(indexMin);</w:t>
      </w:r>
    </w:p>
    <w:p w14:paraId="1680AAF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12BC01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7:</w:t>
      </w:r>
    </w:p>
    <w:p w14:paraId="6674FD9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neg = negatives(arr, n, negCount);</w:t>
      </w:r>
    </w:p>
    <w:p w14:paraId="3131250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print_arr(neg, negCount,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"Від'ємні"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567617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del_arr(neg);</w:t>
      </w:r>
    </w:p>
    <w:p w14:paraId="2A12710A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087549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02C4008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"Неправильний варіант!\n"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4557B0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5CE38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C90AC4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52EB0A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del_arr(arr);</w:t>
      </w:r>
    </w:p>
    <w:p w14:paraId="5B3CF19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C0CA9F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CE10B2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00748C6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23B846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1053C26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"\n1 - Заповнити масив знову\n"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855E45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Вивести масив\n"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225A38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Максимальне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900347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Мінімальне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E95D5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Середнє арифм.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EAEE7F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Індекси Max та Min\n"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704BC6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"7 - Від'ємні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BBC899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Вихiд\n"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AF66AD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вибiр:"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1A6CF0E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606295F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41214DC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5B2761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A69D25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8B6EFA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D13CAC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0B57259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arr;</w:t>
      </w:r>
    </w:p>
    <w:p w14:paraId="2949B78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C13375A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83F21B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8FDD8F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D78D03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ED7F9E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E9B412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51E4E9A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6BA4C0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403797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457AAA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323B0CD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 rand() % 201 - 100;</w:t>
      </w:r>
    </w:p>
    <w:p w14:paraId="1E680F6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92311C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16E87D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85F117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22CBBB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92B61D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1055F5B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CC10BC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4EDD35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2D2A39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5DA23DA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C9E602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2DB78A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[0];</w:t>
      </w:r>
    </w:p>
    <w:p w14:paraId="68B1941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F8BDB6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(max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[i])</w:t>
      </w:r>
    </w:p>
    <w:p w14:paraId="336CC11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max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6E38F5C2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max;</w:t>
      </w:r>
    </w:p>
    <w:p w14:paraId="1A39023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8170A2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6EDD5B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lastRenderedPageBreak/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D2C628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ACCFD2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[0];</w:t>
      </w:r>
    </w:p>
    <w:p w14:paraId="4519BEA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07B2F61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(min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[i])</w:t>
      </w:r>
    </w:p>
    <w:p w14:paraId="779699E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679B27C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min;</w:t>
      </w:r>
    </w:p>
    <w:p w14:paraId="4652F17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7061DB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0AF249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max_min_indecies(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A1B7B5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B5875B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maxNum = Max(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), minNum = Min(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), mi = 0, ma = 0;</w:t>
      </w:r>
    </w:p>
    <w:p w14:paraId="7BA848D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0,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0;</w:t>
      </w:r>
    </w:p>
    <w:p w14:paraId="01FF40C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8645EF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D9C19AC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891DA90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== maxNum)</w:t>
      </w:r>
    </w:p>
    <w:p w14:paraId="3E7AA28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++;</w:t>
      </w:r>
    </w:p>
    <w:p w14:paraId="01BAC5B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== minNum)</w:t>
      </w:r>
    </w:p>
    <w:p w14:paraId="753F52F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++;</w:t>
      </w:r>
    </w:p>
    <w:p w14:paraId="195FDAD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0D5BC26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43E924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create_arr(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maxCount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F7EC752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create_arr(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minCount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DB1759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BF93C2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4384BE3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== maxNum)</w:t>
      </w:r>
    </w:p>
    <w:p w14:paraId="56812F7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[ma++] = i + 1;</w:t>
      </w:r>
    </w:p>
    <w:p w14:paraId="35070E59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== minNum) </w:t>
      </w:r>
    </w:p>
    <w:p w14:paraId="6ABE3A8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indexMin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[mi++] = i + 1;</w:t>
      </w:r>
    </w:p>
    <w:p w14:paraId="1ED94BB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113A045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9C66B0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C04E66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negatives(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308B93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0B74A9A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neg, ng = 0;</w:t>
      </w:r>
    </w:p>
    <w:p w14:paraId="02B5D01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0;</w:t>
      </w:r>
    </w:p>
    <w:p w14:paraId="13FCA32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5E0CBE4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&lt; 0)</w:t>
      </w:r>
    </w:p>
    <w:p w14:paraId="29EBAA57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++;</w:t>
      </w:r>
    </w:p>
    <w:p w14:paraId="50F2A69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7ECF62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neg = create_arr(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8ABD1B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29A39D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51AADD4D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&lt; 0)</w:t>
      </w:r>
    </w:p>
    <w:p w14:paraId="22F8C32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neg[ng++]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3C6312B2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FD10F9B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neg;</w:t>
      </w:r>
    </w:p>
    <w:p w14:paraId="5250781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41BC87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8E693AF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0BC969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DE9D58E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 = 0;</w:t>
      </w:r>
    </w:p>
    <w:p w14:paraId="5EB27323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EF7FBA6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0A7E0BC4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avr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20960671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avr /=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681E548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045D8E5" w14:textId="77777777" w:rsidR="00D2211C" w:rsidRDefault="00D2211C" w:rsidP="00D221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avr;</w:t>
      </w:r>
    </w:p>
    <w:p w14:paraId="52B67A0E" w14:textId="029E8596" w:rsidR="00445941" w:rsidRDefault="00D2211C" w:rsidP="00D2211C">
      <w:pPr>
        <w:pStyle w:val="1Code"/>
        <w:rPr>
          <w:rFonts w:ascii="Cascadia Mono" w:hAnsi="Cascadia Mono" w:cs="Cascadia Mono"/>
          <w:color w:val="000000"/>
          <w:sz w:val="19"/>
          <w:szCs w:val="19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D6FBAD4" w14:textId="1E376380" w:rsidR="00825884" w:rsidRDefault="0082588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lang w:val="ru-RU"/>
        </w:rPr>
        <w:br w:type="page"/>
      </w:r>
    </w:p>
    <w:p w14:paraId="3D753DF5" w14:textId="77777777" w:rsidR="00C621DA" w:rsidRDefault="00C621DA" w:rsidP="00C14ABF">
      <w:pPr>
        <w:pStyle w:val="1Header"/>
      </w:pPr>
      <w:r w:rsidRPr="00EB4B2D">
        <w:lastRenderedPageBreak/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46"/>
        <w:gridCol w:w="5316"/>
        <w:gridCol w:w="3914"/>
      </w:tblGrid>
      <w:tr w:rsidR="00990071" w14:paraId="5F7EB1DE" w14:textId="77777777" w:rsidTr="00056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55D6B5CC" w14:textId="77777777" w:rsidR="00990071" w:rsidRPr="007D32A8" w:rsidRDefault="00990071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316" w:type="dxa"/>
          </w:tcPr>
          <w:p w14:paraId="29092C20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3914" w:type="dxa"/>
          </w:tcPr>
          <w:p w14:paraId="5FEE995F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990071" w14:paraId="56989A47" w14:textId="77777777" w:rsidTr="00056944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A7A821E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316" w:type="dxa"/>
          </w:tcPr>
          <w:p w14:paraId="68DE8506" w14:textId="3E414B70" w:rsidR="00990071" w:rsidRDefault="00825884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588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F7DC0E" wp14:editId="64C1F327">
                  <wp:extent cx="3086367" cy="2514818"/>
                  <wp:effectExtent l="0" t="0" r="0" b="0"/>
                  <wp:docPr id="621887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8876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251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3BA22600" w14:textId="77777777" w:rsidR="005C51AD" w:rsidRPr="00990071" w:rsidRDefault="005C51AD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1" w14:paraId="1D249084" w14:textId="77777777" w:rsidTr="00056944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37636C30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316" w:type="dxa"/>
          </w:tcPr>
          <w:p w14:paraId="7C3A3178" w14:textId="062CEB30" w:rsidR="00990071" w:rsidRPr="003E5D13" w:rsidRDefault="00825884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588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473A8D" wp14:editId="3B9DE9D9">
                  <wp:extent cx="2880610" cy="2644369"/>
                  <wp:effectExtent l="0" t="0" r="0" b="3810"/>
                  <wp:docPr id="2082247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2472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264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5F88C619" w14:textId="5B396F64" w:rsidR="00990071" w:rsidRPr="00990071" w:rsidRDefault="0082588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(77+23+43-78+11+53-83-96+9-29)/10 = -7</w:t>
            </w:r>
          </w:p>
        </w:tc>
      </w:tr>
      <w:tr w:rsidR="00990071" w14:paraId="615B1899" w14:textId="77777777" w:rsidTr="00056944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EC8CCDB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316" w:type="dxa"/>
          </w:tcPr>
          <w:p w14:paraId="1867AA2E" w14:textId="3032DAEF" w:rsidR="00990071" w:rsidRPr="00B707C2" w:rsidRDefault="00825884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588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05E1E9" wp14:editId="3EB86E61">
                  <wp:extent cx="2827265" cy="2674852"/>
                  <wp:effectExtent l="0" t="0" r="0" b="0"/>
                  <wp:docPr id="2117457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575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265" cy="267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05DB5D6D" w14:textId="5730E1A1" w:rsidR="00825884" w:rsidRDefault="0082588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Масив:</w:t>
            </w:r>
          </w:p>
          <w:p w14:paraId="60557559" w14:textId="64A3A9DA" w:rsidR="00825884" w:rsidRDefault="0082588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 23 43 -78</w:t>
            </w:r>
            <w:r w:rsidR="00056944">
              <w:rPr>
                <w:rFonts w:ascii="Times New Roman" w:hAnsi="Times New Roman" w:cs="Times New Roman"/>
                <w:sz w:val="24"/>
                <w:szCs w:val="24"/>
              </w:rPr>
              <w:t xml:space="preserve"> 11 53 -83 -96 9 -29</w:t>
            </w:r>
          </w:p>
          <w:p w14:paraId="471E9570" w14:textId="4F7CE7F4" w:rsidR="00990071" w:rsidRDefault="0082588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Від’ємні:</w:t>
            </w:r>
          </w:p>
          <w:p w14:paraId="5BF8582A" w14:textId="4222E375" w:rsidR="00825884" w:rsidRPr="00825884" w:rsidRDefault="0082588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-78 -83 -96 -29</w:t>
            </w:r>
          </w:p>
        </w:tc>
      </w:tr>
      <w:tr w:rsidR="00825884" w14:paraId="2F11ACBA" w14:textId="77777777" w:rsidTr="00056944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3B622C3F" w14:textId="77777777" w:rsidR="00825884" w:rsidRPr="00577B08" w:rsidRDefault="00825884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316" w:type="dxa"/>
          </w:tcPr>
          <w:p w14:paraId="4048483A" w14:textId="7868236F" w:rsidR="00825884" w:rsidRPr="00825884" w:rsidRDefault="00825884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588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245D59" wp14:editId="641DFB44">
                  <wp:extent cx="2994920" cy="2659610"/>
                  <wp:effectExtent l="0" t="0" r="0" b="7620"/>
                  <wp:docPr id="300887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879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920" cy="26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589880D7" w14:textId="77777777" w:rsidR="0082588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Масив:</w:t>
            </w:r>
          </w:p>
          <w:p w14:paraId="6BA696D5" w14:textId="77777777" w:rsid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32 -22 -44 50 -41 79 19 -95 16 41</w:t>
            </w:r>
          </w:p>
          <w:p w14:paraId="15616433" w14:textId="77777777" w:rsid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Максимум:</w:t>
            </w:r>
          </w:p>
          <w:p w14:paraId="30079CA8" w14:textId="445C020F" w:rsidR="00056944" w:rsidRP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</w:tr>
      <w:tr w:rsidR="00056944" w14:paraId="57B4505D" w14:textId="77777777" w:rsidTr="00056944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4B07017" w14:textId="77777777" w:rsidR="00056944" w:rsidRPr="00577B08" w:rsidRDefault="00056944" w:rsidP="0005694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316" w:type="dxa"/>
          </w:tcPr>
          <w:p w14:paraId="4FC8D708" w14:textId="7A9F2F7A" w:rsidR="00056944" w:rsidRPr="00825884" w:rsidRDefault="00056944" w:rsidP="000569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588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ED44AB" wp14:editId="74703CF1">
                  <wp:extent cx="2827265" cy="2644369"/>
                  <wp:effectExtent l="0" t="0" r="0" b="3810"/>
                  <wp:docPr id="64168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6823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265" cy="264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2418C57E" w14:textId="77777777" w:rsid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Масив:</w:t>
            </w:r>
          </w:p>
          <w:p w14:paraId="655D3DB3" w14:textId="77777777" w:rsid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32 -22 -44 50 -41 79 19 -95 16 41</w:t>
            </w:r>
          </w:p>
          <w:p w14:paraId="4514EE71" w14:textId="1C1A6E6B" w:rsid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Мінімум:</w:t>
            </w:r>
          </w:p>
          <w:p w14:paraId="66EE1BFB" w14:textId="1C9EB4D8" w:rsid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-95</w:t>
            </w:r>
          </w:p>
        </w:tc>
      </w:tr>
      <w:tr w:rsidR="00056944" w14:paraId="132EBC57" w14:textId="77777777" w:rsidTr="00056944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59ADE18D" w14:textId="77777777" w:rsidR="00056944" w:rsidRPr="00577B08" w:rsidRDefault="00056944" w:rsidP="0005694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316" w:type="dxa"/>
          </w:tcPr>
          <w:p w14:paraId="7EB2BBA8" w14:textId="56597981" w:rsidR="00056944" w:rsidRPr="00825884" w:rsidRDefault="00056944" w:rsidP="000569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588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9729EC" wp14:editId="5F301754">
                  <wp:extent cx="3223539" cy="3612193"/>
                  <wp:effectExtent l="0" t="0" r="0" b="7620"/>
                  <wp:docPr id="2038891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8910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539" cy="3612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29D60947" w14:textId="77777777" w:rsid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56944" w14:paraId="177354BF" w14:textId="77777777" w:rsidTr="00056944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3749E2D9" w14:textId="77777777" w:rsidR="00056944" w:rsidRPr="00577B08" w:rsidRDefault="00056944" w:rsidP="0005694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316" w:type="dxa"/>
          </w:tcPr>
          <w:p w14:paraId="28907141" w14:textId="58C6939E" w:rsidR="00056944" w:rsidRPr="00825884" w:rsidRDefault="00056944" w:rsidP="000569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588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1A04B7" wp14:editId="6233C508">
                  <wp:extent cx="3238781" cy="4983912"/>
                  <wp:effectExtent l="0" t="0" r="0" b="7620"/>
                  <wp:docPr id="1647702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70261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81" cy="498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48559CF6" w14:textId="77777777" w:rsidR="00056944" w:rsidRDefault="00056944" w:rsidP="000569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5000910" w14:textId="77777777" w:rsidR="00DF5D50" w:rsidRDefault="00DF5D50" w:rsidP="00DF5D50">
      <w:pPr>
        <w:pStyle w:val="1Header"/>
      </w:pPr>
      <w:r>
        <w:t>Варіант 8. Задача 2.</w:t>
      </w:r>
    </w:p>
    <w:p w14:paraId="4D6888FF" w14:textId="77777777" w:rsidR="00DF5D50" w:rsidRDefault="00DF5D50" w:rsidP="00DF5D50">
      <w:pPr>
        <w:pStyle w:val="1Header"/>
        <w:rPr>
          <w:lang w:val="en-US"/>
        </w:rPr>
      </w:pPr>
      <w:r>
        <w:t xml:space="preserve">Умова: </w:t>
      </w:r>
    </w:p>
    <w:p w14:paraId="65EA2313" w14:textId="77777777" w:rsidR="004869AF" w:rsidRPr="004869AF" w:rsidRDefault="004869AF" w:rsidP="004869AF">
      <w:pPr>
        <w:pStyle w:val="1Normal"/>
      </w:pPr>
      <w:r w:rsidRPr="004869AF">
        <w:t>Розробити набір функцій для роботи з двовимірними динамічними масивами, який обов’язково повинен включати наступні функції:</w:t>
      </w:r>
    </w:p>
    <w:p w14:paraId="45BB443E" w14:textId="1D8FBD8C" w:rsidR="004869AF" w:rsidRPr="004869AF" w:rsidRDefault="004869AF" w:rsidP="004869AF">
      <w:pPr>
        <w:pStyle w:val="1Normal"/>
        <w:numPr>
          <w:ilvl w:val="0"/>
          <w:numId w:val="18"/>
        </w:numPr>
        <w:ind w:left="924" w:hanging="357"/>
        <w:contextualSpacing/>
      </w:pPr>
      <w:r w:rsidRPr="004869AF">
        <w:t>створення динамічного масиву;</w:t>
      </w:r>
    </w:p>
    <w:p w14:paraId="781F0070" w14:textId="098E8823" w:rsidR="004869AF" w:rsidRPr="004869AF" w:rsidRDefault="004869AF" w:rsidP="004869AF">
      <w:pPr>
        <w:pStyle w:val="1Normal"/>
        <w:numPr>
          <w:ilvl w:val="0"/>
          <w:numId w:val="18"/>
        </w:numPr>
        <w:ind w:left="924" w:hanging="357"/>
        <w:contextualSpacing/>
      </w:pPr>
      <w:r w:rsidRPr="004869AF">
        <w:t>заповнення динамічного масиву;</w:t>
      </w:r>
    </w:p>
    <w:p w14:paraId="12D1328C" w14:textId="3C094DD4" w:rsidR="004869AF" w:rsidRPr="004869AF" w:rsidRDefault="004869AF" w:rsidP="004869AF">
      <w:pPr>
        <w:pStyle w:val="1Normal"/>
        <w:numPr>
          <w:ilvl w:val="0"/>
          <w:numId w:val="18"/>
        </w:numPr>
        <w:ind w:left="924" w:hanging="357"/>
        <w:contextualSpacing/>
      </w:pPr>
      <w:r w:rsidRPr="004869AF">
        <w:t>виведення масиву;</w:t>
      </w:r>
    </w:p>
    <w:p w14:paraId="7B03DC0B" w14:textId="4BFB90D0" w:rsidR="004869AF" w:rsidRPr="004869AF" w:rsidRDefault="004869AF" w:rsidP="004869AF">
      <w:pPr>
        <w:pStyle w:val="1Normal"/>
        <w:numPr>
          <w:ilvl w:val="0"/>
          <w:numId w:val="18"/>
        </w:numPr>
        <w:ind w:left="924" w:hanging="357"/>
        <w:contextualSpacing/>
      </w:pPr>
      <w:r w:rsidRPr="004869AF">
        <w:t>очищення масиву;</w:t>
      </w:r>
    </w:p>
    <w:p w14:paraId="2CF4DD81" w14:textId="0CEF4A64" w:rsidR="004869AF" w:rsidRPr="004869AF" w:rsidRDefault="004869AF" w:rsidP="004869AF">
      <w:pPr>
        <w:pStyle w:val="1Normal"/>
        <w:numPr>
          <w:ilvl w:val="0"/>
          <w:numId w:val="18"/>
        </w:numPr>
        <w:ind w:left="924" w:hanging="357"/>
        <w:contextualSpacing/>
      </w:pPr>
      <w:r w:rsidRPr="004869AF">
        <w:t>визначення мінімального значення масиву;</w:t>
      </w:r>
    </w:p>
    <w:p w14:paraId="2FE98AAA" w14:textId="5305951A" w:rsidR="004869AF" w:rsidRPr="004869AF" w:rsidRDefault="004869AF" w:rsidP="004869AF">
      <w:pPr>
        <w:pStyle w:val="1Normal"/>
        <w:numPr>
          <w:ilvl w:val="0"/>
          <w:numId w:val="18"/>
        </w:numPr>
        <w:ind w:left="924" w:hanging="357"/>
        <w:contextualSpacing/>
      </w:pPr>
      <w:r w:rsidRPr="004869AF">
        <w:t>визначення максимального значення масиву;</w:t>
      </w:r>
    </w:p>
    <w:p w14:paraId="241D88BC" w14:textId="1835D7D2" w:rsidR="004869AF" w:rsidRPr="004869AF" w:rsidRDefault="004869AF" w:rsidP="004869AF">
      <w:pPr>
        <w:pStyle w:val="1Normal"/>
        <w:numPr>
          <w:ilvl w:val="0"/>
          <w:numId w:val="18"/>
        </w:numPr>
        <w:ind w:left="924" w:hanging="357"/>
        <w:contextualSpacing/>
      </w:pPr>
      <w:r w:rsidRPr="004869AF">
        <w:t>визначення середнього арифметичного значення масиву;</w:t>
      </w:r>
    </w:p>
    <w:p w14:paraId="3E5C84D7" w14:textId="64A550CE" w:rsidR="00DF5D50" w:rsidRDefault="004869AF" w:rsidP="004869AF">
      <w:pPr>
        <w:pStyle w:val="1Normal"/>
        <w:numPr>
          <w:ilvl w:val="0"/>
          <w:numId w:val="18"/>
        </w:numPr>
        <w:ind w:left="924" w:hanging="357"/>
        <w:contextualSpacing/>
      </w:pPr>
      <w:r w:rsidRPr="004869AF">
        <w:t>створення нового масиву, який містить всі від’ємні його елементи;</w:t>
      </w:r>
    </w:p>
    <w:p w14:paraId="4303A2A6" w14:textId="2FB7801F" w:rsidR="004869AF" w:rsidRPr="004869AF" w:rsidRDefault="004869AF" w:rsidP="004869AF">
      <w:pPr>
        <w:pStyle w:val="1Normal"/>
      </w:pPr>
      <w:r w:rsidRPr="004869AF">
        <w:t>8. Розробити функцію, яка визначає мінімальне і максимальне значення елементів динамічного масиву та їх порядкі номери.</w:t>
      </w:r>
    </w:p>
    <w:p w14:paraId="7E60FCA6" w14:textId="77777777" w:rsidR="00DF5D50" w:rsidRPr="00D131C8" w:rsidRDefault="00DF5D50" w:rsidP="00DF5D50">
      <w:pPr>
        <w:pStyle w:val="1Header"/>
      </w:pPr>
      <w:r w:rsidRPr="00D026C2">
        <w:t>Формалізація задачі</w:t>
      </w:r>
      <w:r>
        <w:t>:</w:t>
      </w:r>
    </w:p>
    <w:p w14:paraId="0DB02316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1) Функція main(): </w:t>
      </w:r>
    </w:p>
    <w:p w14:paraId="393EAD41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кількість рядків rows і стовпців cols матриці; вибір користувача з меню (0–7);</w:t>
      </w:r>
    </w:p>
    <w:p w14:paraId="34895B2C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lastRenderedPageBreak/>
        <w:t>2) Вихідні дані: виконання відповідної дії (заповнення, вивід матриці, максимум, мінімум, середнє, середнє по стовпцях, від’ємні числа);</w:t>
      </w:r>
    </w:p>
    <w:p w14:paraId="147B888B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3) Типи даних: int, int*, int**, double*, double; </w:t>
      </w:r>
    </w:p>
    <w:p w14:paraId="33AA1448" w14:textId="118CC97B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роботу всіх пунктів меню, коректне виділення та звільнення пам’яті для масивів і матриці.</w:t>
      </w:r>
    </w:p>
    <w:p w14:paraId="1ED8DC9C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2) Функція menu(): </w:t>
      </w:r>
    </w:p>
    <w:p w14:paraId="009406F8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користувацький ввід пункту меню;</w:t>
      </w:r>
    </w:p>
    <w:p w14:paraId="49DC17B5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ціле число k — вибраний пункт меню;</w:t>
      </w:r>
    </w:p>
    <w:p w14:paraId="1B865CC4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int;</w:t>
      </w:r>
    </w:p>
    <w:p w14:paraId="29DC1284" w14:textId="69F891C2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коректність введення всіх варіантів меню.</w:t>
      </w:r>
    </w:p>
    <w:p w14:paraId="7ABF11F0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3) Функція create_arr(int n): </w:t>
      </w:r>
    </w:p>
    <w:p w14:paraId="0F20290A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розмір масиву n;</w:t>
      </w:r>
    </w:p>
    <w:p w14:paraId="5FD31A0E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покажчик на новий динамічний масив int[n];</w:t>
      </w:r>
    </w:p>
    <w:p w14:paraId="409B787B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int;</w:t>
      </w:r>
    </w:p>
    <w:p w14:paraId="24F6B96C" w14:textId="6268CFCB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виділення пам’яті та коректність створення масиву.</w:t>
      </w:r>
    </w:p>
    <w:p w14:paraId="28342127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4) Функція create_double_arr(int n): </w:t>
      </w:r>
    </w:p>
    <w:p w14:paraId="72E8A27E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розмір масиву n;</w:t>
      </w:r>
    </w:p>
    <w:p w14:paraId="61AEA6FE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покажчик на новий динамічний масив double[n];</w:t>
      </w:r>
    </w:p>
    <w:p w14:paraId="04495BC8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double*, int;</w:t>
      </w:r>
    </w:p>
    <w:p w14:paraId="3B4EE89A" w14:textId="15B1D5EE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виділення пам’яті та коректність створення масиву.</w:t>
      </w:r>
    </w:p>
    <w:p w14:paraId="5D3E1CAF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5) Функція negatives(int** matr, int rows, int cols, int&amp; negCount): </w:t>
      </w:r>
    </w:p>
    <w:p w14:paraId="32DF3D04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матрицю matr, розміри rows і cols;</w:t>
      </w:r>
    </w:p>
    <w:p w14:paraId="39349B52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динамічний масив від’ємних елементів; кількість від’ємних чисел negCount;</w:t>
      </w:r>
    </w:p>
    <w:p w14:paraId="32375C9A" w14:textId="77777777" w:rsidR="00410774" w:rsidRPr="00410774" w:rsidRDefault="00410774" w:rsidP="00410774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int**, int, int&amp;, int*;</w:t>
      </w:r>
    </w:p>
    <w:p w14:paraId="393FCE6E" w14:textId="5F9296D8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підрахунку та виділення всіх від’ємних елементів.</w:t>
      </w:r>
    </w:p>
    <w:p w14:paraId="5FDF2521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6) Функція print_arr(int* arr, int n, const char* title): </w:t>
      </w:r>
    </w:p>
    <w:p w14:paraId="0EA054A8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n, заголовок title;</w:t>
      </w:r>
    </w:p>
    <w:p w14:paraId="37DC7990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вивід елементів масиву на екран;</w:t>
      </w:r>
    </w:p>
    <w:p w14:paraId="20305C8F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int, const char*;</w:t>
      </w:r>
    </w:p>
    <w:p w14:paraId="29EACB1E" w14:textId="203D026B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вивід порожнього та заповненого масиву, коректність заголовку.</w:t>
      </w:r>
    </w:p>
    <w:p w14:paraId="2F7F1198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7) Функція print_double_arr(double* arr, int n, const char* title): </w:t>
      </w:r>
    </w:p>
    <w:p w14:paraId="38D2C9F0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n, заголовок title;</w:t>
      </w:r>
    </w:p>
    <w:p w14:paraId="0999CE3D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вивід елементів масиву на екран з форматуванням до 1 знаку після коми;</w:t>
      </w:r>
    </w:p>
    <w:p w14:paraId="6C89A9AA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double*, int, const char*;</w:t>
      </w:r>
    </w:p>
    <w:p w14:paraId="1A284CBA" w14:textId="12D21359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форматованого виводу для різних значень.</w:t>
      </w:r>
    </w:p>
    <w:p w14:paraId="17143CFC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8) Функція del_arr(int*&amp; arr): </w:t>
      </w:r>
    </w:p>
    <w:p w14:paraId="7E7458F9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динамічний масив arr;</w:t>
      </w:r>
    </w:p>
    <w:p w14:paraId="508648F5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звільнений масив, arr = nullptr;</w:t>
      </w:r>
    </w:p>
    <w:p w14:paraId="4AA9CCA0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int*;</w:t>
      </w:r>
    </w:p>
    <w:p w14:paraId="1C53599B" w14:textId="0021269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lastRenderedPageBreak/>
        <w:t>4) Тестування: перевірити безпечне видалення масиву та присвоєння nullptr.</w:t>
      </w:r>
    </w:p>
    <w:p w14:paraId="44A14D6D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9) Функція del_double_arr(double*&amp; arr): </w:t>
      </w:r>
    </w:p>
    <w:p w14:paraId="7B241853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динамічний масив arr;</w:t>
      </w:r>
    </w:p>
    <w:p w14:paraId="32C61E2A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звільнений масив, arr = nullptr;</w:t>
      </w:r>
    </w:p>
    <w:p w14:paraId="75800E64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double*;</w:t>
      </w:r>
    </w:p>
    <w:p w14:paraId="584FEBD7" w14:textId="23A4B0D8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безпечне видалення масиву та присвоєння nullptr.</w:t>
      </w:r>
    </w:p>
    <w:p w14:paraId="0D1783C1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10) Функція create_matr(int rows, int cols): </w:t>
      </w:r>
    </w:p>
    <w:p w14:paraId="5A264520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кількість рядків rows і стовпців cols;</w:t>
      </w:r>
    </w:p>
    <w:p w14:paraId="0936B771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покажчик на динамічну матрицю int[rows][cols];</w:t>
      </w:r>
    </w:p>
    <w:p w14:paraId="13282339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int**, int;</w:t>
      </w:r>
    </w:p>
    <w:p w14:paraId="65C0D68F" w14:textId="68E4913D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виділення пам’яті для всіх рядків та стовпців.</w:t>
      </w:r>
    </w:p>
    <w:p w14:paraId="31F416A6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11) Функція del_matr(int** matr, int rows): </w:t>
      </w:r>
    </w:p>
    <w:p w14:paraId="7C15AAF4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матрицю matr, кількість рядків rows;</w:t>
      </w:r>
    </w:p>
    <w:p w14:paraId="664C4BDF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звільнена пам’ять матриці, matr = nullptr;</w:t>
      </w:r>
    </w:p>
    <w:p w14:paraId="1807A652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int**;</w:t>
      </w:r>
    </w:p>
    <w:p w14:paraId="083F4ABF" w14:textId="2B0E912F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видалення всіх рядків і матриці.</w:t>
      </w:r>
    </w:p>
    <w:p w14:paraId="7F233C34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12) Функція init_matr(int** matr, int rows, int cols): </w:t>
      </w:r>
    </w:p>
    <w:p w14:paraId="05C98749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матрицю matr, розміри rows і cols;</w:t>
      </w:r>
    </w:p>
    <w:p w14:paraId="1F57C0AE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заповнена випадковими числами матриця (-100…100);</w:t>
      </w:r>
    </w:p>
    <w:p w14:paraId="04879FCB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int**, int;</w:t>
      </w:r>
    </w:p>
    <w:p w14:paraId="2E21CE6F" w14:textId="35A58C92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перевірити, що всі елементи отримали допустимі значення.</w:t>
      </w:r>
    </w:p>
    <w:p w14:paraId="61F950F6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13) Функція print_matr(int** matr, int rows, int cols, const char* title): </w:t>
      </w:r>
    </w:p>
    <w:p w14:paraId="34A3E900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матрицю matr, розміри rows і cols, заголовок title;</w:t>
      </w:r>
    </w:p>
    <w:p w14:paraId="0F2E739A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вивід матриці на екран;</w:t>
      </w:r>
    </w:p>
    <w:p w14:paraId="0415A32E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int**, int, const char*;</w:t>
      </w:r>
    </w:p>
    <w:p w14:paraId="25ABAF63" w14:textId="06318AC6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коректний вивід матриці з різними розмірами та заголовками.</w:t>
      </w:r>
    </w:p>
    <w:p w14:paraId="46742BE0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14) Функція Max(int** matr, int rows, int cols): </w:t>
      </w:r>
    </w:p>
    <w:p w14:paraId="71C41214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матрицю matr, розміри rows і cols;</w:t>
      </w:r>
    </w:p>
    <w:p w14:paraId="09F68414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максимальне значення елементів матриці;</w:t>
      </w:r>
    </w:p>
    <w:p w14:paraId="51359BA7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int**, int;</w:t>
      </w:r>
    </w:p>
    <w:p w14:paraId="121B863D" w14:textId="524D9A9E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знаходження максимального елементу для різних матриць.</w:t>
      </w:r>
    </w:p>
    <w:p w14:paraId="44F98F4D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15) Функція Min(int** matr, int rows, int cols): </w:t>
      </w:r>
    </w:p>
    <w:p w14:paraId="34FB5F34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матрицю matr, розміри rows і cols;</w:t>
      </w:r>
    </w:p>
    <w:p w14:paraId="2A802CC0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мінімальне значення елементів матриці;</w:t>
      </w:r>
    </w:p>
    <w:p w14:paraId="124199F2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int**, int;</w:t>
      </w:r>
    </w:p>
    <w:p w14:paraId="29D217D7" w14:textId="546C1AD1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знаходження мінімального елементу для різних матриць.</w:t>
      </w:r>
    </w:p>
    <w:p w14:paraId="7BE95929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16) Функція avr(int** matr, int rows, int cols): </w:t>
      </w:r>
    </w:p>
    <w:p w14:paraId="420E73BA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матрицю matr, розміри rows і cols;</w:t>
      </w:r>
    </w:p>
    <w:p w14:paraId="3F7A8DE6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середнє арифметичне всіх елементів матриці;</w:t>
      </w:r>
    </w:p>
    <w:p w14:paraId="5BA27689" w14:textId="77777777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int**, int, double;</w:t>
      </w:r>
    </w:p>
    <w:p w14:paraId="5C172A26" w14:textId="00F50FCF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обчислення середнього для різних матриць.</w:t>
      </w:r>
    </w:p>
    <w:p w14:paraId="7FB8D1D7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lastRenderedPageBreak/>
        <w:t xml:space="preserve">17) Функція avr_neg_cols(int** matr, int rows, int cols): </w:t>
      </w:r>
    </w:p>
    <w:p w14:paraId="7057145F" w14:textId="1E740406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матрицю matr, розміри rows і cols;</w:t>
      </w:r>
    </w:p>
    <w:p w14:paraId="57B576AC" w14:textId="3E6A4979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динамічний масив double* із середніми значеннями від’ємних чисел кожного стовпця;</w:t>
      </w:r>
    </w:p>
    <w:p w14:paraId="67968F8E" w14:textId="36531E6F" w:rsidR="00410774" w:rsidRP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int**, int, double*;</w:t>
      </w:r>
    </w:p>
    <w:p w14:paraId="67C799DB" w14:textId="6C0136C0" w:rsidR="00410774" w:rsidRDefault="00410774" w:rsidP="005B2BCD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обчислення середнього по від’ємних числах для стовпців, врахування випадку відсутності від’ємних значень.</w:t>
      </w:r>
    </w:p>
    <w:p w14:paraId="0F1E25CC" w14:textId="4E8D4E00" w:rsidR="00DF5D50" w:rsidRDefault="00DF5D50" w:rsidP="00410774">
      <w:pPr>
        <w:pStyle w:val="1Header"/>
        <w:rPr>
          <w:lang w:val="en-US"/>
        </w:rPr>
      </w:pPr>
      <w:r>
        <w:t>Алгоритм:</w:t>
      </w:r>
    </w:p>
    <w:p w14:paraId="4CD85D3D" w14:textId="520EE6A2" w:rsidR="00604567" w:rsidRPr="00604567" w:rsidRDefault="00607CC3" w:rsidP="00604567">
      <w:pPr>
        <w:pStyle w:val="1Normal"/>
        <w:rPr>
          <w:lang w:val="en-US" w:eastAsia="ru-RU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0673A13F" wp14:editId="5B9F54DB">
            <wp:simplePos x="0" y="0"/>
            <wp:positionH relativeFrom="column">
              <wp:posOffset>-48260</wp:posOffset>
            </wp:positionH>
            <wp:positionV relativeFrom="paragraph">
              <wp:posOffset>224155</wp:posOffset>
            </wp:positionV>
            <wp:extent cx="6337300" cy="2834005"/>
            <wp:effectExtent l="0" t="0" r="6350" b="4445"/>
            <wp:wrapThrough wrapText="bothSides">
              <wp:wrapPolygon edited="0">
                <wp:start x="0" y="0"/>
                <wp:lineTo x="0" y="21489"/>
                <wp:lineTo x="21557" y="21489"/>
                <wp:lineTo x="21557" y="0"/>
                <wp:lineTo x="0" y="0"/>
              </wp:wrapPolygon>
            </wp:wrapThrough>
            <wp:docPr id="72230939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9396" name="Picture 72230939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567">
        <w:rPr>
          <w:noProof/>
          <w:lang w:val="en-US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3E8854" wp14:editId="1A7D9A25">
                <wp:simplePos x="0" y="0"/>
                <wp:positionH relativeFrom="column">
                  <wp:posOffset>567690</wp:posOffset>
                </wp:positionH>
                <wp:positionV relativeFrom="paragraph">
                  <wp:posOffset>652780</wp:posOffset>
                </wp:positionV>
                <wp:extent cx="215900" cy="139700"/>
                <wp:effectExtent l="0" t="0" r="12700" b="12700"/>
                <wp:wrapNone/>
                <wp:docPr id="291094098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97FE8" id="Rectangle 87" o:spid="_x0000_s1026" style="position:absolute;margin-left:44.7pt;margin-top:51.4pt;width:17pt;height:1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" fillcolor="white [3212]" strokecolor="white [3212]" strokeweight="1pt"/>
            </w:pict>
          </mc:Fallback>
        </mc:AlternateContent>
      </w:r>
      <w:r w:rsidR="00604567">
        <w:rPr>
          <w:noProof/>
          <w:lang w:val="en-US" w:eastAsia="ru-RU"/>
          <w14:ligatures w14:val="standardContextual"/>
        </w:rPr>
        <w:drawing>
          <wp:inline distT="0" distB="0" distL="0" distR="0" wp14:anchorId="21F50F59" wp14:editId="4703C268">
            <wp:extent cx="1117600" cy="1555875"/>
            <wp:effectExtent l="0" t="0" r="6350" b="6350"/>
            <wp:docPr id="113761503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5030" name="Picture 113761503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950" cy="15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567">
        <w:rPr>
          <w:noProof/>
          <w:lang w:val="en-US" w:eastAsia="ru-RU"/>
          <w14:ligatures w14:val="standardContextual"/>
        </w:rPr>
        <w:drawing>
          <wp:inline distT="0" distB="0" distL="0" distR="0" wp14:anchorId="231A032B" wp14:editId="60C4DE52">
            <wp:extent cx="1866900" cy="1693427"/>
            <wp:effectExtent l="0" t="0" r="0" b="2540"/>
            <wp:docPr id="49524683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6836" name="Picture 4952468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05" cy="169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3FC">
        <w:rPr>
          <w:noProof/>
          <w14:ligatures w14:val="standardContextual"/>
        </w:rPr>
        <w:drawing>
          <wp:inline distT="0" distB="0" distL="0" distR="0" wp14:anchorId="20B2C53F" wp14:editId="0545C70D">
            <wp:extent cx="1752600" cy="2171700"/>
            <wp:effectExtent l="0" t="0" r="0" b="0"/>
            <wp:docPr id="23156782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7823" name="Picture 2315678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567">
        <w:rPr>
          <w:noProof/>
          <w:lang w:val="en-US" w:eastAsia="ru-RU"/>
          <w14:ligatures w14:val="standardContextual"/>
        </w:rPr>
        <w:drawing>
          <wp:inline distT="0" distB="0" distL="0" distR="0" wp14:anchorId="3A9B94F2" wp14:editId="11F70395">
            <wp:extent cx="1276350" cy="1352550"/>
            <wp:effectExtent l="0" t="0" r="0" b="0"/>
            <wp:docPr id="123249549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95492" name="Picture 123249549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567">
        <w:rPr>
          <w:noProof/>
          <w:lang w:val="en-US" w:eastAsia="ru-RU"/>
          <w14:ligatures w14:val="standardContextual"/>
        </w:rPr>
        <w:drawing>
          <wp:inline distT="0" distB="0" distL="0" distR="0" wp14:anchorId="72882C71" wp14:editId="2DA94773">
            <wp:extent cx="1047750" cy="1352550"/>
            <wp:effectExtent l="0" t="0" r="0" b="0"/>
            <wp:docPr id="211375856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8569" name="Picture 2113758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AC40" w14:textId="25D34154" w:rsidR="00DF5D50" w:rsidRDefault="00604567" w:rsidP="00DF5D50">
      <w:pPr>
        <w:pStyle w:val="1Normal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7456" behindDoc="0" locked="0" layoutInCell="1" allowOverlap="1" wp14:anchorId="4BB80A46" wp14:editId="4C8CE6B6">
            <wp:simplePos x="0" y="0"/>
            <wp:positionH relativeFrom="column">
              <wp:posOffset>-111760</wp:posOffset>
            </wp:positionH>
            <wp:positionV relativeFrom="paragraph">
              <wp:posOffset>3048635</wp:posOffset>
            </wp:positionV>
            <wp:extent cx="1905000" cy="2895600"/>
            <wp:effectExtent l="0" t="0" r="0" b="0"/>
            <wp:wrapThrough wrapText="bothSides">
              <wp:wrapPolygon edited="0">
                <wp:start x="0" y="0"/>
                <wp:lineTo x="0" y="21458"/>
                <wp:lineTo x="21384" y="21458"/>
                <wp:lineTo x="21384" y="0"/>
                <wp:lineTo x="0" y="0"/>
              </wp:wrapPolygon>
            </wp:wrapThrough>
            <wp:docPr id="90973965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9654" name="Picture 90973965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3FC">
        <w:rPr>
          <w:noProof/>
          <w14:ligatures w14:val="standardContextual"/>
        </w:rPr>
        <w:drawing>
          <wp:inline distT="0" distB="0" distL="0" distR="0" wp14:anchorId="347DF35B" wp14:editId="5EEDBA9B">
            <wp:extent cx="1752600" cy="2171700"/>
            <wp:effectExtent l="0" t="0" r="0" b="0"/>
            <wp:docPr id="68514893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48934" name="Picture 68514893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415D3CB" wp14:editId="2E037895">
            <wp:extent cx="2143125" cy="6019800"/>
            <wp:effectExtent l="0" t="0" r="9525" b="0"/>
            <wp:docPr id="81857542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75429" name="Picture 8185754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6B8A" w14:textId="18C3FAF6" w:rsidR="00AC4DAB" w:rsidRDefault="00AC4DAB" w:rsidP="00DF5D50">
      <w:pPr>
        <w:pStyle w:val="1Normal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8480" behindDoc="0" locked="0" layoutInCell="1" allowOverlap="1" wp14:anchorId="2A630504" wp14:editId="25D53995">
            <wp:simplePos x="0" y="0"/>
            <wp:positionH relativeFrom="column">
              <wp:posOffset>3304540</wp:posOffset>
            </wp:positionH>
            <wp:positionV relativeFrom="paragraph">
              <wp:posOffset>4998085</wp:posOffset>
            </wp:positionV>
            <wp:extent cx="204787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00" y="21540"/>
                <wp:lineTo x="21500" y="0"/>
                <wp:lineTo x="0" y="0"/>
              </wp:wrapPolygon>
            </wp:wrapThrough>
            <wp:docPr id="185024570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5700" name="Picture 185024570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567">
        <w:rPr>
          <w:noProof/>
          <w14:ligatures w14:val="standardContextual"/>
        </w:rPr>
        <w:drawing>
          <wp:inline distT="0" distB="0" distL="0" distR="0" wp14:anchorId="12AFA0DF" wp14:editId="6417B07C">
            <wp:extent cx="2047875" cy="3438525"/>
            <wp:effectExtent l="0" t="0" r="9525" b="9525"/>
            <wp:docPr id="8470437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374" name="Picture 8470437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567">
        <w:rPr>
          <w:noProof/>
          <w14:ligatures w14:val="standardContextual"/>
        </w:rPr>
        <w:drawing>
          <wp:inline distT="0" distB="0" distL="0" distR="0" wp14:anchorId="7626437D" wp14:editId="4B5C6A69">
            <wp:extent cx="2209800" cy="5248275"/>
            <wp:effectExtent l="0" t="0" r="0" b="9525"/>
            <wp:docPr id="165841152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11526" name="Picture 16584115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A992" w14:textId="777611A2" w:rsidR="00604567" w:rsidRPr="00DC5C30" w:rsidRDefault="00AC4DAB" w:rsidP="00DF5D50">
      <w:pPr>
        <w:pStyle w:val="1Normal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01D1716E" wp14:editId="0E40DC8B">
            <wp:simplePos x="0" y="0"/>
            <wp:positionH relativeFrom="column">
              <wp:posOffset>3056890</wp:posOffset>
            </wp:positionH>
            <wp:positionV relativeFrom="paragraph">
              <wp:posOffset>578485</wp:posOffset>
            </wp:positionV>
            <wp:extent cx="2228850" cy="2124075"/>
            <wp:effectExtent l="0" t="0" r="0" b="9525"/>
            <wp:wrapNone/>
            <wp:docPr id="108812450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4508" name="Picture 108812450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567">
        <w:rPr>
          <w:noProof/>
          <w14:ligatures w14:val="standardContextual"/>
        </w:rPr>
        <w:drawing>
          <wp:inline distT="0" distB="0" distL="0" distR="0" wp14:anchorId="205A8BFA" wp14:editId="7FCD8C32">
            <wp:extent cx="1990725" cy="6038850"/>
            <wp:effectExtent l="0" t="0" r="9525" b="0"/>
            <wp:docPr id="42856536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65368" name="Picture 42856536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567">
        <w:rPr>
          <w:noProof/>
          <w14:ligatures w14:val="standardContextual"/>
        </w:rPr>
        <w:drawing>
          <wp:inline distT="0" distB="0" distL="0" distR="0" wp14:anchorId="4078F1DC" wp14:editId="4016106F">
            <wp:extent cx="2476500" cy="2295525"/>
            <wp:effectExtent l="0" t="0" r="0" b="9525"/>
            <wp:docPr id="211111140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1404" name="Picture 211111140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567">
        <w:rPr>
          <w:noProof/>
          <w14:ligatures w14:val="standardContextual"/>
        </w:rPr>
        <w:drawing>
          <wp:inline distT="0" distB="0" distL="0" distR="0" wp14:anchorId="30CCE2E7" wp14:editId="38597631">
            <wp:extent cx="2609850" cy="2628900"/>
            <wp:effectExtent l="0" t="0" r="0" b="0"/>
            <wp:docPr id="91198920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9208" name="Picture 91198920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BC03" w14:textId="017BC8F2" w:rsidR="00DF5D50" w:rsidRDefault="00DF5D50" w:rsidP="00DF5D50">
      <w:pPr>
        <w:pStyle w:val="1Header"/>
        <w:rPr>
          <w:lang w:val="en-US"/>
        </w:rPr>
      </w:pPr>
      <w:r w:rsidRPr="00EB4B2D">
        <w:t>Код:</w:t>
      </w:r>
    </w:p>
    <w:p w14:paraId="39BA6EF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403ED02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&lt;iomanip&gt;</w:t>
      </w:r>
    </w:p>
    <w:p w14:paraId="44C4D97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&lt;cstdlib&gt;</w:t>
      </w:r>
    </w:p>
    <w:p w14:paraId="4ED6730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&lt;ctime&gt;</w:t>
      </w:r>
    </w:p>
    <w:p w14:paraId="1407CF7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0AAF3F6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0213D1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1630BAC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67A129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** create_matr(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428698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D654C5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22D850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negatives(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7557A4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54168C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95DC32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D15A59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menu();</w:t>
      </w:r>
    </w:p>
    <w:p w14:paraId="327E383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F3F962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5715AB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8B32AC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C7CE28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avr_neg_cols(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0E0AD41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076829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D7CC2B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6466A2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663304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63F48D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4DB2DE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77D258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71481E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8C7818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14:paraId="28C134B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710496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SetConsoleOutputCP(1251);</w:t>
      </w:r>
    </w:p>
    <w:p w14:paraId="66DD47C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srand(time(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));</w:t>
      </w:r>
    </w:p>
    <w:p w14:paraId="5217F9E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7CDA235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578AFBC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rows = 0, cols = 0, negCount, b = 1,</w:t>
      </w:r>
    </w:p>
    <w:p w14:paraId="09E9D13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* neg,</w:t>
      </w:r>
    </w:p>
    <w:p w14:paraId="6A0D0A1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** matr; </w:t>
      </w:r>
    </w:p>
    <w:p w14:paraId="11491B0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*avrCols;</w:t>
      </w:r>
    </w:p>
    <w:p w14:paraId="3C9DB88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9BBD6C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(rows &lt; 1 || cols &lt; 1)</w:t>
      </w:r>
    </w:p>
    <w:p w14:paraId="062A4BD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1FABFA2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розмір (рядки стовпці):\n"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3A97B5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rows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cols;</w:t>
      </w:r>
    </w:p>
    <w:p w14:paraId="37EDC77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380B158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C458CF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matr = create_matr(rows, cols);</w:t>
      </w:r>
    </w:p>
    <w:p w14:paraId="333DF76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init_matr(matr, rows, cols);</w:t>
      </w:r>
    </w:p>
    <w:p w14:paraId="6B485D0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2254A4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7BA062E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14:paraId="52FE5C0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031E6AE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40F8671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 = 0;</w:t>
      </w:r>
    </w:p>
    <w:p w14:paraId="14973C7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8F775A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186A3C8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init_matr(matr, rows, cols);</w:t>
      </w:r>
    </w:p>
    <w:p w14:paraId="3EA0AFE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588245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42E773D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print_matr(matr, rows, cols,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"Матриця"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4534B6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A80A1E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43CF316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"Максимум:\n"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Max(matr, rows, cols);</w:t>
      </w:r>
    </w:p>
    <w:p w14:paraId="7EA7B94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37C9A3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5E35D2E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"Мінімум:\n"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Min(matr, rows, cols);</w:t>
      </w:r>
    </w:p>
    <w:p w14:paraId="51E9B3D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DA57F4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5:</w:t>
      </w:r>
    </w:p>
    <w:p w14:paraId="21115CE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"Середнє значення:\n"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avr(matr, rows, cols);</w:t>
      </w:r>
    </w:p>
    <w:p w14:paraId="3226D38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68DBD4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6:</w:t>
      </w:r>
    </w:p>
    <w:p w14:paraId="56A43C5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avrCols = avr_neg_cols(matr, rows, cols);</w:t>
      </w:r>
    </w:p>
    <w:p w14:paraId="75AAC73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print_double_arr(avrCols, cols,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"Середнє по стовпцях"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3AA6AD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del_double_arr(avrCols);</w:t>
      </w:r>
    </w:p>
    <w:p w14:paraId="2BD29C4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9C2B45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7:</w:t>
      </w:r>
    </w:p>
    <w:p w14:paraId="4D8CAE2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neg = negatives(matr, rows, cols, negCount);</w:t>
      </w:r>
    </w:p>
    <w:p w14:paraId="29017AB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print_arr(neg, negCount,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"Від'ємні"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8CC831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del_arr(neg);</w:t>
      </w:r>
    </w:p>
    <w:p w14:paraId="18CDB1F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6313BC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49D016F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"Некоректне значення!\n"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F0DE65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34B2F1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565A4CC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613FB2A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del_matr(matr, rows);</w:t>
      </w:r>
    </w:p>
    <w:p w14:paraId="63B5740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33115B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D1A2FB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00A6835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F084E2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4CAA3F6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"\n1 - Заповнити масив знову\n"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A500C1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Вивести масив\n"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BED3F5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Максимальне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7A332F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Мінімальне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AE7D39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Середнє арифм.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AAD7D8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Середні значення стовпців\n"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CB69CC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"7 - Від'ємні значення\n"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4A9899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Вихiд\n"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7100CA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вибiр:"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7DC2D96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371B4A1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2CF62FF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B9C02B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B21A98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570B78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03D343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170A20F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arr;</w:t>
      </w:r>
    </w:p>
    <w:p w14:paraId="7A9E7F0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D7C730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A55D00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9195E8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D4C224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3CCCEC3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arr;</w:t>
      </w:r>
    </w:p>
    <w:p w14:paraId="1C8DF62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D2A2F8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66D5E2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negatives(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CC2B6E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4F035A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neg, ng = 0;</w:t>
      </w:r>
    </w:p>
    <w:p w14:paraId="6E47312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0;</w:t>
      </w:r>
    </w:p>
    <w:p w14:paraId="3C360ED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0E5492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734CD6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3FB835D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&lt; 0)</w:t>
      </w:r>
    </w:p>
    <w:p w14:paraId="18F66D9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++;</w:t>
      </w:r>
    </w:p>
    <w:p w14:paraId="40D8318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0F197F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neg = create_arr(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negCount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0F5F728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BB8E3A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5F0181B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57DAF8D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&lt; 0)</w:t>
      </w:r>
    </w:p>
    <w:p w14:paraId="068A21E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neg[ng++]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[i][j];</w:t>
      </w:r>
    </w:p>
    <w:p w14:paraId="7C42AEA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532DE1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neg;</w:t>
      </w:r>
    </w:p>
    <w:p w14:paraId="2B7ECC6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A757B0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7FD273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5D7206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902258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2672C7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6B21014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C3B084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FB8DBC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1D3B78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235BC1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27EBC9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314CF3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05DF78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FECBBC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setprecision(1)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7EC5F5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0212604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6053FB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2693B5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A16B23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3BF4BC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CCC12A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BF44AF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5ECA57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295C2C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del_double_arr(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65EAE6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9566CC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397FEB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9126B1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2A36AA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23FA14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** create_matr(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E1BBA8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8CF965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matr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0EC6BA8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8EDC43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matr[i]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548DA4F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matr;</w:t>
      </w:r>
    </w:p>
    <w:p w14:paraId="58FF2F2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0C0388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94501E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766247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491389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62354A3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316C9A1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E5F243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2FE1C7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997C99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F1C979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6EF71F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AF4C85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5BB735E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1E9BDFD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 = rand() % 201 - 100;</w:t>
      </w:r>
    </w:p>
    <w:p w14:paraId="5CE838A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3D1C21F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110F13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print_matr(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20359B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594E5C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C3F83D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BB0CD2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8BC38E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7DFABA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0AC8959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C1E66C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4559428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C5ACA6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214A213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C9A6AA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AFA418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DB11FC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[0][0];</w:t>
      </w:r>
    </w:p>
    <w:p w14:paraId="4F1DDF0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4802DEE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312EDE7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(max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[i][j])</w:t>
      </w:r>
    </w:p>
    <w:p w14:paraId="6E19A08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max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[i][j];</w:t>
      </w:r>
    </w:p>
    <w:p w14:paraId="683002F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max;</w:t>
      </w:r>
    </w:p>
    <w:p w14:paraId="14EF29F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62A510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07296D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7126DA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905A9E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[0][0];</w:t>
      </w:r>
    </w:p>
    <w:p w14:paraId="29542E5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1D83235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4AEE8E2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(min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[i][j])</w:t>
      </w:r>
    </w:p>
    <w:p w14:paraId="3CCF483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[i][j];</w:t>
      </w:r>
    </w:p>
    <w:p w14:paraId="7711BFE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min;</w:t>
      </w:r>
    </w:p>
    <w:p w14:paraId="7EFC69B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FA2A08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CF51E0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28DDB37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 = 0;</w:t>
      </w:r>
    </w:p>
    <w:p w14:paraId="771FC3B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8A5260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12B13B8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34467BF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avr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[i][j];</w:t>
      </w:r>
    </w:p>
    <w:p w14:paraId="0F0EBA9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 /=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3187F4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DD8AE6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avr;</w:t>
      </w:r>
    </w:p>
    <w:p w14:paraId="1CA666F4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6C85C7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F8FC8B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avr_neg_cols(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A14415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61B822B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avr_cols;</w:t>
      </w:r>
    </w:p>
    <w:p w14:paraId="285D841D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col_neg_count = 0;</w:t>
      </w:r>
    </w:p>
    <w:p w14:paraId="26A213D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avr_cols = create_double_arr(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2E1027E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 {</w:t>
      </w:r>
    </w:p>
    <w:p w14:paraId="7D296340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avr_cols[i] = 0;</w:t>
      </w:r>
    </w:p>
    <w:p w14:paraId="37D19965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j++)</w:t>
      </w:r>
    </w:p>
    <w:p w14:paraId="7EF67701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[j][i] &lt; 0)</w:t>
      </w:r>
    </w:p>
    <w:p w14:paraId="50404DD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4DF7CB5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col_neg_count++;</w:t>
      </w:r>
    </w:p>
    <w:p w14:paraId="36416B7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avr_cols[i]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matr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[j][i];</w:t>
      </w:r>
    </w:p>
    <w:p w14:paraId="06C5061C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F880B08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(col_neg_count &gt; 0)</w:t>
      </w:r>
    </w:p>
    <w:p w14:paraId="311C07D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avr_cols[i] /= col_neg_count;</w:t>
      </w:r>
    </w:p>
    <w:p w14:paraId="1B65F6C9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31B94686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col_neg_count = 0;</w:t>
      </w:r>
    </w:p>
    <w:p w14:paraId="2BD363CA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32FF81B2" w14:textId="77777777" w:rsidR="00753FD3" w:rsidRDefault="00753FD3" w:rsidP="00753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avr_cols;</w:t>
      </w:r>
    </w:p>
    <w:p w14:paraId="5F8A44BC" w14:textId="77777777" w:rsidR="00753FD3" w:rsidRDefault="00753FD3" w:rsidP="00753FD3">
      <w:pPr>
        <w:pStyle w:val="1Header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060C08C" w14:textId="388BA01D" w:rsidR="00DF5D50" w:rsidRDefault="00DF5D50" w:rsidP="00753FD3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4"/>
        <w:gridCol w:w="4206"/>
      </w:tblGrid>
      <w:tr w:rsidR="00DF5D50" w14:paraId="17B03A53" w14:textId="77777777" w:rsidTr="0039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AC7A03C" w14:textId="77777777" w:rsidR="00DF5D50" w:rsidRPr="007D32A8" w:rsidRDefault="00DF5D50" w:rsidP="003920C3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575B14C8" w14:textId="77777777"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5C392794" w14:textId="77777777"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DF5D50" w14:paraId="2F20A340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EBA48A9" w14:textId="77777777" w:rsidR="00DF5D50" w:rsidRPr="00577B08" w:rsidRDefault="00DF5D50" w:rsidP="00DF5D50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2B825250" w14:textId="7AB0B1DD" w:rsidR="00DF5D50" w:rsidRDefault="00607CC3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7CC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A463D8" wp14:editId="4C1A2839">
                  <wp:extent cx="1894494" cy="2410691"/>
                  <wp:effectExtent l="0" t="0" r="0" b="8890"/>
                  <wp:docPr id="1654112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1207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963" cy="241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19C9583" w14:textId="77777777" w:rsidR="00DF5D50" w:rsidRPr="00990071" w:rsidRDefault="00DF5D50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D50" w14:paraId="28D0D528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12238DDE" w14:textId="77777777" w:rsidR="00DF5D50" w:rsidRPr="00577B08" w:rsidRDefault="00DF5D50" w:rsidP="00DF5D5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7906394A" w14:textId="00D5863B" w:rsidR="00DF5D50" w:rsidRPr="003E5D13" w:rsidRDefault="00860978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8B3025" wp14:editId="68C2C372">
                  <wp:extent cx="2712955" cy="3345470"/>
                  <wp:effectExtent l="0" t="0" r="0" b="7620"/>
                  <wp:docPr id="2069708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70830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955" cy="334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F74E0AA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>Матриця:</w:t>
            </w:r>
          </w:p>
          <w:p w14:paraId="01DBA0CB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83   -28    28   -59    99</w:t>
            </w:r>
          </w:p>
          <w:p w14:paraId="61B446B7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35    39    77   100    34</w:t>
            </w:r>
          </w:p>
          <w:p w14:paraId="5C09B272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29    62   -28    68   -12</w:t>
            </w:r>
          </w:p>
          <w:p w14:paraId="7B0FB9B2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93    81    67   -25   -90</w:t>
            </w:r>
          </w:p>
          <w:p w14:paraId="5DDF8989" w14:textId="77777777" w:rsidR="00DF5D50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</w:rPr>
              <w:t xml:space="preserve">   30    77   -19    95    46</w:t>
            </w:r>
          </w:p>
          <w:p w14:paraId="62CA0CDF" w14:textId="77777777" w:rsid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5EE35" w14:textId="77777777" w:rsid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Максимум:</w:t>
            </w:r>
          </w:p>
          <w:p w14:paraId="7ED0BC32" w14:textId="1CA0F7F2" w:rsidR="00860978" w:rsidRPr="00990071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F5D50" w14:paraId="7CC08C84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E8E3745" w14:textId="77777777" w:rsidR="00DF5D50" w:rsidRPr="00577B08" w:rsidRDefault="00DF5D50" w:rsidP="00DF5D5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60EB46CE" w14:textId="1246B4CC" w:rsidR="00DF5D50" w:rsidRPr="00B707C2" w:rsidRDefault="00860978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92A7DD" wp14:editId="3D4358F8">
                  <wp:extent cx="2341418" cy="2889979"/>
                  <wp:effectExtent l="0" t="0" r="1905" b="5715"/>
                  <wp:docPr id="1331966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6681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436" cy="290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25011AB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Матриця:</w:t>
            </w:r>
          </w:p>
          <w:p w14:paraId="14C29521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83   -28    28   -59    99</w:t>
            </w:r>
          </w:p>
          <w:p w14:paraId="07DFDBD3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35    39    77   100    34</w:t>
            </w:r>
          </w:p>
          <w:p w14:paraId="3200D00C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29    62   -28    68   -12</w:t>
            </w:r>
          </w:p>
          <w:p w14:paraId="643A1E25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93    81    67   -25   -90</w:t>
            </w:r>
          </w:p>
          <w:p w14:paraId="33009182" w14:textId="77777777" w:rsidR="00DF5D50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30    77   -19    95    46</w:t>
            </w:r>
          </w:p>
          <w:p w14:paraId="687DB140" w14:textId="77777777" w:rsid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B5635B" w14:textId="67B1594C" w:rsid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Мінімум:</w:t>
            </w:r>
          </w:p>
          <w:p w14:paraId="3D0826AD" w14:textId="3AEEF71C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-90</w:t>
            </w:r>
          </w:p>
        </w:tc>
      </w:tr>
      <w:tr w:rsidR="00860978" w14:paraId="3DB7E090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088BD84" w14:textId="77777777" w:rsidR="00860978" w:rsidRPr="00577B08" w:rsidRDefault="00860978" w:rsidP="00DF5D5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28DB579B" w14:textId="0C507D22" w:rsidR="00860978" w:rsidRPr="00860978" w:rsidRDefault="00860978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DD46D0" wp14:editId="1A79BCD7">
                  <wp:extent cx="2348345" cy="2900505"/>
                  <wp:effectExtent l="0" t="0" r="0" b="0"/>
                  <wp:docPr id="76408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08998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232" cy="290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01BCA94F" w14:textId="77777777" w:rsidR="00860978" w:rsidRPr="00860978" w:rsidRDefault="00860978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0978" w14:paraId="138E6783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5319094" w14:textId="77777777" w:rsidR="00860978" w:rsidRPr="00577B08" w:rsidRDefault="00860978" w:rsidP="00DF5D5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4984501D" w14:textId="79ADE4B5" w:rsidR="00860978" w:rsidRPr="00860978" w:rsidRDefault="00860978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2BFADA" wp14:editId="6FE1EC39">
                  <wp:extent cx="2341418" cy="2984293"/>
                  <wp:effectExtent l="0" t="0" r="1905" b="6985"/>
                  <wp:docPr id="1869470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47001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12" cy="2986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4FD1C78" w14:textId="1C394B7A" w:rsidR="00860978" w:rsidRDefault="00481A8E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ст.: Немає від’ємних</w:t>
            </w:r>
          </w:p>
          <w:p w14:paraId="68C38E0E" w14:textId="35A204A3" w:rsidR="00481A8E" w:rsidRDefault="00481A8E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ст.: -28 / 1 = -28.0</w:t>
            </w:r>
          </w:p>
          <w:p w14:paraId="53BD3AE7" w14:textId="77777777" w:rsidR="00481A8E" w:rsidRDefault="00481A8E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ст.: (-28 -19) / 2 = -23.5</w:t>
            </w:r>
          </w:p>
          <w:p w14:paraId="36B42998" w14:textId="77777777" w:rsidR="00481A8E" w:rsidRDefault="00481A8E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ст.: (-59 -25) . 2 = -42.0</w:t>
            </w:r>
          </w:p>
          <w:p w14:paraId="740233E9" w14:textId="6F8E6D85" w:rsidR="00481A8E" w:rsidRPr="00481A8E" w:rsidRDefault="00481A8E" w:rsidP="008609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ст.: (-12 – 90) / 2 = -51.0</w:t>
            </w:r>
          </w:p>
        </w:tc>
      </w:tr>
      <w:tr w:rsidR="00364CCF" w14:paraId="3D9011DD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DA87183" w14:textId="77777777" w:rsidR="00364CCF" w:rsidRPr="00577B08" w:rsidRDefault="00364CCF" w:rsidP="00364CCF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72179C6F" w14:textId="3B18B081" w:rsidR="00364CCF" w:rsidRPr="00860978" w:rsidRDefault="00364CCF" w:rsidP="00364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3822C0" wp14:editId="7694D8A1">
                  <wp:extent cx="2216727" cy="2113405"/>
                  <wp:effectExtent l="0" t="0" r="0" b="1270"/>
                  <wp:docPr id="144720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0059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954" cy="21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7F96B2CB" w14:textId="77777777" w:rsidR="00364CCF" w:rsidRPr="00860978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Матриця:</w:t>
            </w:r>
          </w:p>
          <w:p w14:paraId="53561845" w14:textId="77777777" w:rsidR="00364CCF" w:rsidRPr="00860978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83   -28    28   -59    99</w:t>
            </w:r>
          </w:p>
          <w:p w14:paraId="28EDF917" w14:textId="77777777" w:rsidR="00364CCF" w:rsidRPr="00860978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35    39    77   100    34</w:t>
            </w:r>
          </w:p>
          <w:p w14:paraId="4C79C205" w14:textId="77777777" w:rsidR="00364CCF" w:rsidRPr="00860978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29    62   -28    68   -12</w:t>
            </w:r>
          </w:p>
          <w:p w14:paraId="76150B69" w14:textId="77777777" w:rsidR="00364CCF" w:rsidRPr="00860978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93    81    67   -25   -90</w:t>
            </w:r>
          </w:p>
          <w:p w14:paraId="2063B3EE" w14:textId="77777777" w:rsidR="00364CCF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30    77   -19    95    46</w:t>
            </w:r>
          </w:p>
          <w:p w14:paraId="2BFA83CF" w14:textId="77777777" w:rsidR="00364CCF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054A12" w14:textId="77777777" w:rsidR="00364CCF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Від’ємні:</w:t>
            </w:r>
          </w:p>
          <w:p w14:paraId="0ED93342" w14:textId="23FE07D0" w:rsidR="00364CCF" w:rsidRPr="00860978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-28 -59 – 28 -12 -25 -90 -19</w:t>
            </w:r>
          </w:p>
        </w:tc>
      </w:tr>
      <w:tr w:rsidR="00364CCF" w14:paraId="32EAB737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4D544CC" w14:textId="77777777" w:rsidR="00364CCF" w:rsidRPr="00577B08" w:rsidRDefault="00364CCF" w:rsidP="00364CCF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74BD04E5" w14:textId="78721DE1" w:rsidR="00364CCF" w:rsidRPr="00860978" w:rsidRDefault="00364CCF" w:rsidP="00364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09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F13BC5" wp14:editId="3CEBBAA0">
                  <wp:extent cx="1787237" cy="3898987"/>
                  <wp:effectExtent l="0" t="0" r="3810" b="6350"/>
                  <wp:docPr id="1131007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0072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896" cy="3909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1271CDA4" w14:textId="77777777" w:rsidR="00364CCF" w:rsidRPr="00860978" w:rsidRDefault="00364CCF" w:rsidP="00364C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19E28B8" w14:textId="77777777" w:rsidR="00CB3EC6" w:rsidRDefault="00CB3EC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br w:type="page"/>
      </w:r>
    </w:p>
    <w:p w14:paraId="6224250D" w14:textId="6ED5F829" w:rsidR="00DF5D50" w:rsidRDefault="00DF5D50" w:rsidP="00DF5D50">
      <w:pPr>
        <w:pStyle w:val="1Header"/>
      </w:pPr>
      <w:r>
        <w:lastRenderedPageBreak/>
        <w:t>Варіант 8. Задача 3.</w:t>
      </w:r>
    </w:p>
    <w:p w14:paraId="1FAE5CD0" w14:textId="77777777" w:rsidR="00DF5D50" w:rsidRDefault="00DF5D50" w:rsidP="00DF5D50">
      <w:pPr>
        <w:pStyle w:val="1Header"/>
        <w:rPr>
          <w:lang w:val="en-US"/>
        </w:rPr>
      </w:pPr>
      <w:r>
        <w:t xml:space="preserve">Умова: </w:t>
      </w:r>
    </w:p>
    <w:p w14:paraId="7F2B500E" w14:textId="2E650C7F" w:rsidR="00DF5D50" w:rsidRPr="00C3270A" w:rsidRDefault="004869AF" w:rsidP="007965AC">
      <w:pPr>
        <w:pStyle w:val="1Normal"/>
        <w:spacing w:after="0"/>
        <w:contextualSpacing/>
        <w:rPr>
          <w:lang w:eastAsia="ru-RU"/>
        </w:rPr>
      </w:pPr>
      <w:r w:rsidRPr="004869AF">
        <w:rPr>
          <w:lang w:eastAsia="ru-RU"/>
        </w:rPr>
        <w:t>8. Розробити функцію, яка створює новий масив з середніх арифметичних значень всіх від’ємних елементів кожного стовпця з даного динамічного масиву.</w:t>
      </w:r>
    </w:p>
    <w:p w14:paraId="3BAB27A4" w14:textId="77777777" w:rsidR="00DF5D50" w:rsidRPr="00D131C8" w:rsidRDefault="00DF5D50" w:rsidP="00DF5D50">
      <w:pPr>
        <w:pStyle w:val="1Header"/>
      </w:pPr>
      <w:r w:rsidRPr="00D026C2">
        <w:t>Формалізація задачі</w:t>
      </w:r>
      <w:r>
        <w:t>:</w:t>
      </w:r>
    </w:p>
    <w:p w14:paraId="444DF9A4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1) функція main(): </w:t>
      </w:r>
    </w:p>
    <w:p w14:paraId="7E6EE569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розмір масиву n; вибір користувача з меню (0–4);</w:t>
      </w:r>
    </w:p>
    <w:p w14:paraId="7F63EF5E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виконання дії відповідно до вибору (заповнення масиву, вивід, сума, піднесення до куба);</w:t>
      </w:r>
    </w:p>
    <w:p w14:paraId="37E2DDAA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int, int*;</w:t>
      </w:r>
    </w:p>
    <w:p w14:paraId="66858F77" w14:textId="11E7B41A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роботу всіх пунктів меню, коректність виділення та звільнення пам’яті.</w:t>
      </w:r>
    </w:p>
    <w:p w14:paraId="2CDDA49E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2) функція menu(): </w:t>
      </w:r>
    </w:p>
    <w:p w14:paraId="4E0119D0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користувацький ввід пункту меню;</w:t>
      </w:r>
    </w:p>
    <w:p w14:paraId="1B48274B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ціле число k — вибраний пункт меню;</w:t>
      </w:r>
    </w:p>
    <w:p w14:paraId="3A181CD9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int;</w:t>
      </w:r>
    </w:p>
    <w:p w14:paraId="01611A7E" w14:textId="7E049C28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введення всіх варіантів меню.</w:t>
      </w:r>
    </w:p>
    <w:p w14:paraId="05420142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3) функція create_arr(int n): </w:t>
      </w:r>
    </w:p>
    <w:p w14:paraId="5036FE45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розмір масиву n;</w:t>
      </w:r>
    </w:p>
    <w:p w14:paraId="68C5725E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покажчик на новий динамічний масив int[n];</w:t>
      </w:r>
    </w:p>
    <w:p w14:paraId="79C15DCE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int;</w:t>
      </w:r>
    </w:p>
    <w:p w14:paraId="3ADE1605" w14:textId="1E45FCEC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виділення пам’яті та коректність створення масиву.</w:t>
      </w:r>
    </w:p>
    <w:p w14:paraId="74FF7FC0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4) функція del_arr(int*&amp; arr): </w:t>
      </w:r>
    </w:p>
    <w:p w14:paraId="08D4E2F6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динамічний масив arr;</w:t>
      </w:r>
    </w:p>
    <w:p w14:paraId="6A13B4BB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звільнений масив, arr = nullptr;</w:t>
      </w:r>
    </w:p>
    <w:p w14:paraId="11096113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int*;</w:t>
      </w:r>
    </w:p>
    <w:p w14:paraId="6969AC95" w14:textId="461B3ED3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безпечне видалення масиву та присвоєння nullptr.</w:t>
      </w:r>
    </w:p>
    <w:p w14:paraId="160EBDC0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5) функція init_arr(int* arr, int n): </w:t>
      </w:r>
    </w:p>
    <w:p w14:paraId="4E923E9F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масиву n;</w:t>
      </w:r>
    </w:p>
    <w:p w14:paraId="5B794BBA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заповнений випадковими числами масив (-50…50);</w:t>
      </w:r>
    </w:p>
    <w:p w14:paraId="575B02F9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int;</w:t>
      </w:r>
    </w:p>
    <w:p w14:paraId="35C66EE6" w14:textId="2DDB0352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перевірити, що всі елементи отримали допустимі значення.</w:t>
      </w:r>
    </w:p>
    <w:p w14:paraId="18994A3E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6) функція print_arr(int* arr, int n, const char* title): </w:t>
      </w:r>
    </w:p>
    <w:p w14:paraId="4BC1FA73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n, заголовок title;</w:t>
      </w:r>
    </w:p>
    <w:p w14:paraId="6BB1E404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вивід масиву на екран;</w:t>
      </w:r>
    </w:p>
    <w:p w14:paraId="22857048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int, const char*;</w:t>
      </w:r>
    </w:p>
    <w:p w14:paraId="1E8AE7B2" w14:textId="79402BBE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вивід порожнього та заповненого масиву, коректність заголовку.</w:t>
      </w:r>
    </w:p>
    <w:p w14:paraId="51E76AE9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7) функція cube(int a): </w:t>
      </w:r>
    </w:p>
    <w:p w14:paraId="35FD3EEB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ціле число a;</w:t>
      </w:r>
    </w:p>
    <w:p w14:paraId="4F6381C8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число a³;</w:t>
      </w:r>
    </w:p>
    <w:p w14:paraId="3776A947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int;</w:t>
      </w:r>
    </w:p>
    <w:p w14:paraId="2B81C5AA" w14:textId="4FE0AC55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обчислення куба для різних чисел (позитивних, негативних, нуля).</w:t>
      </w:r>
    </w:p>
    <w:p w14:paraId="2C88E041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8) функція cube_arr(int* arr, int n): </w:t>
      </w:r>
    </w:p>
    <w:p w14:paraId="1A0FDAC2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lastRenderedPageBreak/>
        <w:t>1) Вхідні дані: покажчик на масив arr, розмір n;</w:t>
      </w:r>
    </w:p>
    <w:p w14:paraId="6D480058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масив, де кожен елемент піднесено до куба;</w:t>
      </w:r>
    </w:p>
    <w:p w14:paraId="7E420ED3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int;</w:t>
      </w:r>
    </w:p>
    <w:p w14:paraId="71D089E4" w14:textId="1FC12622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перетворення для всіх елементів масиву.</w:t>
      </w:r>
    </w:p>
    <w:p w14:paraId="6846D5E1" w14:textId="77777777" w:rsidR="00410774" w:rsidRPr="00410774" w:rsidRDefault="00410774" w:rsidP="00410774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 xml:space="preserve">9) функція sum_arr(int* arr, int n): </w:t>
      </w:r>
    </w:p>
    <w:p w14:paraId="008801DE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покажчик на масив arr, розмір n;</w:t>
      </w:r>
    </w:p>
    <w:p w14:paraId="7CBC4F0D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сума всіх елементів масиву;</w:t>
      </w:r>
    </w:p>
    <w:p w14:paraId="5F31A8C6" w14:textId="77777777" w:rsidR="00410774" w:rsidRP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3) Типи даних: int*, int, int;</w:t>
      </w:r>
    </w:p>
    <w:p w14:paraId="1C13A5FD" w14:textId="0C5B95DF" w:rsidR="00410774" w:rsidRDefault="00410774" w:rsidP="004869AF">
      <w:pPr>
        <w:pStyle w:val="1Header"/>
        <w:ind w:left="567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410774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правильність обчислення суми для різних наборів чисел (позитивних, негативних, змішаних).</w:t>
      </w:r>
    </w:p>
    <w:p w14:paraId="75469DF0" w14:textId="1D48E058" w:rsidR="00DF5D50" w:rsidRDefault="00543A92" w:rsidP="00410774">
      <w:pPr>
        <w:pStyle w:val="1Header"/>
      </w:pP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0E353EFB" wp14:editId="0B0706A6">
            <wp:simplePos x="0" y="0"/>
            <wp:positionH relativeFrom="column">
              <wp:posOffset>3736340</wp:posOffset>
            </wp:positionH>
            <wp:positionV relativeFrom="paragraph">
              <wp:posOffset>4984115</wp:posOffset>
            </wp:positionV>
            <wp:extent cx="1714500" cy="1543050"/>
            <wp:effectExtent l="0" t="0" r="0" b="0"/>
            <wp:wrapTopAndBottom/>
            <wp:docPr id="296111881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11881" name="Picture 29611188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1E15AC9C" wp14:editId="61031B7E">
            <wp:simplePos x="0" y="0"/>
            <wp:positionH relativeFrom="column">
              <wp:posOffset>1602740</wp:posOffset>
            </wp:positionH>
            <wp:positionV relativeFrom="paragraph">
              <wp:posOffset>4615815</wp:posOffset>
            </wp:positionV>
            <wp:extent cx="1676400" cy="2124075"/>
            <wp:effectExtent l="0" t="0" r="0" b="9525"/>
            <wp:wrapTopAndBottom/>
            <wp:docPr id="115691938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19384" name="Picture 11569193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71EAD01F" wp14:editId="20454A8E">
            <wp:simplePos x="0" y="0"/>
            <wp:positionH relativeFrom="column">
              <wp:posOffset>53975</wp:posOffset>
            </wp:positionH>
            <wp:positionV relativeFrom="paragraph">
              <wp:posOffset>217805</wp:posOffset>
            </wp:positionV>
            <wp:extent cx="6120765" cy="3886200"/>
            <wp:effectExtent l="0" t="0" r="0" b="0"/>
            <wp:wrapTopAndBottom/>
            <wp:docPr id="44357214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72148" name="Picture 44357214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04019108" wp14:editId="0801EFFB">
            <wp:simplePos x="0" y="0"/>
            <wp:positionH relativeFrom="column">
              <wp:posOffset>154940</wp:posOffset>
            </wp:positionH>
            <wp:positionV relativeFrom="paragraph">
              <wp:posOffset>4628515</wp:posOffset>
            </wp:positionV>
            <wp:extent cx="1171575" cy="2273300"/>
            <wp:effectExtent l="0" t="0" r="9525" b="0"/>
            <wp:wrapTopAndBottom/>
            <wp:docPr id="190899356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3564" name="Picture 190899356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D50">
        <w:t>Алгоритм:</w:t>
      </w:r>
      <w:r w:rsidRPr="00543A92">
        <w:rPr>
          <w:noProof/>
          <w14:ligatures w14:val="standardContextual"/>
        </w:rPr>
        <w:t xml:space="preserve"> </w:t>
      </w:r>
    </w:p>
    <w:p w14:paraId="3125EFFB" w14:textId="4029C3CA" w:rsidR="00DF5D50" w:rsidRPr="004D4003" w:rsidRDefault="004D4003" w:rsidP="00DF5D50">
      <w:pPr>
        <w:pStyle w:val="1Normal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3B237C2D" wp14:editId="7C2DF982">
            <wp:extent cx="1562100" cy="2171700"/>
            <wp:effectExtent l="0" t="0" r="0" b="0"/>
            <wp:docPr id="25908526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8526" name="Picture 2590852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  <w14:ligatures w14:val="standardContextual"/>
        </w:rPr>
        <w:drawing>
          <wp:inline distT="0" distB="0" distL="0" distR="0" wp14:anchorId="2E1F1A5F" wp14:editId="095A52D3">
            <wp:extent cx="1047750" cy="1352550"/>
            <wp:effectExtent l="0" t="0" r="0" b="0"/>
            <wp:docPr id="817919894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9894" name="Picture 8179198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  <w14:ligatures w14:val="standardContextual"/>
        </w:rPr>
        <w:drawing>
          <wp:inline distT="0" distB="0" distL="0" distR="0" wp14:anchorId="4BBDECBE" wp14:editId="36462BDD">
            <wp:extent cx="971550" cy="1038225"/>
            <wp:effectExtent l="0" t="0" r="0" b="9525"/>
            <wp:docPr id="78396769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7693" name="Picture 78396769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  <w14:ligatures w14:val="standardContextual"/>
        </w:rPr>
        <w:drawing>
          <wp:inline distT="0" distB="0" distL="0" distR="0" wp14:anchorId="2BB82695" wp14:editId="517C0891">
            <wp:extent cx="1562100" cy="1543050"/>
            <wp:effectExtent l="0" t="0" r="0" b="0"/>
            <wp:docPr id="210280646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06468" name="Picture 210280646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  <w14:ligatures w14:val="standardContextual"/>
        </w:rPr>
        <w:drawing>
          <wp:inline distT="0" distB="0" distL="0" distR="0" wp14:anchorId="33ECDC98" wp14:editId="0600E482">
            <wp:extent cx="971550" cy="1352550"/>
            <wp:effectExtent l="0" t="0" r="0" b="0"/>
            <wp:docPr id="213593691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36918" name="Picture 21359369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7744A53" w14:textId="77777777" w:rsidR="00DF5D50" w:rsidRDefault="00DF5D50" w:rsidP="00DF5D50">
      <w:pPr>
        <w:pStyle w:val="1Header"/>
        <w:rPr>
          <w:lang w:val="en-US"/>
        </w:rPr>
      </w:pPr>
      <w:r w:rsidRPr="00EB4B2D">
        <w:t>Код:</w:t>
      </w:r>
    </w:p>
    <w:p w14:paraId="17E914B9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63CCCDC1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&lt;cstdlib&gt;</w:t>
      </w:r>
    </w:p>
    <w:p w14:paraId="42FE4911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&lt;ctime&gt;</w:t>
      </w:r>
    </w:p>
    <w:p w14:paraId="3045F6DB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071BF5B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6AD61B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548B72B7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4BCB54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682C2E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17CD40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cube(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CDF6A9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menu();</w:t>
      </w:r>
    </w:p>
    <w:p w14:paraId="0208C627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sum_arr(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5A6687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C033E3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3773E78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0A43DC3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cube_arr(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7E23636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C467D53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742AC79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14:paraId="43DF773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EEC9FD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SetConsoleOutputCP(1251);</w:t>
      </w:r>
    </w:p>
    <w:p w14:paraId="06BBE8E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srand(time(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));</w:t>
      </w:r>
    </w:p>
    <w:p w14:paraId="71E37109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D74552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arr, n = 0, b = 1;</w:t>
      </w:r>
    </w:p>
    <w:p w14:paraId="32F3FF81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(n &lt; 1)</w:t>
      </w:r>
    </w:p>
    <w:p w14:paraId="559DCA2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2160652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розмiр масиву (мінімум 1):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A14504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48574FA3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896F66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3276E319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arr = create_arr(n);</w:t>
      </w:r>
    </w:p>
    <w:p w14:paraId="15F2F33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init_arr(arr, n);</w:t>
      </w:r>
    </w:p>
    <w:p w14:paraId="2469B3F1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628DD0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68B4ED8C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14:paraId="000A0C0C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1C7CE953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7F0FDB2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 = 0;</w:t>
      </w:r>
    </w:p>
    <w:p w14:paraId="1E56A7DB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D7243D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23A078C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init_arr(arr, n);</w:t>
      </w:r>
    </w:p>
    <w:p w14:paraId="5E471C39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912A90C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0BEC123F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print_arr(arr, n,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"Масив"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A84A90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55E0A3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 </w:t>
      </w:r>
    </w:p>
    <w:p w14:paraId="4F97BEBB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"Сума:\n"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sum_arr(arr, n);</w:t>
      </w:r>
    </w:p>
    <w:p w14:paraId="0B7CECE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298C251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49636EF3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cube_arr(arr, n);</w:t>
      </w:r>
    </w:p>
    <w:p w14:paraId="06A42BBC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"Піднесенно до куба.\n"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32E7B66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940E96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1A47A74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"Неправильний варіант!\n"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9E84C58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FC59CB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B1AF786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49682B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del_arr(arr);</w:t>
      </w:r>
    </w:p>
    <w:p w14:paraId="3D2127FB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C0793F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9C32A2B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F356E24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5FCF2F98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A61D63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06643A27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"\n1 - Заповнити масив знову\n"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179DCB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Вивести масив\n"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B0D545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Вивести суму елементів\n"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969F83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Піднести масив до кубу\n"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163D84F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Вихiд\n"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E6DF403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"Введiть вибiр: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0B370278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5866597C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6983C41C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F074CBF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6182EC6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8C757A4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27A162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];</w:t>
      </w:r>
    </w:p>
    <w:p w14:paraId="70AFCB06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arr;</w:t>
      </w:r>
    </w:p>
    <w:p w14:paraId="230C999F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56E26B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DD08FB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526AA77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7664D2E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AABAF29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76B7C6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18F6FD3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6C1E2B9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init_arr(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7238A6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98272C8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0C7A2DD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 rand() % 101 - 50;</w:t>
      </w:r>
    </w:p>
    <w:p w14:paraId="463C3F28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04FBD06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E133A56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2B1E70F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DFA00EB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B02026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3721EFE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BFD07EC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525B98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34A82B9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C85CC8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cube(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403F7F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74B820F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6C96B6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82AA5EA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72BC4C4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cube_arr(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5288D57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FC2F8EE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05D49064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 = cube(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[i]);</w:t>
      </w:r>
    </w:p>
    <w:p w14:paraId="46B3FC3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1DF59B8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081A0DD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sum_arr(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80520E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7CBBD3F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sum = 0;</w:t>
      </w:r>
    </w:p>
    <w:p w14:paraId="1E27DB60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14:paraId="7A17C245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sum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[i];</w:t>
      </w:r>
    </w:p>
    <w:p w14:paraId="7C84CD72" w14:textId="77777777" w:rsidR="00553088" w:rsidRDefault="00553088" w:rsidP="0055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sum;</w:t>
      </w:r>
    </w:p>
    <w:p w14:paraId="63541955" w14:textId="0DCA7C56" w:rsidR="00DF5D50" w:rsidRPr="00445941" w:rsidRDefault="00553088" w:rsidP="00553088">
      <w:pPr>
        <w:pStyle w:val="1Code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C5CC126" w14:textId="77777777" w:rsidR="00DF5D50" w:rsidRDefault="00DF5D50" w:rsidP="00DF5D50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41"/>
        <w:gridCol w:w="5496"/>
        <w:gridCol w:w="3739"/>
      </w:tblGrid>
      <w:tr w:rsidR="00DF5D50" w14:paraId="1BC70366" w14:textId="77777777" w:rsidTr="0039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D6A9E86" w14:textId="77777777" w:rsidR="00DF5D50" w:rsidRPr="007D32A8" w:rsidRDefault="00DF5D50" w:rsidP="003920C3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7E508512" w14:textId="77777777"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720DF042" w14:textId="77777777"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DF5D50" w14:paraId="0A4A27CE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CDA176D" w14:textId="77777777"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15C1935B" w14:textId="64C06063" w:rsidR="00DF5D50" w:rsidRDefault="00831387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38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3E95F3" wp14:editId="530B58E7">
                  <wp:extent cx="3185436" cy="2019475"/>
                  <wp:effectExtent l="0" t="0" r="0" b="0"/>
                  <wp:docPr id="542963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6369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436" cy="20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E3ECCF8" w14:textId="77777777" w:rsidR="00DF5D50" w:rsidRPr="00990071" w:rsidRDefault="00DF5D50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D50" w14:paraId="6F09DF90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9E5B7EA" w14:textId="77777777"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5CCD810B" w14:textId="5B0BDD7E" w:rsidR="00DF5D50" w:rsidRPr="003E5D13" w:rsidRDefault="00831387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38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13D0163" wp14:editId="4C6B3245">
                  <wp:extent cx="3025402" cy="2080440"/>
                  <wp:effectExtent l="0" t="0" r="3810" b="0"/>
                  <wp:docPr id="1818239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23965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402" cy="20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1D487AA8" w14:textId="77777777" w:rsidR="00831387" w:rsidRP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387">
              <w:rPr>
                <w:rFonts w:ascii="Times New Roman" w:hAnsi="Times New Roman" w:cs="Times New Roman"/>
                <w:sz w:val="24"/>
                <w:szCs w:val="24"/>
              </w:rPr>
              <w:t>Масив:</w:t>
            </w:r>
          </w:p>
          <w:p w14:paraId="06B3CF49" w14:textId="77777777" w:rsidR="00DF5D50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387">
              <w:rPr>
                <w:rFonts w:ascii="Times New Roman" w:hAnsi="Times New Roman" w:cs="Times New Roman"/>
                <w:sz w:val="24"/>
                <w:szCs w:val="24"/>
              </w:rPr>
              <w:t>10 -17 -48 10 37 20 -39 -27 -20 -11</w:t>
            </w:r>
          </w:p>
          <w:p w14:paraId="3380DB27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Сума:</w:t>
            </w:r>
          </w:p>
          <w:p w14:paraId="52DC788F" w14:textId="2B5B97F1" w:rsidR="00831387" w:rsidRPr="00990071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-85</w:t>
            </w:r>
          </w:p>
        </w:tc>
      </w:tr>
      <w:tr w:rsidR="00DF5D50" w14:paraId="69122C8B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8D27A71" w14:textId="77777777"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6DB026E0" w14:textId="225E4A03" w:rsidR="00DF5D50" w:rsidRPr="00B707C2" w:rsidRDefault="00831387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38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4A21D2" wp14:editId="32EAB9D3">
                  <wp:extent cx="3295650" cy="2396836"/>
                  <wp:effectExtent l="0" t="0" r="0" b="3810"/>
                  <wp:docPr id="130190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90973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699" cy="2407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655018DD" w14:textId="77777777" w:rsidR="00DF5D50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^3 = 1000</w:t>
            </w:r>
          </w:p>
          <w:p w14:paraId="514CA4F2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-17^3 = -4913</w:t>
            </w:r>
          </w:p>
          <w:p w14:paraId="033BF14B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-48^3 = -110592</w:t>
            </w:r>
          </w:p>
          <w:p w14:paraId="25131569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10^3 = 1000</w:t>
            </w:r>
          </w:p>
          <w:p w14:paraId="581D6F97" w14:textId="774FAAA9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37^3 = 50653</w:t>
            </w:r>
          </w:p>
          <w:p w14:paraId="254AD677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20^3 = 8000</w:t>
            </w:r>
          </w:p>
          <w:p w14:paraId="090016DC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-39^3 = -59319</w:t>
            </w:r>
          </w:p>
          <w:p w14:paraId="5F54FAA1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-27^3 = -19683</w:t>
            </w:r>
          </w:p>
          <w:p w14:paraId="491A33FA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-20^3 = -8000</w:t>
            </w:r>
          </w:p>
          <w:p w14:paraId="19D059CF" w14:textId="2974ED2F" w:rsidR="00831387" w:rsidRP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-11^3 = -1331</w:t>
            </w:r>
          </w:p>
        </w:tc>
      </w:tr>
      <w:tr w:rsidR="00831387" w14:paraId="3BB4824A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11D827F" w14:textId="77777777" w:rsidR="00831387" w:rsidRPr="00577B08" w:rsidRDefault="00831387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442438AC" w14:textId="0D231304" w:rsidR="00831387" w:rsidRPr="00831387" w:rsidRDefault="00831387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38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9D49F6" wp14:editId="21C8DD00">
                  <wp:extent cx="3345380" cy="2348345"/>
                  <wp:effectExtent l="0" t="0" r="7620" b="0"/>
                  <wp:docPr id="1927058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05860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030" cy="2358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C9F05F6" w14:textId="77777777" w:rsidR="00831387" w:rsidRDefault="00831387" w:rsidP="008313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943C23C" w14:textId="77777777" w:rsidR="00DF5D50" w:rsidRPr="00DF5D50" w:rsidRDefault="00DF5D50" w:rsidP="00DF5D50">
      <w:pPr>
        <w:pStyle w:val="1Normal"/>
        <w:rPr>
          <w:lang w:eastAsia="ru-RU"/>
        </w:rPr>
      </w:pPr>
    </w:p>
    <w:p w14:paraId="41C2FC0A" w14:textId="77777777" w:rsidR="007D09DB" w:rsidRDefault="00C621DA" w:rsidP="007D09DB">
      <w:pPr>
        <w:pStyle w:val="1Header"/>
      </w:pPr>
      <w:r w:rsidRPr="007D09DB">
        <w:t>Висновок</w:t>
      </w:r>
      <w:r w:rsidRPr="00DC5C30">
        <w:t xml:space="preserve">: </w:t>
      </w:r>
    </w:p>
    <w:p w14:paraId="377F6DA9" w14:textId="7AFD1F1B" w:rsidR="00C621DA" w:rsidRPr="007965AC" w:rsidRDefault="007D09DB" w:rsidP="007D09DB">
      <w:pPr>
        <w:pStyle w:val="1Normal"/>
        <w:rPr>
          <w:rFonts w:cs="Times New Roman"/>
          <w:lang w:val="en-US"/>
        </w:rPr>
      </w:pPr>
      <w:r>
        <w:rPr>
          <w:rStyle w:val="1NormalChar"/>
        </w:rPr>
        <w:t>Під час виконання лабораторної роботи я з</w:t>
      </w:r>
      <w:r w:rsidRPr="007D09DB">
        <w:rPr>
          <w:rStyle w:val="1NormalChar"/>
        </w:rPr>
        <w:t>асвої</w:t>
      </w:r>
      <w:r>
        <w:rPr>
          <w:rStyle w:val="1NormalChar"/>
        </w:rPr>
        <w:t>в</w:t>
      </w:r>
      <w:r w:rsidRPr="007D09DB">
        <w:rPr>
          <w:rStyle w:val="1NormalChar"/>
        </w:rPr>
        <w:t xml:space="preserve"> прийоми обробки одновимірних і двовимірних динамічних масивів і набу</w:t>
      </w:r>
      <w:r>
        <w:rPr>
          <w:rStyle w:val="1NormalChar"/>
        </w:rPr>
        <w:t>в</w:t>
      </w:r>
      <w:r w:rsidRPr="007D09DB">
        <w:rPr>
          <w:rStyle w:val="1NormalChar"/>
        </w:rPr>
        <w:t xml:space="preserve"> навиків розробки на С++ програм для обробки динамічних масивів за допомогою методів структурного програмування</w:t>
      </w:r>
      <w:r w:rsidR="007965AC">
        <w:rPr>
          <w:rStyle w:val="1NormalChar"/>
          <w:lang w:val="en-US"/>
        </w:rPr>
        <w:t>.</w:t>
      </w:r>
    </w:p>
    <w:sectPr w:rsidR="00C621DA" w:rsidRPr="007965AC" w:rsidSect="00C24286">
      <w:headerReference w:type="default" r:id="rId58"/>
      <w:footerReference w:type="default" r:id="rId59"/>
      <w:headerReference w:type="first" r:id="rId60"/>
      <w:footerReference w:type="first" r:id="rId61"/>
      <w:type w:val="continuous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A5C9" w14:textId="77777777" w:rsidR="00F51B88" w:rsidRDefault="00F51B88" w:rsidP="004421FA">
      <w:pPr>
        <w:spacing w:after="0" w:line="240" w:lineRule="auto"/>
      </w:pPr>
      <w:r>
        <w:separator/>
      </w:r>
    </w:p>
  </w:endnote>
  <w:endnote w:type="continuationSeparator" w:id="0">
    <w:p w14:paraId="362E3391" w14:textId="77777777" w:rsidR="00F51B88" w:rsidRDefault="00F51B88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26A57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73B7B0D" wp14:editId="3FEC909E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C2D794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73B7B0D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7EC2D794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74D0A4" wp14:editId="29751C37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BEDF71" w14:textId="28610C85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D2211C">
                            <w:rPr>
                              <w:rFonts w:cstheme="minorHAnsi"/>
                              <w:sz w:val="40"/>
                            </w:rPr>
                            <w:t>11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D8EDFBF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4D0A4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78BEDF71" w14:textId="28610C85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D2211C">
                      <w:rPr>
                        <w:rFonts w:cstheme="minorHAnsi"/>
                        <w:sz w:val="40"/>
                      </w:rPr>
                      <w:t>11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D8EDFBF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C82E8B" wp14:editId="76AE45B0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7993EA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2E8B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617993EA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AC14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F11E38" wp14:editId="4C2126E1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D4EC06" w14:textId="35C623B1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D2211C">
                            <w:rPr>
                              <w:rFonts w:cstheme="minorHAnsi"/>
                              <w:sz w:val="40"/>
                            </w:rPr>
                            <w:t>11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96F97AB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11E38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7ED4EC06" w14:textId="35C623B1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D2211C">
                      <w:rPr>
                        <w:rFonts w:cstheme="minorHAnsi"/>
                        <w:sz w:val="40"/>
                      </w:rPr>
                      <w:t>11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96F97AB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DD6C17" wp14:editId="7F888CD6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263F74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EDD6C17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61263F74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14CD2" w14:textId="77777777" w:rsidR="00F51B88" w:rsidRDefault="00F51B88" w:rsidP="004421FA">
      <w:pPr>
        <w:spacing w:after="0" w:line="240" w:lineRule="auto"/>
      </w:pPr>
      <w:r>
        <w:separator/>
      </w:r>
    </w:p>
  </w:footnote>
  <w:footnote w:type="continuationSeparator" w:id="0">
    <w:p w14:paraId="229EB63F" w14:textId="77777777" w:rsidR="00F51B88" w:rsidRDefault="00F51B88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7BE5B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56FCA3" wp14:editId="3E26F2C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DC831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F2DD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CAF4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BF8DA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8569817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5312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19BD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56FCA3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55EDC831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2E2F2DD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4DBCAF4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4A0BF8DA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48569817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7C55312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50619BD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3EF0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6B45DD0" wp14:editId="207FA531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F6305E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5BAD9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1BC50D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6A93A4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5F6470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CC66A2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4803D0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D3B52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CB4F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9E24A6" w14:textId="77777777" w:rsidR="00072426" w:rsidRPr="00D11972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CCFD50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6F7EAD" w14:textId="77777777" w:rsidR="00072426" w:rsidRPr="00D11972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00B256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478188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E58446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665940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947279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3A9FB4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49A9A3" w14:textId="514E060E" w:rsidR="00072426" w:rsidRPr="00D2211C" w:rsidRDefault="00D2211C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4"/>
                              </w:rPr>
                            </w:pPr>
                            <w:r w:rsidRPr="00D2211C"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4"/>
                              </w:rPr>
                              <w:t>Розробка алгоритмів і програм обробки динамічних масивів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D89C9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B8758C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2314DE" w14:textId="5FC6025B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7965AC" w:rsidRPr="007965AC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28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58EF9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45DD0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10F6305E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50F5BAD9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781BC50D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6D6A93A4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4C5F6470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5DCC66A2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214803D0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0A5D3B52" w14:textId="77777777" w:rsidR="00072426" w:rsidRPr="00D11972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245BCB4F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619E24A6" w14:textId="77777777" w:rsidR="00072426" w:rsidRPr="00D11972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57CCFD50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2E6F7EAD" w14:textId="77777777" w:rsidR="00072426" w:rsidRPr="00D11972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7E00B256" w14:textId="77777777" w:rsidR="00072426" w:rsidRPr="00D11972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08478188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67E58446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6C665940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5F947279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423A9FB4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4749A9A3" w14:textId="514E060E" w:rsidR="00072426" w:rsidRPr="00D2211C" w:rsidRDefault="00D2211C" w:rsidP="00201E6B">
                      <w:pPr>
                        <w:jc w:val="center"/>
                        <w:rPr>
                          <w:rFonts w:ascii="Times New Roman" w:hAnsi="Times New Roman" w:cs="Times New Roman"/>
                          <w:caps/>
                          <w:sz w:val="24"/>
                          <w:szCs w:val="24"/>
                        </w:rPr>
                      </w:pPr>
                      <w:r w:rsidRPr="00D2211C">
                        <w:rPr>
                          <w:rFonts w:ascii="Times New Roman" w:hAnsi="Times New Roman" w:cs="Times New Roman"/>
                          <w:caps/>
                          <w:sz w:val="24"/>
                          <w:szCs w:val="24"/>
                        </w:rPr>
                        <w:t>Розробка алгоритмів і програм обробки динамічних масивів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6FD89C9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7EB8758C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7B2314DE" w14:textId="5FC6025B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7965AC" w:rsidRPr="007965AC">
                        <w:rPr>
                          <w:i/>
                          <w:iCs/>
                          <w:noProof/>
                          <w:sz w:val="18"/>
                        </w:rPr>
                        <w:t>28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58858EF9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BA3"/>
    <w:multiLevelType w:val="hybridMultilevel"/>
    <w:tmpl w:val="6A9EC55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5265CA5"/>
    <w:multiLevelType w:val="hybridMultilevel"/>
    <w:tmpl w:val="BDB43C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D2720"/>
    <w:multiLevelType w:val="hybridMultilevel"/>
    <w:tmpl w:val="8AB00AA0"/>
    <w:lvl w:ilvl="0" w:tplc="4B4E84DC">
      <w:numFmt w:val="bullet"/>
      <w:lvlText w:val="·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30B9E"/>
    <w:multiLevelType w:val="hybridMultilevel"/>
    <w:tmpl w:val="A6569F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7895256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3"/>
  </w:num>
  <w:num w:numId="3" w16cid:durableId="1351371422">
    <w:abstractNumId w:val="12"/>
  </w:num>
  <w:num w:numId="4" w16cid:durableId="2077119791">
    <w:abstractNumId w:val="5"/>
  </w:num>
  <w:num w:numId="5" w16cid:durableId="1825317795">
    <w:abstractNumId w:val="10"/>
  </w:num>
  <w:num w:numId="6" w16cid:durableId="2055688796">
    <w:abstractNumId w:val="7"/>
  </w:num>
  <w:num w:numId="7" w16cid:durableId="16281253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3"/>
  </w:num>
  <w:num w:numId="10" w16cid:durableId="16976764">
    <w:abstractNumId w:val="6"/>
  </w:num>
  <w:num w:numId="11" w16cid:durableId="361397887">
    <w:abstractNumId w:val="1"/>
  </w:num>
  <w:num w:numId="12" w16cid:durableId="1556771783">
    <w:abstractNumId w:val="14"/>
  </w:num>
  <w:num w:numId="13" w16cid:durableId="610284079">
    <w:abstractNumId w:val="8"/>
  </w:num>
  <w:num w:numId="14" w16cid:durableId="717820281">
    <w:abstractNumId w:val="4"/>
  </w:num>
  <w:num w:numId="15" w16cid:durableId="479688227">
    <w:abstractNumId w:val="15"/>
  </w:num>
  <w:num w:numId="16" w16cid:durableId="1723863282">
    <w:abstractNumId w:val="9"/>
  </w:num>
  <w:num w:numId="17" w16cid:durableId="681517929">
    <w:abstractNumId w:val="11"/>
  </w:num>
  <w:num w:numId="18" w16cid:durableId="17026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9D"/>
    <w:rsid w:val="00002AC2"/>
    <w:rsid w:val="00036B42"/>
    <w:rsid w:val="00056944"/>
    <w:rsid w:val="00072426"/>
    <w:rsid w:val="001323FC"/>
    <w:rsid w:val="00154C6B"/>
    <w:rsid w:val="00162A16"/>
    <w:rsid w:val="00173CF4"/>
    <w:rsid w:val="0017620B"/>
    <w:rsid w:val="001A492B"/>
    <w:rsid w:val="001B7754"/>
    <w:rsid w:val="00200B98"/>
    <w:rsid w:val="00201E6B"/>
    <w:rsid w:val="002234C8"/>
    <w:rsid w:val="00245927"/>
    <w:rsid w:val="002752D2"/>
    <w:rsid w:val="0029387E"/>
    <w:rsid w:val="002B03FE"/>
    <w:rsid w:val="002D402C"/>
    <w:rsid w:val="002E2134"/>
    <w:rsid w:val="00304122"/>
    <w:rsid w:val="00364CCF"/>
    <w:rsid w:val="00370367"/>
    <w:rsid w:val="003823D6"/>
    <w:rsid w:val="00386ED7"/>
    <w:rsid w:val="00391FB4"/>
    <w:rsid w:val="00394E07"/>
    <w:rsid w:val="003D545C"/>
    <w:rsid w:val="00402DF9"/>
    <w:rsid w:val="00410774"/>
    <w:rsid w:val="004123EE"/>
    <w:rsid w:val="004421FA"/>
    <w:rsid w:val="00445941"/>
    <w:rsid w:val="004549AE"/>
    <w:rsid w:val="0048174C"/>
    <w:rsid w:val="00481A8E"/>
    <w:rsid w:val="004869AF"/>
    <w:rsid w:val="004D4003"/>
    <w:rsid w:val="004E66DC"/>
    <w:rsid w:val="004F6BFD"/>
    <w:rsid w:val="005045F7"/>
    <w:rsid w:val="00523076"/>
    <w:rsid w:val="00543A92"/>
    <w:rsid w:val="00543F9D"/>
    <w:rsid w:val="00553088"/>
    <w:rsid w:val="005651FB"/>
    <w:rsid w:val="00577B08"/>
    <w:rsid w:val="005804A4"/>
    <w:rsid w:val="005A23C1"/>
    <w:rsid w:val="005A2A09"/>
    <w:rsid w:val="005B2BCD"/>
    <w:rsid w:val="005C1899"/>
    <w:rsid w:val="005C51AD"/>
    <w:rsid w:val="00604567"/>
    <w:rsid w:val="006066E3"/>
    <w:rsid w:val="00607CC3"/>
    <w:rsid w:val="0062584B"/>
    <w:rsid w:val="006357CE"/>
    <w:rsid w:val="00636B14"/>
    <w:rsid w:val="0066157E"/>
    <w:rsid w:val="006F488C"/>
    <w:rsid w:val="00724214"/>
    <w:rsid w:val="00753FD3"/>
    <w:rsid w:val="00765DFE"/>
    <w:rsid w:val="00792C7E"/>
    <w:rsid w:val="007965AC"/>
    <w:rsid w:val="007A2F3E"/>
    <w:rsid w:val="007A6CFB"/>
    <w:rsid w:val="007B19C7"/>
    <w:rsid w:val="007C20D2"/>
    <w:rsid w:val="007D09DB"/>
    <w:rsid w:val="007E21C2"/>
    <w:rsid w:val="007E6F0D"/>
    <w:rsid w:val="00825884"/>
    <w:rsid w:val="00831387"/>
    <w:rsid w:val="00860978"/>
    <w:rsid w:val="009043E3"/>
    <w:rsid w:val="009561EC"/>
    <w:rsid w:val="00960E6E"/>
    <w:rsid w:val="0097564B"/>
    <w:rsid w:val="00987390"/>
    <w:rsid w:val="00990071"/>
    <w:rsid w:val="009A2B04"/>
    <w:rsid w:val="009B7BBD"/>
    <w:rsid w:val="00A10F03"/>
    <w:rsid w:val="00A12210"/>
    <w:rsid w:val="00A26618"/>
    <w:rsid w:val="00A46E8D"/>
    <w:rsid w:val="00A61D38"/>
    <w:rsid w:val="00AC126F"/>
    <w:rsid w:val="00AC4DAB"/>
    <w:rsid w:val="00AC7E90"/>
    <w:rsid w:val="00B24402"/>
    <w:rsid w:val="00B85632"/>
    <w:rsid w:val="00BC2879"/>
    <w:rsid w:val="00BC6955"/>
    <w:rsid w:val="00C07053"/>
    <w:rsid w:val="00C14ABF"/>
    <w:rsid w:val="00C24286"/>
    <w:rsid w:val="00C3270A"/>
    <w:rsid w:val="00C52281"/>
    <w:rsid w:val="00C54AA6"/>
    <w:rsid w:val="00C621DA"/>
    <w:rsid w:val="00C636BF"/>
    <w:rsid w:val="00CA67B2"/>
    <w:rsid w:val="00CB3EC6"/>
    <w:rsid w:val="00CD5134"/>
    <w:rsid w:val="00CE11C5"/>
    <w:rsid w:val="00CE709C"/>
    <w:rsid w:val="00D131C8"/>
    <w:rsid w:val="00D14DA0"/>
    <w:rsid w:val="00D2211C"/>
    <w:rsid w:val="00D307AE"/>
    <w:rsid w:val="00D7204D"/>
    <w:rsid w:val="00DA6AF9"/>
    <w:rsid w:val="00DC5C30"/>
    <w:rsid w:val="00DD5BAC"/>
    <w:rsid w:val="00DF5D50"/>
    <w:rsid w:val="00E12C5E"/>
    <w:rsid w:val="00E35251"/>
    <w:rsid w:val="00E54970"/>
    <w:rsid w:val="00E670D3"/>
    <w:rsid w:val="00E73507"/>
    <w:rsid w:val="00EB4B2D"/>
    <w:rsid w:val="00EB5D56"/>
    <w:rsid w:val="00EE358A"/>
    <w:rsid w:val="00EF2328"/>
    <w:rsid w:val="00F30676"/>
    <w:rsid w:val="00F51B88"/>
    <w:rsid w:val="00F566B6"/>
    <w:rsid w:val="00F823E6"/>
    <w:rsid w:val="00F8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FC2DCE"/>
  <w15:chartTrackingRefBased/>
  <w15:docId w15:val="{A90ACF70-5CD6-45F9-8B47-D17405B0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138</TotalTime>
  <Pages>28</Pages>
  <Words>3591</Words>
  <Characters>20470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38</cp:revision>
  <dcterms:created xsi:type="dcterms:W3CDTF">2026-01-31T16:46:00Z</dcterms:created>
  <dcterms:modified xsi:type="dcterms:W3CDTF">2026-02-03T13:28:00Z</dcterms:modified>
</cp:coreProperties>
</file>