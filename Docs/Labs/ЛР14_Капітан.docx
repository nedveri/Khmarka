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21DA" w:rsidRPr="00A46E8D" w:rsidRDefault="00C621DA" w:rsidP="00C3270A">
      <w:pPr>
        <w:keepNext/>
        <w:tabs>
          <w:tab w:val="center" w:pos="4819"/>
        </w:tabs>
        <w:spacing w:after="6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</w:pPr>
      <w:bookmarkStart w:id="0" w:name="_Hlk208419343"/>
      <w:bookmarkStart w:id="1" w:name="_Toc430011316"/>
      <w:bookmarkStart w:id="2" w:name="_Toc430011913"/>
      <w:bookmarkStart w:id="3" w:name="_Toc474314532"/>
      <w:bookmarkEnd w:id="0"/>
      <w:r w:rsidRPr="00EB4B2D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Лаборато</w:t>
      </w:r>
      <w:r w:rsidR="00C3270A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б</w:t>
      </w:r>
      <w:r w:rsidRPr="00EB4B2D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 xml:space="preserve">рна робота № </w:t>
      </w:r>
      <w:bookmarkStart w:id="4" w:name="_Toc430011317"/>
      <w:bookmarkStart w:id="5" w:name="_Toc430011914"/>
      <w:bookmarkEnd w:id="1"/>
      <w:bookmarkEnd w:id="2"/>
      <w:r w:rsidR="00A46E8D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1</w:t>
      </w:r>
      <w:r w:rsidR="006606E0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4</w:t>
      </w:r>
    </w:p>
    <w:p w:rsidR="00C621DA" w:rsidRPr="00C3270A" w:rsidRDefault="00C621DA" w:rsidP="004421FA">
      <w:pPr>
        <w:keepNext/>
        <w:spacing w:after="6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val="en-US" w:eastAsia="ru-RU"/>
        </w:rPr>
      </w:pPr>
      <w:r w:rsidRPr="00EB4B2D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 xml:space="preserve">Тема: </w:t>
      </w:r>
      <w:bookmarkEnd w:id="3"/>
      <w:bookmarkEnd w:id="4"/>
      <w:bookmarkEnd w:id="5"/>
      <w:r w:rsidR="00D41E70" w:rsidRPr="00D41E70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Програмування задач з використанням дерев</w:t>
      </w:r>
    </w:p>
    <w:p w:rsidR="00BC6955" w:rsidRPr="00D131C8" w:rsidRDefault="00C621DA" w:rsidP="00C14ABF">
      <w:pPr>
        <w:pStyle w:val="1Header"/>
        <w:rPr>
          <w:b w:val="0"/>
          <w:bCs w:val="0"/>
          <w:lang w:val="en-US"/>
        </w:rPr>
      </w:pPr>
      <w:r w:rsidRPr="00EB4B2D">
        <w:t>Мета:</w:t>
      </w:r>
    </w:p>
    <w:p w:rsidR="00A46E8D" w:rsidRPr="00A46E8D" w:rsidRDefault="00D41E70" w:rsidP="00D41E70">
      <w:pPr>
        <w:pStyle w:val="1Normal"/>
        <w:rPr>
          <w:lang w:val="en-US"/>
        </w:rPr>
      </w:pPr>
      <w:r w:rsidRPr="00D41E70">
        <w:rPr>
          <w:lang w:eastAsia="ru-RU"/>
        </w:rPr>
        <w:t>Метою даної лабораторної роботи є закріплення та доповнення лекційного матеріалу, та набуття студентами практичних навичок вирішення основних завдань програмування задач на С++ з використанням динамічної структури - дерево.</w:t>
      </w:r>
    </w:p>
    <w:p w:rsidR="00C3270A" w:rsidRDefault="00C3270A" w:rsidP="00DC5C30">
      <w:pPr>
        <w:pStyle w:val="1Header"/>
      </w:pPr>
      <w:r>
        <w:t>Варіант 8. Задача 1.</w:t>
      </w:r>
    </w:p>
    <w:p w:rsidR="00DC5C30" w:rsidRDefault="00C3270A" w:rsidP="00C3270A">
      <w:pPr>
        <w:pStyle w:val="1Header"/>
        <w:rPr>
          <w:lang w:val="en-US"/>
        </w:rPr>
      </w:pPr>
      <w:r>
        <w:t xml:space="preserve">Умова: </w:t>
      </w:r>
    </w:p>
    <w:p w:rsidR="00940CC4" w:rsidRDefault="00940CC4" w:rsidP="00940CC4">
      <w:pPr>
        <w:pStyle w:val="1Normal"/>
        <w:rPr>
          <w:lang w:eastAsia="ru-RU"/>
        </w:rPr>
      </w:pPr>
      <w:r>
        <w:rPr>
          <w:lang w:eastAsia="ru-RU"/>
        </w:rPr>
        <w:t>Реалізувати бінарне дерево для зберігання і операцій з даними виду: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940CC4" w:rsidTr="00940C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:rsidR="00940CC4" w:rsidRPr="00940CC4" w:rsidRDefault="00940CC4" w:rsidP="00940CC4">
            <w:pPr>
              <w:pStyle w:val="1Normal"/>
              <w:ind w:firstLine="0"/>
              <w:jc w:val="center"/>
              <w:rPr>
                <w:b w:val="0"/>
                <w:lang w:eastAsia="ru-RU"/>
              </w:rPr>
            </w:pPr>
            <w:r w:rsidRPr="00940CC4">
              <w:rPr>
                <w:b w:val="0"/>
                <w:color w:val="auto"/>
                <w:lang w:eastAsia="ru-RU"/>
              </w:rPr>
              <w:t>Клас</w:t>
            </w:r>
          </w:p>
        </w:tc>
        <w:tc>
          <w:tcPr>
            <w:tcW w:w="3210" w:type="dxa"/>
          </w:tcPr>
          <w:p w:rsidR="00940CC4" w:rsidRPr="00940CC4" w:rsidRDefault="00940CC4" w:rsidP="00940CC4">
            <w:pPr>
              <w:pStyle w:val="1Normal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eastAsia="ru-RU"/>
              </w:rPr>
            </w:pPr>
            <w:r w:rsidRPr="00940CC4">
              <w:rPr>
                <w:b w:val="0"/>
                <w:lang w:eastAsia="ru-RU"/>
              </w:rPr>
              <w:t>Кількість підкласів</w:t>
            </w:r>
          </w:p>
        </w:tc>
        <w:tc>
          <w:tcPr>
            <w:tcW w:w="3210" w:type="dxa"/>
          </w:tcPr>
          <w:p w:rsidR="00940CC4" w:rsidRPr="00940CC4" w:rsidRDefault="00940CC4" w:rsidP="00940CC4">
            <w:pPr>
              <w:pStyle w:val="1Normal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eastAsia="ru-RU"/>
              </w:rPr>
            </w:pPr>
            <w:r w:rsidRPr="00940CC4">
              <w:rPr>
                <w:b w:val="0"/>
                <w:lang w:eastAsia="ru-RU"/>
              </w:rPr>
              <w:t>Місце проживання</w:t>
            </w:r>
          </w:p>
        </w:tc>
      </w:tr>
    </w:tbl>
    <w:p w:rsidR="00940CC4" w:rsidRDefault="00940CC4" w:rsidP="00940CC4">
      <w:pPr>
        <w:pStyle w:val="1Normal"/>
        <w:jc w:val="left"/>
        <w:rPr>
          <w:lang w:eastAsia="ru-RU"/>
        </w:rPr>
      </w:pPr>
      <w:r>
        <w:rPr>
          <w:lang w:eastAsia="ru-RU"/>
        </w:rPr>
        <w:t>Забезпечити виконання операцій:</w:t>
      </w:r>
    </w:p>
    <w:p w:rsidR="00940CC4" w:rsidRDefault="00940CC4" w:rsidP="00940CC4">
      <w:pPr>
        <w:pStyle w:val="1Normal"/>
        <w:numPr>
          <w:ilvl w:val="0"/>
          <w:numId w:val="20"/>
        </w:numPr>
        <w:ind w:left="1281" w:hanging="357"/>
        <w:contextualSpacing/>
        <w:jc w:val="left"/>
        <w:rPr>
          <w:lang w:eastAsia="ru-RU"/>
        </w:rPr>
      </w:pPr>
      <w:r>
        <w:rPr>
          <w:lang w:eastAsia="ru-RU"/>
        </w:rPr>
        <w:t>додавання нового елементу в дерево у діалоговому режимі;</w:t>
      </w:r>
    </w:p>
    <w:p w:rsidR="00940CC4" w:rsidRDefault="00940CC4" w:rsidP="00940CC4">
      <w:pPr>
        <w:pStyle w:val="1Normal"/>
        <w:numPr>
          <w:ilvl w:val="0"/>
          <w:numId w:val="20"/>
        </w:numPr>
        <w:ind w:left="1281" w:hanging="357"/>
        <w:contextualSpacing/>
        <w:jc w:val="left"/>
        <w:rPr>
          <w:lang w:eastAsia="ru-RU"/>
        </w:rPr>
      </w:pPr>
      <w:r>
        <w:rPr>
          <w:lang w:eastAsia="ru-RU"/>
        </w:rPr>
        <w:t>обхід зліва направо;</w:t>
      </w:r>
    </w:p>
    <w:p w:rsidR="00940CC4" w:rsidRDefault="00940CC4" w:rsidP="00940CC4">
      <w:pPr>
        <w:pStyle w:val="1Normal"/>
        <w:numPr>
          <w:ilvl w:val="0"/>
          <w:numId w:val="20"/>
        </w:numPr>
        <w:ind w:left="1281" w:hanging="357"/>
        <w:contextualSpacing/>
        <w:jc w:val="left"/>
        <w:rPr>
          <w:lang w:eastAsia="ru-RU"/>
        </w:rPr>
      </w:pPr>
      <w:r>
        <w:rPr>
          <w:lang w:eastAsia="ru-RU"/>
        </w:rPr>
        <w:t>роздрукування усіх узлів з однаковим місцем проживання;</w:t>
      </w:r>
    </w:p>
    <w:p w:rsidR="00940CC4" w:rsidRDefault="00940CC4" w:rsidP="00940CC4">
      <w:pPr>
        <w:pStyle w:val="1Normal"/>
        <w:numPr>
          <w:ilvl w:val="0"/>
          <w:numId w:val="20"/>
        </w:numPr>
        <w:ind w:left="1281" w:hanging="357"/>
        <w:contextualSpacing/>
        <w:jc w:val="left"/>
        <w:rPr>
          <w:lang w:eastAsia="ru-RU"/>
        </w:rPr>
      </w:pPr>
      <w:r>
        <w:rPr>
          <w:lang w:eastAsia="ru-RU"/>
        </w:rPr>
        <w:t>знаходження місця проживання, де знаходиться найбільша кількість класів і підкласів;</w:t>
      </w:r>
    </w:p>
    <w:p w:rsidR="00940CC4" w:rsidRDefault="00940CC4" w:rsidP="00940CC4">
      <w:pPr>
        <w:pStyle w:val="1Normal"/>
        <w:numPr>
          <w:ilvl w:val="0"/>
          <w:numId w:val="20"/>
        </w:numPr>
        <w:ind w:left="1281" w:hanging="357"/>
        <w:contextualSpacing/>
        <w:jc w:val="left"/>
        <w:rPr>
          <w:lang w:eastAsia="ru-RU"/>
        </w:rPr>
      </w:pPr>
      <w:r>
        <w:rPr>
          <w:lang w:eastAsia="ru-RU"/>
        </w:rPr>
        <w:t>роздрукування найбільш довгої гілки дерева;</w:t>
      </w:r>
    </w:p>
    <w:p w:rsidR="00C3270A" w:rsidRPr="00C3270A" w:rsidRDefault="00940CC4" w:rsidP="00940CC4">
      <w:pPr>
        <w:pStyle w:val="1Normal"/>
        <w:numPr>
          <w:ilvl w:val="0"/>
          <w:numId w:val="20"/>
        </w:numPr>
        <w:ind w:left="1281" w:hanging="357"/>
        <w:contextualSpacing/>
        <w:jc w:val="left"/>
        <w:rPr>
          <w:lang w:eastAsia="ru-RU"/>
        </w:rPr>
      </w:pPr>
      <w:r>
        <w:rPr>
          <w:lang w:eastAsia="ru-RU"/>
        </w:rPr>
        <w:t>роздрукування дерева.</w:t>
      </w:r>
    </w:p>
    <w:p w:rsidR="00765DFE" w:rsidRPr="00D131C8" w:rsidRDefault="00765DFE" w:rsidP="00C14ABF">
      <w:pPr>
        <w:pStyle w:val="1Header"/>
      </w:pPr>
      <w:r w:rsidRPr="00D026C2">
        <w:t>Формалізація задачі</w:t>
      </w:r>
      <w:r w:rsidR="00D131C8">
        <w:t>: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Функція menu: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1) Вхідні дані: Введення номера пункту з клавіатури.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2) Вихідні дані: Обраний код операції.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3) Типи даних: Повертає int.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4) Тестування: Перевірити роботу програм для всіх віток алгоритму.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Функція create_node: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1) Вхідні дані: Введення назви класу, кількості підкласів та місця проживання з клавіатури.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2) Вихідні дані: Вказівник на створений новий вузол з ініціалізованими даними.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3) Типи даних: Повертає Node*.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4) Тестування: Перевірити роботу програм для всіх віток алгоритму.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Функція add_node:</w:t>
      </w:r>
    </w:p>
    <w:p w:rsid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1) Вхідні дані: Посилання на вказівник на корінь дерева Root, вказівник на новий вузол node.</w:t>
      </w:r>
    </w:p>
    <w:p w:rsidR="00266CD5" w:rsidRDefault="00266CD5">
      <w:pPr>
        <w:rPr>
          <w:rFonts w:ascii="Times New Roman" w:hAnsi="Times New Roman"/>
          <w:i/>
          <w:iCs/>
          <w:sz w:val="28"/>
        </w:rPr>
      </w:pPr>
      <w:r>
        <w:rPr>
          <w:i/>
          <w:iCs/>
        </w:rPr>
        <w:br w:type="page"/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lastRenderedPageBreak/>
        <w:t>2) Вихідні дані: Оновлене дерево з доданим вузлом згідно з алфавітним порядком назв класів.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3) Типи даних: Node*&amp;, Node*.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4) Тестування: Перевірити роботу програм для всіх віток алгоритму.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Функція print_tree: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1) Вхідні дані: Посилання на вказівник поточного вузла current, ціле число a (рівень відступу).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2) Вихідні дані: Візуальне відображення структури дерева в консолі (повернуте на 90 градусів).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3) Типи даних: Node*&amp;, int.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4) Тестування: Перевірити роботу програм для всіх віток алгоритму.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Функція lnr: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1) Вхідні дані: Вказівник на корінь дерева Root.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2) Вихідні дані: Послідовне виведення інформації про класи в алфавітному порядку (ліво-корінь-право).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3) Типи даних: Node*.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4) Тестування: Перевірити роботу програм для всіх віток алгоритму.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Функція print_identical: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1) Вхідні дані: Вказівник на корінь Root, рядок area для порівняння.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2) Вихідні дані: Виведення списку класів, чиє місце проживання збігається із заданим.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3) Типи даних: Node*, const char*.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4) Тестування: Перевірити роботу програм для всіх віток алгоритму.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Функція collect_areas: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1) Вхідні дані: Вказівник на корінь Root, масиви areas, counts, subs та посилання на лічильник n.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2) Вихідні дані: Заповнені статистичні дані по кожному унікальному місцю проживання.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3) Типи даних: Node*, char[][25], int[], int[], int&amp;.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4) Тестування: Перевірити роботу програм для всіх віток алгоритму.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Функція find_best_area: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1) Вхідні дані: Вказівник на корінь дерева Root.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2) Вихідні дані: Виведення назви місця з найбільшою сумарною кількістю класів та підкласів.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3) Типи даних: Node*.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4) Тестування: Перевірити роботу програм для всіх віток алгоритму.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Функція tree_depth: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1) Вхідні дані: Вказівник на корінь дерева Root.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2) Вихідні дані: Ціле число, що позначає максимальну глибину дерева.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3) Типи даних: Повертає int.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lastRenderedPageBreak/>
        <w:t>4) Тестування: Перевірити роботу програм для всіх віток алгоритму.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Функція print_longest: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1) Вхідні дані: Вказівник на корінь дерева Root.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2) Вихідні дані: Виведення ланцюжка назв класів, що утворюють найдовший шлях у дереві.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3) Типи даних: Node*.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4) Тестування: Перевірити роботу програм для всіх віток алгоритму.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Функція main: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1) Вхідні дані: Введення кількості класів, параметрів вузлів та вибір дій у меню.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2) Вихідні дані: Керування життєвим циклом програми та відображення результатів обробки дерева.</w:t>
      </w:r>
    </w:p>
    <w:p w:rsidR="00266CD5" w:rsidRPr="00266CD5" w:rsidRDefault="00266CD5" w:rsidP="00266CD5">
      <w:pPr>
        <w:pStyle w:val="1Normal"/>
        <w:contextualSpacing/>
        <w:rPr>
          <w:i/>
          <w:iCs/>
        </w:rPr>
      </w:pPr>
      <w:r w:rsidRPr="00266CD5">
        <w:rPr>
          <w:i/>
          <w:iCs/>
        </w:rPr>
        <w:t>3) Типи даних: Node*, int, char[25].</w:t>
      </w:r>
    </w:p>
    <w:p w:rsidR="00C3270A" w:rsidRPr="00DF5D50" w:rsidRDefault="00266CD5" w:rsidP="00266CD5">
      <w:pPr>
        <w:pStyle w:val="1Normal"/>
        <w:contextualSpacing/>
        <w:rPr>
          <w:b/>
          <w:bCs/>
          <w:i/>
          <w:iCs/>
          <w:lang w:val="en-US"/>
        </w:rPr>
      </w:pPr>
      <w:r w:rsidRPr="00266CD5">
        <w:rPr>
          <w:i/>
          <w:iCs/>
        </w:rPr>
        <w:t>4) Тестування: Перевірити роботу програм для всіх віток алгоритму.</w:t>
      </w:r>
    </w:p>
    <w:p w:rsidR="00DC5C30" w:rsidRDefault="00266CD5" w:rsidP="00C3270A">
      <w:pPr>
        <w:pStyle w:val="1Header"/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4028440</wp:posOffset>
            </wp:positionH>
            <wp:positionV relativeFrom="paragraph">
              <wp:posOffset>826770</wp:posOffset>
            </wp:positionV>
            <wp:extent cx="2131695" cy="2799080"/>
            <wp:effectExtent l="0" t="0" r="1905" b="1270"/>
            <wp:wrapTopAndBottom/>
            <wp:docPr id="1779310521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695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1990090</wp:posOffset>
            </wp:positionH>
            <wp:positionV relativeFrom="paragraph">
              <wp:posOffset>405765</wp:posOffset>
            </wp:positionV>
            <wp:extent cx="1889760" cy="3352800"/>
            <wp:effectExtent l="0" t="0" r="0" b="0"/>
            <wp:wrapTopAndBottom/>
            <wp:docPr id="1566184400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50E27EB">
            <wp:simplePos x="0" y="0"/>
            <wp:positionH relativeFrom="column">
              <wp:posOffset>8890</wp:posOffset>
            </wp:positionH>
            <wp:positionV relativeFrom="paragraph">
              <wp:posOffset>501015</wp:posOffset>
            </wp:positionV>
            <wp:extent cx="1737360" cy="3032760"/>
            <wp:effectExtent l="0" t="0" r="0" b="0"/>
            <wp:wrapTopAndBottom/>
            <wp:docPr id="48199804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46E8D">
        <w:t>А</w:t>
      </w:r>
      <w:r w:rsidR="00DC5C30">
        <w:t>лгоритм:</w:t>
      </w:r>
      <w:r w:rsidRPr="00266CD5">
        <w:rPr>
          <w:noProof/>
        </w:rPr>
        <w:t xml:space="preserve"> </w:t>
      </w:r>
    </w:p>
    <w:p w:rsidR="00DC5C30" w:rsidRPr="00DC5C30" w:rsidRDefault="00266CD5" w:rsidP="00DC5C30">
      <w:pPr>
        <w:pStyle w:val="1Normal"/>
      </w:pPr>
      <w:r>
        <w:rPr>
          <w:noProof/>
        </w:rPr>
        <w:lastRenderedPageBreak/>
        <w:drawing>
          <wp:inline distT="0" distB="0" distL="0" distR="0">
            <wp:extent cx="2095500" cy="2742640"/>
            <wp:effectExtent l="0" t="0" r="0" b="635"/>
            <wp:docPr id="1289593876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233" cy="2743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400300" cy="3992880"/>
            <wp:effectExtent l="0" t="0" r="0" b="7620"/>
            <wp:docPr id="122660149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20765" cy="2748280"/>
            <wp:effectExtent l="0" t="0" r="0" b="0"/>
            <wp:docPr id="1846630297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1562100" cy="2209800"/>
            <wp:effectExtent l="0" t="0" r="0" b="0"/>
            <wp:docPr id="37093042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133600" cy="6129867"/>
            <wp:effectExtent l="0" t="0" r="0" b="4445"/>
            <wp:docPr id="2140487350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840" cy="613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194560" cy="3985260"/>
            <wp:effectExtent l="0" t="0" r="0" b="0"/>
            <wp:docPr id="2133926017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1638300" cy="5223637"/>
            <wp:effectExtent l="0" t="0" r="0" b="0"/>
            <wp:docPr id="293010429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685" cy="5228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307080" cy="3523938"/>
            <wp:effectExtent l="0" t="0" r="7620" b="635"/>
            <wp:docPr id="783752707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918" cy="3524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5C30" w:rsidRDefault="00C621DA" w:rsidP="00DC5C30">
      <w:pPr>
        <w:pStyle w:val="1Header"/>
        <w:rPr>
          <w:lang w:val="en-US"/>
        </w:rPr>
      </w:pPr>
      <w:r w:rsidRPr="00EB4B2D">
        <w:t>Код:</w:t>
      </w:r>
    </w:p>
    <w:p w:rsidR="000F5BEE" w:rsidRDefault="000F5BEE" w:rsidP="000F5BEE">
      <w:pPr>
        <w:pStyle w:val="1Header"/>
        <w:rPr>
          <w:lang w:val="en-US"/>
        </w:rPr>
      </w:pPr>
      <w:r>
        <w:rPr>
          <w:lang w:val="en-US"/>
        </w:rPr>
        <w:t>Tree.h: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once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&lt;Windows.h&gt;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&lt;iostream&gt;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std;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enum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MENU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{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  <w:lang w:val="ru-RU"/>
          <w14:ligatures w14:val="standardContextual"/>
        </w:rPr>
        <w:t>EXIT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  <w:lang w:val="ru-RU"/>
          <w14:ligatures w14:val="standardContextual"/>
        </w:rPr>
        <w:t>ADD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  <w:lang w:val="ru-RU"/>
          <w14:ligatures w14:val="standardContextual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  <w:lang w:val="ru-RU"/>
          <w14:ligatures w14:val="standardContextual"/>
        </w:rPr>
        <w:t>LNR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  <w:lang w:val="ru-RU"/>
          <w14:ligatures w14:val="standardContextual"/>
        </w:rPr>
        <w:t>AREA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  <w:lang w:val="ru-RU"/>
          <w14:ligatures w14:val="standardContextual"/>
        </w:rPr>
        <w:t>IDENTICAL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  <w:lang w:val="ru-RU"/>
          <w14:ligatures w14:val="standardContextual"/>
        </w:rPr>
        <w:t>LONGEST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{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Name[25];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Area[25];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Subclasses;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{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data;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right;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left;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lastRenderedPageBreak/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menu();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create_node();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add_node(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print_tree(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current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lnr(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print_identical(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area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collect_areas(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areas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[][25],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counts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[],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subs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[],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find_best_area(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tree_depth(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:rsidR="000F5BEE" w:rsidRP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print_longest(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:rsidR="000F5BEE" w:rsidRDefault="000F5BEE" w:rsidP="000F5BEE">
      <w:pPr>
        <w:pStyle w:val="1Normal"/>
        <w:rPr>
          <w:lang w:val="en-US" w:eastAsia="ru-RU"/>
        </w:rPr>
      </w:pPr>
    </w:p>
    <w:p w:rsidR="000F5BEE" w:rsidRDefault="000F5BEE" w:rsidP="000F5BEE">
      <w:pPr>
        <w:pStyle w:val="1Header"/>
        <w:rPr>
          <w:lang w:val="en-US"/>
        </w:rPr>
      </w:pPr>
      <w:r>
        <w:rPr>
          <w:lang w:val="en-US"/>
        </w:rPr>
        <w:t>Tree.cpp</w:t>
      </w:r>
      <w:r w:rsidR="007464AC">
        <w:rPr>
          <w:lang w:val="en-US"/>
        </w:rPr>
        <w:t>: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"Tree.h"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menu()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"0 - Вихід\n"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"1 - Додати елемент у дерево.\n"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"2 - Надрукувати дерево.\n"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"3 - Обхід з ліва на право.\n"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"4 - Місце проживання з найбільшою к-тю класів.\n"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"5 - Класи з однаковим місцем проживання.\n"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"6 - Найдовша гілка.\n"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cin &gt;&gt; k;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Node* create_node()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Node* node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Node;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"Введіть назву класу: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cin &gt;&gt; node-&gt;data.Name;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"Введіть к-ть підкласів: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cin &gt;&gt; node-&gt;data.Subclasses;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"Введіть місце проживання: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cin &gt;&gt; node-&gt;data.Area;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node-&gt;left = NULL;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node-&gt;right = NULL;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node;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add_node(Node*&amp; Root, Node* node)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(Root == NULL) {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Root = node;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}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(strcmp(Root-&gt;data.Name, node-&gt;data.Name) &lt; 0)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add_node(Root-&gt;left, node);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(strcmp(Root-&gt;data.Name, node-&gt;data.Name) &gt; 0)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add_node(Root-&gt;right, node);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print_tree(Node*&amp; current,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a)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(current == NULL)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a++;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print_tree(current-&gt;right, a);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a; i++)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cout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    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&lt;&lt; current-&gt;data.Name &lt;&lt; endl;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print_tree(current-&gt;left, a);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lastRenderedPageBreak/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lnr(Node* Root)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(Root == NULL)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lnr(Root-&gt;left);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"Клас: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&lt;&lt; Root-&gt;data.Name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| Підкласів: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&lt;&lt; Root-&gt;data.Subclasses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| Місце: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&lt;&lt; Root-&gt;data.Area &lt;&lt; endl;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lnr(Root-&gt;right);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print_identical(Node* Root,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area)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(Root == NULL)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print_identical(Root-&gt;left, area);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(strcmp(Root-&gt;data.Area, area) == 0)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cout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"Клас: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&lt;&lt; Root-&gt;data.Name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| Підкласів: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&lt;&lt; Root-&gt;data.Subclasses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| Місце: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&lt;&lt; Root-&gt;data.Area &lt;&lt; endl;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print_identical(Root-&gt;right, area);</w:t>
      </w:r>
    </w:p>
    <w:p w:rsidR="000F5BEE" w:rsidRPr="00266CD5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  <w:r w:rsidR="00266CD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q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collect_areas(Node* Root,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areas[][25],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counts[],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subs[],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&amp; n)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(Root == NULL)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collect_areas(Root-&gt;left, areas, counts, subs, n);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found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n; i++) {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(strcmp(areas[i], Root-&gt;data.Area) == 0) {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counts[i]++;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subs[i] += Root-&gt;data.Subclasses;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found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}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}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(!found) {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strcpy_s(areas[n], Root-&gt;data.Area);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counts[n] = 1;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subs[n] = Root-&gt;data.Subclasses;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n++;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}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collect_areas(Root-&gt;right, areas, counts, subs, n);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find_best_area(Node* Root)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(Root == NULL) {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cout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"Дерево порожнє.\n"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}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areas[100][25];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counts[100] = {};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subs[100] = {};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n = 0;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collect_areas(Root, areas, counts, subs, n);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best = 0;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1; i &lt; n; i++)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(counts[i] + subs[i] &gt; counts[best] + subs[best])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best = i;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"Місце проживання: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&lt;&lt; areas[best] &lt;&lt; endl;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"Класів: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&lt;&lt; counts[best]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| Підкласів: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&lt;&lt; subs[best]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lastRenderedPageBreak/>
        <w:t xml:space="preserve">       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| Сума: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&lt;&lt; counts[best] + subs[best] &lt;&lt; endl;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tree_depth(Node* Root)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(Root == NULL)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0;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l = tree_depth(Root-&gt;left);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r = tree_depth(Root-&gt;right);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1 + (l &gt; r ? l : r);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print_longest(Node* Root)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(Root == NULL)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&lt;&lt; Root-&gt;data.Name;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l = tree_depth(Root-&gt;left);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r = tree_depth(Root-&gt;right);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(l == 0 &amp;&amp; r == 0) {        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cout &lt;&lt; endl;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}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-&gt;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(l &gt;= r)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print_longest(Root-&gt;left);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else</w:t>
      </w:r>
    </w:p>
    <w:p w:rsidR="0004078C" w:rsidRDefault="000F5BEE" w:rsidP="000407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print_longest(Root-&gt;right);</w:t>
      </w:r>
    </w:p>
    <w:p w:rsidR="000F5BEE" w:rsidRPr="0004078C" w:rsidRDefault="000F5BEE" w:rsidP="000407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:rsidR="000F5BEE" w:rsidRPr="000F5BEE" w:rsidRDefault="000F5BEE" w:rsidP="000F5BEE">
      <w:pPr>
        <w:pStyle w:val="1Header"/>
        <w:rPr>
          <w:lang w:val="en-US"/>
        </w:rPr>
      </w:pPr>
      <w:r>
        <w:rPr>
          <w:lang w:val="en-US"/>
        </w:rPr>
        <w:t>Main.cpp: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"Tree.h"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main()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SetConsoleOutputCP(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CP_UTF8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Root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b = 1, n;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(b)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{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(menu())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{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  <w:lang w:val="ru-RU"/>
          <w14:ligatures w14:val="standardContextual"/>
        </w:rPr>
        <w:t>EXIT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: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b = 0;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  <w:lang w:val="ru-RU"/>
          <w14:ligatures w14:val="standardContextual"/>
        </w:rPr>
        <w:t>ADD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: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"Введіть к-ть класів: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n;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n; i++) {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node = create_node();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add_node(Root, node);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}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  <w:lang w:val="ru-RU"/>
          <w14:ligatures w14:val="standardContextual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: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print_tree(Root, -1);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  <w:lang w:val="ru-RU"/>
          <w14:ligatures w14:val="standardContextual"/>
        </w:rPr>
        <w:t>LNR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: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"\n── Обхід зліва направо ──\n"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lnr(Root);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  <w:lang w:val="ru-RU"/>
          <w14:ligatures w14:val="standardContextual"/>
        </w:rPr>
        <w:t>AREA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: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"\n── Місце з найбільшою к-тю класів та підкласів ──\n"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find_best_area(Root);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lastRenderedPageBreak/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  <w:lang w:val="ru-RU"/>
          <w14:ligatures w14:val="standardContextual"/>
        </w:rPr>
        <w:t>IDENTICAL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: {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area[25];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"Введіть місце проживання для пошуку: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area;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"\n── Класи з місцем проживання \""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area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"\" ──\n"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print_identical(Root, area);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}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  <w:lang w:val="ru-RU"/>
          <w14:ligatures w14:val="standardContextual"/>
        </w:rPr>
        <w:t>LONGEST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: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"\n── Найдовша гілка ──\n"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print_longest(Root);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}</w:t>
      </w:r>
    </w:p>
    <w:p w:rsidR="000F5BEE" w:rsidRDefault="000F5BEE" w:rsidP="000F5B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}</w:t>
      </w:r>
    </w:p>
    <w:p w:rsidR="00445941" w:rsidRPr="00445941" w:rsidRDefault="000F5BEE" w:rsidP="000F5BEE">
      <w:pPr>
        <w:pStyle w:val="1Code"/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:rsidR="00C621DA" w:rsidRDefault="00C621DA" w:rsidP="00C14ABF">
      <w:pPr>
        <w:pStyle w:val="1Header"/>
      </w:pPr>
      <w:r w:rsidRPr="00EB4B2D">
        <w:t>Результат: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69"/>
        <w:gridCol w:w="7736"/>
        <w:gridCol w:w="1571"/>
      </w:tblGrid>
      <w:tr w:rsidR="000F5586" w:rsidTr="00DC5C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:rsidR="00990071" w:rsidRPr="007D32A8" w:rsidRDefault="00990071" w:rsidP="00577B08">
            <w:p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Cs/>
                <w:sz w:val="24"/>
                <w:szCs w:val="24"/>
              </w:rPr>
              <w:t>№</w:t>
            </w:r>
          </w:p>
        </w:tc>
        <w:tc>
          <w:tcPr>
            <w:tcW w:w="5014" w:type="dxa"/>
          </w:tcPr>
          <w:p w:rsidR="00990071" w:rsidRPr="007D32A8" w:rsidRDefault="00990071" w:rsidP="00577B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Cs/>
                <w:sz w:val="24"/>
                <w:szCs w:val="24"/>
              </w:rPr>
              <w:t>Програма</w:t>
            </w:r>
          </w:p>
        </w:tc>
        <w:tc>
          <w:tcPr>
            <w:tcW w:w="4206" w:type="dxa"/>
          </w:tcPr>
          <w:p w:rsidR="00990071" w:rsidRPr="007D32A8" w:rsidRDefault="00990071" w:rsidP="00577B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Cs/>
                <w:sz w:val="24"/>
                <w:szCs w:val="24"/>
              </w:rPr>
              <w:t>Тестовий приклад</w:t>
            </w:r>
          </w:p>
        </w:tc>
      </w:tr>
      <w:tr w:rsidR="000F5586" w:rsidTr="00577B08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:rsidR="00990071" w:rsidRPr="00577B08" w:rsidRDefault="00990071" w:rsidP="00577B08">
            <w:pPr>
              <w:pStyle w:val="ListParagraph"/>
              <w:numPr>
                <w:ilvl w:val="0"/>
                <w:numId w:val="11"/>
              </w:numPr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014" w:type="dxa"/>
          </w:tcPr>
          <w:p w:rsidR="00990071" w:rsidRDefault="000F5586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5586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9E9E425" wp14:editId="34B84077">
                  <wp:extent cx="4699000" cy="3513031"/>
                  <wp:effectExtent l="0" t="0" r="6350" b="0"/>
                  <wp:docPr id="11401026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10262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774" cy="351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:rsidR="005C51AD" w:rsidRPr="00990071" w:rsidRDefault="005C51AD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5586" w:rsidTr="00577B08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:rsidR="00990071" w:rsidRPr="00577B08" w:rsidRDefault="00990071" w:rsidP="00577B0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5014" w:type="dxa"/>
          </w:tcPr>
          <w:p w:rsidR="00990071" w:rsidRPr="003E5D13" w:rsidRDefault="000F5586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55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62E343D6" wp14:editId="17738DE2">
                  <wp:extent cx="4559300" cy="2322291"/>
                  <wp:effectExtent l="0" t="0" r="0" b="1905"/>
                  <wp:docPr id="19760341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03410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0690" cy="2322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:rsidR="00990071" w:rsidRPr="00990071" w:rsidRDefault="00990071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5586" w:rsidTr="00577B08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:rsidR="00990071" w:rsidRPr="00577B08" w:rsidRDefault="00990071" w:rsidP="00577B0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5014" w:type="dxa"/>
          </w:tcPr>
          <w:p w:rsidR="00990071" w:rsidRPr="00B707C2" w:rsidRDefault="000F5586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5586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FA65284" wp14:editId="1B991A54">
                  <wp:extent cx="4775200" cy="385424"/>
                  <wp:effectExtent l="0" t="0" r="0" b="0"/>
                  <wp:docPr id="423089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08955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6744" cy="38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:rsidR="00990071" w:rsidRDefault="00990071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F5586" w:rsidTr="00577B08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:rsidR="000F5586" w:rsidRPr="00577B08" w:rsidRDefault="000F5586" w:rsidP="00577B0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5014" w:type="dxa"/>
          </w:tcPr>
          <w:p w:rsidR="000F5586" w:rsidRPr="000F5586" w:rsidRDefault="000F5586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F5586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3051EFB" wp14:editId="6592FA2E">
                  <wp:extent cx="4584700" cy="3548432"/>
                  <wp:effectExtent l="0" t="0" r="6350" b="0"/>
                  <wp:docPr id="1633223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22352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444" cy="3550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:rsidR="000F5586" w:rsidRDefault="000F5586" w:rsidP="00577B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9561EC" w:rsidRDefault="009561EC" w:rsidP="00DF5D50">
      <w:pPr>
        <w:pStyle w:val="1Normal"/>
        <w:rPr>
          <w:lang w:eastAsia="ru-RU"/>
        </w:rPr>
      </w:pPr>
    </w:p>
    <w:p w:rsidR="00DF5D50" w:rsidRDefault="00DF5D50" w:rsidP="00DF5D50">
      <w:pPr>
        <w:pStyle w:val="1Header"/>
      </w:pPr>
      <w:r>
        <w:t>Варіант 8. Задача 2.</w:t>
      </w:r>
    </w:p>
    <w:p w:rsidR="00DF5D50" w:rsidRDefault="00DF5D50" w:rsidP="00DF5D50">
      <w:pPr>
        <w:pStyle w:val="1Header"/>
        <w:rPr>
          <w:lang w:val="en-US"/>
        </w:rPr>
      </w:pPr>
      <w:r>
        <w:t xml:space="preserve">Умова: </w:t>
      </w:r>
    </w:p>
    <w:p w:rsidR="00DF5D50" w:rsidRPr="00C3270A" w:rsidRDefault="00EB759D" w:rsidP="00DF5D50">
      <w:pPr>
        <w:pStyle w:val="1Normal"/>
        <w:rPr>
          <w:lang w:eastAsia="ru-RU"/>
        </w:rPr>
      </w:pPr>
      <w:r w:rsidRPr="00EB759D">
        <w:rPr>
          <w:lang w:eastAsia="ru-RU"/>
        </w:rPr>
        <w:t>4. Створити дерево – словник (</w:t>
      </w:r>
      <w:r>
        <w:rPr>
          <w:lang w:eastAsia="ru-RU"/>
        </w:rPr>
        <w:t>укр</w:t>
      </w:r>
      <w:r w:rsidRPr="00EB759D">
        <w:rPr>
          <w:lang w:eastAsia="ru-RU"/>
        </w:rPr>
        <w:t>-англ). Прочитати дерево на екран. Підрахувати кількість його листків. Скласти процедуру пошуку слова по заданому ключу. ( на „ відмінно”).</w:t>
      </w:r>
    </w:p>
    <w:p w:rsidR="00DF5D50" w:rsidRPr="00D131C8" w:rsidRDefault="00DF5D50" w:rsidP="00DF5D50">
      <w:pPr>
        <w:pStyle w:val="1Header"/>
      </w:pPr>
      <w:r w:rsidRPr="00D026C2">
        <w:t>Формалізація задачі</w:t>
      </w:r>
      <w:r>
        <w:t>:</w:t>
      </w:r>
    </w:p>
    <w:p w:rsidR="00B14884" w:rsidRPr="00B14884" w:rsidRDefault="00B14884" w:rsidP="00B14884">
      <w:pPr>
        <w:pStyle w:val="1Normal"/>
        <w:contextualSpacing/>
        <w:rPr>
          <w:i/>
          <w:iCs/>
        </w:rPr>
      </w:pPr>
      <w:r w:rsidRPr="00B14884">
        <w:rPr>
          <w:i/>
          <w:iCs/>
        </w:rPr>
        <w:t>Функція menu:</w:t>
      </w:r>
    </w:p>
    <w:p w:rsidR="00B14884" w:rsidRPr="00B14884" w:rsidRDefault="00B14884" w:rsidP="00B14884">
      <w:pPr>
        <w:pStyle w:val="1Normal"/>
        <w:contextualSpacing/>
        <w:rPr>
          <w:i/>
          <w:iCs/>
        </w:rPr>
      </w:pPr>
      <w:r w:rsidRPr="00B14884">
        <w:rPr>
          <w:i/>
          <w:iCs/>
        </w:rPr>
        <w:t>1) Вхідні дані: Введення номера пункту з клавіатури.</w:t>
      </w:r>
    </w:p>
    <w:p w:rsidR="00B14884" w:rsidRPr="00B14884" w:rsidRDefault="00B14884" w:rsidP="00B14884">
      <w:pPr>
        <w:pStyle w:val="1Normal"/>
        <w:contextualSpacing/>
        <w:rPr>
          <w:i/>
          <w:iCs/>
        </w:rPr>
      </w:pPr>
      <w:r w:rsidRPr="00B14884">
        <w:rPr>
          <w:i/>
          <w:iCs/>
        </w:rPr>
        <w:t>2) Вихідні дані: Обраний код операції.</w:t>
      </w:r>
    </w:p>
    <w:p w:rsidR="00B14884" w:rsidRPr="00B14884" w:rsidRDefault="00B14884" w:rsidP="00B14884">
      <w:pPr>
        <w:pStyle w:val="1Normal"/>
        <w:contextualSpacing/>
        <w:rPr>
          <w:i/>
          <w:iCs/>
        </w:rPr>
      </w:pPr>
      <w:r w:rsidRPr="00B14884">
        <w:rPr>
          <w:i/>
          <w:iCs/>
        </w:rPr>
        <w:t>3) Типи даних: Повертає int.</w:t>
      </w:r>
    </w:p>
    <w:p w:rsidR="00B14884" w:rsidRPr="00B14884" w:rsidRDefault="00B14884" w:rsidP="00B14884">
      <w:pPr>
        <w:pStyle w:val="1Normal"/>
        <w:contextualSpacing/>
        <w:rPr>
          <w:i/>
          <w:iCs/>
        </w:rPr>
      </w:pPr>
      <w:r w:rsidRPr="00B14884">
        <w:rPr>
          <w:i/>
          <w:iCs/>
        </w:rPr>
        <w:t>4) Тестування: Перевірити роботу програм для всіх віток алгоритму.</w:t>
      </w:r>
    </w:p>
    <w:p w:rsidR="00B14884" w:rsidRPr="00B14884" w:rsidRDefault="00B14884" w:rsidP="00B14884">
      <w:pPr>
        <w:pStyle w:val="1Normal"/>
        <w:contextualSpacing/>
        <w:rPr>
          <w:i/>
          <w:iCs/>
        </w:rPr>
      </w:pPr>
    </w:p>
    <w:p w:rsidR="00B14884" w:rsidRPr="00B14884" w:rsidRDefault="00B14884" w:rsidP="00B14884">
      <w:pPr>
        <w:pStyle w:val="1Normal"/>
        <w:contextualSpacing/>
        <w:rPr>
          <w:i/>
          <w:iCs/>
        </w:rPr>
      </w:pPr>
      <w:r w:rsidRPr="00B14884">
        <w:rPr>
          <w:i/>
          <w:iCs/>
        </w:rPr>
        <w:t>Функція create_node:</w:t>
      </w:r>
    </w:p>
    <w:p w:rsidR="00B14884" w:rsidRPr="00B14884" w:rsidRDefault="00B14884" w:rsidP="00B14884">
      <w:pPr>
        <w:pStyle w:val="1Normal"/>
        <w:contextualSpacing/>
        <w:rPr>
          <w:i/>
          <w:iCs/>
        </w:rPr>
      </w:pPr>
      <w:r w:rsidRPr="00B14884">
        <w:rPr>
          <w:i/>
          <w:iCs/>
        </w:rPr>
        <w:t>1) Вхідні дані: Введення українського слова та англійського перекладу з клавіатури.</w:t>
      </w:r>
    </w:p>
    <w:p w:rsidR="00B14884" w:rsidRPr="00B14884" w:rsidRDefault="00B14884" w:rsidP="00B14884">
      <w:pPr>
        <w:pStyle w:val="1Normal"/>
        <w:contextualSpacing/>
        <w:rPr>
          <w:i/>
          <w:iCs/>
        </w:rPr>
      </w:pPr>
      <w:r w:rsidRPr="00B14884">
        <w:rPr>
          <w:i/>
          <w:iCs/>
        </w:rPr>
        <w:t>2) Вихідні дані: Вказівник на створений новий вузол з ініціалізованими даними.</w:t>
      </w:r>
    </w:p>
    <w:p w:rsidR="00B14884" w:rsidRPr="00B14884" w:rsidRDefault="00B14884" w:rsidP="00B14884">
      <w:pPr>
        <w:pStyle w:val="1Normal"/>
        <w:contextualSpacing/>
        <w:rPr>
          <w:i/>
          <w:iCs/>
        </w:rPr>
      </w:pPr>
      <w:r w:rsidRPr="00B14884">
        <w:rPr>
          <w:i/>
          <w:iCs/>
        </w:rPr>
        <w:t>3) Типи даних: Повертає Node*.</w:t>
      </w:r>
    </w:p>
    <w:p w:rsidR="00B14884" w:rsidRPr="00B14884" w:rsidRDefault="00B14884" w:rsidP="00B14884">
      <w:pPr>
        <w:pStyle w:val="1Normal"/>
        <w:contextualSpacing/>
        <w:rPr>
          <w:i/>
          <w:iCs/>
        </w:rPr>
      </w:pPr>
      <w:r w:rsidRPr="00B14884">
        <w:rPr>
          <w:i/>
          <w:iCs/>
        </w:rPr>
        <w:t>4) Тестування: Перевірити роботу програм для всіх віток алгоритму.</w:t>
      </w:r>
    </w:p>
    <w:p w:rsidR="00B14884" w:rsidRPr="00B14884" w:rsidRDefault="00B14884" w:rsidP="00B14884">
      <w:pPr>
        <w:pStyle w:val="1Normal"/>
        <w:contextualSpacing/>
        <w:rPr>
          <w:i/>
          <w:iCs/>
        </w:rPr>
      </w:pPr>
    </w:p>
    <w:p w:rsidR="00B14884" w:rsidRPr="00B14884" w:rsidRDefault="00B14884" w:rsidP="00B14884">
      <w:pPr>
        <w:pStyle w:val="1Normal"/>
        <w:contextualSpacing/>
        <w:rPr>
          <w:i/>
          <w:iCs/>
        </w:rPr>
      </w:pPr>
      <w:r w:rsidRPr="00B14884">
        <w:rPr>
          <w:i/>
          <w:iCs/>
        </w:rPr>
        <w:t>Функція add_node:</w:t>
      </w:r>
    </w:p>
    <w:p w:rsidR="00B14884" w:rsidRPr="00B14884" w:rsidRDefault="00B14884" w:rsidP="00B14884">
      <w:pPr>
        <w:pStyle w:val="1Normal"/>
        <w:contextualSpacing/>
        <w:rPr>
          <w:i/>
          <w:iCs/>
        </w:rPr>
      </w:pPr>
      <w:r w:rsidRPr="00B14884">
        <w:rPr>
          <w:i/>
          <w:iCs/>
        </w:rPr>
        <w:lastRenderedPageBreak/>
        <w:t>1) Вхідні дані: Посилання на вказівник на корінь дерева root, вказівник на новий вузол node.</w:t>
      </w:r>
    </w:p>
    <w:p w:rsidR="00B14884" w:rsidRPr="00B14884" w:rsidRDefault="00B14884" w:rsidP="00B14884">
      <w:pPr>
        <w:pStyle w:val="1Normal"/>
        <w:contextualSpacing/>
        <w:rPr>
          <w:i/>
          <w:iCs/>
        </w:rPr>
      </w:pPr>
      <w:r w:rsidRPr="00B14884">
        <w:rPr>
          <w:i/>
          <w:iCs/>
        </w:rPr>
        <w:t>2) Вихідні дані: Оновлене дерево з доданим новим словом згідно з алфавітним порядком.</w:t>
      </w:r>
    </w:p>
    <w:p w:rsidR="00B14884" w:rsidRPr="00B14884" w:rsidRDefault="00B14884" w:rsidP="00B14884">
      <w:pPr>
        <w:pStyle w:val="1Normal"/>
        <w:contextualSpacing/>
        <w:rPr>
          <w:i/>
          <w:iCs/>
        </w:rPr>
      </w:pPr>
      <w:r w:rsidRPr="00B14884">
        <w:rPr>
          <w:i/>
          <w:iCs/>
        </w:rPr>
        <w:t>3) Типи даних: Node*&amp;, Node*.</w:t>
      </w:r>
    </w:p>
    <w:p w:rsidR="00B14884" w:rsidRPr="00B14884" w:rsidRDefault="00B14884" w:rsidP="00B14884">
      <w:pPr>
        <w:pStyle w:val="1Normal"/>
        <w:contextualSpacing/>
        <w:rPr>
          <w:i/>
          <w:iCs/>
        </w:rPr>
      </w:pPr>
      <w:r w:rsidRPr="00B14884">
        <w:rPr>
          <w:i/>
          <w:iCs/>
        </w:rPr>
        <w:t>4) Тестування: Перевірити роботу програм для всіх віток алгоритму.</w:t>
      </w:r>
    </w:p>
    <w:p w:rsidR="00B14884" w:rsidRPr="00B14884" w:rsidRDefault="00B14884" w:rsidP="00B14884">
      <w:pPr>
        <w:pStyle w:val="1Normal"/>
        <w:contextualSpacing/>
        <w:rPr>
          <w:i/>
          <w:iCs/>
        </w:rPr>
      </w:pPr>
    </w:p>
    <w:p w:rsidR="00B14884" w:rsidRPr="00B14884" w:rsidRDefault="00B14884" w:rsidP="00B14884">
      <w:pPr>
        <w:pStyle w:val="1Normal"/>
        <w:contextualSpacing/>
        <w:rPr>
          <w:i/>
          <w:iCs/>
        </w:rPr>
      </w:pPr>
      <w:r w:rsidRPr="00B14884">
        <w:rPr>
          <w:i/>
          <w:iCs/>
        </w:rPr>
        <w:t>Функція print_tree:</w:t>
      </w:r>
    </w:p>
    <w:p w:rsidR="00B14884" w:rsidRPr="00B14884" w:rsidRDefault="00B14884" w:rsidP="00B14884">
      <w:pPr>
        <w:pStyle w:val="1Normal"/>
        <w:contextualSpacing/>
        <w:rPr>
          <w:i/>
          <w:iCs/>
        </w:rPr>
      </w:pPr>
      <w:r w:rsidRPr="00B14884">
        <w:rPr>
          <w:i/>
          <w:iCs/>
        </w:rPr>
        <w:t>1) Вхідні дані: Вказівник на корінь дерева root, ціле число level (рівень вкладеності).</w:t>
      </w:r>
    </w:p>
    <w:p w:rsidR="00B14884" w:rsidRPr="00B14884" w:rsidRDefault="00B14884" w:rsidP="00B14884">
      <w:pPr>
        <w:pStyle w:val="1Normal"/>
        <w:contextualSpacing/>
        <w:rPr>
          <w:i/>
          <w:iCs/>
        </w:rPr>
      </w:pPr>
      <w:r w:rsidRPr="00B14884">
        <w:rPr>
          <w:i/>
          <w:iCs/>
        </w:rPr>
        <w:t>2) Вихідні дані: Візуальне відображення вмісту словника в консолі з ієрархічними відступами.</w:t>
      </w:r>
    </w:p>
    <w:p w:rsidR="00B14884" w:rsidRPr="00B14884" w:rsidRDefault="00B14884" w:rsidP="00B14884">
      <w:pPr>
        <w:pStyle w:val="1Normal"/>
        <w:contextualSpacing/>
        <w:rPr>
          <w:i/>
          <w:iCs/>
        </w:rPr>
      </w:pPr>
      <w:r w:rsidRPr="00B14884">
        <w:rPr>
          <w:i/>
          <w:iCs/>
        </w:rPr>
        <w:t>3) Типи даних: Node*, int.</w:t>
      </w:r>
    </w:p>
    <w:p w:rsidR="00B14884" w:rsidRPr="00B14884" w:rsidRDefault="00B14884" w:rsidP="00B14884">
      <w:pPr>
        <w:pStyle w:val="1Normal"/>
        <w:contextualSpacing/>
        <w:rPr>
          <w:i/>
          <w:iCs/>
        </w:rPr>
      </w:pPr>
      <w:r w:rsidRPr="00B14884">
        <w:rPr>
          <w:i/>
          <w:iCs/>
        </w:rPr>
        <w:t>4) Тестування: Перевірити роботу програм для всіх віток алгоритму.</w:t>
      </w:r>
    </w:p>
    <w:p w:rsidR="00B14884" w:rsidRPr="00B14884" w:rsidRDefault="00B14884" w:rsidP="00B14884">
      <w:pPr>
        <w:pStyle w:val="1Normal"/>
        <w:contextualSpacing/>
        <w:rPr>
          <w:i/>
          <w:iCs/>
        </w:rPr>
      </w:pPr>
    </w:p>
    <w:p w:rsidR="00B14884" w:rsidRPr="00B14884" w:rsidRDefault="00B14884" w:rsidP="00B14884">
      <w:pPr>
        <w:pStyle w:val="1Normal"/>
        <w:contextualSpacing/>
        <w:rPr>
          <w:i/>
          <w:iCs/>
        </w:rPr>
      </w:pPr>
      <w:r w:rsidRPr="00B14884">
        <w:rPr>
          <w:i/>
          <w:iCs/>
        </w:rPr>
        <w:t>Функція count_leaves:</w:t>
      </w:r>
    </w:p>
    <w:p w:rsidR="00B14884" w:rsidRPr="00B14884" w:rsidRDefault="00B14884" w:rsidP="00B14884">
      <w:pPr>
        <w:pStyle w:val="1Normal"/>
        <w:contextualSpacing/>
        <w:rPr>
          <w:i/>
          <w:iCs/>
        </w:rPr>
      </w:pPr>
      <w:r w:rsidRPr="00B14884">
        <w:rPr>
          <w:i/>
          <w:iCs/>
        </w:rPr>
        <w:t>1) Вхідні дані: Вказівник на корінь дерева root.</w:t>
      </w:r>
    </w:p>
    <w:p w:rsidR="00B14884" w:rsidRPr="00B14884" w:rsidRDefault="00B14884" w:rsidP="00B14884">
      <w:pPr>
        <w:pStyle w:val="1Normal"/>
        <w:contextualSpacing/>
        <w:rPr>
          <w:i/>
          <w:iCs/>
        </w:rPr>
      </w:pPr>
      <w:r w:rsidRPr="00B14884">
        <w:rPr>
          <w:i/>
          <w:iCs/>
        </w:rPr>
        <w:t>2) Вихідні дані: Кількість вузлів, які не мають жодного нащадка (листки).</w:t>
      </w:r>
    </w:p>
    <w:p w:rsidR="00B14884" w:rsidRPr="00B14884" w:rsidRDefault="00B14884" w:rsidP="00B14884">
      <w:pPr>
        <w:pStyle w:val="1Normal"/>
        <w:contextualSpacing/>
        <w:rPr>
          <w:i/>
          <w:iCs/>
        </w:rPr>
      </w:pPr>
      <w:r w:rsidRPr="00B14884">
        <w:rPr>
          <w:i/>
          <w:iCs/>
        </w:rPr>
        <w:t>3) Типи даних: Повертає int.</w:t>
      </w:r>
    </w:p>
    <w:p w:rsidR="00B14884" w:rsidRPr="00B14884" w:rsidRDefault="00B14884" w:rsidP="00B14884">
      <w:pPr>
        <w:pStyle w:val="1Normal"/>
        <w:contextualSpacing/>
        <w:rPr>
          <w:i/>
          <w:iCs/>
        </w:rPr>
      </w:pPr>
      <w:r w:rsidRPr="00B14884">
        <w:rPr>
          <w:i/>
          <w:iCs/>
        </w:rPr>
        <w:t>4) Тестування: Перевірити роботу програм для всіх віток алгоритму.</w:t>
      </w:r>
    </w:p>
    <w:p w:rsidR="00B14884" w:rsidRPr="00B14884" w:rsidRDefault="00B14884" w:rsidP="00B14884">
      <w:pPr>
        <w:pStyle w:val="1Normal"/>
        <w:contextualSpacing/>
        <w:rPr>
          <w:i/>
          <w:iCs/>
        </w:rPr>
      </w:pPr>
    </w:p>
    <w:p w:rsidR="00B14884" w:rsidRPr="00B14884" w:rsidRDefault="00B14884" w:rsidP="00B14884">
      <w:pPr>
        <w:pStyle w:val="1Normal"/>
        <w:contextualSpacing/>
        <w:rPr>
          <w:i/>
          <w:iCs/>
        </w:rPr>
      </w:pPr>
      <w:r w:rsidRPr="00B14884">
        <w:rPr>
          <w:i/>
          <w:iCs/>
        </w:rPr>
        <w:t>Функція search:</w:t>
      </w:r>
    </w:p>
    <w:p w:rsidR="00B14884" w:rsidRPr="00B14884" w:rsidRDefault="00B14884" w:rsidP="00B14884">
      <w:pPr>
        <w:pStyle w:val="1Normal"/>
        <w:contextualSpacing/>
        <w:rPr>
          <w:i/>
          <w:iCs/>
        </w:rPr>
      </w:pPr>
      <w:r w:rsidRPr="00B14884">
        <w:rPr>
          <w:i/>
          <w:iCs/>
        </w:rPr>
        <w:t>1) Вхідні дані: Вказівник на корінь дерева root, рядок key (шукане слово).</w:t>
      </w:r>
    </w:p>
    <w:p w:rsidR="00B14884" w:rsidRPr="00B14884" w:rsidRDefault="00B14884" w:rsidP="00B14884">
      <w:pPr>
        <w:pStyle w:val="1Normal"/>
        <w:contextualSpacing/>
        <w:rPr>
          <w:i/>
          <w:iCs/>
        </w:rPr>
      </w:pPr>
      <w:r w:rsidRPr="00B14884">
        <w:rPr>
          <w:i/>
          <w:iCs/>
        </w:rPr>
        <w:t>2) Вихідні дані: Вказівник на знайдений вузол або NULL, якщо слово відсутнє.</w:t>
      </w:r>
    </w:p>
    <w:p w:rsidR="00B14884" w:rsidRPr="00B14884" w:rsidRDefault="00B14884" w:rsidP="00B14884">
      <w:pPr>
        <w:pStyle w:val="1Normal"/>
        <w:contextualSpacing/>
        <w:rPr>
          <w:i/>
          <w:iCs/>
        </w:rPr>
      </w:pPr>
      <w:r w:rsidRPr="00B14884">
        <w:rPr>
          <w:i/>
          <w:iCs/>
        </w:rPr>
        <w:t>3) Типи даних: Node*, const string&amp;.</w:t>
      </w:r>
    </w:p>
    <w:p w:rsidR="00B14884" w:rsidRPr="00B14884" w:rsidRDefault="00B14884" w:rsidP="00B14884">
      <w:pPr>
        <w:pStyle w:val="1Normal"/>
        <w:contextualSpacing/>
        <w:rPr>
          <w:i/>
          <w:iCs/>
        </w:rPr>
      </w:pPr>
      <w:r w:rsidRPr="00B14884">
        <w:rPr>
          <w:i/>
          <w:iCs/>
        </w:rPr>
        <w:t>4) Тестування: Перевірити роботу програм для всіх віток алгоритму.</w:t>
      </w:r>
    </w:p>
    <w:p w:rsidR="00B14884" w:rsidRPr="00B14884" w:rsidRDefault="00B14884" w:rsidP="00B14884">
      <w:pPr>
        <w:pStyle w:val="1Normal"/>
        <w:contextualSpacing/>
        <w:rPr>
          <w:i/>
          <w:iCs/>
        </w:rPr>
      </w:pPr>
    </w:p>
    <w:p w:rsidR="00B14884" w:rsidRPr="00B14884" w:rsidRDefault="00B14884" w:rsidP="00B14884">
      <w:pPr>
        <w:pStyle w:val="1Normal"/>
        <w:contextualSpacing/>
        <w:rPr>
          <w:i/>
          <w:iCs/>
        </w:rPr>
      </w:pPr>
      <w:r w:rsidRPr="00B14884">
        <w:rPr>
          <w:i/>
          <w:iCs/>
        </w:rPr>
        <w:t>Функція main:</w:t>
      </w:r>
    </w:p>
    <w:p w:rsidR="00B14884" w:rsidRPr="00B14884" w:rsidRDefault="00B14884" w:rsidP="00B14884">
      <w:pPr>
        <w:pStyle w:val="1Normal"/>
        <w:contextualSpacing/>
        <w:rPr>
          <w:i/>
          <w:iCs/>
        </w:rPr>
      </w:pPr>
      <w:r w:rsidRPr="00B14884">
        <w:rPr>
          <w:i/>
          <w:iCs/>
        </w:rPr>
        <w:t>1) Вхідні дані: Кількість слів, текстові дані для словника та ключі для пошуку.</w:t>
      </w:r>
    </w:p>
    <w:p w:rsidR="00B14884" w:rsidRPr="00B14884" w:rsidRDefault="00B14884" w:rsidP="00B14884">
      <w:pPr>
        <w:pStyle w:val="1Normal"/>
        <w:contextualSpacing/>
        <w:rPr>
          <w:i/>
          <w:iCs/>
        </w:rPr>
      </w:pPr>
      <w:r w:rsidRPr="00B14884">
        <w:rPr>
          <w:i/>
          <w:iCs/>
        </w:rPr>
        <w:t>2) Вихідні дані: Управління інтерфейсом словника та виведення результатів обробки дерева.</w:t>
      </w:r>
    </w:p>
    <w:p w:rsidR="00B14884" w:rsidRPr="00B14884" w:rsidRDefault="00B14884" w:rsidP="00B14884">
      <w:pPr>
        <w:pStyle w:val="1Normal"/>
        <w:contextualSpacing/>
        <w:rPr>
          <w:i/>
          <w:iCs/>
        </w:rPr>
      </w:pPr>
      <w:r w:rsidRPr="00B14884">
        <w:rPr>
          <w:i/>
          <w:iCs/>
        </w:rPr>
        <w:t>3) Типи даних: Node*, int, string.</w:t>
      </w:r>
    </w:p>
    <w:p w:rsidR="00DF5D50" w:rsidRPr="00DF5D50" w:rsidRDefault="00B14884" w:rsidP="00B14884">
      <w:pPr>
        <w:pStyle w:val="1Normal"/>
        <w:contextualSpacing/>
        <w:rPr>
          <w:b/>
          <w:bCs/>
          <w:i/>
          <w:iCs/>
          <w:lang w:val="en-US"/>
        </w:rPr>
      </w:pPr>
      <w:r w:rsidRPr="00B14884">
        <w:rPr>
          <w:i/>
          <w:iCs/>
        </w:rPr>
        <w:t>4) Тестування: Перевірити роботу програм для всіх віток алгоритму.</w:t>
      </w:r>
    </w:p>
    <w:p w:rsidR="00DF5D50" w:rsidRDefault="00DF5D50" w:rsidP="00DF5D50">
      <w:pPr>
        <w:pStyle w:val="1Header"/>
      </w:pPr>
      <w:r>
        <w:t>Алгоритм:</w:t>
      </w:r>
    </w:p>
    <w:p w:rsidR="00DF5D50" w:rsidRPr="00DC5C30" w:rsidRDefault="00B14884" w:rsidP="00DF5D50">
      <w:pPr>
        <w:pStyle w:val="1Normal"/>
      </w:pPr>
      <w:r>
        <w:rPr>
          <w:noProof/>
        </w:rPr>
        <w:lastRenderedPageBreak/>
        <w:drawing>
          <wp:inline distT="0" distB="0" distL="0" distR="0">
            <wp:extent cx="3898900" cy="3350862"/>
            <wp:effectExtent l="0" t="0" r="6350" b="2540"/>
            <wp:docPr id="252693341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007" cy="3353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916397" cy="2717800"/>
            <wp:effectExtent l="0" t="0" r="8255" b="6350"/>
            <wp:docPr id="256111201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531" cy="2719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803900" cy="3223185"/>
            <wp:effectExtent l="0" t="0" r="6350" b="0"/>
            <wp:docPr id="217429677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444" cy="3225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94400" cy="3328978"/>
            <wp:effectExtent l="0" t="0" r="6350" b="5080"/>
            <wp:docPr id="428650329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370" cy="3330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889502" cy="2654300"/>
            <wp:effectExtent l="0" t="0" r="0" b="0"/>
            <wp:docPr id="1114089356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934" cy="2663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680210" cy="3200400"/>
            <wp:effectExtent l="0" t="0" r="0" b="0"/>
            <wp:docPr id="736384846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684" cy="3205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501900" cy="2814638"/>
            <wp:effectExtent l="0" t="0" r="0" b="5080"/>
            <wp:docPr id="404057665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289" cy="281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5D50" w:rsidRDefault="00DF5D50" w:rsidP="00DF5D50">
      <w:pPr>
        <w:pStyle w:val="1Header"/>
        <w:rPr>
          <w:lang w:val="en-US"/>
        </w:rPr>
      </w:pPr>
      <w:r w:rsidRPr="00EB4B2D">
        <w:t>Код:</w:t>
      </w:r>
    </w:p>
    <w:p w:rsidR="00DF5D50" w:rsidRDefault="00DB7DCA" w:rsidP="00DB7DCA">
      <w:pPr>
        <w:pStyle w:val="1Header"/>
        <w:rPr>
          <w:lang w:val="en-US"/>
        </w:rPr>
      </w:pPr>
      <w:r>
        <w:t>Tree.h</w:t>
      </w:r>
      <w:r>
        <w:rPr>
          <w:lang w:val="en-US"/>
        </w:rPr>
        <w:t>: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once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&lt;Windows.h&gt;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&lt;iostream&gt;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&lt;string&gt;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std;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enum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MENU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{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  <w:lang w:val="ru-RU"/>
          <w14:ligatures w14:val="standardContextual"/>
        </w:rPr>
        <w:t>EXIT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  <w:lang w:val="ru-RU"/>
          <w14:ligatures w14:val="standardContextual"/>
        </w:rPr>
        <w:t>ADD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  <w:lang w:val="ru-RU"/>
          <w14:ligatures w14:val="standardContextual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:rsidR="00DB7DCA" w:rsidRPr="000F5586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  <w:lang w:val="ru-RU"/>
          <w14:ligatures w14:val="standardContextual"/>
        </w:rPr>
        <w:t>LEAVES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  <w:lang w:val="ru-RU"/>
          <w14:ligatures w14:val="standardContextual"/>
        </w:rPr>
        <w:t>SEARCH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,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{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Ukr;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Eng;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lastRenderedPageBreak/>
        <w:t>};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{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data;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left;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right;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menu();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create_node();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add_node(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print_tree(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level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count_leaves(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search(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DB7DCA" w:rsidRDefault="00DB7DCA" w:rsidP="00DB7DCA">
      <w:pPr>
        <w:pStyle w:val="1Header"/>
        <w:rPr>
          <w:highlight w:val="white"/>
          <w:lang w:val="en-US"/>
        </w:rPr>
      </w:pPr>
      <w:r>
        <w:rPr>
          <w:highlight w:val="white"/>
          <w:lang w:val="en-US"/>
        </w:rPr>
        <w:t>Tree.cpp: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"Tree.h"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menu()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"\n0 - Вихід\n"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"1 - Додати слово.\n"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"2 - Надрукувати словник.\n"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"3 - Підрахувати кількість листків.\n"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"4 - Пошук слова.\n"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"Вибір: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create_node()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node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"Введіть українське слово: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node-&gt;data.Ukr;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"Введіть англійський переклад: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node-&gt;data.Eng;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node-&gt;left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node-&gt;right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node;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add_node(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 {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}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-&gt;data.Ukr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-&gt;data.Ukr)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add_node(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-&gt;left,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-&gt;data.Ukr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-&gt;data.Ukr)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add_node(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-&gt;right,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else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"Слово \""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-&gt;data.Ukr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"\" вже є у словнику!\n"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print_tree(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level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print_tree(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-&gt;right,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level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+ 1);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level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 i++)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     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lastRenderedPageBreak/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"["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-&gt;data.Ukr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-&gt;data.Eng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"]\n"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print_tree(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-&gt;left,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level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+ 1);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count_leaves(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0;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-&gt;left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&amp;&amp;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-&gt;right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1;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count_leaves(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-&gt;left) + count_leaves(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-&gt;right);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search(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==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-&gt;data.Ukr)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-&gt;data.Ukr)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search(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-&gt;left,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else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search(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-&gt;right,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:rsidR="00DB7DCA" w:rsidRDefault="00DB7DC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:rsidR="005969BA" w:rsidRDefault="005969BA" w:rsidP="00DB7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:rsidR="005969BA" w:rsidRDefault="005969BA" w:rsidP="005969BA">
      <w:pPr>
        <w:pStyle w:val="1Header"/>
        <w:rPr>
          <w:highlight w:val="white"/>
          <w:lang w:val="en-US"/>
        </w:rPr>
      </w:pPr>
      <w:r>
        <w:rPr>
          <w:highlight w:val="white"/>
          <w:lang w:val="en-US"/>
        </w:rPr>
        <w:t>Main.cpp: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RU"/>
          <w14:ligatures w14:val="standardContextual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"Tree.h"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main()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SetConsoleOutputCP(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CP_UTF8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SetConsoleCP(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CP_UTF8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* root 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b = 1, n;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(b)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{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(menu())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{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  <w:lang w:val="ru-RU"/>
          <w14:ligatures w14:val="standardContextual"/>
        </w:rPr>
        <w:t>EXIT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: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b = 0;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  <w:lang w:val="ru-RU"/>
          <w14:ligatures w14:val="standardContextual"/>
        </w:rPr>
        <w:t>ADD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: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"Введіть к-ть слів для додавання: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n;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i = 0; i &lt; n; i++)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add_node(root, create_node());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  <w:lang w:val="ru-RU"/>
          <w14:ligatures w14:val="standardContextual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: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"\n── Словник ──\n"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(root ==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RU"/>
          <w14:ligatures w14:val="standardContextual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"Словник порожній.\n"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else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print_tree(root, 0);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endl;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  <w:lang w:val="ru-RU"/>
          <w14:ligatures w14:val="standardContextual"/>
        </w:rPr>
        <w:t>LEAVES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: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"\n── Кількість листків: "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count_leaves(root)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──\n"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  <w:lang w:val="ru-RU"/>
          <w14:ligatures w14:val="standardContextual"/>
        </w:rPr>
        <w:t>SEARCH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: {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key;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"Введіть українське слово для пошуку: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key;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* found = search(root, key);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(found)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"\nЗнайдено: "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found-&gt;data.Ukr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 -&gt; "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found-&gt;data.Eng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else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"\nСлово \""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key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  <w14:ligatures w14:val="standardContextual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"\" не знайдено.\n"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}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}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}</w:t>
      </w: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:rsidR="005969BA" w:rsidRDefault="005969BA" w:rsidP="005969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  <w14:ligatures w14:val="standardContextual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0;</w:t>
      </w:r>
    </w:p>
    <w:p w:rsidR="005969BA" w:rsidRPr="005969BA" w:rsidRDefault="005969BA" w:rsidP="005969BA">
      <w:pPr>
        <w:rPr>
          <w:highlight w:val="white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:rsidR="00DF5D50" w:rsidRDefault="00DF5D50" w:rsidP="00DF5D50">
      <w:pPr>
        <w:pStyle w:val="1Header"/>
      </w:pPr>
      <w:r w:rsidRPr="00EB4B2D">
        <w:t>Результат: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60"/>
        <w:gridCol w:w="8028"/>
        <w:gridCol w:w="1288"/>
      </w:tblGrid>
      <w:tr w:rsidR="00DF5D50" w:rsidTr="003920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:rsidR="00DF5D50" w:rsidRPr="007D32A8" w:rsidRDefault="00DF5D50" w:rsidP="003920C3">
            <w:p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Cs/>
                <w:sz w:val="24"/>
                <w:szCs w:val="24"/>
              </w:rPr>
              <w:t>№</w:t>
            </w:r>
          </w:p>
        </w:tc>
        <w:tc>
          <w:tcPr>
            <w:tcW w:w="5014" w:type="dxa"/>
          </w:tcPr>
          <w:p w:rsidR="00DF5D50" w:rsidRPr="007D32A8" w:rsidRDefault="00DF5D50" w:rsidP="003920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Cs/>
                <w:sz w:val="24"/>
                <w:szCs w:val="24"/>
              </w:rPr>
              <w:t>Програма</w:t>
            </w:r>
          </w:p>
        </w:tc>
        <w:tc>
          <w:tcPr>
            <w:tcW w:w="4206" w:type="dxa"/>
          </w:tcPr>
          <w:p w:rsidR="00DF5D50" w:rsidRPr="007D32A8" w:rsidRDefault="00DF5D50" w:rsidP="003920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Cs/>
                <w:sz w:val="24"/>
                <w:szCs w:val="24"/>
              </w:rPr>
              <w:t>Тестовий приклад</w:t>
            </w:r>
          </w:p>
        </w:tc>
      </w:tr>
      <w:tr w:rsidR="00DF5D50" w:rsidTr="003920C3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:rsidR="00DF5D50" w:rsidRPr="00577B08" w:rsidRDefault="00DF5D50" w:rsidP="00DF5D50">
            <w:pPr>
              <w:pStyle w:val="ListParagraph"/>
              <w:numPr>
                <w:ilvl w:val="0"/>
                <w:numId w:val="14"/>
              </w:numPr>
              <w:jc w:val="left"/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</w:p>
        </w:tc>
        <w:tc>
          <w:tcPr>
            <w:tcW w:w="5014" w:type="dxa"/>
          </w:tcPr>
          <w:p w:rsidR="00DF5D50" w:rsidRDefault="00182B30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82B30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2BA3031" wp14:editId="0F2A3DEA">
                  <wp:extent cx="4961050" cy="2606266"/>
                  <wp:effectExtent l="0" t="0" r="0" b="3810"/>
                  <wp:docPr id="21114370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43701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1050" cy="2606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:rsidR="00DF5D50" w:rsidRPr="00990071" w:rsidRDefault="00DF5D50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D50" w:rsidTr="003920C3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:rsidR="00DF5D50" w:rsidRPr="00577B08" w:rsidRDefault="00DF5D50" w:rsidP="00DF5D5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5014" w:type="dxa"/>
          </w:tcPr>
          <w:p w:rsidR="00DF5D50" w:rsidRPr="003E5D13" w:rsidRDefault="00182B30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2B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503C6516" wp14:editId="4747F242">
                  <wp:extent cx="3756986" cy="1981372"/>
                  <wp:effectExtent l="0" t="0" r="0" b="0"/>
                  <wp:docPr id="20665417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54171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6986" cy="1981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:rsidR="00DF5D50" w:rsidRPr="00990071" w:rsidRDefault="00DF5D50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D50" w:rsidTr="003920C3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:rsidR="00DF5D50" w:rsidRPr="00577B08" w:rsidRDefault="00DF5D50" w:rsidP="00DF5D5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5014" w:type="dxa"/>
          </w:tcPr>
          <w:p w:rsidR="00DF5D50" w:rsidRPr="00B707C2" w:rsidRDefault="00182B30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82B30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EFD09E9" wp14:editId="2199F2D7">
                  <wp:extent cx="4450466" cy="2293819"/>
                  <wp:effectExtent l="0" t="0" r="7620" b="0"/>
                  <wp:docPr id="10525945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59458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466" cy="2293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:rsidR="00DF5D50" w:rsidRDefault="00DF5D50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82B30" w:rsidTr="003920C3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" w:type="dxa"/>
          </w:tcPr>
          <w:p w:rsidR="00182B30" w:rsidRPr="00577B08" w:rsidRDefault="00182B30" w:rsidP="00DF5D50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</w:p>
        </w:tc>
        <w:tc>
          <w:tcPr>
            <w:tcW w:w="5014" w:type="dxa"/>
          </w:tcPr>
          <w:p w:rsidR="00182B30" w:rsidRPr="00182B30" w:rsidRDefault="00182B30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82B30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4BEE8B6" wp14:editId="2AE234DC">
                  <wp:extent cx="4808637" cy="2141406"/>
                  <wp:effectExtent l="0" t="0" r="0" b="0"/>
                  <wp:docPr id="3791654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165409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8637" cy="2141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:rsidR="00182B30" w:rsidRDefault="00182B30" w:rsidP="003920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DF5D50" w:rsidRPr="00DF5D50" w:rsidRDefault="00DF5D50" w:rsidP="00DF5D50">
      <w:pPr>
        <w:pStyle w:val="1Normal"/>
        <w:rPr>
          <w:lang w:eastAsia="ru-RU"/>
        </w:rPr>
      </w:pPr>
    </w:p>
    <w:p w:rsidR="00D41E70" w:rsidRDefault="00C621DA" w:rsidP="00D41E70">
      <w:pPr>
        <w:pStyle w:val="1Header"/>
        <w:rPr>
          <w:lang w:val="en-US"/>
        </w:rPr>
      </w:pPr>
      <w:r w:rsidRPr="00DC5C30">
        <w:t xml:space="preserve">Висновок: </w:t>
      </w:r>
    </w:p>
    <w:p w:rsidR="00D41E70" w:rsidRPr="00A46E8D" w:rsidRDefault="00D41E70" w:rsidP="00D41E70">
      <w:pPr>
        <w:pStyle w:val="1Normal"/>
        <w:rPr>
          <w:lang w:val="en-US"/>
        </w:rPr>
      </w:pPr>
      <w:r>
        <w:rPr>
          <w:lang w:eastAsia="ru-RU"/>
        </w:rPr>
        <w:t>Під час виконання даної</w:t>
      </w:r>
      <w:r w:rsidRPr="00D41E70">
        <w:rPr>
          <w:lang w:eastAsia="ru-RU"/>
        </w:rPr>
        <w:t xml:space="preserve"> лабораторної роботи</w:t>
      </w:r>
      <w:r>
        <w:rPr>
          <w:lang w:eastAsia="ru-RU"/>
        </w:rPr>
        <w:t xml:space="preserve"> я</w:t>
      </w:r>
      <w:r w:rsidRPr="00D41E70">
        <w:rPr>
          <w:lang w:eastAsia="ru-RU"/>
        </w:rPr>
        <w:t xml:space="preserve"> закріп</w:t>
      </w:r>
      <w:r>
        <w:rPr>
          <w:lang w:eastAsia="ru-RU"/>
        </w:rPr>
        <w:t xml:space="preserve">ив </w:t>
      </w:r>
      <w:r w:rsidRPr="00D41E70">
        <w:rPr>
          <w:lang w:eastAsia="ru-RU"/>
        </w:rPr>
        <w:t>та допов</w:t>
      </w:r>
      <w:r>
        <w:rPr>
          <w:lang w:eastAsia="ru-RU"/>
        </w:rPr>
        <w:t>нив</w:t>
      </w:r>
      <w:r w:rsidRPr="00D41E70">
        <w:rPr>
          <w:lang w:eastAsia="ru-RU"/>
        </w:rPr>
        <w:t xml:space="preserve"> лекційн</w:t>
      </w:r>
      <w:r>
        <w:rPr>
          <w:lang w:eastAsia="ru-RU"/>
        </w:rPr>
        <w:t>ий матеріал,</w:t>
      </w:r>
      <w:r w:rsidRPr="00D41E70">
        <w:rPr>
          <w:lang w:eastAsia="ru-RU"/>
        </w:rPr>
        <w:t xml:space="preserve"> та набу</w:t>
      </w:r>
      <w:r>
        <w:rPr>
          <w:lang w:eastAsia="ru-RU"/>
        </w:rPr>
        <w:t>в</w:t>
      </w:r>
      <w:r w:rsidRPr="00D41E70">
        <w:rPr>
          <w:lang w:eastAsia="ru-RU"/>
        </w:rPr>
        <w:t xml:space="preserve"> практичних навичок вирішення основних завдань програмування задач на С++ з використанням динамічної структури - дерево.</w:t>
      </w:r>
    </w:p>
    <w:p w:rsidR="00C621DA" w:rsidRPr="00DC5C30" w:rsidRDefault="00C621DA" w:rsidP="00765DFE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sectPr w:rsidR="00C621DA" w:rsidRPr="00DC5C30" w:rsidSect="00C621DA">
      <w:headerReference w:type="default" r:id="rId33"/>
      <w:footerReference w:type="default" r:id="rId34"/>
      <w:headerReference w:type="first" r:id="rId35"/>
      <w:footerReference w:type="first" r:id="rId36"/>
      <w:pgSz w:w="11906" w:h="16838"/>
      <w:pgMar w:top="-709" w:right="991" w:bottom="1135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57036" w:rsidRDefault="00757036" w:rsidP="004421FA">
      <w:pPr>
        <w:spacing w:after="0" w:line="240" w:lineRule="auto"/>
      </w:pPr>
      <w:r>
        <w:separator/>
      </w:r>
    </w:p>
  </w:endnote>
  <w:endnote w:type="continuationSeparator" w:id="0">
    <w:p w:rsidR="00757036" w:rsidRDefault="00757036" w:rsidP="00442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72426" w:rsidRDefault="0000000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73B7B0D" wp14:editId="3FEC909E">
              <wp:simplePos x="0" y="0"/>
              <wp:positionH relativeFrom="column">
                <wp:posOffset>1810330</wp:posOffset>
              </wp:positionH>
              <wp:positionV relativeFrom="paragraph">
                <wp:posOffset>-196215</wp:posOffset>
              </wp:positionV>
              <wp:extent cx="555321" cy="253343"/>
              <wp:effectExtent l="0" t="0" r="0" b="0"/>
              <wp:wrapNone/>
              <wp:docPr id="585595848" name="Поле 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5321" cy="25334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73B7B0D" id="_x0000_t202" coordsize="21600,21600" o:spt="202" path="m,l,21600r21600,l21600,xe">
              <v:stroke joinstyle="miter"/>
              <v:path gradientshapeok="t" o:connecttype="rect"/>
            </v:shapetype>
            <v:shape id="Поле 70" o:spid="_x0000_s1048" type="#_x0000_t202" style="position:absolute;margin-left:142.55pt;margin-top:-15.45pt;width:43.75pt;height:19.9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" filled="f" stroked="f" strokeweight=".5pt">
              <v:textbox>
                <w:txbxContent>
                  <w:p w:rsidR="00072426" w:rsidRDefault="00072426"/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174D0A4" wp14:editId="29751C37">
              <wp:simplePos x="0" y="0"/>
              <wp:positionH relativeFrom="column">
                <wp:posOffset>2195537</wp:posOffset>
              </wp:positionH>
              <wp:positionV relativeFrom="paragraph">
                <wp:posOffset>-138918</wp:posOffset>
              </wp:positionV>
              <wp:extent cx="3840480" cy="481965"/>
              <wp:effectExtent l="0" t="0" r="0" b="0"/>
              <wp:wrapNone/>
              <wp:docPr id="53446585" name="Поле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40480" cy="4819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072426" w:rsidRPr="00DD0026" w:rsidRDefault="00000000" w:rsidP="003F136C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40"/>
                            </w:rPr>
                          </w:pPr>
                          <w:r w:rsidRPr="00DD0026">
                            <w:rPr>
                              <w:rFonts w:cstheme="minorHAnsi"/>
                              <w:sz w:val="40"/>
                            </w:rPr>
                            <w:t>ЛР.ОК15.ПІ.2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41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  <w:r w:rsidR="006606E0">
                            <w:rPr>
                              <w:rFonts w:cstheme="minorHAnsi"/>
                              <w:sz w:val="40"/>
                            </w:rPr>
                            <w:t>14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.0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8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</w:p>
                        <w:p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74D0A4" id="Поле 69" o:spid="_x0000_s1049" type="#_x0000_t202" style="position:absolute;margin-left:172.9pt;margin-top:-10.95pt;width:302.4pt;height:37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" filled="f" stroked="f" strokeweight=".5pt">
              <v:textbox>
                <w:txbxContent>
                  <w:p w:rsidR="00072426" w:rsidRPr="00DD0026" w:rsidRDefault="00000000" w:rsidP="003F136C">
                    <w:pPr>
                      <w:spacing w:after="0"/>
                      <w:jc w:val="center"/>
                      <w:rPr>
                        <w:rFonts w:cstheme="minorHAnsi"/>
                        <w:sz w:val="40"/>
                      </w:rPr>
                    </w:pPr>
                    <w:r w:rsidRPr="00DD0026">
                      <w:rPr>
                        <w:rFonts w:cstheme="minorHAnsi"/>
                        <w:sz w:val="40"/>
                      </w:rPr>
                      <w:t>ЛР.ОК15.ПІ.2</w:t>
                    </w:r>
                    <w:r w:rsidR="004421FA">
                      <w:rPr>
                        <w:rFonts w:cstheme="minorHAnsi"/>
                        <w:sz w:val="40"/>
                      </w:rPr>
                      <w:t>41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  <w:r w:rsidR="006606E0">
                      <w:rPr>
                        <w:rFonts w:cstheme="minorHAnsi"/>
                        <w:sz w:val="40"/>
                      </w:rPr>
                      <w:t>14</w:t>
                    </w:r>
                    <w:r w:rsidRPr="00DD0026">
                      <w:rPr>
                        <w:rFonts w:cstheme="minorHAnsi"/>
                        <w:sz w:val="40"/>
                      </w:rPr>
                      <w:t>.0</w:t>
                    </w:r>
                    <w:r w:rsidR="004421FA">
                      <w:rPr>
                        <w:rFonts w:cstheme="minorHAnsi"/>
                        <w:sz w:val="40"/>
                      </w:rPr>
                      <w:t>8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</w:p>
                  <w:p w:rsidR="00072426" w:rsidRDefault="00072426"/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CC82E8B" wp14:editId="76AE45B0">
              <wp:simplePos x="0" y="0"/>
              <wp:positionH relativeFrom="column">
                <wp:posOffset>6069445</wp:posOffset>
              </wp:positionH>
              <wp:positionV relativeFrom="paragraph">
                <wp:posOffset>57360</wp:posOffset>
              </wp:positionV>
              <wp:extent cx="330200" cy="310270"/>
              <wp:effectExtent l="0" t="0" r="0" b="0"/>
              <wp:wrapNone/>
              <wp:docPr id="1617140563" name="Поле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0200" cy="3102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072426" w:rsidRDefault="00000000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C82E8B" id="Поле 65" o:spid="_x0000_s1050" type="#_x0000_t202" style="position:absolute;margin-left:477.9pt;margin-top:4.5pt;width:26pt;height:24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" filled="f" stroked="f" strokeweight=".5pt">
              <v:textbox>
                <w:txbxContent>
                  <w:p w:rsidR="00072426" w:rsidRDefault="00000000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72426" w:rsidRDefault="0000000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F11E38" wp14:editId="4C2126E1">
              <wp:simplePos x="0" y="0"/>
              <wp:positionH relativeFrom="column">
                <wp:posOffset>2209666</wp:posOffset>
              </wp:positionH>
              <wp:positionV relativeFrom="paragraph">
                <wp:posOffset>-1072114</wp:posOffset>
              </wp:positionV>
              <wp:extent cx="4064606" cy="467728"/>
              <wp:effectExtent l="0" t="0" r="0" b="0"/>
              <wp:wrapNone/>
              <wp:docPr id="1244031005" name="Поле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64606" cy="46772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072426" w:rsidRPr="00DD0026" w:rsidRDefault="00000000" w:rsidP="003F136C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40"/>
                            </w:rPr>
                          </w:pPr>
                          <w:r w:rsidRPr="00DD0026">
                            <w:rPr>
                              <w:rFonts w:cstheme="minorHAnsi"/>
                              <w:sz w:val="40"/>
                            </w:rPr>
                            <w:t>ЛР.ОК15.ПІ.2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41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  <w:r w:rsidR="006606E0">
                            <w:rPr>
                              <w:rFonts w:cstheme="minorHAnsi"/>
                              <w:sz w:val="40"/>
                            </w:rPr>
                            <w:t>14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  <w:r w:rsidR="00A46E8D">
                            <w:rPr>
                              <w:rFonts w:cstheme="minorHAnsi"/>
                              <w:sz w:val="40"/>
                            </w:rPr>
                            <w:t>0</w:t>
                          </w:r>
                          <w:r w:rsidR="004421FA">
                            <w:rPr>
                              <w:rFonts w:cstheme="minorHAnsi"/>
                              <w:sz w:val="40"/>
                            </w:rPr>
                            <w:t>8</w:t>
                          </w:r>
                          <w:r w:rsidRPr="00DD0026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</w:p>
                        <w:p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F11E38" id="_x0000_t202" coordsize="21600,21600" o:spt="202" path="m,l,21600r21600,l21600,xe">
              <v:stroke joinstyle="miter"/>
              <v:path gradientshapeok="t" o:connecttype="rect"/>
            </v:shapetype>
            <v:shape id="Поле 67" o:spid="_x0000_s1101" type="#_x0000_t202" style="position:absolute;margin-left:174pt;margin-top:-84.4pt;width:320.05pt;height:36.8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" filled="f" stroked="f" strokeweight=".5pt">
              <v:textbox>
                <w:txbxContent>
                  <w:p w:rsidR="00072426" w:rsidRPr="00DD0026" w:rsidRDefault="00000000" w:rsidP="003F136C">
                    <w:pPr>
                      <w:spacing w:after="0"/>
                      <w:jc w:val="center"/>
                      <w:rPr>
                        <w:rFonts w:cstheme="minorHAnsi"/>
                        <w:sz w:val="40"/>
                      </w:rPr>
                    </w:pPr>
                    <w:r w:rsidRPr="00DD0026">
                      <w:rPr>
                        <w:rFonts w:cstheme="minorHAnsi"/>
                        <w:sz w:val="40"/>
                      </w:rPr>
                      <w:t>ЛР.ОК15.ПІ.2</w:t>
                    </w:r>
                    <w:r w:rsidR="004421FA">
                      <w:rPr>
                        <w:rFonts w:cstheme="minorHAnsi"/>
                        <w:sz w:val="40"/>
                      </w:rPr>
                      <w:t>41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  <w:r w:rsidR="006606E0">
                      <w:rPr>
                        <w:rFonts w:cstheme="minorHAnsi"/>
                        <w:sz w:val="40"/>
                      </w:rPr>
                      <w:t>14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  <w:r w:rsidR="00A46E8D">
                      <w:rPr>
                        <w:rFonts w:cstheme="minorHAnsi"/>
                        <w:sz w:val="40"/>
                      </w:rPr>
                      <w:t>0</w:t>
                    </w:r>
                    <w:r w:rsidR="004421FA">
                      <w:rPr>
                        <w:rFonts w:cstheme="minorHAnsi"/>
                        <w:sz w:val="40"/>
                      </w:rPr>
                      <w:t>8</w:t>
                    </w:r>
                    <w:r w:rsidRPr="00DD0026">
                      <w:rPr>
                        <w:rFonts w:cstheme="minorHAnsi"/>
                        <w:sz w:val="40"/>
                      </w:rPr>
                      <w:t>.</w:t>
                    </w:r>
                  </w:p>
                  <w:p w:rsidR="00072426" w:rsidRDefault="00072426"/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EDD6C17" wp14:editId="7F888CD6">
              <wp:simplePos x="0" y="0"/>
              <wp:positionH relativeFrom="column">
                <wp:posOffset>1812557</wp:posOffset>
              </wp:positionH>
              <wp:positionV relativeFrom="paragraph">
                <wp:posOffset>-638810</wp:posOffset>
              </wp:positionV>
              <wp:extent cx="469231" cy="240453"/>
              <wp:effectExtent l="0" t="0" r="0" b="7620"/>
              <wp:wrapNone/>
              <wp:docPr id="997408723" name="Поле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9231" cy="24045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072426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2EDD6C17" id="Поле 66" o:spid="_x0000_s1102" type="#_x0000_t202" style="position:absolute;margin-left:142.7pt;margin-top:-50.3pt;width:36.95pt;height:18.9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" filled="f" stroked="f" strokeweight=".5pt">
              <v:textbox>
                <w:txbxContent>
                  <w:p w:rsidR="00072426" w:rsidRDefault="00072426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57036" w:rsidRDefault="00757036" w:rsidP="004421FA">
      <w:pPr>
        <w:spacing w:after="0" w:line="240" w:lineRule="auto"/>
      </w:pPr>
      <w:r>
        <w:separator/>
      </w:r>
    </w:p>
  </w:footnote>
  <w:footnote w:type="continuationSeparator" w:id="0">
    <w:p w:rsidR="00757036" w:rsidRDefault="00757036" w:rsidP="004421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72426" w:rsidRPr="00D11972" w:rsidRDefault="00000000">
    <w:pPr>
      <w:pStyle w:val="Header"/>
    </w:pPr>
    <w:r w:rsidRPr="00D11972">
      <w:rPr>
        <w:noProof/>
        <w14:ligatures w14:val="standardContextual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256FCA3" wp14:editId="3E26F2C0">
              <wp:simplePos x="0" y="0"/>
              <wp:positionH relativeFrom="column">
                <wp:posOffset>-195465</wp:posOffset>
              </wp:positionH>
              <wp:positionV relativeFrom="paragraph">
                <wp:posOffset>-195003</wp:posOffset>
              </wp:positionV>
              <wp:extent cx="6595110" cy="10187305"/>
              <wp:effectExtent l="19050" t="19050" r="34290" b="23495"/>
              <wp:wrapNone/>
              <wp:docPr id="7054560" name="Групувати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894214261" name="Group 43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968094569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2039064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4966505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7623838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9521496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9117098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519199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7780711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5677534" name="Line 52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5134715" name="Line 53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2424029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6558568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6663446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9622868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594534573" name="Text Box 58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2285049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80160729" name="Text Box 60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1077735181" name="Text Box 61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72426" w:rsidRPr="00D11972" w:rsidRDefault="00000000" w:rsidP="00D11972">
                            <w:pPr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:rsidR="00072426" w:rsidRPr="00D11972" w:rsidRDefault="00072426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338894300" name="Text Box 62"/>
                      <wps:cNvSpPr txBox="1">
                        <a:spLocks noChangeArrowheads="1"/>
                      </wps:cNvSpPr>
                      <wps:spPr bwMode="auto">
                        <a:xfrm>
                          <a:off x="11018" y="15642"/>
                          <a:ext cx="437" cy="2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194659474" name="Text Box 63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Вим.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256FCA3" id="Групувати 2" o:spid="_x0000_s1026" style="position:absolute;margin-left:-15.4pt;margin-top:-15.35pt;width:519.3pt;height:802.15pt;z-index:251659264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">
              <v:group id="Group 43" o:spid="_x0000_s1027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">
                <v:rect id="Rectangle 44" o:spid="_x0000_s1028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" strokeweight="2.25pt"/>
                <v:line id="Line 45" o:spid="_x0000_s1029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" strokeweight="2.25pt"/>
                <v:line id="Line 46" o:spid="_x0000_s1030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" strokeweight="2.25pt"/>
                <v:line id="Line 47" o:spid="_x0000_s1031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" strokeweight="2.25pt"/>
                <v:line id="Line 48" o:spid="_x0000_s1032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" strokeweight="2.25pt"/>
                <v:line id="Line 49" o:spid="_x0000_s1033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" strokeweight="2.25pt"/>
                <v:line id="Line 50" o:spid="_x0000_s1034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"/>
                <v:line id="Line 51" o:spid="_x0000_s1035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" strokeweight="2.25pt"/>
                <v:line id="Line 52" o:spid="_x0000_s1036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"/>
                <v:line id="Line 53" o:spid="_x0000_s1037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"/>
                <v:line id="Line 54" o:spid="_x0000_s1038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"/>
                <v:line id="Line 55" o:spid="_x0000_s103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"/>
                <v:line id="Line 56" o:spid="_x0000_s1040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" strokeweight="2.25pt"/>
                <v:line id="Line 57" o:spid="_x0000_s1041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8" o:spid="_x0000_s1042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" stroked="f">
                <v:fill opacity="32896f"/>
                <v:textbox inset="0,0,0,0">
                  <w:txbxContent>
                    <w:p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59" o:spid="_x0000_s1043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" stroked="f">
                <v:fill opacity="32896f"/>
                <v:textbox inset="0,0,0,0">
                  <w:txbxContent>
                    <w:p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 xml:space="preserve">№ </w:t>
                      </w:r>
                      <w:r w:rsidRPr="00D11972"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</v:shape>
              <v:shape id="Text Box 60" o:spid="_x0000_s1044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" stroked="f">
                <v:fill opacity="32896f"/>
                <v:textbox inset=".5mm,0,.5mm,.3mm">
                  <w:txbxContent>
                    <w:p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61" o:spid="_x0000_s1045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" stroked="f">
                <v:fill opacity="32896f"/>
                <v:textbox inset=".5mm,0,.5mm,.3mm">
                  <w:txbxContent>
                    <w:p w:rsidR="00072426" w:rsidRPr="00D11972" w:rsidRDefault="00000000" w:rsidP="00D11972">
                      <w:pPr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Дата</w:t>
                      </w:r>
                    </w:p>
                    <w:p w:rsidR="00072426" w:rsidRPr="00D11972" w:rsidRDefault="00072426" w:rsidP="00D11972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62" o:spid="_x0000_s1046" type="#_x0000_t202" style="position:absolute;left:11018;top:15642;width:437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" stroked="f">
                <v:fill opacity="32896f"/>
                <v:textbox inset="0,0,0,0">
                  <w:txbxContent>
                    <w:p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63" o:spid="_x0000_s1047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" stroked="f">
                <v:fill opacity="32896f"/>
                <v:textbox inset="0,0,0,0">
                  <w:txbxContent>
                    <w:p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Вим.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72426" w:rsidRPr="00D11972" w:rsidRDefault="00000000">
    <w:pPr>
      <w:pStyle w:val="Header"/>
    </w:pPr>
    <w:r w:rsidRPr="00D11972">
      <w:rPr>
        <w:noProof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1" layoutInCell="0" allowOverlap="1" wp14:anchorId="16B45DD0" wp14:editId="207FA531">
              <wp:simplePos x="0" y="0"/>
              <wp:positionH relativeFrom="page">
                <wp:posOffset>495300</wp:posOffset>
              </wp:positionH>
              <wp:positionV relativeFrom="page">
                <wp:posOffset>182880</wp:posOffset>
              </wp:positionV>
              <wp:extent cx="6588760" cy="10188575"/>
              <wp:effectExtent l="0" t="0" r="21590" b="22225"/>
              <wp:wrapNone/>
              <wp:docPr id="1387071873" name="Групувати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8575"/>
                        <a:chOff x="0" y="0"/>
                        <a:chExt cx="20000" cy="20000"/>
                      </a:xfrm>
                    </wpg:grpSpPr>
                    <wps:wsp>
                      <wps:cNvPr id="582543301" name="Rectangle 6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18985892" name="Line 66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44576917" name="Line 67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8133937" name="Line 68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36744094" name="Line 69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59319350" name="Line 70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39884012" name="Line 71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6857988" name="Line 72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55850394" name="Line 7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1398925" name="Line 7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32115577" name="Rectangle 75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Змн</w:t>
                            </w:r>
                            <w:r w:rsidRPr="00D11972"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52416284" name="Rectangle 76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1901733" name="Rectangle 77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2541899" name="Rectangle 78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4450711" name="Rectangle 79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85020517" name="Rectangle 80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84378140" name="Rectangle 81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72426" w:rsidRPr="00D11972" w:rsidRDefault="00000000" w:rsidP="00D11972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Cs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5754703" name="Rectangle 82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72426" w:rsidRPr="00D11972" w:rsidRDefault="00072426" w:rsidP="00D1197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1760406" name="Line 83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39864606" name="Line 84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42703173" name="Line 85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08794817" name="Line 86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8314629" name="Line 87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1123659092" name="Group 88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174099718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72426" w:rsidRPr="00D11972" w:rsidRDefault="00000000" w:rsidP="00D11972">
                              <w:pPr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Розро</w:t>
                              </w:r>
                              <w:r w:rsidRPr="00D11972">
                                <w:rPr>
                                  <w:rFonts w:ascii="Journal" w:hAnsi="Journal"/>
                                  <w:sz w:val="18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032592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72426" w:rsidRPr="00D11972" w:rsidRDefault="00A46E8D" w:rsidP="00A46E8D">
                              <w:pPr>
                                <w:rPr>
                                  <w:sz w:val="18"/>
                                  <w:szCs w:val="20"/>
                                </w:rPr>
                              </w:pPr>
                              <w:r>
                                <w:rPr>
                                  <w:sz w:val="18"/>
                                  <w:szCs w:val="20"/>
                                </w:rPr>
                                <w:t>Капітан В. 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75728133" name="Group 91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1592779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72426" w:rsidRPr="00D11972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24659531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72426" w:rsidRPr="00D11972" w:rsidRDefault="00000000" w:rsidP="00A46E8D">
                              <w:pPr>
                                <w:rPr>
                                  <w:sz w:val="18"/>
                                  <w:szCs w:val="20"/>
                                </w:rPr>
                              </w:pPr>
                              <w:r w:rsidRPr="00D11972">
                                <w:rPr>
                                  <w:sz w:val="18"/>
                                  <w:szCs w:val="20"/>
                                </w:rPr>
                                <w:t>Гуменна В.В.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02153023" name="Group 94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091304534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11809876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46037006" name="Group 97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90819199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72426" w:rsidRPr="00D11972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14353925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1332131" name="Group 100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310508836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72426" w:rsidRPr="00D11972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D11972">
                                <w:rPr>
                                  <w:sz w:val="18"/>
                                </w:rPr>
                                <w:t xml:space="preserve"> Затверд.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46568059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072426" w:rsidRPr="00D11972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903914355" name="Line 103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3823725" name="Rectangle 104"/>
                      <wps:cNvSpPr>
                        <a:spLocks noChangeArrowheads="1"/>
                      </wps:cNvSpPr>
                      <wps:spPr bwMode="auto">
                        <a:xfrm>
                          <a:off x="7787" y="18234"/>
                          <a:ext cx="6292" cy="1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72426" w:rsidRPr="00201E6B" w:rsidRDefault="00D41E70" w:rsidP="00201E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D41E7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Програмування задач з використанням дерев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831800437" name="Line 105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59815562" name="Line 106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58253742" name="Line 107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17251243" name="Rectangle 108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72426" w:rsidRPr="00D11972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33110056" name="Rectangle 109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D11972">
                              <w:rPr>
                                <w:sz w:val="18"/>
                              </w:rPr>
                              <w:t>Акрушів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0829712" name="Rectangle 110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72426" w:rsidRPr="00455A2B" w:rsidRDefault="00000000" w:rsidP="00D11972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iCs/>
                                <w:sz w:val="18"/>
                              </w:rPr>
                              <w:instrText xml:space="preserve"> SECTIONPAGES   \* MERGEFORMAT </w:instrText>
                            </w:r>
                            <w:r>
                              <w:rPr>
                                <w:i/>
                                <w:iCs/>
                                <w:sz w:val="18"/>
                              </w:rPr>
                              <w:fldChar w:fldCharType="separate"/>
                            </w:r>
                            <w:r w:rsidR="000F5586" w:rsidRPr="000F5586">
                              <w:rPr>
                                <w:i/>
                                <w:iCs/>
                                <w:noProof/>
                                <w:sz w:val="18"/>
                              </w:rPr>
                              <w:t>17</w:t>
                            </w:r>
                            <w:r>
                              <w:rPr>
                                <w:i/>
                                <w:iCs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0440187" name="Line 111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39477441" name="Line 112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26597272" name="Rectangle 113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72426" w:rsidRPr="00D11972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24"/>
                              </w:rPr>
                            </w:pPr>
                            <w:r w:rsidRPr="00D11972">
                              <w:rPr>
                                <w:rFonts w:ascii="Journal" w:hAnsi="Journal"/>
                                <w:sz w:val="24"/>
                              </w:rPr>
                              <w:t>ХП</w:t>
                            </w:r>
                            <w:r w:rsidR="00C3270A">
                              <w:rPr>
                                <w:rFonts w:ascii="Journal" w:hAnsi="Journal"/>
                                <w:sz w:val="24"/>
                              </w:rPr>
                              <w:t>Ф</w:t>
                            </w:r>
                            <w:r w:rsidRPr="00D11972">
                              <w:rPr>
                                <w:rFonts w:ascii="Journal" w:hAnsi="Journal"/>
                                <w:sz w:val="24"/>
                              </w:rPr>
                              <w:t>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6B45DD0" id="Групувати 3" o:spid="_x0000_s1051" style="position:absolute;margin-left:39pt;margin-top:14.4pt;width:518.8pt;height:802.2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" o:allowincell="f">
              <v:rect id="Rectangle 65" o:spid="_x0000_s1052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" filled="f" strokeweight="2pt"/>
              <v:line id="Line 66" o:spid="_x0000_s1053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" strokeweight="2pt"/>
              <v:line id="Line 67" o:spid="_x0000_s1054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" strokeweight="2pt"/>
              <v:line id="Line 68" o:spid="_x0000_s1055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" strokeweight="2pt"/>
              <v:line id="Line 69" o:spid="_x0000_s1056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" strokeweight="2pt"/>
              <v:line id="Line 70" o:spid="_x0000_s1057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" strokeweight="2pt"/>
              <v:line id="Line 71" o:spid="_x0000_s1058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" strokeweight="2pt"/>
              <v:line id="Line 72" o:spid="_x0000_s1059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" strokeweight="2pt"/>
              <v:line id="Line 73" o:spid="_x0000_s1060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" strokeweight="1pt"/>
              <v:line id="Line 74" o:spid="_x0000_s1061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" strokeweight="1pt"/>
              <v:rect id="Rectangle 75" o:spid="_x0000_s1062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" filled="f" stroked="f" strokeweight=".25pt">
                <v:textbox inset="1pt,1pt,1pt,1pt">
                  <w:txbxContent>
                    <w:p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Змн</w:t>
                      </w:r>
                      <w:r w:rsidRPr="00D11972"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76" o:spid="_x0000_s1063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" filled="f" stroked="f" strokeweight=".25pt">
                <v:textbox inset="1pt,1pt,1pt,1pt">
                  <w:txbxContent>
                    <w:p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77" o:spid="_x0000_s1064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" filled="f" stroked="f" strokeweight=".25pt">
                <v:textbox inset="1pt,1pt,1pt,1pt">
                  <w:txbxContent>
                    <w:p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78" o:spid="_x0000_s1065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" filled="f" stroked="f" strokeweight=".25pt">
                <v:textbox inset="1pt,1pt,1pt,1pt">
                  <w:txbxContent>
                    <w:p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79" o:spid="_x0000_s1066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" filled="f" stroked="f" strokeweight=".25pt">
                <v:textbox inset="1pt,1pt,1pt,1pt">
                  <w:txbxContent>
                    <w:p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80" o:spid="_x0000_s1067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" filled="f" stroked="f" strokeweight=".25pt">
                <v:textbox inset="1pt,1pt,1pt,1pt">
                  <w:txbxContent>
                    <w:p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81" o:spid="_x0000_s1068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" filled="f" stroked="f" strokeweight=".25pt">
                <v:textbox inset="1pt,1pt,1pt,1pt">
                  <w:txbxContent>
                    <w:p w:rsidR="00072426" w:rsidRPr="00D11972" w:rsidRDefault="00000000" w:rsidP="00D11972">
                      <w:pPr>
                        <w:jc w:val="center"/>
                        <w:rPr>
                          <w:i/>
                          <w:iCs/>
                          <w:sz w:val="18"/>
                        </w:rPr>
                      </w:pPr>
                      <w:r>
                        <w:rPr>
                          <w:iCs/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82" o:spid="_x0000_s1069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" filled="f" stroked="f" strokeweight=".25pt">
                <v:textbox inset="1pt,1pt,1pt,1pt">
                  <w:txbxContent>
                    <w:p w:rsidR="00072426" w:rsidRPr="00D11972" w:rsidRDefault="00072426" w:rsidP="00D11972"/>
                  </w:txbxContent>
                </v:textbox>
              </v:rect>
              <v:line id="Line 83" o:spid="_x0000_s1070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" strokeweight="2pt"/>
              <v:line id="Line 84" o:spid="_x0000_s1071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" strokeweight="2pt"/>
              <v:line id="Line 85" o:spid="_x0000_s1072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" strokeweight="1pt"/>
              <v:line id="Line 86" o:spid="_x0000_s1073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" strokeweight="1pt"/>
              <v:line id="Line 87" o:spid="_x0000_s1074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" strokeweight="1pt"/>
              <v:group id="Group 88" o:spid="_x0000_s1075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">
                <v:rect id="Rectangle 89" o:spid="_x0000_s107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" filled="f" stroked="f" strokeweight=".25pt">
                  <v:textbox inset="1pt,1pt,1pt,1pt">
                    <w:txbxContent>
                      <w:p w:rsidR="00072426" w:rsidRPr="00D11972" w:rsidRDefault="00000000" w:rsidP="00D11972">
                        <w:pPr>
                          <w:rPr>
                            <w:rFonts w:ascii="Journal" w:hAnsi="Journal"/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Розро</w:t>
                        </w:r>
                        <w:r w:rsidRPr="00D11972">
                          <w:rPr>
                            <w:rFonts w:ascii="Journal" w:hAnsi="Journal"/>
                            <w:sz w:val="18"/>
                          </w:rPr>
                          <w:t>б.</w:t>
                        </w:r>
                      </w:p>
                    </w:txbxContent>
                  </v:textbox>
                </v:rect>
                <v:rect id="Rectangle 90" o:spid="_x0000_s107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" filled="f" stroked="f" strokeweight=".25pt">
                  <v:textbox inset="1pt,1pt,1pt,1pt">
                    <w:txbxContent>
                      <w:p w:rsidR="00072426" w:rsidRPr="00D11972" w:rsidRDefault="00A46E8D" w:rsidP="00A46E8D">
                        <w:pPr>
                          <w:rPr>
                            <w:sz w:val="18"/>
                            <w:szCs w:val="20"/>
                          </w:rPr>
                        </w:pPr>
                        <w:r>
                          <w:rPr>
                            <w:sz w:val="18"/>
                            <w:szCs w:val="20"/>
                          </w:rPr>
                          <w:t>Капітан В. В.</w:t>
                        </w:r>
                      </w:p>
                    </w:txbxContent>
                  </v:textbox>
                </v:rect>
              </v:group>
              <v:group id="Group 91" o:spid="_x0000_s1078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">
                <v:rect id="Rectangle 92" o:spid="_x0000_s107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" filled="f" stroked="f" strokeweight=".25pt">
                  <v:textbox inset="1pt,1pt,1pt,1pt">
                    <w:txbxContent>
                      <w:p w:rsidR="00072426" w:rsidRPr="00D11972" w:rsidRDefault="00000000" w:rsidP="00D11972">
                        <w:pPr>
                          <w:rPr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93" o:spid="_x0000_s108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" filled="f" stroked="f" strokeweight=".25pt">
                  <v:textbox inset="1pt,1pt,1pt,1pt">
                    <w:txbxContent>
                      <w:p w:rsidR="00072426" w:rsidRPr="00D11972" w:rsidRDefault="00000000" w:rsidP="00A46E8D">
                        <w:pPr>
                          <w:rPr>
                            <w:sz w:val="18"/>
                            <w:szCs w:val="20"/>
                          </w:rPr>
                        </w:pPr>
                        <w:r w:rsidRPr="00D11972">
                          <w:rPr>
                            <w:sz w:val="18"/>
                            <w:szCs w:val="20"/>
                          </w:rPr>
                          <w:t>Гуменна В.В.</w:t>
                        </w:r>
                      </w:p>
                    </w:txbxContent>
                  </v:textbox>
                </v:rect>
              </v:group>
              <v:group id="Group 94" o:spid="_x0000_s1081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">
                <v:rect id="Rectangle 95" o:spid="_x0000_s108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" filled="f" stroked="f" strokeweight=".25pt">
                  <v:textbox inset="1pt,1pt,1pt,1pt">
                    <w:txbxContent>
                      <w:p w:rsidR="00072426" w:rsidRPr="00D11972" w:rsidRDefault="00072426" w:rsidP="00D11972"/>
                    </w:txbxContent>
                  </v:textbox>
                </v:rect>
                <v:rect id="Rectangle 96" o:spid="_x0000_s108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" filled="f" stroked="f" strokeweight=".25pt">
                  <v:textbox inset="1pt,1pt,1pt,1pt">
                    <w:txbxContent>
                      <w:p w:rsidR="00072426" w:rsidRPr="00D11972" w:rsidRDefault="00072426" w:rsidP="00D11972"/>
                    </w:txbxContent>
                  </v:textbox>
                </v:rect>
              </v:group>
              <v:group id="Group 97" o:spid="_x0000_s1084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">
                <v:rect id="Rectangle 98" o:spid="_x0000_s108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" filled="f" stroked="f" strokeweight=".25pt">
                  <v:textbox inset="1pt,1pt,1pt,1pt">
                    <w:txbxContent>
                      <w:p w:rsidR="00072426" w:rsidRPr="00D11972" w:rsidRDefault="00000000" w:rsidP="00D11972">
                        <w:pPr>
                          <w:rPr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99" o:spid="_x0000_s108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" filled="f" stroked="f" strokeweight=".25pt">
                  <v:textbox inset="1pt,1pt,1pt,1pt">
                    <w:txbxContent>
                      <w:p w:rsidR="00072426" w:rsidRPr="00D11972" w:rsidRDefault="00072426" w:rsidP="00D11972"/>
                    </w:txbxContent>
                  </v:textbox>
                </v:rect>
              </v:group>
              <v:group id="Group 100" o:spid="_x0000_s1087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">
                <v:rect id="Rectangle 101" o:spid="_x0000_s108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" filled="f" stroked="f" strokeweight=".25pt">
                  <v:textbox inset="1pt,1pt,1pt,1pt">
                    <w:txbxContent>
                      <w:p w:rsidR="00072426" w:rsidRPr="00D11972" w:rsidRDefault="00000000" w:rsidP="00D11972">
                        <w:pPr>
                          <w:rPr>
                            <w:sz w:val="18"/>
                          </w:rPr>
                        </w:pPr>
                        <w:r w:rsidRPr="00D11972">
                          <w:rPr>
                            <w:sz w:val="18"/>
                          </w:rPr>
                          <w:t xml:space="preserve"> Затверд.</w:t>
                        </w:r>
                      </w:p>
                    </w:txbxContent>
                  </v:textbox>
                </v:rect>
                <v:rect id="Rectangle 102" o:spid="_x0000_s108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" filled="f" stroked="f" strokeweight=".25pt">
                  <v:textbox inset="1pt,1pt,1pt,1pt">
                    <w:txbxContent>
                      <w:p w:rsidR="00072426" w:rsidRPr="00D11972" w:rsidRDefault="00072426" w:rsidP="00D11972"/>
                    </w:txbxContent>
                  </v:textbox>
                </v:rect>
              </v:group>
              <v:line id="Line 103" o:spid="_x0000_s1090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" strokeweight="2pt"/>
              <v:rect id="Rectangle 104" o:spid="_x0000_s1091" style="position:absolute;left:7787;top:18234;width:6292;height:17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" filled="f" stroked="f" strokeweight=".25pt">
                <v:textbox inset="1pt,1pt,1pt,1pt">
                  <w:txbxContent>
                    <w:p w:rsidR="00072426" w:rsidRPr="00201E6B" w:rsidRDefault="00D41E70" w:rsidP="00201E6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41E7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Програмування задач з використанням дерев</w:t>
                      </w:r>
                    </w:p>
                  </w:txbxContent>
                </v:textbox>
              </v:rect>
              <v:line id="Line 105" o:spid="_x0000_s1092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" strokeweight="2pt"/>
              <v:line id="Line 106" o:spid="_x0000_s1093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" strokeweight="2pt"/>
              <v:line id="Line 107" o:spid="_x0000_s1094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" strokeweight="2pt"/>
              <v:rect id="Rectangle 108" o:spid="_x0000_s1095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" filled="f" stroked="f" strokeweight=".25pt">
                <v:textbox inset="1pt,1pt,1pt,1pt">
                  <w:txbxContent>
                    <w:p w:rsidR="00072426" w:rsidRPr="00D11972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109" o:spid="_x0000_s1096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" filled="f" stroked="f" strokeweight=".25pt">
                <v:textbox inset="1pt,1pt,1pt,1pt">
                  <w:txbxContent>
                    <w:p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D11972">
                        <w:rPr>
                          <w:sz w:val="18"/>
                        </w:rPr>
                        <w:t>Акрушів</w:t>
                      </w:r>
                    </w:p>
                  </w:txbxContent>
                </v:textbox>
              </v:rect>
              <v:rect id="Rectangle 110" o:spid="_x0000_s1097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" filled="f" stroked="f" strokeweight=".25pt">
                <v:textbox inset="1pt,1pt,1pt,1pt">
                  <w:txbxContent>
                    <w:p w:rsidR="00072426" w:rsidRPr="00455A2B" w:rsidRDefault="00000000" w:rsidP="00D11972">
                      <w:pPr>
                        <w:jc w:val="center"/>
                        <w:rPr>
                          <w:i/>
                          <w:iCs/>
                          <w:sz w:val="18"/>
                        </w:rPr>
                      </w:pPr>
                      <w:r>
                        <w:rPr>
                          <w:i/>
                          <w:iCs/>
                          <w:sz w:val="18"/>
                        </w:rPr>
                        <w:fldChar w:fldCharType="begin"/>
                      </w:r>
                      <w:r>
                        <w:rPr>
                          <w:iCs/>
                          <w:sz w:val="18"/>
                        </w:rPr>
                        <w:instrText xml:space="preserve"> SECTIONPAGES   \* MERGEFORMAT </w:instrText>
                      </w:r>
                      <w:r>
                        <w:rPr>
                          <w:i/>
                          <w:iCs/>
                          <w:sz w:val="18"/>
                        </w:rPr>
                        <w:fldChar w:fldCharType="separate"/>
                      </w:r>
                      <w:r w:rsidR="000F5586" w:rsidRPr="000F5586">
                        <w:rPr>
                          <w:i/>
                          <w:iCs/>
                          <w:noProof/>
                          <w:sz w:val="18"/>
                        </w:rPr>
                        <w:t>17</w:t>
                      </w:r>
                      <w:r>
                        <w:rPr>
                          <w:i/>
                          <w:iCs/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line id="Line 111" o:spid="_x0000_s1098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" strokeweight="1pt"/>
              <v:line id="Line 112" o:spid="_x0000_s1099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" strokeweight="1pt"/>
              <v:rect id="Rectangle 113" o:spid="_x0000_s1100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" filled="f" stroked="f" strokeweight=".25pt">
                <v:textbox inset="1pt,1pt,1pt,1pt">
                  <w:txbxContent>
                    <w:p w:rsidR="00072426" w:rsidRPr="00D11972" w:rsidRDefault="00000000" w:rsidP="00D11972">
                      <w:pPr>
                        <w:jc w:val="center"/>
                        <w:rPr>
                          <w:rFonts w:ascii="Journal" w:hAnsi="Journal"/>
                          <w:sz w:val="24"/>
                        </w:rPr>
                      </w:pPr>
                      <w:r w:rsidRPr="00D11972">
                        <w:rPr>
                          <w:rFonts w:ascii="Journal" w:hAnsi="Journal"/>
                          <w:sz w:val="24"/>
                        </w:rPr>
                        <w:t>ХП</w:t>
                      </w:r>
                      <w:r w:rsidR="00C3270A">
                        <w:rPr>
                          <w:rFonts w:ascii="Journal" w:hAnsi="Journal"/>
                          <w:sz w:val="24"/>
                        </w:rPr>
                        <w:t>Ф</w:t>
                      </w:r>
                      <w:r w:rsidRPr="00D11972">
                        <w:rPr>
                          <w:rFonts w:ascii="Journal" w:hAnsi="Journal"/>
                          <w:sz w:val="24"/>
                        </w:rPr>
                        <w:t>К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64B5C"/>
    <w:multiLevelType w:val="multilevel"/>
    <w:tmpl w:val="73ACEF0E"/>
    <w:lvl w:ilvl="0">
      <w:start w:val="1"/>
      <w:numFmt w:val="decimal"/>
      <w:lvlText w:val="%1."/>
      <w:lvlJc w:val="center"/>
      <w:pPr>
        <w:ind w:left="0" w:firstLine="17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9FE5A48"/>
    <w:multiLevelType w:val="multilevel"/>
    <w:tmpl w:val="958E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6E3D16"/>
    <w:multiLevelType w:val="multilevel"/>
    <w:tmpl w:val="028C20D6"/>
    <w:lvl w:ilvl="0">
      <w:start w:val="1"/>
      <w:numFmt w:val="decimal"/>
      <w:lvlText w:val="Варіант 8. Завдання 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36687C4B"/>
    <w:multiLevelType w:val="multilevel"/>
    <w:tmpl w:val="73ACEF0E"/>
    <w:lvl w:ilvl="0">
      <w:start w:val="1"/>
      <w:numFmt w:val="decimal"/>
      <w:lvlText w:val="%1."/>
      <w:lvlJc w:val="center"/>
      <w:pPr>
        <w:ind w:left="0" w:firstLine="17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3B932D25"/>
    <w:multiLevelType w:val="hybridMultilevel"/>
    <w:tmpl w:val="5BFE80B2"/>
    <w:lvl w:ilvl="0" w:tplc="4EE40304">
      <w:numFmt w:val="bullet"/>
      <w:lvlText w:val="·"/>
      <w:lvlJc w:val="left"/>
      <w:pPr>
        <w:ind w:left="149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3E515D48"/>
    <w:multiLevelType w:val="hybridMultilevel"/>
    <w:tmpl w:val="A9B6453C"/>
    <w:lvl w:ilvl="0" w:tplc="4EE40304">
      <w:numFmt w:val="bullet"/>
      <w:lvlText w:val="·"/>
      <w:lvlJc w:val="left"/>
      <w:pPr>
        <w:ind w:left="149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473F00ED"/>
    <w:multiLevelType w:val="hybridMultilevel"/>
    <w:tmpl w:val="81A06D1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498A098F"/>
    <w:multiLevelType w:val="hybridMultilevel"/>
    <w:tmpl w:val="A888F22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4A2E7EC1"/>
    <w:multiLevelType w:val="multilevel"/>
    <w:tmpl w:val="08F64AA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6E6D2E"/>
    <w:multiLevelType w:val="multilevel"/>
    <w:tmpl w:val="028C20D6"/>
    <w:lvl w:ilvl="0">
      <w:start w:val="1"/>
      <w:numFmt w:val="decimal"/>
      <w:lvlText w:val="Варіант 8. Завдання 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53CC79A4"/>
    <w:multiLevelType w:val="multilevel"/>
    <w:tmpl w:val="028C20D6"/>
    <w:lvl w:ilvl="0">
      <w:start w:val="1"/>
      <w:numFmt w:val="decimal"/>
      <w:lvlText w:val="Варіант 8. Завдання %1."/>
      <w:lvlJc w:val="left"/>
      <w:pPr>
        <w:ind w:left="36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548C3E09"/>
    <w:multiLevelType w:val="multilevel"/>
    <w:tmpl w:val="73ACEF0E"/>
    <w:lvl w:ilvl="0">
      <w:start w:val="1"/>
      <w:numFmt w:val="decimal"/>
      <w:lvlText w:val="%1."/>
      <w:lvlJc w:val="center"/>
      <w:pPr>
        <w:ind w:left="0" w:firstLine="170"/>
      </w:pPr>
      <w:rPr>
        <w:rFonts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57FB7D79"/>
    <w:multiLevelType w:val="hybridMultilevel"/>
    <w:tmpl w:val="9738DC1E"/>
    <w:lvl w:ilvl="0" w:tplc="6634730E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0E3EFE"/>
    <w:multiLevelType w:val="hybridMultilevel"/>
    <w:tmpl w:val="319A26DE"/>
    <w:lvl w:ilvl="0" w:tplc="4EE40304">
      <w:numFmt w:val="bullet"/>
      <w:lvlText w:val="·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 w15:restartNumberingAfterBreak="0">
    <w:nsid w:val="60CC3D29"/>
    <w:multiLevelType w:val="hybridMultilevel"/>
    <w:tmpl w:val="FE9A1C2C"/>
    <w:lvl w:ilvl="0" w:tplc="4EE40304">
      <w:numFmt w:val="bullet"/>
      <w:lvlText w:val="·"/>
      <w:lvlJc w:val="left"/>
      <w:pPr>
        <w:ind w:left="149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61B10661"/>
    <w:multiLevelType w:val="multilevel"/>
    <w:tmpl w:val="881E6CF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 w:val="0"/>
        <w:bCs w:val="0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BB0A11"/>
    <w:multiLevelType w:val="hybridMultilevel"/>
    <w:tmpl w:val="A16897D2"/>
    <w:lvl w:ilvl="0" w:tplc="FE687082">
      <w:start w:val="1"/>
      <w:numFmt w:val="decimal"/>
      <w:lvlText w:val="%1)"/>
      <w:lvlJc w:val="left"/>
      <w:pPr>
        <w:ind w:left="72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0C1C0E"/>
    <w:multiLevelType w:val="multilevel"/>
    <w:tmpl w:val="0F66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952561">
    <w:abstractNumId w:val="1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0581910">
    <w:abstractNumId w:val="16"/>
  </w:num>
  <w:num w:numId="3" w16cid:durableId="1351371422">
    <w:abstractNumId w:val="15"/>
  </w:num>
  <w:num w:numId="4" w16cid:durableId="2077119791">
    <w:abstractNumId w:val="8"/>
  </w:num>
  <w:num w:numId="5" w16cid:durableId="1825317795">
    <w:abstractNumId w:val="12"/>
  </w:num>
  <w:num w:numId="6" w16cid:durableId="2055688796">
    <w:abstractNumId w:val="10"/>
  </w:num>
  <w:num w:numId="7" w16cid:durableId="162812536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877397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4884668">
    <w:abstractNumId w:val="2"/>
  </w:num>
  <w:num w:numId="10" w16cid:durableId="16976764">
    <w:abstractNumId w:val="9"/>
  </w:num>
  <w:num w:numId="11" w16cid:durableId="361397887">
    <w:abstractNumId w:val="0"/>
  </w:num>
  <w:num w:numId="12" w16cid:durableId="1556771783">
    <w:abstractNumId w:val="17"/>
  </w:num>
  <w:num w:numId="13" w16cid:durableId="610284079">
    <w:abstractNumId w:val="11"/>
  </w:num>
  <w:num w:numId="14" w16cid:durableId="717820281">
    <w:abstractNumId w:val="3"/>
  </w:num>
  <w:num w:numId="15" w16cid:durableId="1767917464">
    <w:abstractNumId w:val="7"/>
  </w:num>
  <w:num w:numId="16" w16cid:durableId="819807233">
    <w:abstractNumId w:val="13"/>
  </w:num>
  <w:num w:numId="17" w16cid:durableId="1212499546">
    <w:abstractNumId w:val="5"/>
  </w:num>
  <w:num w:numId="18" w16cid:durableId="574895109">
    <w:abstractNumId w:val="14"/>
  </w:num>
  <w:num w:numId="19" w16cid:durableId="874268604">
    <w:abstractNumId w:val="4"/>
  </w:num>
  <w:num w:numId="20" w16cid:durableId="10048217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attachedTemplate r:id="rId1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6E0"/>
    <w:rsid w:val="00002AC2"/>
    <w:rsid w:val="00036B42"/>
    <w:rsid w:val="0004078C"/>
    <w:rsid w:val="00072426"/>
    <w:rsid w:val="000F5586"/>
    <w:rsid w:val="000F5BEE"/>
    <w:rsid w:val="00162A16"/>
    <w:rsid w:val="0017620B"/>
    <w:rsid w:val="00182B30"/>
    <w:rsid w:val="001A492B"/>
    <w:rsid w:val="001B7754"/>
    <w:rsid w:val="00201E6B"/>
    <w:rsid w:val="002234C8"/>
    <w:rsid w:val="00233FF2"/>
    <w:rsid w:val="00245927"/>
    <w:rsid w:val="00266CD5"/>
    <w:rsid w:val="002752D2"/>
    <w:rsid w:val="002B03FE"/>
    <w:rsid w:val="002D402C"/>
    <w:rsid w:val="00304122"/>
    <w:rsid w:val="003048AC"/>
    <w:rsid w:val="00370367"/>
    <w:rsid w:val="003823D6"/>
    <w:rsid w:val="00386ED7"/>
    <w:rsid w:val="00391FB4"/>
    <w:rsid w:val="00394E07"/>
    <w:rsid w:val="003D545C"/>
    <w:rsid w:val="004123EE"/>
    <w:rsid w:val="004421FA"/>
    <w:rsid w:val="00445941"/>
    <w:rsid w:val="0048174C"/>
    <w:rsid w:val="004E66DC"/>
    <w:rsid w:val="004F6BFD"/>
    <w:rsid w:val="005045F7"/>
    <w:rsid w:val="00523076"/>
    <w:rsid w:val="005651FB"/>
    <w:rsid w:val="00577B08"/>
    <w:rsid w:val="005969BA"/>
    <w:rsid w:val="005A23C1"/>
    <w:rsid w:val="005A2A09"/>
    <w:rsid w:val="005C51AD"/>
    <w:rsid w:val="006066E3"/>
    <w:rsid w:val="006357CE"/>
    <w:rsid w:val="006606E0"/>
    <w:rsid w:val="006F488C"/>
    <w:rsid w:val="007464AC"/>
    <w:rsid w:val="00757036"/>
    <w:rsid w:val="00765DFE"/>
    <w:rsid w:val="007A6CFB"/>
    <w:rsid w:val="007C20D2"/>
    <w:rsid w:val="007E21C2"/>
    <w:rsid w:val="007E6F0D"/>
    <w:rsid w:val="008331F8"/>
    <w:rsid w:val="009043E3"/>
    <w:rsid w:val="00940CC4"/>
    <w:rsid w:val="009561EC"/>
    <w:rsid w:val="00960E6E"/>
    <w:rsid w:val="00987390"/>
    <w:rsid w:val="00990071"/>
    <w:rsid w:val="009A2B04"/>
    <w:rsid w:val="009B7BBD"/>
    <w:rsid w:val="009C7129"/>
    <w:rsid w:val="00A10F03"/>
    <w:rsid w:val="00A26618"/>
    <w:rsid w:val="00A46E8D"/>
    <w:rsid w:val="00AA0AAA"/>
    <w:rsid w:val="00AC126F"/>
    <w:rsid w:val="00AC7E90"/>
    <w:rsid w:val="00AD2B58"/>
    <w:rsid w:val="00B14884"/>
    <w:rsid w:val="00B24402"/>
    <w:rsid w:val="00B85632"/>
    <w:rsid w:val="00BC6955"/>
    <w:rsid w:val="00C14ABF"/>
    <w:rsid w:val="00C3270A"/>
    <w:rsid w:val="00C52281"/>
    <w:rsid w:val="00C54AA6"/>
    <w:rsid w:val="00C621DA"/>
    <w:rsid w:val="00C636BF"/>
    <w:rsid w:val="00CD5134"/>
    <w:rsid w:val="00CD5FF7"/>
    <w:rsid w:val="00CE709C"/>
    <w:rsid w:val="00D131C8"/>
    <w:rsid w:val="00D14DA0"/>
    <w:rsid w:val="00D307AE"/>
    <w:rsid w:val="00D41E70"/>
    <w:rsid w:val="00DA6AF9"/>
    <w:rsid w:val="00DB7DCA"/>
    <w:rsid w:val="00DC5C30"/>
    <w:rsid w:val="00DD5BAC"/>
    <w:rsid w:val="00DF5D50"/>
    <w:rsid w:val="00E12C5E"/>
    <w:rsid w:val="00E35251"/>
    <w:rsid w:val="00E44400"/>
    <w:rsid w:val="00E54970"/>
    <w:rsid w:val="00E670D3"/>
    <w:rsid w:val="00EB4B2D"/>
    <w:rsid w:val="00EB5D56"/>
    <w:rsid w:val="00EB759D"/>
    <w:rsid w:val="00EE358A"/>
    <w:rsid w:val="00EF2328"/>
    <w:rsid w:val="00F422FB"/>
    <w:rsid w:val="00F566B6"/>
    <w:rsid w:val="00F823E6"/>
    <w:rsid w:val="00F8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2FCFCE"/>
  <w15:chartTrackingRefBased/>
  <w15:docId w15:val="{C84E471B-91E7-453D-94C5-572C1507A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1DA"/>
    <w:rPr>
      <w:rFonts w:asciiTheme="minorHAnsi" w:hAnsiTheme="minorHAnsi" w:cstheme="minorBidi"/>
      <w:kern w:val="0"/>
      <w:sz w:val="22"/>
      <w:lang w:val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5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45C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45C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45C"/>
    <w:rPr>
      <w:rFonts w:asciiTheme="minorHAnsi" w:eastAsiaTheme="majorEastAsia" w:hAnsiTheme="minorHAnsi" w:cstheme="majorBidi"/>
      <w:noProof/>
      <w:color w:val="2F5496" w:themeColor="accent1" w:themeShade="BF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2F5496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45C"/>
    <w:rPr>
      <w:rFonts w:asciiTheme="minorHAnsi" w:eastAsiaTheme="majorEastAsia" w:hAnsiTheme="minorHAnsi" w:cstheme="majorBidi"/>
      <w:noProof/>
      <w:color w:val="2F5496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45C"/>
    <w:rPr>
      <w:rFonts w:asciiTheme="minorHAnsi" w:eastAsiaTheme="majorEastAsia" w:hAnsiTheme="minorHAnsi" w:cstheme="majorBidi"/>
      <w:noProof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45C"/>
    <w:rPr>
      <w:rFonts w:asciiTheme="minorHAnsi" w:eastAsiaTheme="majorEastAsia" w:hAnsiTheme="minorHAnsi" w:cstheme="majorBidi"/>
      <w:noProof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3D5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45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45C"/>
    <w:rPr>
      <w:rFonts w:asciiTheme="minorHAnsi" w:eastAsiaTheme="majorEastAsia" w:hAnsiTheme="minorHAnsi" w:cstheme="majorBidi"/>
      <w:noProof/>
      <w:color w:val="595959" w:themeColor="text1" w:themeTint="A6"/>
      <w:spacing w:val="15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3D5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45C"/>
    <w:rPr>
      <w:i/>
      <w:iCs/>
      <w:noProof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3D5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45C"/>
    <w:rPr>
      <w:i/>
      <w:iCs/>
      <w:noProof/>
      <w:color w:val="2F5496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3D545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21D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1DA"/>
    <w:rPr>
      <w:rFonts w:asciiTheme="minorHAnsi" w:hAnsiTheme="minorHAnsi" w:cstheme="minorBidi"/>
      <w:kern w:val="0"/>
      <w:sz w:val="22"/>
      <w:lang w:val="uk-U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621D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1DA"/>
    <w:rPr>
      <w:rFonts w:asciiTheme="minorHAnsi" w:hAnsiTheme="minorHAnsi" w:cstheme="minorBidi"/>
      <w:kern w:val="0"/>
      <w:sz w:val="22"/>
      <w:lang w:val="uk-UA"/>
      <w14:ligatures w14:val="none"/>
    </w:rPr>
  </w:style>
  <w:style w:type="table" w:styleId="TableGrid">
    <w:name w:val="Table Grid"/>
    <w:aliases w:val="1_result"/>
    <w:basedOn w:val="TableNormal"/>
    <w:uiPriority w:val="59"/>
    <w:rsid w:val="00C14ABF"/>
    <w:pPr>
      <w:spacing w:after="0" w:line="240" w:lineRule="auto"/>
      <w:jc w:val="center"/>
    </w:pPr>
    <w:rPr>
      <w:rFonts w:cstheme="minorBid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pPr>
        <w:wordWrap/>
        <w:jc w:val="center"/>
      </w:pPr>
      <w:rPr>
        <w:rFonts w:ascii="Times New Roman" w:hAnsi="Times New Roman"/>
        <w:b/>
        <w:color w:val="000000" w:themeColor="text1"/>
      </w:rPr>
      <w:tblPr/>
      <w:tcPr>
        <w:shd w:val="clear" w:color="auto" w:fill="F2F2F2" w:themeFill="background1" w:themeFillShade="F2"/>
      </w:tcPr>
    </w:tblStylePr>
    <w:tblStylePr w:type="firstCol">
      <w:pPr>
        <w:wordWrap/>
        <w:jc w:val="center"/>
      </w:pPr>
      <w:rPr>
        <w:b/>
      </w:rPr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987390"/>
    <w:rPr>
      <w:color w:val="666666"/>
    </w:rPr>
  </w:style>
  <w:style w:type="paragraph" w:customStyle="1" w:styleId="1Header">
    <w:name w:val="1_Header"/>
    <w:basedOn w:val="Normal"/>
    <w:next w:val="1Normal"/>
    <w:qFormat/>
    <w:rsid w:val="00C14ABF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1Normal">
    <w:name w:val="1_Normal"/>
    <w:basedOn w:val="Normal"/>
    <w:link w:val="1NormalChar"/>
    <w:qFormat/>
    <w:rsid w:val="00DC5C30"/>
    <w:pPr>
      <w:spacing w:line="240" w:lineRule="auto"/>
      <w:ind w:firstLine="567"/>
      <w:jc w:val="both"/>
    </w:pPr>
    <w:rPr>
      <w:rFonts w:ascii="Times New Roman" w:hAnsi="Times New Roman"/>
      <w:sz w:val="28"/>
    </w:rPr>
  </w:style>
  <w:style w:type="character" w:customStyle="1" w:styleId="1NormalChar">
    <w:name w:val="1_Normal Char"/>
    <w:basedOn w:val="DefaultParagraphFont"/>
    <w:link w:val="1Normal"/>
    <w:rsid w:val="00DC5C30"/>
    <w:rPr>
      <w:rFonts w:cstheme="minorBidi"/>
      <w:kern w:val="0"/>
      <w:lang w:val="uk-UA"/>
      <w14:ligatures w14:val="none"/>
    </w:rPr>
  </w:style>
  <w:style w:type="paragraph" w:customStyle="1" w:styleId="1Code">
    <w:name w:val="1_Code"/>
    <w:basedOn w:val="1Normal"/>
    <w:next w:val="1Header"/>
    <w:link w:val="1CodeChar"/>
    <w:qFormat/>
    <w:rsid w:val="00DC5C30"/>
    <w:pPr>
      <w:spacing w:after="120"/>
      <w:ind w:firstLine="0"/>
      <w:contextualSpacing/>
    </w:pPr>
    <w:rPr>
      <w:lang w:val="en-US" w:eastAsia="ru-RU"/>
    </w:rPr>
  </w:style>
  <w:style w:type="character" w:customStyle="1" w:styleId="1CodeChar">
    <w:name w:val="1_Code Char"/>
    <w:basedOn w:val="1NormalChar"/>
    <w:link w:val="1Code"/>
    <w:rsid w:val="00DC5C30"/>
    <w:rPr>
      <w:rFonts w:cstheme="minorBidi"/>
      <w:kern w:val="0"/>
      <w:lang w:val="en-US" w:eastAsia="ru-RU"/>
      <w14:ligatures w14:val="none"/>
    </w:rPr>
  </w:style>
  <w:style w:type="table" w:styleId="TableGridLight">
    <w:name w:val="Grid Table Light"/>
    <w:basedOn w:val="TableNormal"/>
    <w:uiPriority w:val="40"/>
    <w:rsid w:val="00940CC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940CC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HPK\&#1054;&#1089;&#1085;%20&#1087;&#1088;&#1086;&#1075;&#1088;&#1072;&#1084;&#1091;&#1074;&#1072;&#1085;&#1085;&#1103;\&#1051;&#1056;_&#1050;&#1072;&#1087;&#1110;&#1090;&#1072;&#1085;_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38E11-2346-46B2-8FF7-9FF987008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ЛР_Капітан_Шаблон.dotx</Template>
  <TotalTime>181</TotalTime>
  <Pages>18</Pages>
  <Words>2306</Words>
  <Characters>13149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ywiuus</dc:creator>
  <cp:keywords/>
  <dc:description/>
  <cp:lastModifiedBy>Kapitan Vitalii</cp:lastModifiedBy>
  <cp:revision>14</cp:revision>
  <dcterms:created xsi:type="dcterms:W3CDTF">2026-03-22T14:39:00Z</dcterms:created>
  <dcterms:modified xsi:type="dcterms:W3CDTF">2026-03-28T13:23:00Z</dcterms:modified>
</cp:coreProperties>
</file>